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33A205" w14:textId="77777777" w:rsidR="00CA66DB" w:rsidRPr="006F3883" w:rsidRDefault="00230260" w:rsidP="00E94D28">
      <w:pPr>
        <w:pStyle w:val="a6"/>
        <w:ind w:rightChars="-22" w:right="-44"/>
        <w:jc w:val="right"/>
        <w:rPr>
          <w:rFonts w:ascii="굴림" w:hAnsi="굴림"/>
          <w:lang w:eastAsia="ko-KR"/>
        </w:rPr>
      </w:pPr>
      <w:r>
        <w:rPr>
          <w:rFonts w:ascii="굴림" w:hAnsi="굴림" w:hint="eastAsia"/>
          <w:lang w:eastAsia="ko-KR"/>
        </w:rPr>
        <w:t xml:space="preserve">Routing </w:t>
      </w:r>
      <w:r w:rsidR="00B9730D">
        <w:rPr>
          <w:rFonts w:ascii="굴림" w:hAnsi="굴림" w:hint="eastAsia"/>
          <w:lang w:eastAsia="ko-KR"/>
        </w:rPr>
        <w:t>Protocol</w:t>
      </w:r>
      <w:r w:rsidR="002F608C">
        <w:rPr>
          <w:rFonts w:ascii="굴림" w:hAnsi="굴림" w:hint="eastAsia"/>
          <w:lang w:eastAsia="ko-KR"/>
        </w:rPr>
        <w:t xml:space="preserve"> (</w:t>
      </w:r>
      <w:r w:rsidR="00A46116">
        <w:rPr>
          <w:rFonts w:ascii="굴림" w:hAnsi="굴림" w:hint="eastAsia"/>
          <w:lang w:eastAsia="ko-KR"/>
        </w:rPr>
        <w:t>Neon</w:t>
      </w:r>
      <w:r w:rsidR="002F608C">
        <w:rPr>
          <w:rFonts w:ascii="굴림" w:hAnsi="굴림" w:hint="eastAsia"/>
          <w:lang w:eastAsia="ko-KR"/>
        </w:rPr>
        <w:t>)</w:t>
      </w:r>
    </w:p>
    <w:p w14:paraId="37DB8796" w14:textId="052101D3" w:rsidR="00002F1E" w:rsidRPr="00230260" w:rsidRDefault="00230260" w:rsidP="00E94D28">
      <w:pPr>
        <w:ind w:rightChars="-22" w:right="-44"/>
        <w:jc w:val="right"/>
        <w:rPr>
          <w:b/>
          <w:sz w:val="24"/>
          <w:szCs w:val="24"/>
          <w:lang w:eastAsia="ko-KR"/>
        </w:rPr>
      </w:pPr>
      <w:r>
        <w:rPr>
          <w:rFonts w:hAnsi="굴림" w:hint="eastAsia"/>
          <w:b/>
          <w:sz w:val="28"/>
          <w:lang w:eastAsia="ko-KR"/>
        </w:rPr>
        <w:t xml:space="preserve">Version </w:t>
      </w:r>
      <w:r w:rsidR="00565D1D">
        <w:rPr>
          <w:rFonts w:hAnsi="굴림"/>
          <w:b/>
          <w:sz w:val="28"/>
          <w:lang w:eastAsia="ko-KR"/>
        </w:rPr>
        <w:t>2</w:t>
      </w:r>
      <w:r w:rsidRPr="00230260">
        <w:rPr>
          <w:rFonts w:hAnsi="굴림" w:hint="eastAsia"/>
          <w:b/>
          <w:sz w:val="28"/>
          <w:lang w:eastAsia="ko-KR"/>
        </w:rPr>
        <w:t>.</w:t>
      </w:r>
      <w:r w:rsidR="00FF0A32">
        <w:rPr>
          <w:rFonts w:hAnsi="굴림"/>
          <w:b/>
          <w:sz w:val="28"/>
          <w:lang w:eastAsia="ko-KR"/>
        </w:rPr>
        <w:t>2</w:t>
      </w:r>
      <w:r w:rsidR="00486B2B">
        <w:rPr>
          <w:rFonts w:hAnsi="굴림"/>
          <w:b/>
          <w:sz w:val="28"/>
          <w:lang w:eastAsia="ko-KR"/>
        </w:rPr>
        <w:t>.</w:t>
      </w:r>
      <w:r w:rsidR="00CB290A">
        <w:rPr>
          <w:rFonts w:hAnsi="굴림"/>
          <w:b/>
          <w:sz w:val="28"/>
          <w:lang w:eastAsia="ko-KR"/>
        </w:rPr>
        <w:t>10</w:t>
      </w:r>
    </w:p>
    <w:p w14:paraId="7BED634D" w14:textId="77777777" w:rsidR="00CA66DB" w:rsidRPr="006F3883" w:rsidRDefault="00CA66DB" w:rsidP="00E94D28">
      <w:pPr>
        <w:ind w:rightChars="-22" w:right="-44"/>
        <w:rPr>
          <w:lang w:eastAsia="ko-KR"/>
        </w:rPr>
      </w:pPr>
    </w:p>
    <w:p w14:paraId="5D076AB2" w14:textId="77777777" w:rsidR="00735BA8" w:rsidRPr="006F3883" w:rsidRDefault="00735BA8" w:rsidP="00E94D28">
      <w:pPr>
        <w:ind w:rightChars="-22" w:right="-44"/>
        <w:rPr>
          <w:rFonts w:hAnsi="굴림"/>
          <w:lang w:eastAsia="ko-KR"/>
        </w:rPr>
      </w:pPr>
    </w:p>
    <w:p w14:paraId="009513E5" w14:textId="77777777" w:rsidR="00735BA8" w:rsidRPr="006F3883" w:rsidRDefault="00735BA8" w:rsidP="00E94D28">
      <w:pPr>
        <w:ind w:rightChars="-22" w:right="-44"/>
        <w:rPr>
          <w:rFonts w:hAnsi="굴림"/>
          <w:lang w:eastAsia="ko-KR"/>
        </w:rPr>
      </w:pPr>
    </w:p>
    <w:p w14:paraId="7228FAE0" w14:textId="77777777" w:rsidR="00735BA8" w:rsidRDefault="00230260" w:rsidP="00E94D28">
      <w:pPr>
        <w:pStyle w:val="a6"/>
        <w:ind w:rightChars="-22" w:right="-44"/>
        <w:jc w:val="right"/>
        <w:rPr>
          <w:rFonts w:ascii="굴림" w:hAnsi="굴림"/>
          <w:sz w:val="28"/>
          <w:lang w:eastAsia="ko-KR"/>
        </w:rPr>
      </w:pPr>
      <w:r>
        <w:rPr>
          <w:rFonts w:hint="eastAsia"/>
          <w:sz w:val="24"/>
          <w:szCs w:val="24"/>
          <w:lang w:eastAsia="ko-KR"/>
        </w:rPr>
        <w:t>경로</w:t>
      </w:r>
      <w:r w:rsidR="00BC1687">
        <w:rPr>
          <w:rFonts w:hint="eastAsia"/>
          <w:sz w:val="24"/>
          <w:szCs w:val="24"/>
          <w:lang w:eastAsia="ko-KR"/>
        </w:rPr>
        <w:t>기술</w:t>
      </w:r>
      <w:r>
        <w:rPr>
          <w:rFonts w:hint="eastAsia"/>
          <w:sz w:val="24"/>
          <w:szCs w:val="24"/>
          <w:lang w:eastAsia="ko-KR"/>
        </w:rPr>
        <w:t>개발</w:t>
      </w:r>
      <w:r w:rsidRPr="006F3883">
        <w:rPr>
          <w:rFonts w:hint="eastAsia"/>
          <w:sz w:val="24"/>
          <w:szCs w:val="24"/>
          <w:lang w:eastAsia="ko-KR"/>
        </w:rPr>
        <w:t>팀</w:t>
      </w:r>
    </w:p>
    <w:p w14:paraId="292D568B" w14:textId="77777777" w:rsidR="00CE1430" w:rsidRPr="00CE1430" w:rsidRDefault="00CE1430" w:rsidP="00230260">
      <w:pPr>
        <w:ind w:right="944"/>
        <w:rPr>
          <w:rFonts w:hAnsi="굴림"/>
          <w:b/>
          <w:sz w:val="24"/>
          <w:szCs w:val="24"/>
          <w:lang w:eastAsia="ko-KR"/>
        </w:rPr>
      </w:pPr>
    </w:p>
    <w:p w14:paraId="4B5DD88E" w14:textId="77777777" w:rsidR="00735BA8" w:rsidRPr="006F3883" w:rsidRDefault="00735BA8" w:rsidP="00230260">
      <w:pPr>
        <w:pStyle w:val="a6"/>
        <w:ind w:rightChars="-22" w:right="-44"/>
        <w:jc w:val="both"/>
        <w:rPr>
          <w:rFonts w:ascii="굴림" w:hAnsi="굴림"/>
          <w:sz w:val="28"/>
          <w:lang w:eastAsia="ko-KR"/>
        </w:rPr>
      </w:pPr>
    </w:p>
    <w:p w14:paraId="6A49930E" w14:textId="77777777" w:rsidR="00735BA8" w:rsidRPr="006F3883" w:rsidRDefault="00735BA8" w:rsidP="00230260">
      <w:pPr>
        <w:ind w:rightChars="-22" w:right="-44"/>
        <w:rPr>
          <w:rFonts w:hAnsi="굴림"/>
          <w:lang w:eastAsia="ko-KR"/>
        </w:rPr>
      </w:pPr>
    </w:p>
    <w:p w14:paraId="239B6744" w14:textId="77777777" w:rsidR="00735BA8" w:rsidRPr="006F3883" w:rsidRDefault="00735BA8" w:rsidP="00E94D28">
      <w:pPr>
        <w:ind w:rightChars="-22" w:right="-44"/>
        <w:rPr>
          <w:lang w:eastAsia="ko-KR"/>
        </w:rPr>
      </w:pPr>
    </w:p>
    <w:p w14:paraId="1BD553C1" w14:textId="77777777" w:rsidR="00C64973" w:rsidRPr="006F3883" w:rsidRDefault="00C64973" w:rsidP="00E94D28">
      <w:pPr>
        <w:ind w:rightChars="-22" w:right="-44"/>
        <w:rPr>
          <w:lang w:eastAsia="ko-KR"/>
        </w:rPr>
      </w:pPr>
    </w:p>
    <w:p w14:paraId="61FAC17E" w14:textId="77777777" w:rsidR="00C64973" w:rsidRPr="006F3883" w:rsidRDefault="00C64973" w:rsidP="00E94D28">
      <w:pPr>
        <w:ind w:rightChars="-22" w:right="-44"/>
        <w:rPr>
          <w:lang w:eastAsia="ko-KR"/>
        </w:rPr>
      </w:pPr>
    </w:p>
    <w:p w14:paraId="6BDDE952" w14:textId="77777777" w:rsidR="00C64973" w:rsidRPr="006F3883" w:rsidRDefault="00C64973" w:rsidP="00E94D28">
      <w:pPr>
        <w:ind w:rightChars="-22" w:right="-44"/>
        <w:rPr>
          <w:lang w:eastAsia="ko-KR"/>
        </w:rPr>
      </w:pPr>
    </w:p>
    <w:p w14:paraId="3B4CD3DE" w14:textId="77777777" w:rsidR="00C64973" w:rsidRPr="006F3883" w:rsidRDefault="00C64973" w:rsidP="00E94D28">
      <w:pPr>
        <w:ind w:rightChars="-22" w:right="-44"/>
        <w:rPr>
          <w:lang w:eastAsia="ko-KR"/>
        </w:rPr>
      </w:pPr>
    </w:p>
    <w:p w14:paraId="0D68C6D7" w14:textId="77777777" w:rsidR="00C64973" w:rsidRPr="006F3883" w:rsidRDefault="00C64973" w:rsidP="00E94D28">
      <w:pPr>
        <w:ind w:rightChars="-22" w:right="-44"/>
        <w:rPr>
          <w:lang w:eastAsia="ko-KR"/>
        </w:rPr>
      </w:pPr>
    </w:p>
    <w:p w14:paraId="07A0DBC2" w14:textId="77777777" w:rsidR="00C64973" w:rsidRPr="006F3883" w:rsidRDefault="00C64973" w:rsidP="00E94D28">
      <w:pPr>
        <w:ind w:rightChars="-22" w:right="-44"/>
        <w:rPr>
          <w:lang w:eastAsia="ko-KR"/>
        </w:rPr>
      </w:pPr>
    </w:p>
    <w:p w14:paraId="411B570D" w14:textId="77777777" w:rsidR="00C64973" w:rsidRPr="006F3883" w:rsidRDefault="00C64973" w:rsidP="00E94D28">
      <w:pPr>
        <w:ind w:rightChars="-22" w:right="-44"/>
        <w:rPr>
          <w:lang w:eastAsia="ko-KR"/>
        </w:rPr>
      </w:pPr>
    </w:p>
    <w:p w14:paraId="50E762B1" w14:textId="77777777" w:rsidR="00C64973" w:rsidRPr="006F3883" w:rsidRDefault="00C64973" w:rsidP="00E94D28">
      <w:pPr>
        <w:ind w:rightChars="-22" w:right="-44"/>
        <w:rPr>
          <w:lang w:eastAsia="ko-KR"/>
        </w:rPr>
      </w:pPr>
    </w:p>
    <w:p w14:paraId="57C1F964" w14:textId="77777777" w:rsidR="00C64973" w:rsidRPr="006F3883" w:rsidRDefault="00C64973" w:rsidP="00E94D28">
      <w:pPr>
        <w:ind w:rightChars="-22" w:right="-44"/>
        <w:rPr>
          <w:lang w:eastAsia="ko-KR"/>
        </w:rPr>
      </w:pPr>
    </w:p>
    <w:p w14:paraId="47894A0B" w14:textId="77777777" w:rsidR="00C64973" w:rsidRPr="006F3883" w:rsidRDefault="00C64973" w:rsidP="00E94D28">
      <w:pPr>
        <w:ind w:rightChars="-22" w:right="-44"/>
        <w:rPr>
          <w:lang w:eastAsia="ko-KR"/>
        </w:rPr>
        <w:sectPr w:rsidR="00C64973" w:rsidRPr="006F3883" w:rsidSect="003B2AC1">
          <w:headerReference w:type="default" r:id="rId8"/>
          <w:footerReference w:type="even" r:id="rId9"/>
          <w:footerReference w:type="default" r:id="rId10"/>
          <w:pgSz w:w="11907" w:h="16840" w:code="9"/>
          <w:pgMar w:top="1440" w:right="1440" w:bottom="1440" w:left="1440" w:header="720" w:footer="720" w:gutter="0"/>
          <w:cols w:space="720"/>
          <w:vAlign w:val="center"/>
        </w:sectPr>
      </w:pPr>
    </w:p>
    <w:p w14:paraId="78EA643B" w14:textId="77777777" w:rsidR="00735BA8" w:rsidRPr="006F3883" w:rsidRDefault="00735BA8" w:rsidP="00E94D28">
      <w:pPr>
        <w:pStyle w:val="a6"/>
        <w:ind w:rightChars="-22" w:right="-44"/>
        <w:rPr>
          <w:rFonts w:ascii="굴림" w:hAnsi="굴림"/>
          <w:lang w:eastAsia="ko-KR"/>
        </w:rPr>
      </w:pPr>
      <w:r w:rsidRPr="006F3883">
        <w:rPr>
          <w:rFonts w:ascii="굴림" w:hAnsi="굴림" w:hint="eastAsia"/>
          <w:lang w:eastAsia="ko-KR"/>
        </w:rPr>
        <w:lastRenderedPageBreak/>
        <w:t xml:space="preserve">갱 신 이 </w:t>
      </w:r>
      <w:proofErr w:type="spellStart"/>
      <w:r w:rsidRPr="006F3883">
        <w:rPr>
          <w:rFonts w:ascii="굴림" w:hAnsi="굴림" w:hint="eastAsia"/>
          <w:lang w:eastAsia="ko-KR"/>
        </w:rPr>
        <w:t>력</w:t>
      </w:r>
      <w:proofErr w:type="spellEnd"/>
    </w:p>
    <w:p w14:paraId="53141C46" w14:textId="77777777" w:rsidR="00735BA8" w:rsidRPr="006F3883" w:rsidRDefault="00735BA8" w:rsidP="00E94D28">
      <w:pPr>
        <w:ind w:rightChars="-22" w:right="-44"/>
        <w:rPr>
          <w:rFonts w:hAnsi="굴림"/>
          <w:lang w:eastAsia="ko-KR"/>
        </w:rPr>
      </w:pPr>
    </w:p>
    <w:tbl>
      <w:tblPr>
        <w:tblW w:w="0" w:type="auto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23"/>
        <w:gridCol w:w="924"/>
        <w:gridCol w:w="5048"/>
        <w:gridCol w:w="962"/>
      </w:tblGrid>
      <w:tr w:rsidR="00735BA8" w:rsidRPr="006F3883" w14:paraId="363C29D3" w14:textId="77777777" w:rsidTr="009863BC">
        <w:tc>
          <w:tcPr>
            <w:tcW w:w="1739" w:type="dxa"/>
            <w:vAlign w:val="center"/>
          </w:tcPr>
          <w:p w14:paraId="458D988C" w14:textId="77777777" w:rsidR="00735BA8" w:rsidRPr="006F3883" w:rsidRDefault="00735BA8" w:rsidP="00BF2C5F">
            <w:pPr>
              <w:pStyle w:val="af5"/>
              <w:wordWrap/>
              <w:autoSpaceDE/>
              <w:autoSpaceDN/>
              <w:spacing w:line="312" w:lineRule="auto"/>
              <w:ind w:rightChars="-22" w:right="-44"/>
              <w:jc w:val="center"/>
              <w:rPr>
                <w:rFonts w:ascii="굴림" w:eastAsia="굴림" w:hAnsi="Times New Roman"/>
                <w:kern w:val="0"/>
                <w:szCs w:val="20"/>
              </w:rPr>
            </w:pPr>
            <w:r w:rsidRPr="006F3883">
              <w:rPr>
                <w:rFonts w:ascii="굴림" w:eastAsia="굴림" w:hAnsi="Times New Roman" w:hint="eastAsia"/>
                <w:kern w:val="0"/>
                <w:szCs w:val="20"/>
              </w:rPr>
              <w:t>날자</w:t>
            </w:r>
          </w:p>
        </w:tc>
        <w:tc>
          <w:tcPr>
            <w:tcW w:w="851" w:type="dxa"/>
            <w:vAlign w:val="center"/>
          </w:tcPr>
          <w:p w14:paraId="64221B02" w14:textId="77777777" w:rsidR="00735BA8" w:rsidRPr="006F3883" w:rsidRDefault="00735BA8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6F3883">
              <w:rPr>
                <w:rFonts w:hAnsi="굴림" w:hint="eastAsia"/>
                <w:sz w:val="22"/>
                <w:lang w:eastAsia="ko-KR"/>
              </w:rPr>
              <w:t>버전</w:t>
            </w:r>
          </w:p>
        </w:tc>
        <w:tc>
          <w:tcPr>
            <w:tcW w:w="5103" w:type="dxa"/>
            <w:vAlign w:val="center"/>
          </w:tcPr>
          <w:p w14:paraId="0B730800" w14:textId="77777777" w:rsidR="00735BA8" w:rsidRPr="006F3883" w:rsidRDefault="00735BA8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6F3883">
              <w:rPr>
                <w:rFonts w:hAnsi="굴림" w:hint="eastAsia"/>
                <w:sz w:val="22"/>
                <w:lang w:eastAsia="ko-KR"/>
              </w:rPr>
              <w:t>갱신 내용</w:t>
            </w:r>
          </w:p>
        </w:tc>
        <w:tc>
          <w:tcPr>
            <w:tcW w:w="964" w:type="dxa"/>
            <w:vAlign w:val="center"/>
          </w:tcPr>
          <w:p w14:paraId="5706AD88" w14:textId="77777777" w:rsidR="00735BA8" w:rsidRPr="006F3883" w:rsidRDefault="00735BA8" w:rsidP="00BF2C5F">
            <w:pPr>
              <w:pStyle w:val="af5"/>
              <w:wordWrap/>
              <w:autoSpaceDE/>
              <w:autoSpaceDN/>
              <w:spacing w:line="312" w:lineRule="auto"/>
              <w:ind w:rightChars="-22" w:right="-44"/>
              <w:jc w:val="center"/>
              <w:rPr>
                <w:rFonts w:ascii="굴림" w:eastAsia="굴림" w:hAnsi="굴림"/>
                <w:kern w:val="0"/>
                <w:szCs w:val="20"/>
              </w:rPr>
            </w:pPr>
            <w:r w:rsidRPr="006F3883">
              <w:rPr>
                <w:rFonts w:ascii="굴림" w:eastAsia="굴림" w:hAnsi="굴림" w:hint="eastAsia"/>
                <w:kern w:val="0"/>
                <w:szCs w:val="20"/>
              </w:rPr>
              <w:t>작성자</w:t>
            </w:r>
          </w:p>
        </w:tc>
      </w:tr>
      <w:tr w:rsidR="00735BA8" w:rsidRPr="006F3883" w14:paraId="66B63C62" w14:textId="77777777" w:rsidTr="009863BC">
        <w:tc>
          <w:tcPr>
            <w:tcW w:w="1739" w:type="dxa"/>
            <w:vAlign w:val="center"/>
          </w:tcPr>
          <w:p w14:paraId="3D1D6150" w14:textId="77777777" w:rsidR="007E16E6" w:rsidRPr="006F3883" w:rsidRDefault="00EC08F0" w:rsidP="00BF2C5F">
            <w:pPr>
              <w:ind w:rightChars="-22" w:right="-44"/>
              <w:jc w:val="center"/>
              <w:rPr>
                <w:sz w:val="22"/>
                <w:lang w:eastAsia="ko-KR"/>
              </w:rPr>
            </w:pPr>
            <w:r>
              <w:rPr>
                <w:sz w:val="22"/>
                <w:lang w:eastAsia="ko-KR"/>
              </w:rPr>
              <w:t>20</w:t>
            </w:r>
            <w:r>
              <w:rPr>
                <w:rFonts w:hint="eastAsia"/>
                <w:sz w:val="22"/>
                <w:lang w:eastAsia="ko-KR"/>
              </w:rPr>
              <w:t>1</w:t>
            </w:r>
            <w:r w:rsidR="001C563A">
              <w:rPr>
                <w:sz w:val="22"/>
                <w:lang w:eastAsia="ko-KR"/>
              </w:rPr>
              <w:t>7</w:t>
            </w:r>
            <w:r w:rsidR="007E16E6" w:rsidRPr="006F3883">
              <w:rPr>
                <w:sz w:val="22"/>
                <w:lang w:eastAsia="ko-KR"/>
              </w:rPr>
              <w:t>-</w:t>
            </w:r>
            <w:r w:rsidR="001C563A">
              <w:rPr>
                <w:sz w:val="22"/>
                <w:lang w:eastAsia="ko-KR"/>
              </w:rPr>
              <w:t>02</w:t>
            </w:r>
            <w:r w:rsidR="007E16E6" w:rsidRPr="006F3883">
              <w:rPr>
                <w:sz w:val="22"/>
                <w:lang w:eastAsia="ko-KR"/>
              </w:rPr>
              <w:t>-</w:t>
            </w:r>
            <w:r w:rsidR="00A57137">
              <w:rPr>
                <w:sz w:val="22"/>
                <w:lang w:eastAsia="ko-KR"/>
              </w:rPr>
              <w:t>21</w:t>
            </w:r>
          </w:p>
        </w:tc>
        <w:tc>
          <w:tcPr>
            <w:tcW w:w="851" w:type="dxa"/>
            <w:vAlign w:val="center"/>
          </w:tcPr>
          <w:p w14:paraId="2B2B15DA" w14:textId="77777777" w:rsidR="00735BA8" w:rsidRPr="006F3883" w:rsidRDefault="00B9730D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>
              <w:rPr>
                <w:rFonts w:hAnsi="굴림" w:hint="eastAsia"/>
                <w:sz w:val="22"/>
                <w:lang w:eastAsia="ko-KR"/>
              </w:rPr>
              <w:t>1</w:t>
            </w:r>
            <w:r w:rsidR="007E16E6" w:rsidRPr="006F3883">
              <w:rPr>
                <w:rFonts w:hAnsi="굴림" w:hint="eastAsia"/>
                <w:sz w:val="22"/>
                <w:lang w:eastAsia="ko-KR"/>
              </w:rPr>
              <w:t>.</w:t>
            </w:r>
            <w:r w:rsidR="00EC08F0">
              <w:rPr>
                <w:rFonts w:hAnsi="굴림" w:hint="eastAsia"/>
                <w:sz w:val="22"/>
                <w:lang w:eastAsia="ko-KR"/>
              </w:rPr>
              <w:t>0</w:t>
            </w:r>
          </w:p>
        </w:tc>
        <w:tc>
          <w:tcPr>
            <w:tcW w:w="5103" w:type="dxa"/>
            <w:vAlign w:val="center"/>
          </w:tcPr>
          <w:p w14:paraId="2EF2133B" w14:textId="77777777" w:rsidR="00735BA8" w:rsidRPr="006F3883" w:rsidRDefault="00B9730D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>
              <w:rPr>
                <w:rFonts w:hAnsi="굴림" w:hint="eastAsia"/>
                <w:sz w:val="22"/>
                <w:lang w:eastAsia="ko-KR"/>
              </w:rPr>
              <w:t>Protocol</w:t>
            </w:r>
            <w:r w:rsidR="002F608C">
              <w:rPr>
                <w:rFonts w:hAnsi="굴림" w:hint="eastAsia"/>
                <w:sz w:val="22"/>
                <w:lang w:eastAsia="ko-KR"/>
              </w:rPr>
              <w:t xml:space="preserve"> 초안</w:t>
            </w:r>
          </w:p>
        </w:tc>
        <w:tc>
          <w:tcPr>
            <w:tcW w:w="964" w:type="dxa"/>
            <w:vAlign w:val="center"/>
          </w:tcPr>
          <w:p w14:paraId="17D87968" w14:textId="77777777" w:rsidR="00735BA8" w:rsidRPr="006F3883" w:rsidRDefault="00B9730D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proofErr w:type="spellStart"/>
            <w:smartTag w:uri="urn:schemas-microsoft-com:office:smarttags" w:element="PersonName">
              <w:r>
                <w:rPr>
                  <w:rFonts w:hAnsi="굴림" w:hint="eastAsia"/>
                  <w:sz w:val="22"/>
                  <w:lang w:eastAsia="ko-KR"/>
                </w:rPr>
                <w:t>박규현</w:t>
              </w:r>
            </w:smartTag>
            <w:proofErr w:type="spellEnd"/>
          </w:p>
        </w:tc>
      </w:tr>
      <w:tr w:rsidR="00DA25D7" w:rsidRPr="006F3883" w14:paraId="65DE13F1" w14:textId="77777777" w:rsidTr="009863BC">
        <w:tc>
          <w:tcPr>
            <w:tcW w:w="1739" w:type="dxa"/>
            <w:vAlign w:val="center"/>
          </w:tcPr>
          <w:p w14:paraId="78375EE1" w14:textId="77777777" w:rsidR="00DA25D7" w:rsidRPr="006F3883" w:rsidRDefault="00DA25D7" w:rsidP="00BF2C5F">
            <w:pPr>
              <w:ind w:rightChars="-22" w:right="-44"/>
              <w:jc w:val="center"/>
              <w:rPr>
                <w:sz w:val="22"/>
                <w:lang w:eastAsia="ko-KR"/>
              </w:rPr>
            </w:pPr>
            <w:r>
              <w:rPr>
                <w:sz w:val="22"/>
                <w:lang w:eastAsia="ko-KR"/>
              </w:rPr>
              <w:t>20</w:t>
            </w:r>
            <w:r>
              <w:rPr>
                <w:rFonts w:hint="eastAsia"/>
                <w:sz w:val="22"/>
                <w:lang w:eastAsia="ko-KR"/>
              </w:rPr>
              <w:t>1</w:t>
            </w:r>
            <w:r w:rsidR="0093532A">
              <w:rPr>
                <w:sz w:val="22"/>
                <w:lang w:eastAsia="ko-KR"/>
              </w:rPr>
              <w:t>8</w:t>
            </w:r>
            <w:r w:rsidRPr="006F3883">
              <w:rPr>
                <w:sz w:val="22"/>
                <w:lang w:eastAsia="ko-KR"/>
              </w:rPr>
              <w:t>-</w:t>
            </w:r>
            <w:r w:rsidR="0093532A">
              <w:rPr>
                <w:sz w:val="22"/>
                <w:lang w:eastAsia="ko-KR"/>
              </w:rPr>
              <w:t>0</w:t>
            </w:r>
            <w:r w:rsidR="00DA66B9">
              <w:rPr>
                <w:sz w:val="22"/>
                <w:lang w:eastAsia="ko-KR"/>
              </w:rPr>
              <w:t>7</w:t>
            </w:r>
            <w:r w:rsidRPr="006F3883">
              <w:rPr>
                <w:sz w:val="22"/>
                <w:lang w:eastAsia="ko-KR"/>
              </w:rPr>
              <w:t>-</w:t>
            </w:r>
            <w:r w:rsidR="002008B2">
              <w:rPr>
                <w:sz w:val="22"/>
                <w:lang w:eastAsia="ko-KR"/>
              </w:rPr>
              <w:t>1</w:t>
            </w:r>
            <w:r w:rsidR="00DA66B9">
              <w:rPr>
                <w:sz w:val="22"/>
                <w:lang w:eastAsia="ko-KR"/>
              </w:rPr>
              <w:t>0</w:t>
            </w:r>
          </w:p>
        </w:tc>
        <w:tc>
          <w:tcPr>
            <w:tcW w:w="851" w:type="dxa"/>
            <w:vAlign w:val="center"/>
          </w:tcPr>
          <w:p w14:paraId="7F3FD16D" w14:textId="77777777" w:rsidR="00DA25D7" w:rsidRPr="006F3883" w:rsidRDefault="00DA25D7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>
              <w:rPr>
                <w:rFonts w:hAnsi="굴림" w:hint="eastAsia"/>
                <w:sz w:val="22"/>
                <w:lang w:eastAsia="ko-KR"/>
              </w:rPr>
              <w:t>1</w:t>
            </w:r>
            <w:r w:rsidRPr="006F3883">
              <w:rPr>
                <w:rFonts w:hAnsi="굴림" w:hint="eastAsia"/>
                <w:sz w:val="22"/>
                <w:lang w:eastAsia="ko-KR"/>
              </w:rPr>
              <w:t>.</w:t>
            </w:r>
            <w:r>
              <w:rPr>
                <w:rFonts w:hAnsi="굴림"/>
                <w:sz w:val="22"/>
                <w:lang w:eastAsia="ko-KR"/>
              </w:rPr>
              <w:t>1</w:t>
            </w:r>
          </w:p>
        </w:tc>
        <w:tc>
          <w:tcPr>
            <w:tcW w:w="5103" w:type="dxa"/>
            <w:vAlign w:val="center"/>
          </w:tcPr>
          <w:p w14:paraId="4E522DD2" w14:textId="77777777" w:rsidR="00887071" w:rsidRDefault="00DA25D7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>
              <w:rPr>
                <w:rFonts w:hAnsi="굴림" w:hint="eastAsia"/>
                <w:sz w:val="22"/>
                <w:lang w:eastAsia="ko-KR"/>
              </w:rPr>
              <w:t>선호도로 기능</w:t>
            </w:r>
            <w:r w:rsidR="00887071">
              <w:rPr>
                <w:rFonts w:hAnsi="굴림" w:hint="eastAsia"/>
                <w:sz w:val="22"/>
                <w:lang w:eastAsia="ko-KR"/>
              </w:rPr>
              <w:t>추가,</w:t>
            </w:r>
          </w:p>
          <w:p w14:paraId="41B4A86E" w14:textId="77777777" w:rsidR="00887071" w:rsidRDefault="00F31922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>
              <w:rPr>
                <w:rFonts w:hAnsi="굴림" w:hint="eastAsia"/>
                <w:sz w:val="22"/>
                <w:lang w:eastAsia="ko-KR"/>
              </w:rPr>
              <w:t>경로(</w:t>
            </w:r>
            <w:r>
              <w:rPr>
                <w:rFonts w:hAnsi="굴림"/>
                <w:sz w:val="22"/>
                <w:lang w:eastAsia="ko-KR"/>
              </w:rPr>
              <w:t>Link)</w:t>
            </w:r>
            <w:r>
              <w:rPr>
                <w:rFonts w:hAnsi="굴림" w:hint="eastAsia"/>
                <w:sz w:val="22"/>
                <w:lang w:eastAsia="ko-KR"/>
              </w:rPr>
              <w:t xml:space="preserve">상 </w:t>
            </w:r>
            <w:proofErr w:type="spellStart"/>
            <w:r>
              <w:rPr>
                <w:rFonts w:hAnsi="굴림" w:hint="eastAsia"/>
                <w:sz w:val="22"/>
                <w:lang w:eastAsia="ko-KR"/>
              </w:rPr>
              <w:t>도로제한</w:t>
            </w:r>
            <w:proofErr w:type="spellEnd"/>
            <w:r>
              <w:rPr>
                <w:rFonts w:hAnsi="굴림" w:hint="eastAsia"/>
                <w:sz w:val="22"/>
                <w:lang w:eastAsia="ko-KR"/>
              </w:rPr>
              <w:t xml:space="preserve"> </w:t>
            </w:r>
            <w:r w:rsidR="00887071">
              <w:rPr>
                <w:rFonts w:hAnsi="굴림" w:hint="eastAsia"/>
                <w:sz w:val="22"/>
                <w:lang w:eastAsia="ko-KR"/>
              </w:rPr>
              <w:t xml:space="preserve">정보 </w:t>
            </w:r>
            <w:r w:rsidR="00887071">
              <w:rPr>
                <w:rFonts w:hAnsi="굴림"/>
                <w:sz w:val="22"/>
                <w:lang w:eastAsia="ko-KR"/>
              </w:rPr>
              <w:t>Flag</w:t>
            </w:r>
            <w:r w:rsidR="0093532A">
              <w:rPr>
                <w:rFonts w:hAnsi="굴림" w:hint="eastAsia"/>
                <w:sz w:val="22"/>
                <w:lang w:eastAsia="ko-KR"/>
              </w:rPr>
              <w:t>추가</w:t>
            </w:r>
            <w:r w:rsidR="002008B2">
              <w:rPr>
                <w:rFonts w:hAnsi="굴림" w:hint="eastAsia"/>
                <w:sz w:val="22"/>
                <w:lang w:eastAsia="ko-KR"/>
              </w:rPr>
              <w:t>,</w:t>
            </w:r>
          </w:p>
          <w:p w14:paraId="4AAE6751" w14:textId="77777777" w:rsidR="002008B2" w:rsidRPr="002008B2" w:rsidRDefault="0028133A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>
              <w:rPr>
                <w:rFonts w:hAnsi="굴림" w:hint="eastAsia"/>
                <w:sz w:val="22"/>
                <w:lang w:eastAsia="ko-KR"/>
              </w:rPr>
              <w:t>교통</w:t>
            </w:r>
            <w:r w:rsidR="00887071">
              <w:rPr>
                <w:rFonts w:hAnsi="굴림" w:hint="eastAsia"/>
                <w:sz w:val="22"/>
                <w:lang w:eastAsia="ko-KR"/>
              </w:rPr>
              <w:t xml:space="preserve"> </w:t>
            </w:r>
            <w:r>
              <w:rPr>
                <w:rFonts w:hAnsi="굴림" w:hint="eastAsia"/>
                <w:sz w:val="22"/>
                <w:lang w:eastAsia="ko-KR"/>
              </w:rPr>
              <w:t>통제</w:t>
            </w:r>
            <w:r w:rsidR="00887071">
              <w:rPr>
                <w:rFonts w:hAnsi="굴림" w:hint="eastAsia"/>
                <w:sz w:val="22"/>
                <w:lang w:eastAsia="ko-KR"/>
              </w:rPr>
              <w:t xml:space="preserve"> </w:t>
            </w:r>
            <w:proofErr w:type="spellStart"/>
            <w:r w:rsidR="00887071">
              <w:rPr>
                <w:rFonts w:hAnsi="굴림" w:hint="eastAsia"/>
                <w:sz w:val="22"/>
                <w:lang w:eastAsia="ko-KR"/>
              </w:rPr>
              <w:t>정보요청</w:t>
            </w:r>
            <w:proofErr w:type="spellEnd"/>
            <w:r w:rsidR="00887071">
              <w:rPr>
                <w:rFonts w:hAnsi="굴림" w:hint="eastAsia"/>
                <w:sz w:val="22"/>
                <w:lang w:eastAsia="ko-KR"/>
              </w:rPr>
              <w:t xml:space="preserve"> </w:t>
            </w:r>
            <w:r w:rsidR="00F31922">
              <w:rPr>
                <w:rFonts w:hAnsi="굴림" w:hint="eastAsia"/>
                <w:sz w:val="22"/>
                <w:lang w:eastAsia="ko-KR"/>
              </w:rPr>
              <w:t>Protocol</w:t>
            </w:r>
            <w:r w:rsidR="00887071">
              <w:rPr>
                <w:rFonts w:hAnsi="굴림"/>
                <w:sz w:val="22"/>
                <w:lang w:eastAsia="ko-KR"/>
              </w:rPr>
              <w:t xml:space="preserve"> </w:t>
            </w:r>
            <w:r w:rsidR="00887071">
              <w:rPr>
                <w:rFonts w:hAnsi="굴림" w:hint="eastAsia"/>
                <w:sz w:val="22"/>
                <w:lang w:eastAsia="ko-KR"/>
              </w:rPr>
              <w:t>추가</w:t>
            </w:r>
          </w:p>
        </w:tc>
        <w:tc>
          <w:tcPr>
            <w:tcW w:w="964" w:type="dxa"/>
            <w:vAlign w:val="center"/>
          </w:tcPr>
          <w:p w14:paraId="1FBE62B9" w14:textId="77777777" w:rsidR="00DA25D7" w:rsidRPr="006F3883" w:rsidRDefault="00DA25D7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proofErr w:type="spellStart"/>
            <w:r>
              <w:rPr>
                <w:rFonts w:hAnsi="굴림" w:hint="eastAsia"/>
                <w:sz w:val="22"/>
                <w:lang w:eastAsia="ko-KR"/>
              </w:rPr>
              <w:t>박규현</w:t>
            </w:r>
            <w:proofErr w:type="spellEnd"/>
          </w:p>
        </w:tc>
      </w:tr>
      <w:tr w:rsidR="00707A95" w:rsidRPr="006F3883" w14:paraId="4176EB75" w14:textId="77777777" w:rsidTr="009863BC">
        <w:tc>
          <w:tcPr>
            <w:tcW w:w="1739" w:type="dxa"/>
            <w:vAlign w:val="center"/>
          </w:tcPr>
          <w:p w14:paraId="13B0025C" w14:textId="77777777" w:rsidR="00707A95" w:rsidRPr="006F3883" w:rsidRDefault="00707A95" w:rsidP="00BF2C5F">
            <w:pPr>
              <w:ind w:rightChars="-22" w:right="-44"/>
              <w:jc w:val="center"/>
              <w:rPr>
                <w:sz w:val="22"/>
                <w:lang w:eastAsia="ko-KR"/>
              </w:rPr>
            </w:pPr>
            <w:r>
              <w:rPr>
                <w:sz w:val="22"/>
                <w:lang w:eastAsia="ko-KR"/>
              </w:rPr>
              <w:t>20</w:t>
            </w:r>
            <w:r>
              <w:rPr>
                <w:rFonts w:hint="eastAsia"/>
                <w:sz w:val="22"/>
                <w:lang w:eastAsia="ko-KR"/>
              </w:rPr>
              <w:t>1</w:t>
            </w:r>
            <w:r>
              <w:rPr>
                <w:sz w:val="22"/>
                <w:lang w:eastAsia="ko-KR"/>
              </w:rPr>
              <w:t>8</w:t>
            </w:r>
            <w:r w:rsidRPr="006F3883">
              <w:rPr>
                <w:sz w:val="22"/>
                <w:lang w:eastAsia="ko-KR"/>
              </w:rPr>
              <w:t>-</w:t>
            </w:r>
            <w:r>
              <w:rPr>
                <w:sz w:val="22"/>
                <w:lang w:eastAsia="ko-KR"/>
              </w:rPr>
              <w:t>09</w:t>
            </w:r>
            <w:r w:rsidRPr="006F3883">
              <w:rPr>
                <w:sz w:val="22"/>
                <w:lang w:eastAsia="ko-KR"/>
              </w:rPr>
              <w:t>-</w:t>
            </w:r>
            <w:r>
              <w:rPr>
                <w:sz w:val="22"/>
                <w:lang w:eastAsia="ko-KR"/>
              </w:rPr>
              <w:t>11</w:t>
            </w:r>
          </w:p>
        </w:tc>
        <w:tc>
          <w:tcPr>
            <w:tcW w:w="851" w:type="dxa"/>
            <w:vAlign w:val="center"/>
          </w:tcPr>
          <w:p w14:paraId="625735EC" w14:textId="77777777" w:rsidR="00707A95" w:rsidRPr="006F3883" w:rsidRDefault="00707A95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>
              <w:rPr>
                <w:rFonts w:hAnsi="굴림" w:hint="eastAsia"/>
                <w:sz w:val="22"/>
                <w:lang w:eastAsia="ko-KR"/>
              </w:rPr>
              <w:t>1</w:t>
            </w:r>
            <w:r w:rsidRPr="006F3883">
              <w:rPr>
                <w:rFonts w:hAnsi="굴림" w:hint="eastAsia"/>
                <w:sz w:val="22"/>
                <w:lang w:eastAsia="ko-KR"/>
              </w:rPr>
              <w:t>.</w:t>
            </w:r>
            <w:r>
              <w:rPr>
                <w:rFonts w:hAnsi="굴림"/>
                <w:sz w:val="22"/>
                <w:lang w:eastAsia="ko-KR"/>
              </w:rPr>
              <w:t>2</w:t>
            </w:r>
          </w:p>
        </w:tc>
        <w:tc>
          <w:tcPr>
            <w:tcW w:w="5103" w:type="dxa"/>
            <w:vAlign w:val="center"/>
          </w:tcPr>
          <w:p w14:paraId="46BC88E8" w14:textId="77777777" w:rsidR="00707A95" w:rsidRDefault="00707A95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proofErr w:type="spellStart"/>
            <w:r>
              <w:rPr>
                <w:rFonts w:hAnsi="굴림" w:hint="eastAsia"/>
                <w:sz w:val="22"/>
                <w:lang w:eastAsia="ko-KR"/>
              </w:rPr>
              <w:t>실수형</w:t>
            </w:r>
            <w:proofErr w:type="spellEnd"/>
            <w:r>
              <w:rPr>
                <w:rFonts w:hAnsi="굴림" w:hint="eastAsia"/>
                <w:sz w:val="22"/>
                <w:lang w:eastAsia="ko-KR"/>
              </w:rPr>
              <w:t xml:space="preserve"> vertex</w:t>
            </w:r>
            <w:r>
              <w:rPr>
                <w:rFonts w:hAnsi="굴림"/>
                <w:sz w:val="22"/>
                <w:lang w:eastAsia="ko-KR"/>
              </w:rPr>
              <w:t xml:space="preserve"> </w:t>
            </w:r>
            <w:r>
              <w:rPr>
                <w:rFonts w:hAnsi="굴림" w:hint="eastAsia"/>
                <w:sz w:val="22"/>
                <w:lang w:eastAsia="ko-KR"/>
              </w:rPr>
              <w:t>flag 추가</w:t>
            </w:r>
          </w:p>
        </w:tc>
        <w:tc>
          <w:tcPr>
            <w:tcW w:w="964" w:type="dxa"/>
            <w:vAlign w:val="center"/>
          </w:tcPr>
          <w:p w14:paraId="49DD14E2" w14:textId="77777777" w:rsidR="00707A95" w:rsidRDefault="00707A95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proofErr w:type="spellStart"/>
            <w:r>
              <w:rPr>
                <w:rFonts w:hAnsi="굴림" w:hint="eastAsia"/>
                <w:sz w:val="22"/>
                <w:lang w:eastAsia="ko-KR"/>
              </w:rPr>
              <w:t>박규현</w:t>
            </w:r>
            <w:proofErr w:type="spellEnd"/>
          </w:p>
        </w:tc>
      </w:tr>
      <w:tr w:rsidR="009F71F1" w:rsidRPr="006F3883" w14:paraId="1074AFB4" w14:textId="77777777" w:rsidTr="009863BC">
        <w:tc>
          <w:tcPr>
            <w:tcW w:w="1739" w:type="dxa"/>
            <w:vAlign w:val="center"/>
          </w:tcPr>
          <w:p w14:paraId="0A33BAAE" w14:textId="77777777" w:rsidR="009F71F1" w:rsidRPr="006F3883" w:rsidRDefault="009F71F1" w:rsidP="00BF2C5F">
            <w:pPr>
              <w:ind w:rightChars="-22" w:right="-44"/>
              <w:jc w:val="center"/>
              <w:rPr>
                <w:sz w:val="22"/>
                <w:lang w:eastAsia="ko-KR"/>
              </w:rPr>
            </w:pPr>
            <w:r>
              <w:rPr>
                <w:sz w:val="22"/>
                <w:lang w:eastAsia="ko-KR"/>
              </w:rPr>
              <w:t>20</w:t>
            </w:r>
            <w:r>
              <w:rPr>
                <w:rFonts w:hint="eastAsia"/>
                <w:sz w:val="22"/>
                <w:lang w:eastAsia="ko-KR"/>
              </w:rPr>
              <w:t>1</w:t>
            </w:r>
            <w:r>
              <w:rPr>
                <w:sz w:val="22"/>
                <w:lang w:eastAsia="ko-KR"/>
              </w:rPr>
              <w:t>8</w:t>
            </w:r>
            <w:r w:rsidRPr="006F3883">
              <w:rPr>
                <w:sz w:val="22"/>
                <w:lang w:eastAsia="ko-KR"/>
              </w:rPr>
              <w:t>-</w:t>
            </w:r>
            <w:r>
              <w:rPr>
                <w:sz w:val="22"/>
                <w:lang w:eastAsia="ko-KR"/>
              </w:rPr>
              <w:t>11</w:t>
            </w:r>
            <w:r w:rsidRPr="006F3883">
              <w:rPr>
                <w:sz w:val="22"/>
                <w:lang w:eastAsia="ko-KR"/>
              </w:rPr>
              <w:t>-</w:t>
            </w:r>
            <w:r>
              <w:rPr>
                <w:sz w:val="22"/>
                <w:lang w:eastAsia="ko-KR"/>
              </w:rPr>
              <w:t>01</w:t>
            </w:r>
          </w:p>
        </w:tc>
        <w:tc>
          <w:tcPr>
            <w:tcW w:w="851" w:type="dxa"/>
            <w:vAlign w:val="center"/>
          </w:tcPr>
          <w:p w14:paraId="7D8D4A26" w14:textId="77777777" w:rsidR="009F71F1" w:rsidRPr="006F3883" w:rsidRDefault="009F71F1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>
              <w:rPr>
                <w:rFonts w:hAnsi="굴림" w:hint="eastAsia"/>
                <w:sz w:val="22"/>
                <w:lang w:eastAsia="ko-KR"/>
              </w:rPr>
              <w:t>1</w:t>
            </w:r>
            <w:r w:rsidRPr="006F3883">
              <w:rPr>
                <w:rFonts w:hAnsi="굴림" w:hint="eastAsia"/>
                <w:sz w:val="22"/>
                <w:lang w:eastAsia="ko-KR"/>
              </w:rPr>
              <w:t>.</w:t>
            </w:r>
            <w:r>
              <w:rPr>
                <w:rFonts w:hAnsi="굴림"/>
                <w:sz w:val="22"/>
                <w:lang w:eastAsia="ko-KR"/>
              </w:rPr>
              <w:t>3</w:t>
            </w:r>
          </w:p>
        </w:tc>
        <w:tc>
          <w:tcPr>
            <w:tcW w:w="5103" w:type="dxa"/>
            <w:vAlign w:val="center"/>
          </w:tcPr>
          <w:p w14:paraId="306282B3" w14:textId="77777777" w:rsidR="009F71F1" w:rsidRDefault="009F71F1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proofErr w:type="spellStart"/>
            <w:r>
              <w:rPr>
                <w:rFonts w:hAnsi="굴림" w:hint="eastAsia"/>
                <w:sz w:val="22"/>
                <w:lang w:eastAsia="ko-KR"/>
              </w:rPr>
              <w:t>최소시간</w:t>
            </w:r>
            <w:proofErr w:type="spellEnd"/>
            <w:r>
              <w:rPr>
                <w:rFonts w:hAnsi="굴림" w:hint="eastAsia"/>
                <w:sz w:val="22"/>
                <w:lang w:eastAsia="ko-KR"/>
              </w:rPr>
              <w:t>,</w:t>
            </w:r>
            <w:r>
              <w:rPr>
                <w:rFonts w:hAnsi="굴림"/>
                <w:sz w:val="22"/>
                <w:lang w:eastAsia="ko-KR"/>
              </w:rPr>
              <w:t xml:space="preserve"> </w:t>
            </w:r>
            <w:r>
              <w:rPr>
                <w:rFonts w:hAnsi="굴림" w:hint="eastAsia"/>
                <w:sz w:val="22"/>
                <w:lang w:eastAsia="ko-KR"/>
              </w:rPr>
              <w:t>추천 옵션 고도화 관련</w:t>
            </w:r>
          </w:p>
        </w:tc>
        <w:tc>
          <w:tcPr>
            <w:tcW w:w="964" w:type="dxa"/>
            <w:vAlign w:val="center"/>
          </w:tcPr>
          <w:p w14:paraId="4E3CE046" w14:textId="77777777" w:rsidR="009F71F1" w:rsidRDefault="009F71F1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proofErr w:type="spellStart"/>
            <w:r>
              <w:rPr>
                <w:rFonts w:hAnsi="굴림" w:hint="eastAsia"/>
                <w:sz w:val="22"/>
                <w:lang w:eastAsia="ko-KR"/>
              </w:rPr>
              <w:t>박규현</w:t>
            </w:r>
            <w:proofErr w:type="spellEnd"/>
          </w:p>
        </w:tc>
      </w:tr>
      <w:tr w:rsidR="006E4E4C" w:rsidRPr="006F3883" w14:paraId="558DF1CC" w14:textId="77777777" w:rsidTr="009863BC">
        <w:tc>
          <w:tcPr>
            <w:tcW w:w="1739" w:type="dxa"/>
            <w:vAlign w:val="center"/>
          </w:tcPr>
          <w:p w14:paraId="678550CC" w14:textId="77777777" w:rsidR="006E4E4C" w:rsidRDefault="006E4E4C" w:rsidP="00BF2C5F">
            <w:pPr>
              <w:ind w:rightChars="-22" w:right="-44"/>
              <w:jc w:val="center"/>
              <w:rPr>
                <w:sz w:val="22"/>
                <w:lang w:eastAsia="ko-KR"/>
              </w:rPr>
            </w:pPr>
            <w:r>
              <w:rPr>
                <w:sz w:val="22"/>
                <w:lang w:eastAsia="ko-KR"/>
              </w:rPr>
              <w:t>20</w:t>
            </w:r>
            <w:r>
              <w:rPr>
                <w:rFonts w:hint="eastAsia"/>
                <w:sz w:val="22"/>
                <w:lang w:eastAsia="ko-KR"/>
              </w:rPr>
              <w:t>1</w:t>
            </w:r>
            <w:r>
              <w:rPr>
                <w:sz w:val="22"/>
                <w:lang w:eastAsia="ko-KR"/>
              </w:rPr>
              <w:t>9</w:t>
            </w:r>
            <w:r w:rsidRPr="006F3883">
              <w:rPr>
                <w:sz w:val="22"/>
                <w:lang w:eastAsia="ko-KR"/>
              </w:rPr>
              <w:t>-</w:t>
            </w:r>
            <w:r>
              <w:rPr>
                <w:sz w:val="22"/>
                <w:lang w:eastAsia="ko-KR"/>
              </w:rPr>
              <w:t>01</w:t>
            </w:r>
            <w:r w:rsidRPr="006F3883">
              <w:rPr>
                <w:sz w:val="22"/>
                <w:lang w:eastAsia="ko-KR"/>
              </w:rPr>
              <w:t>-</w:t>
            </w:r>
            <w:r>
              <w:rPr>
                <w:sz w:val="22"/>
                <w:lang w:eastAsia="ko-KR"/>
              </w:rPr>
              <w:t>17</w:t>
            </w:r>
          </w:p>
        </w:tc>
        <w:tc>
          <w:tcPr>
            <w:tcW w:w="851" w:type="dxa"/>
            <w:vAlign w:val="center"/>
          </w:tcPr>
          <w:p w14:paraId="00799C19" w14:textId="77777777" w:rsidR="006E4E4C" w:rsidRDefault="006E4E4C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>
              <w:rPr>
                <w:rFonts w:hAnsi="굴림" w:hint="eastAsia"/>
                <w:sz w:val="22"/>
                <w:lang w:eastAsia="ko-KR"/>
              </w:rPr>
              <w:t>1.4</w:t>
            </w:r>
          </w:p>
        </w:tc>
        <w:tc>
          <w:tcPr>
            <w:tcW w:w="5103" w:type="dxa"/>
            <w:vAlign w:val="center"/>
          </w:tcPr>
          <w:p w14:paraId="54661378" w14:textId="77777777" w:rsidR="006E4E4C" w:rsidRDefault="009004B9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>
              <w:rPr>
                <w:rFonts w:hAnsi="굴림" w:hint="eastAsia"/>
                <w:sz w:val="22"/>
                <w:lang w:eastAsia="ko-KR"/>
              </w:rPr>
              <w:t>추천 옵션 고도화 관련</w:t>
            </w:r>
            <w:r w:rsidR="002928C9">
              <w:rPr>
                <w:rFonts w:hAnsi="굴림" w:hint="eastAsia"/>
                <w:sz w:val="22"/>
                <w:lang w:eastAsia="ko-KR"/>
              </w:rPr>
              <w:t xml:space="preserve">, </w:t>
            </w:r>
            <w:r w:rsidR="002928C9">
              <w:rPr>
                <w:rFonts w:hAnsi="굴림"/>
                <w:sz w:val="22"/>
                <w:lang w:eastAsia="ko-KR"/>
              </w:rPr>
              <w:t xml:space="preserve">flag </w:t>
            </w:r>
            <w:r w:rsidR="002928C9">
              <w:rPr>
                <w:rFonts w:hAnsi="굴림" w:hint="eastAsia"/>
                <w:sz w:val="22"/>
                <w:lang w:eastAsia="ko-KR"/>
              </w:rPr>
              <w:t>기능 일부 변경</w:t>
            </w:r>
          </w:p>
        </w:tc>
        <w:tc>
          <w:tcPr>
            <w:tcW w:w="964" w:type="dxa"/>
            <w:vAlign w:val="center"/>
          </w:tcPr>
          <w:p w14:paraId="6B05B8C3" w14:textId="77777777" w:rsidR="006E4E4C" w:rsidRDefault="006E4E4C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proofErr w:type="spellStart"/>
            <w:r>
              <w:rPr>
                <w:rFonts w:hAnsi="굴림" w:hint="eastAsia"/>
                <w:sz w:val="22"/>
                <w:lang w:eastAsia="ko-KR"/>
              </w:rPr>
              <w:t>박규현</w:t>
            </w:r>
            <w:proofErr w:type="spellEnd"/>
          </w:p>
        </w:tc>
      </w:tr>
      <w:tr w:rsidR="003F523E" w:rsidRPr="006F3883" w14:paraId="658E82F0" w14:textId="77777777" w:rsidTr="009863BC">
        <w:tc>
          <w:tcPr>
            <w:tcW w:w="1739" w:type="dxa"/>
            <w:vAlign w:val="center"/>
          </w:tcPr>
          <w:p w14:paraId="4181FABF" w14:textId="77777777" w:rsidR="003F523E" w:rsidRDefault="003F523E" w:rsidP="00BF2C5F">
            <w:pPr>
              <w:ind w:rightChars="-22" w:right="-44"/>
              <w:jc w:val="center"/>
              <w:rPr>
                <w:sz w:val="22"/>
                <w:lang w:eastAsia="ko-KR"/>
              </w:rPr>
            </w:pPr>
            <w:r>
              <w:rPr>
                <w:rFonts w:hint="eastAsia"/>
                <w:sz w:val="22"/>
                <w:lang w:eastAsia="ko-KR"/>
              </w:rPr>
              <w:t>2019-06-21</w:t>
            </w:r>
          </w:p>
        </w:tc>
        <w:tc>
          <w:tcPr>
            <w:tcW w:w="851" w:type="dxa"/>
            <w:vAlign w:val="center"/>
          </w:tcPr>
          <w:p w14:paraId="327D50D9" w14:textId="77777777" w:rsidR="003F523E" w:rsidRDefault="003F523E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>
              <w:rPr>
                <w:rFonts w:hAnsi="굴림" w:hint="eastAsia"/>
                <w:sz w:val="22"/>
                <w:lang w:eastAsia="ko-KR"/>
              </w:rPr>
              <w:t>1.5</w:t>
            </w:r>
          </w:p>
        </w:tc>
        <w:tc>
          <w:tcPr>
            <w:tcW w:w="5103" w:type="dxa"/>
            <w:vAlign w:val="center"/>
          </w:tcPr>
          <w:p w14:paraId="0C93580C" w14:textId="77777777" w:rsidR="003F523E" w:rsidRDefault="003F523E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>
              <w:rPr>
                <w:rFonts w:hAnsi="굴림"/>
                <w:sz w:val="22"/>
                <w:lang w:eastAsia="ko-KR"/>
              </w:rPr>
              <w:t xml:space="preserve">VMS </w:t>
            </w:r>
            <w:r>
              <w:rPr>
                <w:rFonts w:hAnsi="굴림" w:hint="eastAsia"/>
                <w:sz w:val="22"/>
                <w:lang w:eastAsia="ko-KR"/>
              </w:rPr>
              <w:t xml:space="preserve">서비스를 위한 구간 </w:t>
            </w:r>
            <w:proofErr w:type="spellStart"/>
            <w:r>
              <w:rPr>
                <w:rFonts w:hAnsi="굴림" w:hint="eastAsia"/>
                <w:sz w:val="22"/>
                <w:lang w:eastAsia="ko-KR"/>
              </w:rPr>
              <w:t>속도정보</w:t>
            </w:r>
            <w:proofErr w:type="spellEnd"/>
            <w:r w:rsidR="00D1456C">
              <w:rPr>
                <w:rFonts w:hAnsi="굴림" w:hint="eastAsia"/>
                <w:sz w:val="22"/>
                <w:lang w:eastAsia="ko-KR"/>
              </w:rPr>
              <w:t xml:space="preserve"> 제공 기능</w:t>
            </w:r>
          </w:p>
        </w:tc>
        <w:tc>
          <w:tcPr>
            <w:tcW w:w="964" w:type="dxa"/>
            <w:vAlign w:val="center"/>
          </w:tcPr>
          <w:p w14:paraId="0BA57537" w14:textId="77777777" w:rsidR="003F523E" w:rsidRDefault="003F523E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proofErr w:type="spellStart"/>
            <w:r>
              <w:rPr>
                <w:rFonts w:hAnsi="굴림" w:hint="eastAsia"/>
                <w:sz w:val="22"/>
                <w:lang w:eastAsia="ko-KR"/>
              </w:rPr>
              <w:t>박규현</w:t>
            </w:r>
            <w:proofErr w:type="spellEnd"/>
          </w:p>
        </w:tc>
      </w:tr>
      <w:tr w:rsidR="00FC49D0" w:rsidRPr="006F3883" w14:paraId="36B156BD" w14:textId="77777777" w:rsidTr="009863BC">
        <w:tc>
          <w:tcPr>
            <w:tcW w:w="1739" w:type="dxa"/>
            <w:vAlign w:val="center"/>
          </w:tcPr>
          <w:p w14:paraId="274227BA" w14:textId="77777777" w:rsidR="00FC49D0" w:rsidRDefault="00FC49D0" w:rsidP="00BF2C5F">
            <w:pPr>
              <w:ind w:rightChars="-22" w:right="-44"/>
              <w:jc w:val="center"/>
              <w:rPr>
                <w:sz w:val="22"/>
                <w:lang w:eastAsia="ko-KR"/>
              </w:rPr>
            </w:pPr>
            <w:r>
              <w:rPr>
                <w:rFonts w:hint="eastAsia"/>
                <w:sz w:val="22"/>
                <w:lang w:eastAsia="ko-KR"/>
              </w:rPr>
              <w:t>2019-0</w:t>
            </w:r>
            <w:r>
              <w:rPr>
                <w:sz w:val="22"/>
                <w:lang w:eastAsia="ko-KR"/>
              </w:rPr>
              <w:t>8</w:t>
            </w:r>
            <w:r>
              <w:rPr>
                <w:rFonts w:hint="eastAsia"/>
                <w:sz w:val="22"/>
                <w:lang w:eastAsia="ko-KR"/>
              </w:rPr>
              <w:t>-</w:t>
            </w:r>
            <w:r>
              <w:rPr>
                <w:sz w:val="22"/>
                <w:lang w:eastAsia="ko-KR"/>
              </w:rPr>
              <w:t>18</w:t>
            </w:r>
          </w:p>
        </w:tc>
        <w:tc>
          <w:tcPr>
            <w:tcW w:w="851" w:type="dxa"/>
            <w:vAlign w:val="center"/>
          </w:tcPr>
          <w:p w14:paraId="2FFACBAF" w14:textId="77777777" w:rsidR="00FC49D0" w:rsidRDefault="00FC49D0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>
              <w:rPr>
                <w:rFonts w:hAnsi="굴림" w:hint="eastAsia"/>
                <w:sz w:val="22"/>
                <w:lang w:eastAsia="ko-KR"/>
              </w:rPr>
              <w:t>1.6</w:t>
            </w:r>
          </w:p>
        </w:tc>
        <w:tc>
          <w:tcPr>
            <w:tcW w:w="5103" w:type="dxa"/>
            <w:vAlign w:val="center"/>
          </w:tcPr>
          <w:p w14:paraId="4364CC7E" w14:textId="77777777" w:rsidR="00FC49D0" w:rsidRDefault="00FC49D0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proofErr w:type="spellStart"/>
            <w:r>
              <w:rPr>
                <w:rFonts w:hAnsi="굴림" w:hint="eastAsia"/>
                <w:sz w:val="22"/>
                <w:lang w:eastAsia="ko-KR"/>
              </w:rPr>
              <w:t>멀티입구점</w:t>
            </w:r>
            <w:proofErr w:type="spellEnd"/>
            <w:r>
              <w:rPr>
                <w:rFonts w:hAnsi="굴림" w:hint="eastAsia"/>
                <w:sz w:val="22"/>
                <w:lang w:eastAsia="ko-KR"/>
              </w:rPr>
              <w:t xml:space="preserve">, </w:t>
            </w:r>
            <w:proofErr w:type="spellStart"/>
            <w:r>
              <w:rPr>
                <w:rFonts w:hAnsi="굴림" w:hint="eastAsia"/>
                <w:sz w:val="22"/>
                <w:lang w:eastAsia="ko-KR"/>
              </w:rPr>
              <w:t>멀티목적지</w:t>
            </w:r>
            <w:proofErr w:type="spellEnd"/>
            <w:r>
              <w:rPr>
                <w:rFonts w:hAnsi="굴림" w:hint="eastAsia"/>
                <w:sz w:val="22"/>
                <w:lang w:eastAsia="ko-KR"/>
              </w:rPr>
              <w:t xml:space="preserve"> 탐색 분리</w:t>
            </w:r>
          </w:p>
        </w:tc>
        <w:tc>
          <w:tcPr>
            <w:tcW w:w="964" w:type="dxa"/>
            <w:vAlign w:val="center"/>
          </w:tcPr>
          <w:p w14:paraId="0D05E866" w14:textId="77777777" w:rsidR="00FC49D0" w:rsidRDefault="00FC49D0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proofErr w:type="spellStart"/>
            <w:r>
              <w:rPr>
                <w:rFonts w:hAnsi="굴림" w:hint="eastAsia"/>
                <w:sz w:val="22"/>
                <w:lang w:eastAsia="ko-KR"/>
              </w:rPr>
              <w:t>박규현</w:t>
            </w:r>
            <w:proofErr w:type="spellEnd"/>
          </w:p>
        </w:tc>
      </w:tr>
      <w:tr w:rsidR="00125604" w:rsidRPr="006F3883" w14:paraId="034DC92E" w14:textId="77777777" w:rsidTr="009863BC">
        <w:tc>
          <w:tcPr>
            <w:tcW w:w="1739" w:type="dxa"/>
            <w:vAlign w:val="center"/>
          </w:tcPr>
          <w:p w14:paraId="4C5967A7" w14:textId="77777777" w:rsidR="00125604" w:rsidRPr="00212271" w:rsidRDefault="00125604" w:rsidP="00BF2C5F">
            <w:pPr>
              <w:ind w:rightChars="-22" w:right="-44"/>
              <w:jc w:val="center"/>
              <w:rPr>
                <w:sz w:val="22"/>
                <w:lang w:eastAsia="ko-KR"/>
              </w:rPr>
            </w:pPr>
            <w:r w:rsidRPr="00212271">
              <w:rPr>
                <w:sz w:val="22"/>
                <w:lang w:eastAsia="ko-KR"/>
              </w:rPr>
              <w:t>2019-09-03</w:t>
            </w:r>
          </w:p>
        </w:tc>
        <w:tc>
          <w:tcPr>
            <w:tcW w:w="851" w:type="dxa"/>
            <w:vAlign w:val="center"/>
          </w:tcPr>
          <w:p w14:paraId="1CEA4717" w14:textId="77777777" w:rsidR="00125604" w:rsidRPr="00212271" w:rsidRDefault="00125604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212271">
              <w:rPr>
                <w:rFonts w:hAnsi="굴림" w:hint="eastAsia"/>
                <w:sz w:val="22"/>
                <w:lang w:eastAsia="ko-KR"/>
              </w:rPr>
              <w:t>1.</w:t>
            </w:r>
            <w:r w:rsidR="00950AD9" w:rsidRPr="00212271">
              <w:rPr>
                <w:rFonts w:hAnsi="굴림"/>
                <w:sz w:val="22"/>
                <w:lang w:eastAsia="ko-KR"/>
              </w:rPr>
              <w:t>7</w:t>
            </w:r>
          </w:p>
        </w:tc>
        <w:tc>
          <w:tcPr>
            <w:tcW w:w="5103" w:type="dxa"/>
            <w:vAlign w:val="center"/>
          </w:tcPr>
          <w:p w14:paraId="62B5F387" w14:textId="77777777" w:rsidR="00125604" w:rsidRPr="00212271" w:rsidRDefault="00125604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proofErr w:type="spellStart"/>
            <w:r w:rsidRPr="00212271">
              <w:rPr>
                <w:rFonts w:hAnsi="굴림" w:hint="eastAsia"/>
                <w:sz w:val="22"/>
                <w:lang w:eastAsia="ko-KR"/>
              </w:rPr>
              <w:t>멀티출발지</w:t>
            </w:r>
            <w:proofErr w:type="spellEnd"/>
            <w:r w:rsidRPr="00212271">
              <w:rPr>
                <w:rFonts w:hAnsi="굴림" w:hint="eastAsia"/>
                <w:sz w:val="22"/>
                <w:lang w:eastAsia="ko-KR"/>
              </w:rPr>
              <w:t xml:space="preserve"> 탐색 추가</w:t>
            </w:r>
          </w:p>
        </w:tc>
        <w:tc>
          <w:tcPr>
            <w:tcW w:w="964" w:type="dxa"/>
            <w:vAlign w:val="center"/>
          </w:tcPr>
          <w:p w14:paraId="794C6864" w14:textId="77777777" w:rsidR="00125604" w:rsidRPr="00212271" w:rsidRDefault="00125604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212271">
              <w:rPr>
                <w:rFonts w:hAnsi="굴림" w:hint="eastAsia"/>
                <w:sz w:val="22"/>
                <w:lang w:eastAsia="ko-KR"/>
              </w:rPr>
              <w:t>김기영</w:t>
            </w:r>
          </w:p>
        </w:tc>
      </w:tr>
      <w:tr w:rsidR="00212271" w:rsidRPr="00125604" w14:paraId="72F4CEE9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B9F22" w14:textId="77777777" w:rsidR="00212271" w:rsidRPr="00BB4E7C" w:rsidRDefault="00212271" w:rsidP="00BF2C5F">
            <w:pPr>
              <w:ind w:rightChars="-22" w:right="-44"/>
              <w:jc w:val="center"/>
              <w:rPr>
                <w:color w:val="000000" w:themeColor="text1"/>
                <w:sz w:val="22"/>
                <w:lang w:eastAsia="ko-KR"/>
              </w:rPr>
            </w:pPr>
            <w:r w:rsidRPr="00BB4E7C">
              <w:rPr>
                <w:color w:val="000000" w:themeColor="text1"/>
                <w:sz w:val="22"/>
                <w:lang w:eastAsia="ko-KR"/>
              </w:rPr>
              <w:t>2020-01-</w:t>
            </w:r>
            <w:r w:rsidR="004F31AA" w:rsidRPr="00BB4E7C">
              <w:rPr>
                <w:color w:val="000000" w:themeColor="text1"/>
                <w:sz w:val="22"/>
                <w:lang w:eastAsia="ko-KR"/>
              </w:rPr>
              <w:t>23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4C8C0" w14:textId="77777777" w:rsidR="00212271" w:rsidRPr="00BB4E7C" w:rsidRDefault="00212271" w:rsidP="00BF2C5F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BB4E7C">
              <w:rPr>
                <w:rFonts w:hAnsi="굴림" w:hint="eastAsia"/>
                <w:color w:val="000000" w:themeColor="text1"/>
                <w:sz w:val="22"/>
                <w:lang w:eastAsia="ko-KR"/>
              </w:rPr>
              <w:t>1.</w:t>
            </w:r>
            <w:r w:rsidRPr="00BB4E7C">
              <w:rPr>
                <w:rFonts w:hAnsi="굴림"/>
                <w:color w:val="000000" w:themeColor="text1"/>
                <w:sz w:val="22"/>
                <w:lang w:eastAsia="ko-KR"/>
              </w:rPr>
              <w:t>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63FB9" w14:textId="77777777" w:rsidR="00212271" w:rsidRPr="00BB4E7C" w:rsidRDefault="00563695" w:rsidP="00BF2C5F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BB4E7C">
              <w:rPr>
                <w:rFonts w:hAnsi="굴림" w:hint="eastAsia"/>
                <w:color w:val="000000" w:themeColor="text1"/>
                <w:sz w:val="22"/>
                <w:lang w:eastAsia="ko-KR"/>
              </w:rPr>
              <w:t>출발지</w:t>
            </w:r>
            <w:r w:rsidR="00AF19E3" w:rsidRPr="00BB4E7C">
              <w:rPr>
                <w:rFonts w:hAnsi="굴림" w:hint="eastAsia"/>
                <w:color w:val="000000" w:themeColor="text1"/>
                <w:sz w:val="22"/>
                <w:lang w:eastAsia="ko-KR"/>
              </w:rPr>
              <w:t xml:space="preserve"> 각도 사용</w:t>
            </w:r>
            <w:r w:rsidRPr="00BB4E7C">
              <w:rPr>
                <w:rFonts w:hAnsi="굴림" w:hint="eastAsia"/>
                <w:color w:val="000000" w:themeColor="text1"/>
                <w:sz w:val="22"/>
                <w:lang w:eastAsia="ko-KR"/>
              </w:rPr>
              <w:t xml:space="preserve"> </w:t>
            </w:r>
            <w:proofErr w:type="spellStart"/>
            <w:r w:rsidRPr="00BB4E7C">
              <w:rPr>
                <w:rFonts w:hAnsi="굴림" w:hint="eastAsia"/>
                <w:color w:val="000000" w:themeColor="text1"/>
                <w:sz w:val="22"/>
                <w:lang w:eastAsia="ko-KR"/>
              </w:rPr>
              <w:t>프로</w:t>
            </w:r>
            <w:r w:rsidR="00777E08" w:rsidRPr="00BB4E7C">
              <w:rPr>
                <w:rFonts w:hAnsi="굴림" w:hint="eastAsia"/>
                <w:color w:val="000000" w:themeColor="text1"/>
                <w:sz w:val="22"/>
                <w:lang w:eastAsia="ko-KR"/>
              </w:rPr>
              <w:t>젝</w:t>
            </w:r>
            <w:r w:rsidRPr="00BB4E7C">
              <w:rPr>
                <w:rFonts w:hAnsi="굴림" w:hint="eastAsia"/>
                <w:color w:val="000000" w:themeColor="text1"/>
                <w:sz w:val="22"/>
                <w:lang w:eastAsia="ko-KR"/>
              </w:rPr>
              <w:t>션</w:t>
            </w:r>
            <w:proofErr w:type="spellEnd"/>
            <w:r w:rsidRPr="00BB4E7C">
              <w:rPr>
                <w:rFonts w:hAnsi="굴림" w:hint="eastAsia"/>
                <w:color w:val="000000" w:themeColor="text1"/>
                <w:sz w:val="22"/>
                <w:lang w:eastAsia="ko-KR"/>
              </w:rPr>
              <w:t xml:space="preserve">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76B1B" w14:textId="77777777" w:rsidR="00212271" w:rsidRPr="00BB4E7C" w:rsidRDefault="00212271" w:rsidP="00BF2C5F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proofErr w:type="spellStart"/>
            <w:r w:rsidRPr="00BB4E7C">
              <w:rPr>
                <w:rFonts w:hAnsi="굴림" w:hint="eastAsia"/>
                <w:color w:val="000000" w:themeColor="text1"/>
                <w:sz w:val="22"/>
                <w:lang w:eastAsia="ko-KR"/>
              </w:rPr>
              <w:t>이융희</w:t>
            </w:r>
            <w:proofErr w:type="spellEnd"/>
          </w:p>
        </w:tc>
      </w:tr>
      <w:tr w:rsidR="00BB4E7C" w:rsidRPr="00125604" w14:paraId="1B3A0926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2B443" w14:textId="77777777" w:rsidR="00BB4E7C" w:rsidRPr="001C133F" w:rsidRDefault="00BB4E7C" w:rsidP="00BF2C5F">
            <w:pPr>
              <w:ind w:rightChars="-22" w:right="-44"/>
              <w:jc w:val="center"/>
              <w:rPr>
                <w:sz w:val="22"/>
                <w:lang w:eastAsia="ko-KR"/>
              </w:rPr>
            </w:pPr>
            <w:r w:rsidRPr="001C133F">
              <w:rPr>
                <w:rFonts w:hint="eastAsia"/>
                <w:sz w:val="22"/>
                <w:lang w:eastAsia="ko-KR"/>
              </w:rPr>
              <w:t>2020-0</w:t>
            </w:r>
            <w:r w:rsidR="00C63C0C" w:rsidRPr="001C133F">
              <w:rPr>
                <w:sz w:val="22"/>
                <w:lang w:eastAsia="ko-KR"/>
              </w:rPr>
              <w:t>3</w:t>
            </w:r>
            <w:r w:rsidRPr="001C133F">
              <w:rPr>
                <w:rFonts w:hint="eastAsia"/>
                <w:sz w:val="22"/>
                <w:lang w:eastAsia="ko-KR"/>
              </w:rPr>
              <w:t>-</w:t>
            </w:r>
            <w:r w:rsidR="00C63C0C" w:rsidRPr="001C133F">
              <w:rPr>
                <w:sz w:val="22"/>
                <w:lang w:eastAsia="ko-KR"/>
              </w:rPr>
              <w:t>0</w:t>
            </w:r>
            <w:r w:rsidR="00DB16C9" w:rsidRPr="001C133F">
              <w:rPr>
                <w:sz w:val="22"/>
                <w:lang w:eastAsia="ko-KR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A2C4E" w14:textId="77777777" w:rsidR="00BB4E7C" w:rsidRPr="001C133F" w:rsidRDefault="00BB4E7C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1C133F">
              <w:rPr>
                <w:rFonts w:hAnsi="굴림" w:hint="eastAsia"/>
                <w:sz w:val="22"/>
                <w:lang w:eastAsia="ko-KR"/>
              </w:rPr>
              <w:t>1.9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28E7D" w14:textId="77777777" w:rsidR="00BB4E7C" w:rsidRPr="001C133F" w:rsidRDefault="00D00B4C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1C133F">
              <w:rPr>
                <w:rFonts w:hAnsi="굴림" w:hint="eastAsia"/>
                <w:lang w:eastAsia="ko-KR"/>
              </w:rPr>
              <w:t>좌회전/유턴 편의성 고려 탐색(</w:t>
            </w:r>
            <w:proofErr w:type="spellStart"/>
            <w:r w:rsidRPr="001C133F">
              <w:rPr>
                <w:rFonts w:hAnsi="굴림" w:hint="eastAsia"/>
                <w:lang w:eastAsia="ko-KR"/>
              </w:rPr>
              <w:t>다링크</w:t>
            </w:r>
            <w:proofErr w:type="spellEnd"/>
            <w:r w:rsidRPr="001C133F">
              <w:rPr>
                <w:rFonts w:hAnsi="굴림" w:hint="eastAsia"/>
                <w:lang w:eastAsia="ko-KR"/>
              </w:rPr>
              <w:t xml:space="preserve"> 회전 규제)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14FAA" w14:textId="77777777" w:rsidR="00BB4E7C" w:rsidRPr="001C133F" w:rsidRDefault="00BB4E7C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1C133F">
              <w:rPr>
                <w:rFonts w:hAnsi="굴림" w:hint="eastAsia"/>
                <w:sz w:val="22"/>
                <w:lang w:eastAsia="ko-KR"/>
              </w:rPr>
              <w:t>김기영</w:t>
            </w:r>
          </w:p>
        </w:tc>
      </w:tr>
      <w:tr w:rsidR="001C133F" w:rsidRPr="00125604" w14:paraId="217F4F78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DA8DC" w14:textId="77777777" w:rsidR="001C133F" w:rsidRPr="000E328C" w:rsidRDefault="001C133F" w:rsidP="00BF2C5F">
            <w:pPr>
              <w:ind w:rightChars="-22" w:right="-44"/>
              <w:jc w:val="center"/>
              <w:rPr>
                <w:sz w:val="22"/>
                <w:lang w:eastAsia="ko-KR"/>
              </w:rPr>
            </w:pPr>
            <w:r w:rsidRPr="000E328C">
              <w:rPr>
                <w:rFonts w:hint="eastAsia"/>
                <w:sz w:val="22"/>
                <w:lang w:eastAsia="ko-KR"/>
              </w:rPr>
              <w:t>2</w:t>
            </w:r>
            <w:r w:rsidR="00BF2C5F" w:rsidRPr="000E328C">
              <w:rPr>
                <w:sz w:val="22"/>
                <w:lang w:eastAsia="ko-KR"/>
              </w:rPr>
              <w:t>0</w:t>
            </w:r>
            <w:r w:rsidRPr="000E328C">
              <w:rPr>
                <w:rFonts w:hint="eastAsia"/>
                <w:sz w:val="22"/>
                <w:lang w:eastAsia="ko-KR"/>
              </w:rPr>
              <w:t>20-03</w:t>
            </w:r>
            <w:r w:rsidRPr="000E328C">
              <w:rPr>
                <w:sz w:val="22"/>
                <w:lang w:eastAsia="ko-KR"/>
              </w:rPr>
              <w:t>-</w:t>
            </w:r>
            <w:r w:rsidRPr="000E328C">
              <w:rPr>
                <w:rFonts w:hint="eastAsia"/>
                <w:sz w:val="22"/>
                <w:lang w:eastAsia="ko-KR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3C04A" w14:textId="77777777" w:rsidR="001C133F" w:rsidRPr="000E328C" w:rsidRDefault="001C133F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0E328C">
              <w:rPr>
                <w:rFonts w:hAnsi="굴림" w:hint="eastAsia"/>
                <w:sz w:val="22"/>
                <w:lang w:eastAsia="ko-KR"/>
              </w:rPr>
              <w:t>2</w:t>
            </w:r>
            <w:r w:rsidRPr="000E328C">
              <w:rPr>
                <w:rFonts w:hAnsi="굴림"/>
                <w:sz w:val="22"/>
                <w:lang w:eastAsia="ko-KR"/>
              </w:rPr>
              <w:t>.</w:t>
            </w:r>
            <w:r w:rsidRPr="000E328C">
              <w:rPr>
                <w:rFonts w:hAnsi="굴림" w:hint="eastAsia"/>
                <w:sz w:val="22"/>
                <w:lang w:eastAsia="ko-KR"/>
              </w:rPr>
              <w:t>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48B7C" w14:textId="77777777" w:rsidR="001C133F" w:rsidRPr="000E328C" w:rsidRDefault="001C133F" w:rsidP="00BF2C5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proofErr w:type="spellStart"/>
            <w:r w:rsidRPr="000E328C">
              <w:rPr>
                <w:rFonts w:hAnsi="굴림" w:hint="eastAsia"/>
                <w:lang w:eastAsia="ko-KR"/>
              </w:rPr>
              <w:t>커스텀</w:t>
            </w:r>
            <w:proofErr w:type="spellEnd"/>
            <w:r w:rsidRPr="000E328C">
              <w:rPr>
                <w:rFonts w:hAnsi="굴림" w:hint="eastAsia"/>
                <w:lang w:eastAsia="ko-KR"/>
              </w:rPr>
              <w:t xml:space="preserve"> 경로 </w:t>
            </w:r>
            <w:r w:rsidR="00B93F40" w:rsidRPr="000E328C">
              <w:rPr>
                <w:rFonts w:hAnsi="굴림" w:hint="eastAsia"/>
                <w:lang w:eastAsia="ko-KR"/>
              </w:rPr>
              <w:t>반영</w:t>
            </w:r>
            <w:r w:rsidRPr="000E328C">
              <w:rPr>
                <w:rFonts w:hAnsi="굴림" w:hint="eastAsia"/>
                <w:lang w:eastAsia="ko-KR"/>
              </w:rPr>
              <w:t xml:space="preserve"> 탐색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7DB28" w14:textId="77777777" w:rsidR="001C133F" w:rsidRPr="000E328C" w:rsidRDefault="001C133F" w:rsidP="00BF2C5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0E328C">
              <w:rPr>
                <w:rFonts w:hAnsi="굴림" w:hint="eastAsia"/>
                <w:sz w:val="22"/>
                <w:lang w:eastAsia="ko-KR"/>
              </w:rPr>
              <w:t>김기영</w:t>
            </w:r>
          </w:p>
        </w:tc>
      </w:tr>
      <w:tr w:rsidR="000E328C" w:rsidRPr="00BF2C5F" w14:paraId="1A5D0CCD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88271" w14:textId="77777777" w:rsidR="000E328C" w:rsidRPr="00E51AE2" w:rsidRDefault="000E328C" w:rsidP="000E328C">
            <w:pPr>
              <w:ind w:rightChars="-22" w:right="-44"/>
              <w:jc w:val="center"/>
              <w:rPr>
                <w:color w:val="000000" w:themeColor="text1"/>
                <w:sz w:val="22"/>
                <w:lang w:eastAsia="ko-KR"/>
              </w:rPr>
            </w:pPr>
            <w:r w:rsidRPr="00E51AE2">
              <w:rPr>
                <w:rFonts w:hint="eastAsia"/>
                <w:color w:val="000000" w:themeColor="text1"/>
                <w:sz w:val="22"/>
                <w:lang w:eastAsia="ko-KR"/>
              </w:rPr>
              <w:t>2</w:t>
            </w:r>
            <w:r w:rsidRPr="00E51AE2">
              <w:rPr>
                <w:color w:val="000000" w:themeColor="text1"/>
                <w:sz w:val="22"/>
                <w:lang w:eastAsia="ko-KR"/>
              </w:rPr>
              <w:t>0</w:t>
            </w:r>
            <w:r w:rsidRPr="00E51AE2">
              <w:rPr>
                <w:rFonts w:hint="eastAsia"/>
                <w:color w:val="000000" w:themeColor="text1"/>
                <w:sz w:val="22"/>
                <w:lang w:eastAsia="ko-KR"/>
              </w:rPr>
              <w:t>20-04</w:t>
            </w:r>
            <w:r w:rsidRPr="00E51AE2">
              <w:rPr>
                <w:color w:val="000000" w:themeColor="text1"/>
                <w:sz w:val="22"/>
                <w:lang w:eastAsia="ko-KR"/>
              </w:rPr>
              <w:t>-</w:t>
            </w:r>
            <w:r w:rsidR="00D0514E" w:rsidRPr="00E51AE2">
              <w:rPr>
                <w:color w:val="000000" w:themeColor="text1"/>
                <w:sz w:val="22"/>
                <w:lang w:eastAsia="ko-KR"/>
              </w:rPr>
              <w:t>21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0E658" w14:textId="77777777" w:rsidR="000E328C" w:rsidRPr="00E51AE2" w:rsidRDefault="000E328C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E51AE2">
              <w:rPr>
                <w:rFonts w:hAnsi="굴림" w:hint="eastAsia"/>
                <w:color w:val="000000" w:themeColor="text1"/>
                <w:sz w:val="22"/>
                <w:lang w:eastAsia="ko-KR"/>
              </w:rPr>
              <w:t>2</w:t>
            </w:r>
            <w:r w:rsidRPr="00E51AE2">
              <w:rPr>
                <w:rFonts w:hAnsi="굴림"/>
                <w:color w:val="000000" w:themeColor="text1"/>
                <w:sz w:val="22"/>
                <w:lang w:eastAsia="ko-KR"/>
              </w:rPr>
              <w:t>.</w:t>
            </w:r>
            <w:r w:rsidRPr="00E51AE2">
              <w:rPr>
                <w:rFonts w:hAnsi="굴림" w:hint="eastAsia"/>
                <w:color w:val="000000" w:themeColor="text1"/>
                <w:sz w:val="22"/>
                <w:lang w:eastAsia="ko-KR"/>
              </w:rPr>
              <w:t>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87C7" w14:textId="77777777" w:rsidR="000E328C" w:rsidRPr="00E51AE2" w:rsidRDefault="000E328C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E51AE2">
              <w:rPr>
                <w:rFonts w:hAnsi="굴림" w:hint="eastAsia"/>
                <w:color w:val="000000" w:themeColor="text1"/>
                <w:lang w:eastAsia="ko-KR"/>
              </w:rPr>
              <w:t>어린이 보호구역 회피 탐색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28D8B" w14:textId="77777777" w:rsidR="000E328C" w:rsidRPr="00E51AE2" w:rsidRDefault="000E328C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proofErr w:type="spellStart"/>
            <w:r w:rsidRPr="00E51AE2">
              <w:rPr>
                <w:rFonts w:hAnsi="굴림" w:hint="eastAsia"/>
                <w:color w:val="000000" w:themeColor="text1"/>
                <w:sz w:val="22"/>
                <w:lang w:eastAsia="ko-KR"/>
              </w:rPr>
              <w:t>이융희</w:t>
            </w:r>
            <w:proofErr w:type="spellEnd"/>
          </w:p>
        </w:tc>
      </w:tr>
      <w:tr w:rsidR="00E51AE2" w:rsidRPr="00BF2C5F" w14:paraId="5C9D9FFE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0DF53" w14:textId="77777777" w:rsidR="00E51AE2" w:rsidRPr="006F38AF" w:rsidRDefault="00E51AE2" w:rsidP="000E328C">
            <w:pPr>
              <w:ind w:rightChars="-22" w:right="-44"/>
              <w:jc w:val="center"/>
              <w:rPr>
                <w:sz w:val="22"/>
                <w:lang w:eastAsia="ko-KR"/>
              </w:rPr>
            </w:pPr>
            <w:r w:rsidRPr="006F38AF">
              <w:rPr>
                <w:rFonts w:hint="eastAsia"/>
                <w:sz w:val="22"/>
                <w:lang w:eastAsia="ko-KR"/>
              </w:rPr>
              <w:t>2020-05-11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45E99" w14:textId="77777777" w:rsidR="00E51AE2" w:rsidRPr="006F38AF" w:rsidRDefault="00E51AE2" w:rsidP="006F38A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6F38AF">
              <w:rPr>
                <w:rFonts w:hAnsi="굴림" w:hint="eastAsia"/>
                <w:sz w:val="22"/>
                <w:lang w:eastAsia="ko-KR"/>
              </w:rPr>
              <w:t>2.1</w:t>
            </w:r>
            <w:r w:rsidR="00486B2B" w:rsidRPr="006F38AF">
              <w:rPr>
                <w:rFonts w:hAnsi="굴림"/>
                <w:sz w:val="22"/>
                <w:lang w:eastAsia="ko-KR"/>
              </w:rPr>
              <w:t>.</w:t>
            </w:r>
            <w:r w:rsidRPr="006F38AF">
              <w:rPr>
                <w:rFonts w:hAnsi="굴림" w:hint="eastAsia"/>
                <w:sz w:val="22"/>
                <w:lang w:eastAsia="ko-KR"/>
              </w:rPr>
              <w:t>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DFFB5" w14:textId="77777777" w:rsidR="00E51AE2" w:rsidRPr="006F38AF" w:rsidRDefault="00E51AE2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proofErr w:type="spellStart"/>
            <w:r w:rsidRPr="006F38AF">
              <w:rPr>
                <w:rFonts w:hAnsi="굴림" w:hint="eastAsia"/>
                <w:lang w:eastAsia="ko-KR"/>
              </w:rPr>
              <w:t>커스텀</w:t>
            </w:r>
            <w:proofErr w:type="spellEnd"/>
            <w:r w:rsidRPr="006F38AF">
              <w:rPr>
                <w:rFonts w:hAnsi="굴림" w:hint="eastAsia"/>
                <w:lang w:eastAsia="ko-KR"/>
              </w:rPr>
              <w:t xml:space="preserve"> 경로 반영 탐색 부가정보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77A5A" w14:textId="77777777" w:rsidR="00E51AE2" w:rsidRPr="006F38AF" w:rsidRDefault="00E51AE2" w:rsidP="006F38A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6F38AF">
              <w:rPr>
                <w:rFonts w:hAnsi="굴림" w:hint="eastAsia"/>
                <w:sz w:val="22"/>
                <w:lang w:eastAsia="ko-KR"/>
              </w:rPr>
              <w:t>김기영</w:t>
            </w:r>
          </w:p>
        </w:tc>
      </w:tr>
      <w:tr w:rsidR="006F38AF" w:rsidRPr="00BF2C5F" w14:paraId="6E8C12C8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FC730" w14:textId="77777777" w:rsidR="006F38AF" w:rsidRPr="00FD19CF" w:rsidRDefault="006F38AF" w:rsidP="000E328C">
            <w:pPr>
              <w:ind w:rightChars="-22" w:right="-44"/>
              <w:jc w:val="center"/>
              <w:rPr>
                <w:color w:val="000000" w:themeColor="text1"/>
                <w:sz w:val="22"/>
                <w:lang w:eastAsia="ko-KR"/>
              </w:rPr>
            </w:pPr>
            <w:r w:rsidRPr="00FD19CF">
              <w:rPr>
                <w:rFonts w:hint="eastAsia"/>
                <w:color w:val="000000" w:themeColor="text1"/>
                <w:sz w:val="22"/>
                <w:lang w:eastAsia="ko-KR"/>
              </w:rPr>
              <w:t>2</w:t>
            </w:r>
            <w:r w:rsidRPr="00FD19CF">
              <w:rPr>
                <w:color w:val="000000" w:themeColor="text1"/>
                <w:sz w:val="22"/>
                <w:lang w:eastAsia="ko-KR"/>
              </w:rPr>
              <w:t>020-06-12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95634" w14:textId="77777777" w:rsidR="006F38AF" w:rsidRPr="00FD19CF" w:rsidRDefault="006F38AF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FD19CF">
              <w:rPr>
                <w:rFonts w:hAnsi="굴림"/>
                <w:color w:val="000000" w:themeColor="text1"/>
                <w:sz w:val="22"/>
                <w:lang w:eastAsia="ko-KR"/>
              </w:rPr>
              <w:t>2.1.2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CD397" w14:textId="77777777" w:rsidR="006F38AF" w:rsidRPr="00FD19CF" w:rsidRDefault="00AE4E30" w:rsidP="00A0499C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D19CF">
              <w:rPr>
                <w:rFonts w:hAnsi="굴림" w:hint="eastAsia"/>
                <w:color w:val="000000" w:themeColor="text1"/>
                <w:lang w:eastAsia="ko-KR"/>
              </w:rPr>
              <w:t>사용자</w:t>
            </w:r>
            <w:r w:rsidR="00A0499C" w:rsidRPr="00FD19CF">
              <w:rPr>
                <w:rFonts w:hAnsi="굴림" w:hint="eastAsia"/>
                <w:color w:val="000000" w:themeColor="text1"/>
                <w:lang w:eastAsia="ko-KR"/>
              </w:rPr>
              <w:t xml:space="preserve"> 설정 </w:t>
            </w:r>
            <w:r w:rsidRPr="00FD19CF">
              <w:rPr>
                <w:rFonts w:hAnsi="굴림" w:hint="eastAsia"/>
                <w:color w:val="000000" w:themeColor="text1"/>
                <w:lang w:eastAsia="ko-KR"/>
              </w:rPr>
              <w:t>정보</w:t>
            </w:r>
            <w:r w:rsidR="00A0499C" w:rsidRPr="00FD19CF">
              <w:rPr>
                <w:rFonts w:hAnsi="굴림" w:hint="eastAsia"/>
                <w:color w:val="000000" w:themeColor="text1"/>
                <w:lang w:eastAsia="ko-KR"/>
              </w:rPr>
              <w:t xml:space="preserve"> 반영 탐색 기능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E4BBA" w14:textId="77777777" w:rsidR="006F38AF" w:rsidRPr="00FD19CF" w:rsidRDefault="006F38AF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FD19CF">
              <w:rPr>
                <w:rFonts w:hAnsi="굴림" w:hint="eastAsia"/>
                <w:color w:val="000000" w:themeColor="text1"/>
                <w:sz w:val="22"/>
                <w:lang w:eastAsia="ko-KR"/>
              </w:rPr>
              <w:t>김기영</w:t>
            </w:r>
          </w:p>
        </w:tc>
      </w:tr>
      <w:tr w:rsidR="004B5E28" w:rsidRPr="00BF2C5F" w14:paraId="12F6696E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9784C" w14:textId="77777777" w:rsidR="004B5E28" w:rsidRPr="00DA1DA9" w:rsidRDefault="004B5E28" w:rsidP="000E328C">
            <w:pPr>
              <w:ind w:rightChars="-22" w:right="-44"/>
              <w:jc w:val="center"/>
              <w:rPr>
                <w:sz w:val="22"/>
                <w:lang w:eastAsia="ko-KR"/>
              </w:rPr>
            </w:pPr>
            <w:r w:rsidRPr="00DA1DA9">
              <w:rPr>
                <w:rFonts w:hint="eastAsia"/>
                <w:sz w:val="22"/>
                <w:lang w:eastAsia="ko-KR"/>
              </w:rPr>
              <w:t>2020-10-07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8B5FA" w14:textId="77777777" w:rsidR="004B5E28" w:rsidRPr="00DA1DA9" w:rsidRDefault="004B5E28" w:rsidP="006F38A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DA1DA9">
              <w:rPr>
                <w:rFonts w:hAnsi="굴림" w:hint="eastAsia"/>
                <w:sz w:val="22"/>
                <w:lang w:eastAsia="ko-KR"/>
              </w:rPr>
              <w:t>2.1.3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A24C5" w14:textId="77777777" w:rsidR="004B5E28" w:rsidRPr="00DA1DA9" w:rsidRDefault="00FD19CF" w:rsidP="00FD19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proofErr w:type="spellStart"/>
            <w:r w:rsidRPr="00DA1DA9">
              <w:rPr>
                <w:rFonts w:hAnsi="굴림" w:hint="eastAsia"/>
                <w:lang w:eastAsia="ko-KR"/>
              </w:rPr>
              <w:t>다중</w:t>
            </w:r>
            <w:r w:rsidR="004B5E28" w:rsidRPr="00DA1DA9">
              <w:rPr>
                <w:rFonts w:hAnsi="굴림" w:hint="eastAsia"/>
                <w:lang w:eastAsia="ko-KR"/>
              </w:rPr>
              <w:t>출발지</w:t>
            </w:r>
            <w:proofErr w:type="spellEnd"/>
            <w:r w:rsidRPr="00DA1DA9">
              <w:rPr>
                <w:rFonts w:hAnsi="굴림" w:hint="eastAsia"/>
                <w:lang w:eastAsia="ko-KR"/>
              </w:rPr>
              <w:t xml:space="preserve"> </w:t>
            </w:r>
            <w:proofErr w:type="spellStart"/>
            <w:r w:rsidRPr="00DA1DA9">
              <w:rPr>
                <w:rFonts w:hAnsi="굴림" w:hint="eastAsia"/>
                <w:lang w:eastAsia="ko-KR"/>
              </w:rPr>
              <w:t>탐색시</w:t>
            </w:r>
            <w:proofErr w:type="spellEnd"/>
            <w:r w:rsidR="004B5E28" w:rsidRPr="00DA1DA9">
              <w:rPr>
                <w:rFonts w:hAnsi="굴림" w:hint="eastAsia"/>
                <w:lang w:eastAsia="ko-KR"/>
              </w:rPr>
              <w:t xml:space="preserve"> </w:t>
            </w:r>
            <w:r w:rsidRPr="00DA1DA9">
              <w:rPr>
                <w:rFonts w:hAnsi="굴림" w:hint="eastAsia"/>
                <w:lang w:eastAsia="ko-KR"/>
              </w:rPr>
              <w:t xml:space="preserve">각도 사용 </w:t>
            </w:r>
            <w:proofErr w:type="spellStart"/>
            <w:r w:rsidRPr="00DA1DA9">
              <w:rPr>
                <w:rFonts w:hAnsi="굴림" w:hint="eastAsia"/>
                <w:lang w:eastAsia="ko-KR"/>
              </w:rPr>
              <w:t>프로젝션</w:t>
            </w:r>
            <w:proofErr w:type="spellEnd"/>
            <w:r w:rsidRPr="00DA1DA9">
              <w:rPr>
                <w:rFonts w:hAnsi="굴림" w:hint="eastAsia"/>
                <w:lang w:eastAsia="ko-KR"/>
              </w:rPr>
              <w:t xml:space="preserve"> 기능 추가</w:t>
            </w:r>
            <w:r w:rsidR="004B5E28" w:rsidRPr="00DA1DA9">
              <w:rPr>
                <w:rFonts w:hAnsi="굴림" w:hint="eastAsia"/>
                <w:lang w:eastAsia="ko-KR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1513D" w14:textId="77777777" w:rsidR="004B5E28" w:rsidRPr="00DA1DA9" w:rsidRDefault="00FD19CF" w:rsidP="006F38A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DA1DA9">
              <w:rPr>
                <w:rFonts w:hAnsi="굴림" w:hint="eastAsia"/>
                <w:sz w:val="22"/>
                <w:lang w:eastAsia="ko-KR"/>
              </w:rPr>
              <w:t>김기영</w:t>
            </w:r>
          </w:p>
        </w:tc>
      </w:tr>
      <w:tr w:rsidR="00DA1DA9" w:rsidRPr="00BF2C5F" w14:paraId="2BB066D7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75364" w14:textId="77777777" w:rsidR="00DA1DA9" w:rsidRPr="00B72BC4" w:rsidRDefault="00DA1DA9" w:rsidP="000E328C">
            <w:pPr>
              <w:ind w:rightChars="-22" w:right="-44"/>
              <w:jc w:val="center"/>
              <w:rPr>
                <w:color w:val="000000" w:themeColor="text1"/>
                <w:sz w:val="22"/>
                <w:lang w:eastAsia="ko-KR"/>
              </w:rPr>
            </w:pPr>
            <w:r w:rsidRPr="00B72BC4">
              <w:rPr>
                <w:rFonts w:hint="eastAsia"/>
                <w:color w:val="000000" w:themeColor="text1"/>
                <w:sz w:val="22"/>
                <w:lang w:eastAsia="ko-KR"/>
              </w:rPr>
              <w:t>2020-10-16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6E02B" w14:textId="77777777" w:rsidR="00DA1DA9" w:rsidRPr="00B72BC4" w:rsidRDefault="00DA1DA9" w:rsidP="00DA1DA9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B72BC4">
              <w:rPr>
                <w:rFonts w:hAnsi="굴림" w:hint="eastAsia"/>
                <w:color w:val="000000" w:themeColor="text1"/>
                <w:sz w:val="22"/>
                <w:lang w:eastAsia="ko-KR"/>
              </w:rPr>
              <w:t>2.1.4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2BE58" w14:textId="77777777" w:rsidR="00DA1DA9" w:rsidRPr="00B72BC4" w:rsidRDefault="0024760E" w:rsidP="0024760E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B72BC4">
              <w:rPr>
                <w:rFonts w:hAnsi="굴림" w:hint="eastAsia"/>
                <w:color w:val="000000" w:themeColor="text1"/>
                <w:lang w:eastAsia="ko-KR"/>
              </w:rPr>
              <w:t xml:space="preserve">출발지 좌표 기준 </w:t>
            </w:r>
            <w:proofErr w:type="spellStart"/>
            <w:r w:rsidRPr="00B72BC4">
              <w:rPr>
                <w:rFonts w:hAnsi="굴림" w:hint="eastAsia"/>
                <w:color w:val="000000" w:themeColor="text1"/>
                <w:lang w:eastAsia="ko-KR"/>
              </w:rPr>
              <w:t>탐색방향</w:t>
            </w:r>
            <w:proofErr w:type="spellEnd"/>
            <w:r w:rsidRPr="00B72BC4">
              <w:rPr>
                <w:rFonts w:hAnsi="굴림" w:hint="eastAsia"/>
                <w:color w:val="000000" w:themeColor="text1"/>
                <w:lang w:eastAsia="ko-KR"/>
              </w:rPr>
              <w:t xml:space="preserve"> 지정 </w:t>
            </w:r>
            <w:proofErr w:type="spellStart"/>
            <w:r w:rsidR="00DA1DA9" w:rsidRPr="00B72BC4">
              <w:rPr>
                <w:rFonts w:hAnsi="굴림" w:hint="eastAsia"/>
                <w:color w:val="000000" w:themeColor="text1"/>
                <w:lang w:eastAsia="ko-KR"/>
              </w:rPr>
              <w:t>프로젝션</w:t>
            </w:r>
            <w:proofErr w:type="spellEnd"/>
            <w:r w:rsidR="00DA1DA9" w:rsidRPr="00B72BC4">
              <w:rPr>
                <w:rFonts w:hAnsi="굴림" w:hint="eastAsia"/>
                <w:color w:val="000000" w:themeColor="text1"/>
                <w:lang w:eastAsia="ko-KR"/>
              </w:rPr>
              <w:t xml:space="preserve"> 기능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FF07" w14:textId="77777777" w:rsidR="00DA1DA9" w:rsidRPr="00B72BC4" w:rsidRDefault="00DA1DA9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B72BC4">
              <w:rPr>
                <w:rFonts w:hAnsi="굴림" w:hint="eastAsia"/>
                <w:color w:val="000000" w:themeColor="text1"/>
                <w:sz w:val="22"/>
                <w:lang w:eastAsia="ko-KR"/>
              </w:rPr>
              <w:t>김기영</w:t>
            </w:r>
          </w:p>
        </w:tc>
      </w:tr>
      <w:tr w:rsidR="00B72BC4" w:rsidRPr="00BF2C5F" w14:paraId="5724A103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621E5" w14:textId="77777777" w:rsidR="00B72BC4" w:rsidRPr="00BA5A13" w:rsidRDefault="00B72BC4" w:rsidP="000E328C">
            <w:pPr>
              <w:ind w:rightChars="-22" w:right="-44"/>
              <w:jc w:val="center"/>
              <w:rPr>
                <w:sz w:val="22"/>
                <w:lang w:eastAsia="ko-KR"/>
              </w:rPr>
            </w:pPr>
            <w:r w:rsidRPr="00BA5A13">
              <w:rPr>
                <w:rFonts w:hint="eastAsia"/>
                <w:sz w:val="22"/>
                <w:lang w:eastAsia="ko-KR"/>
              </w:rPr>
              <w:t>2021-01-18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F1539" w14:textId="77777777" w:rsidR="00B72BC4" w:rsidRPr="00BA5A13" w:rsidRDefault="00B72BC4" w:rsidP="00DA1DA9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BA5A13">
              <w:rPr>
                <w:rFonts w:hAnsi="굴림" w:hint="eastAsia"/>
                <w:sz w:val="22"/>
                <w:lang w:eastAsia="ko-KR"/>
              </w:rPr>
              <w:t>2.1.5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E0D09" w14:textId="77777777" w:rsidR="00B72BC4" w:rsidRPr="00BA5A13" w:rsidRDefault="00456B09" w:rsidP="00456B0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지점 정보 검증</w:t>
            </w:r>
            <w:r w:rsidR="00B72BC4" w:rsidRPr="00BA5A13">
              <w:rPr>
                <w:rFonts w:hAnsi="굴림" w:hint="eastAsia"/>
                <w:lang w:eastAsia="ko-KR"/>
              </w:rPr>
              <w:t xml:space="preserve"> 기능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71099" w14:textId="77777777" w:rsidR="00B72BC4" w:rsidRPr="00BA5A13" w:rsidRDefault="00B72BC4" w:rsidP="006F38A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BA5A13">
              <w:rPr>
                <w:rFonts w:hAnsi="굴림" w:hint="eastAsia"/>
                <w:sz w:val="22"/>
                <w:lang w:eastAsia="ko-KR"/>
              </w:rPr>
              <w:t>조용진</w:t>
            </w:r>
          </w:p>
        </w:tc>
      </w:tr>
      <w:tr w:rsidR="00BA5A13" w:rsidRPr="00BF2C5F" w14:paraId="7A9C9F40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1CB6E" w14:textId="77777777" w:rsidR="00BA5A13" w:rsidRPr="001B2AD1" w:rsidRDefault="00BA5A13" w:rsidP="000E328C">
            <w:pPr>
              <w:ind w:rightChars="-22" w:right="-44"/>
              <w:jc w:val="center"/>
              <w:rPr>
                <w:color w:val="000000" w:themeColor="text1"/>
                <w:sz w:val="22"/>
                <w:lang w:eastAsia="ko-KR"/>
              </w:rPr>
            </w:pPr>
            <w:r w:rsidRPr="001B2AD1">
              <w:rPr>
                <w:rFonts w:hint="eastAsia"/>
                <w:color w:val="000000" w:themeColor="text1"/>
                <w:sz w:val="22"/>
                <w:lang w:eastAsia="ko-KR"/>
              </w:rPr>
              <w:t>2</w:t>
            </w:r>
            <w:r w:rsidRPr="001B2AD1">
              <w:rPr>
                <w:color w:val="000000" w:themeColor="text1"/>
                <w:sz w:val="22"/>
                <w:lang w:eastAsia="ko-KR"/>
              </w:rPr>
              <w:t>021-02-2</w:t>
            </w:r>
            <w:r w:rsidR="00B61464" w:rsidRPr="001B2AD1">
              <w:rPr>
                <w:color w:val="000000" w:themeColor="text1"/>
                <w:sz w:val="22"/>
                <w:lang w:eastAsia="ko-KR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5FE8B" w14:textId="77777777" w:rsidR="00BA5A13" w:rsidRPr="001B2AD1" w:rsidRDefault="00BA5A13" w:rsidP="00DA1DA9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1B2AD1">
              <w:rPr>
                <w:rFonts w:hAnsi="굴림" w:hint="eastAsia"/>
                <w:color w:val="000000" w:themeColor="text1"/>
                <w:sz w:val="22"/>
                <w:lang w:eastAsia="ko-KR"/>
              </w:rPr>
              <w:t>2.1.6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3148F" w14:textId="77777777" w:rsidR="00BA5A13" w:rsidRPr="001B2AD1" w:rsidRDefault="00863762" w:rsidP="00456B09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1B2AD1">
              <w:rPr>
                <w:rFonts w:hint="eastAsia"/>
                <w:color w:val="000000" w:themeColor="text1"/>
                <w:lang w:eastAsia="ko-KR"/>
              </w:rPr>
              <w:t xml:space="preserve">차량 용도에 따른 </w:t>
            </w:r>
            <w:r w:rsidR="00BA5A13" w:rsidRPr="001B2AD1">
              <w:rPr>
                <w:rFonts w:hint="eastAsia"/>
                <w:color w:val="000000" w:themeColor="text1"/>
                <w:lang w:eastAsia="ko-KR"/>
              </w:rPr>
              <w:t>탐색 기능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86162" w14:textId="77777777" w:rsidR="00BA5A13" w:rsidRPr="001B2AD1" w:rsidRDefault="00BA5A13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1B2AD1">
              <w:rPr>
                <w:rFonts w:hAnsi="굴림" w:hint="eastAsia"/>
                <w:color w:val="000000" w:themeColor="text1"/>
                <w:sz w:val="22"/>
                <w:lang w:eastAsia="ko-KR"/>
              </w:rPr>
              <w:t>윤승호</w:t>
            </w:r>
          </w:p>
        </w:tc>
      </w:tr>
      <w:tr w:rsidR="000767FE" w:rsidRPr="000767FE" w14:paraId="2E6A47C1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6525C" w14:textId="77777777" w:rsidR="001B2AD1" w:rsidRPr="000767FE" w:rsidRDefault="001B2AD1" w:rsidP="000E328C">
            <w:pPr>
              <w:ind w:rightChars="-22" w:right="-44"/>
              <w:jc w:val="center"/>
              <w:rPr>
                <w:sz w:val="22"/>
                <w:lang w:eastAsia="ko-KR"/>
              </w:rPr>
            </w:pPr>
            <w:r w:rsidRPr="000767FE">
              <w:rPr>
                <w:rFonts w:hint="eastAsia"/>
                <w:sz w:val="22"/>
                <w:lang w:eastAsia="ko-KR"/>
              </w:rPr>
              <w:t>2021-04-09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273DB" w14:textId="77777777" w:rsidR="001B2AD1" w:rsidRPr="000767FE" w:rsidRDefault="001B2AD1" w:rsidP="00DA1DA9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0767FE">
              <w:rPr>
                <w:rFonts w:hAnsi="굴림" w:hint="eastAsia"/>
                <w:sz w:val="22"/>
                <w:lang w:eastAsia="ko-KR"/>
              </w:rPr>
              <w:t>2.1.7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369A1" w14:textId="77777777" w:rsidR="001B2AD1" w:rsidRPr="000767FE" w:rsidRDefault="001B2AD1" w:rsidP="001B2AD1">
            <w:pPr>
              <w:ind w:rightChars="-22" w:right="-44"/>
              <w:jc w:val="center"/>
              <w:rPr>
                <w:lang w:eastAsia="ko-KR"/>
              </w:rPr>
            </w:pPr>
            <w:r w:rsidRPr="000767FE">
              <w:rPr>
                <w:rFonts w:hint="eastAsia"/>
                <w:lang w:eastAsia="ko-KR"/>
              </w:rPr>
              <w:t>교통정보 세부 설정 확장 기능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833DB" w14:textId="77777777" w:rsidR="001B2AD1" w:rsidRPr="000767FE" w:rsidRDefault="001B2AD1" w:rsidP="006F38A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0767FE">
              <w:rPr>
                <w:rFonts w:hAnsi="굴림" w:hint="eastAsia"/>
                <w:sz w:val="22"/>
                <w:lang w:eastAsia="ko-KR"/>
              </w:rPr>
              <w:t>조용진</w:t>
            </w:r>
          </w:p>
        </w:tc>
      </w:tr>
      <w:tr w:rsidR="000767FE" w:rsidRPr="000767FE" w14:paraId="13DC01C6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F7FDE" w14:textId="77777777" w:rsidR="000767FE" w:rsidRPr="00375B8E" w:rsidRDefault="000767FE" w:rsidP="000E328C">
            <w:pPr>
              <w:ind w:rightChars="-22" w:right="-44"/>
              <w:jc w:val="center"/>
              <w:rPr>
                <w:color w:val="000000" w:themeColor="text1"/>
                <w:sz w:val="22"/>
                <w:lang w:eastAsia="ko-KR"/>
              </w:rPr>
            </w:pPr>
            <w:r w:rsidRPr="00375B8E">
              <w:rPr>
                <w:rFonts w:hint="eastAsia"/>
                <w:color w:val="000000" w:themeColor="text1"/>
                <w:sz w:val="22"/>
                <w:lang w:eastAsia="ko-KR"/>
              </w:rPr>
              <w:t>2021-06-02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94FCD" w14:textId="77777777" w:rsidR="000767FE" w:rsidRPr="00375B8E" w:rsidRDefault="000767FE" w:rsidP="00DA1DA9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375B8E">
              <w:rPr>
                <w:rFonts w:hAnsi="굴림" w:hint="eastAsia"/>
                <w:color w:val="000000" w:themeColor="text1"/>
                <w:sz w:val="22"/>
                <w:lang w:eastAsia="ko-KR"/>
              </w:rPr>
              <w:t>2.1.8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73162" w14:textId="77777777" w:rsidR="000767FE" w:rsidRPr="00375B8E" w:rsidRDefault="000767FE" w:rsidP="001B2AD1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375B8E">
              <w:rPr>
                <w:rFonts w:hint="eastAsia"/>
                <w:color w:val="000000" w:themeColor="text1"/>
                <w:lang w:eastAsia="ko-KR"/>
              </w:rPr>
              <w:t>주소</w:t>
            </w:r>
            <w:r w:rsidR="004C2A15" w:rsidRPr="00375B8E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="00E5144D" w:rsidRPr="00375B8E">
              <w:rPr>
                <w:rFonts w:hint="eastAsia"/>
                <w:color w:val="000000" w:themeColor="text1"/>
                <w:lang w:eastAsia="ko-KR"/>
              </w:rPr>
              <w:t xml:space="preserve">검색 정보 반영 </w:t>
            </w:r>
            <w:proofErr w:type="spellStart"/>
            <w:r w:rsidR="00E5144D" w:rsidRPr="00375B8E">
              <w:rPr>
                <w:rFonts w:hint="eastAsia"/>
                <w:color w:val="000000" w:themeColor="text1"/>
                <w:lang w:eastAsia="ko-KR"/>
              </w:rPr>
              <w:t>프로젝션</w:t>
            </w:r>
            <w:proofErr w:type="spellEnd"/>
            <w:r w:rsidR="00E5144D" w:rsidRPr="00375B8E">
              <w:rPr>
                <w:rFonts w:hint="eastAsia"/>
                <w:color w:val="000000" w:themeColor="text1"/>
                <w:lang w:eastAsia="ko-KR"/>
              </w:rPr>
              <w:t xml:space="preserve"> 기능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E4223" w14:textId="77777777" w:rsidR="000767FE" w:rsidRPr="00375B8E" w:rsidRDefault="000767FE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375B8E">
              <w:rPr>
                <w:rFonts w:hAnsi="굴림" w:hint="eastAsia"/>
                <w:color w:val="000000" w:themeColor="text1"/>
                <w:sz w:val="22"/>
                <w:lang w:eastAsia="ko-KR"/>
              </w:rPr>
              <w:t>김기영</w:t>
            </w:r>
          </w:p>
        </w:tc>
      </w:tr>
      <w:tr w:rsidR="00706541" w:rsidRPr="000767FE" w14:paraId="1D094951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CC039" w14:textId="77777777" w:rsidR="00706541" w:rsidRPr="00375B8E" w:rsidRDefault="00706541" w:rsidP="000E328C">
            <w:pPr>
              <w:ind w:rightChars="-22" w:right="-44"/>
              <w:jc w:val="center"/>
              <w:rPr>
                <w:color w:val="000000" w:themeColor="text1"/>
                <w:sz w:val="22"/>
                <w:lang w:eastAsia="ko-KR"/>
              </w:rPr>
            </w:pPr>
            <w:r w:rsidRPr="00375B8E">
              <w:rPr>
                <w:rFonts w:hint="eastAsia"/>
                <w:color w:val="000000" w:themeColor="text1"/>
                <w:sz w:val="22"/>
                <w:lang w:eastAsia="ko-KR"/>
              </w:rPr>
              <w:t>2</w:t>
            </w:r>
            <w:r w:rsidRPr="00375B8E">
              <w:rPr>
                <w:color w:val="000000" w:themeColor="text1"/>
                <w:sz w:val="22"/>
                <w:lang w:eastAsia="ko-KR"/>
              </w:rPr>
              <w:t>021-09-06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4CDC" w14:textId="77777777" w:rsidR="00706541" w:rsidRPr="00375B8E" w:rsidRDefault="00706541" w:rsidP="00DA1DA9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375B8E">
              <w:rPr>
                <w:rFonts w:hAnsi="굴림" w:hint="eastAsia"/>
                <w:color w:val="000000" w:themeColor="text1"/>
                <w:sz w:val="22"/>
                <w:lang w:eastAsia="ko-KR"/>
              </w:rPr>
              <w:t>2</w:t>
            </w:r>
            <w:r w:rsidRPr="00375B8E">
              <w:rPr>
                <w:rFonts w:hAnsi="굴림"/>
                <w:color w:val="000000" w:themeColor="text1"/>
                <w:sz w:val="22"/>
                <w:lang w:eastAsia="ko-KR"/>
              </w:rPr>
              <w:t>.1.9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C5B08" w14:textId="77777777" w:rsidR="00706541" w:rsidRPr="00375B8E" w:rsidRDefault="00706541" w:rsidP="001B2AD1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375B8E">
              <w:rPr>
                <w:rFonts w:hint="eastAsia"/>
                <w:color w:val="000000" w:themeColor="text1"/>
                <w:lang w:eastAsia="ko-KR"/>
              </w:rPr>
              <w:t>차량 용도 추가에 따른 탐색 기능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D03D7" w14:textId="77777777" w:rsidR="00706541" w:rsidRPr="00375B8E" w:rsidRDefault="00706541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375B8E">
              <w:rPr>
                <w:rFonts w:hAnsi="굴림" w:hint="eastAsia"/>
                <w:color w:val="000000" w:themeColor="text1"/>
                <w:sz w:val="22"/>
                <w:lang w:eastAsia="ko-KR"/>
              </w:rPr>
              <w:t>윤승호</w:t>
            </w:r>
          </w:p>
        </w:tc>
      </w:tr>
      <w:tr w:rsidR="00375B8E" w:rsidRPr="000767FE" w14:paraId="729653FE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E65CC" w14:textId="77777777" w:rsidR="00375B8E" w:rsidRPr="004B7B99" w:rsidRDefault="00375B8E" w:rsidP="000E328C">
            <w:pPr>
              <w:ind w:rightChars="-22" w:right="-44"/>
              <w:jc w:val="center"/>
              <w:rPr>
                <w:color w:val="000000" w:themeColor="text1"/>
                <w:sz w:val="22"/>
                <w:lang w:eastAsia="ko-KR"/>
              </w:rPr>
            </w:pPr>
            <w:r w:rsidRPr="004B7B99">
              <w:rPr>
                <w:rFonts w:hint="eastAsia"/>
                <w:color w:val="000000" w:themeColor="text1"/>
                <w:sz w:val="22"/>
                <w:lang w:eastAsia="ko-KR"/>
              </w:rPr>
              <w:t>2</w:t>
            </w:r>
            <w:r w:rsidRPr="004B7B99">
              <w:rPr>
                <w:color w:val="000000" w:themeColor="text1"/>
                <w:sz w:val="22"/>
                <w:lang w:eastAsia="ko-KR"/>
              </w:rPr>
              <w:t>021-11-11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3ED85" w14:textId="77777777" w:rsidR="00375B8E" w:rsidRPr="004B7B99" w:rsidRDefault="00375B8E" w:rsidP="00DA1DA9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4B7B99">
              <w:rPr>
                <w:rFonts w:hAnsi="굴림" w:hint="eastAsia"/>
                <w:color w:val="000000" w:themeColor="text1"/>
                <w:sz w:val="22"/>
                <w:lang w:eastAsia="ko-KR"/>
              </w:rPr>
              <w:t>2.2.0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BD9D0" w14:textId="77777777" w:rsidR="00375B8E" w:rsidRPr="004B7B99" w:rsidRDefault="00375B8E" w:rsidP="001B2AD1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4B7B99">
              <w:rPr>
                <w:rFonts w:hint="eastAsia"/>
                <w:color w:val="000000" w:themeColor="text1"/>
                <w:lang w:eastAsia="ko-KR"/>
              </w:rPr>
              <w:t>교통정보 구간속도정보 부가정보 추가 및 기능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D9E0" w14:textId="77777777" w:rsidR="00375B8E" w:rsidRPr="004B7B99" w:rsidRDefault="00375B8E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4B7B99">
              <w:rPr>
                <w:rFonts w:hAnsi="굴림" w:hint="eastAsia"/>
                <w:color w:val="000000" w:themeColor="text1"/>
                <w:sz w:val="22"/>
                <w:lang w:eastAsia="ko-KR"/>
              </w:rPr>
              <w:t>윤승호</w:t>
            </w:r>
          </w:p>
        </w:tc>
      </w:tr>
      <w:tr w:rsidR="004B7B99" w:rsidRPr="000767FE" w14:paraId="1967B28A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2D97" w14:textId="77777777" w:rsidR="004B7B99" w:rsidRPr="005D7B3C" w:rsidRDefault="004B7B99" w:rsidP="000E328C">
            <w:pPr>
              <w:ind w:rightChars="-22" w:right="-44"/>
              <w:jc w:val="center"/>
              <w:rPr>
                <w:color w:val="000000" w:themeColor="text1"/>
                <w:sz w:val="22"/>
                <w:lang w:eastAsia="ko-KR"/>
              </w:rPr>
            </w:pPr>
            <w:r w:rsidRPr="005D7B3C">
              <w:rPr>
                <w:rFonts w:hint="eastAsia"/>
                <w:color w:val="000000" w:themeColor="text1"/>
                <w:sz w:val="22"/>
                <w:lang w:eastAsia="ko-KR"/>
              </w:rPr>
              <w:t>2022-05-17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EA623" w14:textId="77777777" w:rsidR="004B7B99" w:rsidRPr="005D7B3C" w:rsidRDefault="004B7B99" w:rsidP="00DA1DA9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5D7B3C">
              <w:rPr>
                <w:rFonts w:hAnsi="굴림" w:hint="eastAsia"/>
                <w:color w:val="000000" w:themeColor="text1"/>
                <w:sz w:val="22"/>
                <w:lang w:eastAsia="ko-KR"/>
              </w:rPr>
              <w:t>2.2.1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873F7" w14:textId="77777777" w:rsidR="004B7B99" w:rsidRPr="005D7B3C" w:rsidRDefault="004B7B99" w:rsidP="00ED48F0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5D7B3C">
              <w:rPr>
                <w:rFonts w:hint="eastAsia"/>
                <w:color w:val="000000" w:themeColor="text1"/>
                <w:lang w:eastAsia="ko-KR"/>
              </w:rPr>
              <w:t xml:space="preserve">최초안내코드 및 </w:t>
            </w:r>
            <w:r w:rsidR="00ED48F0" w:rsidRPr="005D7B3C">
              <w:rPr>
                <w:rFonts w:hint="eastAsia"/>
                <w:color w:val="000000" w:themeColor="text1"/>
                <w:lang w:eastAsia="ko-KR"/>
              </w:rPr>
              <w:t xml:space="preserve">안내코드까지 </w:t>
            </w:r>
            <w:r w:rsidRPr="005D7B3C">
              <w:rPr>
                <w:rFonts w:hint="eastAsia"/>
                <w:color w:val="000000" w:themeColor="text1"/>
                <w:lang w:eastAsia="ko-KR"/>
              </w:rPr>
              <w:t>거리 기능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5B042" w14:textId="77777777" w:rsidR="004B7B99" w:rsidRPr="005D7B3C" w:rsidRDefault="004B7B99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5D7B3C">
              <w:rPr>
                <w:rFonts w:hAnsi="굴림" w:hint="eastAsia"/>
                <w:color w:val="000000" w:themeColor="text1"/>
                <w:sz w:val="22"/>
                <w:lang w:eastAsia="ko-KR"/>
              </w:rPr>
              <w:t>김진완</w:t>
            </w:r>
          </w:p>
        </w:tc>
      </w:tr>
      <w:tr w:rsidR="00AC172F" w:rsidRPr="000767FE" w14:paraId="07DD1B77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91473" w14:textId="77777777" w:rsidR="00C66B6C" w:rsidRPr="00AD66F3" w:rsidRDefault="00C66B6C" w:rsidP="000E328C">
            <w:pPr>
              <w:ind w:rightChars="-22" w:right="-44"/>
              <w:jc w:val="center"/>
              <w:rPr>
                <w:color w:val="0070C0"/>
                <w:sz w:val="22"/>
                <w:lang w:eastAsia="ko-KR"/>
              </w:rPr>
            </w:pPr>
            <w:r w:rsidRPr="00AD66F3">
              <w:rPr>
                <w:color w:val="0070C0"/>
                <w:sz w:val="22"/>
                <w:lang w:eastAsia="ko-KR"/>
              </w:rPr>
              <w:t>(2022-11-04)</w:t>
            </w:r>
          </w:p>
          <w:p w14:paraId="3AD26215" w14:textId="77777777" w:rsidR="009863BC" w:rsidRPr="00071380" w:rsidRDefault="009F2F0D" w:rsidP="00C66B6C">
            <w:pPr>
              <w:ind w:rightChars="-22" w:right="-44"/>
              <w:jc w:val="center"/>
              <w:rPr>
                <w:color w:val="000000" w:themeColor="text1"/>
                <w:sz w:val="22"/>
                <w:lang w:eastAsia="ko-KR"/>
              </w:rPr>
            </w:pPr>
            <w:r w:rsidRPr="00071380">
              <w:rPr>
                <w:rFonts w:hint="eastAsia"/>
                <w:color w:val="000000" w:themeColor="text1"/>
                <w:sz w:val="22"/>
                <w:lang w:eastAsia="ko-KR"/>
              </w:rPr>
              <w:t>2022-09</w:t>
            </w:r>
            <w:r w:rsidR="00AC172F" w:rsidRPr="00071380">
              <w:rPr>
                <w:rFonts w:hint="eastAsia"/>
                <w:color w:val="000000" w:themeColor="text1"/>
                <w:sz w:val="22"/>
                <w:lang w:eastAsia="ko-KR"/>
              </w:rPr>
              <w:t>-2</w:t>
            </w:r>
            <w:r w:rsidRPr="00071380">
              <w:rPr>
                <w:rFonts w:hint="eastAsia"/>
                <w:color w:val="000000" w:themeColor="text1"/>
                <w:sz w:val="22"/>
                <w:lang w:eastAsia="ko-KR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9A575" w14:textId="77777777" w:rsidR="00AC172F" w:rsidRPr="00071380" w:rsidRDefault="00AC172F" w:rsidP="00DA1DA9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071380">
              <w:rPr>
                <w:rFonts w:hAnsi="굴림" w:hint="eastAsia"/>
                <w:color w:val="000000" w:themeColor="text1"/>
                <w:sz w:val="22"/>
                <w:lang w:eastAsia="ko-KR"/>
              </w:rPr>
              <w:t>2.2.2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D4D92" w14:textId="77777777" w:rsidR="00AC172F" w:rsidRPr="00071380" w:rsidRDefault="00AC172F" w:rsidP="00B25571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071380">
              <w:rPr>
                <w:rFonts w:hAnsi="굴림" w:hint="eastAsia"/>
                <w:color w:val="000000" w:themeColor="text1"/>
                <w:lang w:eastAsia="ko-KR"/>
              </w:rPr>
              <w:t>속도 값이 반영된 교차로까지 거리</w:t>
            </w:r>
            <w:r w:rsidR="00195CDB" w:rsidRPr="00071380">
              <w:rPr>
                <w:rFonts w:hAnsi="굴림" w:hint="eastAsia"/>
                <w:color w:val="000000" w:themeColor="text1"/>
                <w:lang w:eastAsia="ko-KR"/>
              </w:rPr>
              <w:t xml:space="preserve"> </w:t>
            </w:r>
            <w:r w:rsidRPr="00071380">
              <w:rPr>
                <w:rFonts w:hAnsi="굴림" w:hint="eastAsia"/>
                <w:color w:val="000000" w:themeColor="text1"/>
                <w:lang w:eastAsia="ko-KR"/>
              </w:rPr>
              <w:t xml:space="preserve">기능 추가 </w:t>
            </w:r>
            <w:r w:rsidR="00F66918" w:rsidRPr="00AD66F3">
              <w:rPr>
                <w:rFonts w:hAnsi="굴림"/>
                <w:color w:val="0070C0"/>
                <w:lang w:eastAsia="ko-KR"/>
              </w:rPr>
              <w:t>(</w:t>
            </w:r>
            <w:r w:rsidR="00F66918" w:rsidRPr="00AD66F3">
              <w:rPr>
                <w:rFonts w:hAnsi="굴림" w:hint="eastAsia"/>
                <w:color w:val="0070C0"/>
                <w:lang w:eastAsia="ko-KR"/>
              </w:rPr>
              <w:t>수정안)</w:t>
            </w:r>
            <w:r w:rsidR="00F66918" w:rsidRPr="00071380">
              <w:rPr>
                <w:rFonts w:hAnsi="굴림"/>
                <w:color w:val="FF0000"/>
                <w:lang w:eastAsia="ko-KR"/>
              </w:rPr>
              <w:br/>
            </w:r>
            <w:proofErr w:type="spellStart"/>
            <w:r w:rsidR="009F2F0D" w:rsidRPr="00071380">
              <w:rPr>
                <w:rFonts w:hAnsi="굴림"/>
                <w:lang w:eastAsia="ko-KR"/>
              </w:rPr>
              <w:t>Baemin</w:t>
            </w:r>
            <w:proofErr w:type="spellEnd"/>
            <w:r w:rsidR="00B25571" w:rsidRPr="00071380">
              <w:rPr>
                <w:rFonts w:hAnsi="굴림" w:hint="eastAsia"/>
                <w:lang w:eastAsia="ko-KR"/>
              </w:rPr>
              <w:t>(우아한형제들)</w:t>
            </w:r>
            <w:r w:rsidRPr="00071380">
              <w:rPr>
                <w:rFonts w:hAnsi="굴림"/>
                <w:lang w:eastAsia="ko-KR"/>
              </w:rPr>
              <w:t xml:space="preserve"> </w:t>
            </w:r>
            <w:r w:rsidRPr="00071380">
              <w:rPr>
                <w:rFonts w:hAnsi="굴림" w:hint="eastAsia"/>
                <w:lang w:eastAsia="ko-KR"/>
              </w:rPr>
              <w:t>서비스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5D29A" w14:textId="77777777" w:rsidR="00AC172F" w:rsidRPr="00AC172F" w:rsidRDefault="00AC172F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>
              <w:rPr>
                <w:rFonts w:hAnsi="굴림" w:hint="eastAsia"/>
                <w:color w:val="000000" w:themeColor="text1"/>
                <w:sz w:val="22"/>
                <w:lang w:eastAsia="ko-KR"/>
              </w:rPr>
              <w:t>김진완</w:t>
            </w:r>
          </w:p>
        </w:tc>
      </w:tr>
      <w:tr w:rsidR="00071380" w:rsidRPr="00071380" w14:paraId="03A772F7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5C94" w14:textId="77777777" w:rsidR="00071380" w:rsidRPr="00DA6EAF" w:rsidRDefault="00071380" w:rsidP="000E328C">
            <w:pPr>
              <w:ind w:rightChars="-22" w:right="-44"/>
              <w:jc w:val="center"/>
              <w:rPr>
                <w:sz w:val="22"/>
                <w:lang w:eastAsia="ko-KR"/>
              </w:rPr>
            </w:pPr>
            <w:r w:rsidRPr="00DA6EAF">
              <w:rPr>
                <w:rFonts w:hint="eastAsia"/>
                <w:sz w:val="22"/>
                <w:lang w:eastAsia="ko-KR"/>
              </w:rPr>
              <w:t>2022-10-27</w:t>
            </w:r>
          </w:p>
          <w:p w14:paraId="0CB36406" w14:textId="77777777" w:rsidR="00DA6EAF" w:rsidRPr="00DA6EAF" w:rsidRDefault="00DA6EAF" w:rsidP="000E328C">
            <w:pPr>
              <w:ind w:rightChars="-22" w:right="-44"/>
              <w:jc w:val="center"/>
              <w:rPr>
                <w:sz w:val="22"/>
                <w:lang w:eastAsia="ko-KR"/>
              </w:rPr>
            </w:pPr>
            <w:r w:rsidRPr="00AD66F3">
              <w:rPr>
                <w:color w:val="0070C0"/>
                <w:sz w:val="22"/>
                <w:lang w:eastAsia="ko-KR"/>
              </w:rPr>
              <w:t>(2023-01-03)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0EDE1" w14:textId="77777777" w:rsidR="00071380" w:rsidRPr="00DA6EAF" w:rsidRDefault="00071380" w:rsidP="00DA1DA9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DA6EAF">
              <w:rPr>
                <w:rFonts w:hAnsi="굴림" w:hint="eastAsia"/>
                <w:sz w:val="22"/>
                <w:lang w:eastAsia="ko-KR"/>
              </w:rPr>
              <w:t>2.2.3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2B750" w14:textId="77777777" w:rsidR="00071380" w:rsidRDefault="00071380" w:rsidP="00B2557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6EAF">
              <w:rPr>
                <w:rFonts w:hAnsi="굴림" w:hint="eastAsia"/>
                <w:lang w:eastAsia="ko-KR"/>
              </w:rPr>
              <w:t>N요약 탐색 기능 추가</w:t>
            </w:r>
          </w:p>
          <w:p w14:paraId="26BF6B74" w14:textId="77777777" w:rsidR="00DA6EAF" w:rsidRPr="00DA6EAF" w:rsidRDefault="00DA6EAF" w:rsidP="00B2557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AD66F3">
              <w:rPr>
                <w:rFonts w:hAnsi="굴림"/>
                <w:color w:val="0070C0"/>
                <w:lang w:eastAsia="ko-KR"/>
              </w:rPr>
              <w:t xml:space="preserve">MXI </w:t>
            </w:r>
            <w:r w:rsidRPr="00AD66F3">
              <w:rPr>
                <w:rFonts w:hAnsi="굴림" w:hint="eastAsia"/>
                <w:color w:val="0070C0"/>
                <w:lang w:eastAsia="ko-KR"/>
              </w:rPr>
              <w:t>Where 서비스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A107E" w14:textId="77777777" w:rsidR="00071380" w:rsidRPr="00DA6EAF" w:rsidRDefault="00071380" w:rsidP="006F38A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DA6EAF">
              <w:rPr>
                <w:rFonts w:hAnsi="굴림" w:hint="eastAsia"/>
                <w:sz w:val="22"/>
                <w:lang w:eastAsia="ko-KR"/>
              </w:rPr>
              <w:t>김진완</w:t>
            </w:r>
          </w:p>
        </w:tc>
      </w:tr>
      <w:tr w:rsidR="00AD66F3" w:rsidRPr="00071380" w14:paraId="2C586A1C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22241" w14:textId="77777777" w:rsidR="00AD66F3" w:rsidRPr="00F916DC" w:rsidRDefault="00AD66F3" w:rsidP="000E328C">
            <w:pPr>
              <w:ind w:rightChars="-22" w:right="-44"/>
              <w:jc w:val="center"/>
              <w:rPr>
                <w:sz w:val="22"/>
                <w:lang w:eastAsia="ko-KR"/>
              </w:rPr>
            </w:pPr>
            <w:r w:rsidRPr="00F916DC">
              <w:rPr>
                <w:rFonts w:hint="eastAsia"/>
                <w:sz w:val="22"/>
                <w:lang w:eastAsia="ko-KR"/>
              </w:rPr>
              <w:t>2023-03</w:t>
            </w:r>
            <w:r w:rsidRPr="00F916DC">
              <w:rPr>
                <w:sz w:val="22"/>
                <w:lang w:eastAsia="ko-KR"/>
              </w:rPr>
              <w:t>-</w:t>
            </w:r>
            <w:r w:rsidRPr="00F916DC">
              <w:rPr>
                <w:rFonts w:hint="eastAsia"/>
                <w:sz w:val="22"/>
                <w:lang w:eastAsia="ko-KR"/>
              </w:rPr>
              <w:t>30</w:t>
            </w:r>
          </w:p>
          <w:p w14:paraId="6918FE1D" w14:textId="77777777" w:rsidR="00F916DC" w:rsidRPr="00F916DC" w:rsidRDefault="00F916DC" w:rsidP="00F916DC">
            <w:pPr>
              <w:ind w:rightChars="-22" w:right="-44"/>
              <w:jc w:val="center"/>
              <w:rPr>
                <w:sz w:val="22"/>
                <w:lang w:eastAsia="ko-KR"/>
              </w:rPr>
            </w:pPr>
            <w:r w:rsidRPr="00F916DC">
              <w:rPr>
                <w:rFonts w:hint="eastAsia"/>
                <w:sz w:val="22"/>
                <w:lang w:eastAsia="ko-KR"/>
              </w:rPr>
              <w:t>2</w:t>
            </w:r>
            <w:r w:rsidRPr="00F916DC">
              <w:rPr>
                <w:sz w:val="22"/>
                <w:lang w:eastAsia="ko-KR"/>
              </w:rPr>
              <w:t>024-05-30</w:t>
            </w:r>
          </w:p>
          <w:p w14:paraId="7ED98AF4" w14:textId="77777777" w:rsidR="00F916DC" w:rsidRPr="00F916DC" w:rsidRDefault="00F916DC" w:rsidP="00F916DC">
            <w:pPr>
              <w:ind w:rightChars="-22" w:right="-44"/>
              <w:jc w:val="center"/>
              <w:rPr>
                <w:sz w:val="22"/>
                <w:lang w:eastAsia="ko-KR"/>
              </w:rPr>
            </w:pPr>
            <w:r w:rsidRPr="00F916DC">
              <w:rPr>
                <w:rFonts w:hint="eastAsia"/>
                <w:sz w:val="22"/>
                <w:lang w:eastAsia="ko-KR"/>
              </w:rPr>
              <w:t>2</w:t>
            </w:r>
            <w:r w:rsidRPr="00F916DC">
              <w:rPr>
                <w:sz w:val="22"/>
                <w:lang w:eastAsia="ko-KR"/>
              </w:rPr>
              <w:t>024-07-23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4AC79" w14:textId="77777777" w:rsidR="00AD66F3" w:rsidRPr="00F916DC" w:rsidRDefault="00AD66F3" w:rsidP="00DA1DA9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F916DC">
              <w:rPr>
                <w:rFonts w:hAnsi="굴림" w:hint="eastAsia"/>
                <w:sz w:val="22"/>
                <w:lang w:eastAsia="ko-KR"/>
              </w:rPr>
              <w:t>2.2.4</w:t>
            </w:r>
          </w:p>
          <w:p w14:paraId="0049854A" w14:textId="77777777" w:rsidR="00F916DC" w:rsidRPr="00F916DC" w:rsidRDefault="00F916DC" w:rsidP="00F916DC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F916DC">
              <w:rPr>
                <w:rFonts w:hAnsi="굴림" w:hint="eastAsia"/>
                <w:sz w:val="22"/>
                <w:lang w:eastAsia="ko-KR"/>
              </w:rPr>
              <w:t>2</w:t>
            </w:r>
            <w:r w:rsidRPr="00F916DC">
              <w:rPr>
                <w:rFonts w:hAnsi="굴림"/>
                <w:sz w:val="22"/>
                <w:lang w:eastAsia="ko-KR"/>
              </w:rPr>
              <w:t>.2.4.1</w:t>
            </w:r>
          </w:p>
          <w:p w14:paraId="1F8B0794" w14:textId="77777777" w:rsidR="00F916DC" w:rsidRPr="00F916DC" w:rsidRDefault="00F916DC" w:rsidP="00F916DC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F916DC">
              <w:rPr>
                <w:rFonts w:hAnsi="굴림" w:hint="eastAsia"/>
                <w:sz w:val="22"/>
                <w:lang w:eastAsia="ko-KR"/>
              </w:rPr>
              <w:t>2</w:t>
            </w:r>
            <w:r w:rsidRPr="00F916DC">
              <w:rPr>
                <w:rFonts w:hAnsi="굴림"/>
                <w:sz w:val="22"/>
                <w:lang w:eastAsia="ko-KR"/>
              </w:rPr>
              <w:t>.2.4.2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E8C3D" w14:textId="77777777" w:rsidR="00AD66F3" w:rsidRPr="00F916DC" w:rsidRDefault="00AD66F3" w:rsidP="00B2557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F916DC">
              <w:rPr>
                <w:rFonts w:hAnsi="굴림" w:hint="eastAsia"/>
                <w:lang w:eastAsia="ko-KR"/>
              </w:rPr>
              <w:t xml:space="preserve">BAEMIN, YOGIYO 탐색 추가(경유지 </w:t>
            </w:r>
            <w:proofErr w:type="spellStart"/>
            <w:r w:rsidRPr="00F916DC">
              <w:rPr>
                <w:rFonts w:hAnsi="굴림" w:hint="eastAsia"/>
                <w:lang w:eastAsia="ko-KR"/>
              </w:rPr>
              <w:t>링크매칭</w:t>
            </w:r>
            <w:proofErr w:type="spellEnd"/>
            <w:r w:rsidRPr="00F916DC">
              <w:rPr>
                <w:rFonts w:hAnsi="굴림" w:hint="eastAsia"/>
                <w:lang w:eastAsia="ko-KR"/>
              </w:rPr>
              <w:t xml:space="preserve"> 정보)</w:t>
            </w:r>
          </w:p>
          <w:p w14:paraId="4A46CF5C" w14:textId="77777777" w:rsidR="00F916DC" w:rsidRPr="00F916DC" w:rsidRDefault="00F916DC" w:rsidP="00F916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proofErr w:type="spellStart"/>
            <w:r w:rsidRPr="00F916DC">
              <w:rPr>
                <w:rFonts w:hAnsi="굴림" w:hint="eastAsia"/>
                <w:lang w:eastAsia="ko-KR"/>
              </w:rPr>
              <w:t>O</w:t>
            </w:r>
            <w:r w:rsidRPr="00F916DC">
              <w:rPr>
                <w:rFonts w:hAnsi="굴림"/>
                <w:lang w:eastAsia="ko-KR"/>
              </w:rPr>
              <w:t>nda</w:t>
            </w:r>
            <w:proofErr w:type="spellEnd"/>
            <w:r w:rsidRPr="00F916DC">
              <w:rPr>
                <w:rFonts w:hAnsi="굴림" w:hint="eastAsia"/>
                <w:lang w:eastAsia="ko-KR"/>
              </w:rPr>
              <w:t xml:space="preserve">서비스 </w:t>
            </w:r>
            <w:proofErr w:type="spellStart"/>
            <w:r w:rsidRPr="00F916DC">
              <w:rPr>
                <w:rFonts w:hAnsi="굴림" w:hint="eastAsia"/>
                <w:lang w:eastAsia="ko-KR"/>
              </w:rPr>
              <w:t>배차실패</w:t>
            </w:r>
            <w:proofErr w:type="spellEnd"/>
            <w:r w:rsidRPr="00F916DC">
              <w:rPr>
                <w:rFonts w:hAnsi="굴림" w:hint="eastAsia"/>
                <w:lang w:eastAsia="ko-KR"/>
              </w:rPr>
              <w:t xml:space="preserve"> 코드 추가</w:t>
            </w:r>
          </w:p>
          <w:p w14:paraId="198DD60A" w14:textId="77777777" w:rsidR="00F916DC" w:rsidRPr="00F916DC" w:rsidRDefault="00F916DC" w:rsidP="00F916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F916DC">
              <w:rPr>
                <w:rFonts w:hint="eastAsia"/>
                <w:lang w:eastAsia="ko-KR"/>
              </w:rPr>
              <w:t xml:space="preserve">확장 기능 </w:t>
            </w:r>
            <w:r w:rsidRPr="00F916DC">
              <w:rPr>
                <w:lang w:eastAsia="ko-KR"/>
              </w:rPr>
              <w:t>(</w:t>
            </w:r>
            <w:r w:rsidRPr="00F916DC">
              <w:t xml:space="preserve">User Private Key) </w:t>
            </w:r>
            <w:r w:rsidRPr="00F916DC">
              <w:rPr>
                <w:rFonts w:hint="eastAsia"/>
                <w:lang w:eastAsia="ko-KR"/>
              </w:rPr>
              <w:t>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8FA66" w14:textId="77777777" w:rsidR="00AD66F3" w:rsidRPr="00F916DC" w:rsidRDefault="00AD66F3" w:rsidP="006F38A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F916DC">
              <w:rPr>
                <w:rFonts w:hAnsi="굴림" w:hint="eastAsia"/>
                <w:sz w:val="22"/>
                <w:lang w:eastAsia="ko-KR"/>
              </w:rPr>
              <w:t>김진완</w:t>
            </w:r>
          </w:p>
          <w:p w14:paraId="7D8B00CE" w14:textId="77777777" w:rsidR="00F916DC" w:rsidRPr="00F916DC" w:rsidRDefault="00F916DC" w:rsidP="00F916DC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F916DC">
              <w:rPr>
                <w:rFonts w:hAnsi="굴림" w:hint="eastAsia"/>
                <w:sz w:val="22"/>
                <w:lang w:eastAsia="ko-KR"/>
              </w:rPr>
              <w:t>원덕재</w:t>
            </w:r>
          </w:p>
          <w:p w14:paraId="58AAD273" w14:textId="77777777" w:rsidR="00F916DC" w:rsidRPr="00F916DC" w:rsidRDefault="00F916DC" w:rsidP="00F916DC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F916DC">
              <w:rPr>
                <w:rFonts w:hAnsi="굴림" w:hint="eastAsia"/>
                <w:sz w:val="22"/>
                <w:lang w:eastAsia="ko-KR"/>
              </w:rPr>
              <w:t>원덕재</w:t>
            </w:r>
          </w:p>
        </w:tc>
      </w:tr>
      <w:tr w:rsidR="003977DB" w:rsidRPr="00071380" w14:paraId="3293D44D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B6FF7" w14:textId="77777777" w:rsidR="003977DB" w:rsidRPr="00716D82" w:rsidRDefault="00CD581F" w:rsidP="000E328C">
            <w:pPr>
              <w:ind w:rightChars="-22" w:right="-44"/>
              <w:jc w:val="center"/>
              <w:rPr>
                <w:sz w:val="22"/>
                <w:lang w:eastAsia="ko-KR"/>
              </w:rPr>
            </w:pPr>
            <w:r w:rsidRPr="00716D82">
              <w:rPr>
                <w:rFonts w:hint="eastAsia"/>
                <w:sz w:val="22"/>
                <w:lang w:eastAsia="ko-KR"/>
              </w:rPr>
              <w:lastRenderedPageBreak/>
              <w:t>2023-06-27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32EA0" w14:textId="77777777" w:rsidR="003977DB" w:rsidRPr="00716D82" w:rsidRDefault="003977DB" w:rsidP="00DA1DA9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716D82">
              <w:rPr>
                <w:rFonts w:hAnsi="굴림" w:hint="eastAsia"/>
                <w:sz w:val="22"/>
                <w:lang w:eastAsia="ko-KR"/>
              </w:rPr>
              <w:t>2.2.5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06613" w14:textId="77777777" w:rsidR="003977DB" w:rsidRPr="00716D82" w:rsidRDefault="003977DB" w:rsidP="00B2557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16D82">
              <w:rPr>
                <w:rFonts w:hAnsi="굴림" w:hint="eastAsia"/>
                <w:lang w:eastAsia="ko-KR"/>
              </w:rPr>
              <w:t>골목길 내 일방통행 무시 탐색 추가</w:t>
            </w:r>
          </w:p>
          <w:p w14:paraId="15A8B85A" w14:textId="77777777" w:rsidR="003977DB" w:rsidRPr="00716D82" w:rsidRDefault="003977DB" w:rsidP="00B2557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16D82">
              <w:rPr>
                <w:rFonts w:hAnsi="굴림" w:hint="eastAsia"/>
                <w:lang w:eastAsia="ko-KR"/>
              </w:rPr>
              <w:t xml:space="preserve">차량 용도 </w:t>
            </w:r>
            <w:proofErr w:type="spellStart"/>
            <w:r w:rsidRPr="00716D82">
              <w:rPr>
                <w:rFonts w:hAnsi="굴림" w:hint="eastAsia"/>
                <w:lang w:eastAsia="ko-KR"/>
              </w:rPr>
              <w:t>응급차량</w:t>
            </w:r>
            <w:proofErr w:type="spellEnd"/>
            <w:r w:rsidRPr="00716D82">
              <w:rPr>
                <w:rFonts w:hAnsi="굴림" w:hint="eastAsia"/>
                <w:lang w:eastAsia="ko-KR"/>
              </w:rPr>
              <w:t xml:space="preserve"> 서비스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5192F" w14:textId="77777777" w:rsidR="003977DB" w:rsidRPr="00716D82" w:rsidRDefault="003977DB" w:rsidP="006F38A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716D82">
              <w:rPr>
                <w:rFonts w:hAnsi="굴림" w:hint="eastAsia"/>
                <w:sz w:val="22"/>
                <w:lang w:eastAsia="ko-KR"/>
              </w:rPr>
              <w:t>김진완</w:t>
            </w:r>
          </w:p>
        </w:tc>
      </w:tr>
      <w:tr w:rsidR="00716D82" w:rsidRPr="00071380" w14:paraId="18AD617F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45899" w14:textId="77777777" w:rsidR="00716D82" w:rsidRPr="00C12780" w:rsidRDefault="00716D82" w:rsidP="000E328C">
            <w:pPr>
              <w:ind w:rightChars="-22" w:right="-44"/>
              <w:jc w:val="center"/>
              <w:rPr>
                <w:sz w:val="22"/>
                <w:lang w:eastAsia="ko-KR"/>
              </w:rPr>
            </w:pPr>
            <w:r w:rsidRPr="00C12780">
              <w:rPr>
                <w:rFonts w:hint="eastAsia"/>
                <w:sz w:val="22"/>
                <w:lang w:eastAsia="ko-KR"/>
              </w:rPr>
              <w:t>2025-01-10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7E27E" w14:textId="77777777" w:rsidR="00716D82" w:rsidRPr="00C12780" w:rsidRDefault="00716D82" w:rsidP="00DA1DA9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C12780">
              <w:rPr>
                <w:rFonts w:hAnsi="굴림" w:hint="eastAsia"/>
                <w:sz w:val="22"/>
                <w:lang w:eastAsia="ko-KR"/>
              </w:rPr>
              <w:t>2.2.6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8A774" w14:textId="77777777" w:rsidR="00716D82" w:rsidRPr="00C12780" w:rsidRDefault="00716D82" w:rsidP="00716D8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12780">
              <w:rPr>
                <w:rFonts w:hAnsi="굴림" w:hint="eastAsia"/>
                <w:lang w:eastAsia="ko-KR"/>
              </w:rPr>
              <w:t>출/도착지 좌표 기준 시간제 통행 규제 무시 탐색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D0960" w14:textId="77777777" w:rsidR="00716D82" w:rsidRPr="00C12780" w:rsidRDefault="00716D82" w:rsidP="006F38A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C12780">
              <w:rPr>
                <w:rFonts w:hAnsi="굴림" w:hint="eastAsia"/>
                <w:sz w:val="22"/>
                <w:lang w:eastAsia="ko-KR"/>
              </w:rPr>
              <w:t>김진완</w:t>
            </w:r>
          </w:p>
        </w:tc>
      </w:tr>
      <w:tr w:rsidR="00BD46FD" w:rsidRPr="00071380" w14:paraId="1B76D1BE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E126" w14:textId="76BC2E60" w:rsidR="00BD46FD" w:rsidRPr="00C12780" w:rsidRDefault="00BD46FD" w:rsidP="000E328C">
            <w:pPr>
              <w:ind w:rightChars="-22" w:right="-44"/>
              <w:jc w:val="center"/>
              <w:rPr>
                <w:sz w:val="22"/>
                <w:lang w:eastAsia="ko-KR"/>
              </w:rPr>
            </w:pPr>
            <w:r w:rsidRPr="00C12780">
              <w:rPr>
                <w:rFonts w:hint="eastAsia"/>
                <w:sz w:val="22"/>
                <w:lang w:eastAsia="ko-KR"/>
              </w:rPr>
              <w:t>2025-01-20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777A0" w14:textId="303244B2" w:rsidR="00BD46FD" w:rsidRPr="00C12780" w:rsidRDefault="00BD46FD" w:rsidP="00DA1DA9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C12780">
              <w:rPr>
                <w:rFonts w:hAnsi="굴림" w:hint="eastAsia"/>
                <w:sz w:val="22"/>
                <w:lang w:eastAsia="ko-KR"/>
              </w:rPr>
              <w:t>2.2.7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502AD" w14:textId="32D3075F" w:rsidR="00BD46FD" w:rsidRPr="00C12780" w:rsidRDefault="00BD46FD" w:rsidP="00716D8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12780">
              <w:rPr>
                <w:rFonts w:hAnsi="굴림" w:hint="eastAsia"/>
                <w:lang w:eastAsia="ko-KR"/>
              </w:rPr>
              <w:t xml:space="preserve">출/도착지 </w:t>
            </w:r>
            <w:proofErr w:type="spellStart"/>
            <w:r w:rsidRPr="00C12780">
              <w:rPr>
                <w:rFonts w:hAnsi="굴림" w:hint="eastAsia"/>
                <w:lang w:eastAsia="ko-KR"/>
              </w:rPr>
              <w:t>프로젝션</w:t>
            </w:r>
            <w:proofErr w:type="spellEnd"/>
            <w:r w:rsidRPr="00C12780">
              <w:rPr>
                <w:rFonts w:hAnsi="굴림" w:hint="eastAsia"/>
                <w:lang w:eastAsia="ko-KR"/>
              </w:rPr>
              <w:t xml:space="preserve"> 사용 옵션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4809E" w14:textId="713EEA31" w:rsidR="00BD46FD" w:rsidRPr="00C12780" w:rsidRDefault="00BD46FD" w:rsidP="006F38AF">
            <w:pPr>
              <w:ind w:rightChars="-22" w:right="-44"/>
              <w:jc w:val="center"/>
              <w:rPr>
                <w:rFonts w:hAnsi="굴림"/>
                <w:sz w:val="22"/>
                <w:lang w:eastAsia="ko-KR"/>
              </w:rPr>
            </w:pPr>
            <w:r w:rsidRPr="00C12780">
              <w:rPr>
                <w:rFonts w:hAnsi="굴림" w:hint="eastAsia"/>
                <w:sz w:val="22"/>
                <w:lang w:eastAsia="ko-KR"/>
              </w:rPr>
              <w:t>원덕재</w:t>
            </w:r>
          </w:p>
        </w:tc>
      </w:tr>
      <w:tr w:rsidR="006E1E5F" w:rsidRPr="006E1E5F" w14:paraId="57B97BE1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96546" w14:textId="2C4A0E3C" w:rsidR="00C12780" w:rsidRPr="00F365B3" w:rsidRDefault="00C12780" w:rsidP="00C12780">
            <w:pPr>
              <w:ind w:rightChars="-22" w:right="-44"/>
              <w:jc w:val="center"/>
              <w:rPr>
                <w:color w:val="000000" w:themeColor="text1"/>
                <w:sz w:val="22"/>
                <w:lang w:eastAsia="ko-KR"/>
              </w:rPr>
            </w:pPr>
            <w:r w:rsidRPr="00F365B3">
              <w:rPr>
                <w:rFonts w:hint="eastAsia"/>
                <w:color w:val="000000" w:themeColor="text1"/>
                <w:sz w:val="22"/>
                <w:lang w:eastAsia="ko-KR"/>
              </w:rPr>
              <w:t>2025-0</w:t>
            </w:r>
            <w:r w:rsidRPr="00F365B3">
              <w:rPr>
                <w:color w:val="000000" w:themeColor="text1"/>
                <w:sz w:val="22"/>
                <w:lang w:eastAsia="ko-KR"/>
              </w:rPr>
              <w:t>8</w:t>
            </w:r>
            <w:r w:rsidRPr="00F365B3">
              <w:rPr>
                <w:rFonts w:hint="eastAsia"/>
                <w:color w:val="000000" w:themeColor="text1"/>
                <w:sz w:val="22"/>
                <w:lang w:eastAsia="ko-KR"/>
              </w:rPr>
              <w:t>-19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EF624" w14:textId="549FCD9C" w:rsidR="00C12780" w:rsidRPr="00F365B3" w:rsidRDefault="00C12780" w:rsidP="00DA1DA9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sz w:val="22"/>
                <w:lang w:eastAsia="ko-KR"/>
              </w:rPr>
              <w:t>2.2.8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57009" w14:textId="1B5D9690" w:rsidR="00C12780" w:rsidRPr="00F365B3" w:rsidRDefault="00C12780" w:rsidP="00716D82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proofErr w:type="spellStart"/>
            <w:r w:rsidRPr="00F365B3">
              <w:rPr>
                <w:rFonts w:hAnsi="굴림" w:hint="eastAsia"/>
                <w:color w:val="000000" w:themeColor="text1"/>
                <w:lang w:eastAsia="ko-KR"/>
              </w:rPr>
              <w:t>위수지역</w:t>
            </w:r>
            <w:proofErr w:type="spellEnd"/>
            <w:r w:rsidRPr="00F365B3">
              <w:rPr>
                <w:rFonts w:hAnsi="굴림" w:hint="eastAsia"/>
                <w:color w:val="000000" w:themeColor="text1"/>
                <w:lang w:eastAsia="ko-KR"/>
              </w:rPr>
              <w:t xml:space="preserve"> 회피 탐색 기능/옵션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7E283" w14:textId="6ED5381B" w:rsidR="00C12780" w:rsidRPr="00F365B3" w:rsidRDefault="00C12780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sz w:val="22"/>
                <w:lang w:eastAsia="ko-KR"/>
              </w:rPr>
              <w:t>김진완</w:t>
            </w:r>
          </w:p>
        </w:tc>
      </w:tr>
      <w:tr w:rsidR="006E1E5F" w:rsidRPr="00071380" w14:paraId="652ACA1A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1CAFB" w14:textId="7E929CCE" w:rsidR="006E1E5F" w:rsidRPr="00F365B3" w:rsidRDefault="006E1E5F" w:rsidP="00C12780">
            <w:pPr>
              <w:ind w:rightChars="-22" w:right="-44"/>
              <w:jc w:val="center"/>
              <w:rPr>
                <w:color w:val="000000" w:themeColor="text1"/>
                <w:sz w:val="22"/>
                <w:lang w:eastAsia="ko-KR"/>
              </w:rPr>
            </w:pPr>
            <w:r w:rsidRPr="00F365B3">
              <w:rPr>
                <w:rFonts w:hint="eastAsia"/>
                <w:color w:val="000000" w:themeColor="text1"/>
                <w:sz w:val="22"/>
                <w:lang w:eastAsia="ko-KR"/>
              </w:rPr>
              <w:t>2</w:t>
            </w:r>
            <w:r w:rsidRPr="00F365B3">
              <w:rPr>
                <w:color w:val="000000" w:themeColor="text1"/>
                <w:sz w:val="22"/>
                <w:lang w:eastAsia="ko-KR"/>
              </w:rPr>
              <w:t>025-09-04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4DF64" w14:textId="58743B1D" w:rsidR="006E1E5F" w:rsidRPr="00F365B3" w:rsidRDefault="006E1E5F" w:rsidP="00DA1DA9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sz w:val="22"/>
                <w:lang w:eastAsia="ko-KR"/>
              </w:rPr>
              <w:t>2.2.9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AE1DB" w14:textId="4B481B28" w:rsidR="006E1E5F" w:rsidRPr="00F365B3" w:rsidRDefault="006E1E5F" w:rsidP="00716D82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Dem</w:t>
            </w:r>
            <w:r w:rsidRPr="00F365B3">
              <w:rPr>
                <w:rFonts w:hAnsi="굴림"/>
                <w:color w:val="000000" w:themeColor="text1"/>
                <w:lang w:eastAsia="ko-KR"/>
              </w:rPr>
              <w:t xml:space="preserve"> </w:t>
            </w:r>
            <w:r w:rsidRPr="00F365B3">
              <w:rPr>
                <w:rFonts w:hAnsi="굴림" w:hint="eastAsia"/>
                <w:color w:val="000000" w:themeColor="text1"/>
                <w:lang w:eastAsia="ko-KR"/>
              </w:rPr>
              <w:t>정보 반영 탐색 기능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7894B" w14:textId="558B7E18" w:rsidR="006E1E5F" w:rsidRPr="00F365B3" w:rsidRDefault="006E1E5F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sz w:val="22"/>
                <w:lang w:eastAsia="ko-KR"/>
              </w:rPr>
              <w:t>김진완</w:t>
            </w:r>
          </w:p>
        </w:tc>
      </w:tr>
      <w:tr w:rsidR="00F365B3" w:rsidRPr="00071380" w14:paraId="5951E38D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EC9C9" w14:textId="066E7BCF" w:rsidR="00F365B3" w:rsidRPr="0045458A" w:rsidRDefault="00F365B3" w:rsidP="00C12780">
            <w:pPr>
              <w:ind w:rightChars="-22" w:right="-44"/>
              <w:jc w:val="center"/>
              <w:rPr>
                <w:color w:val="000000" w:themeColor="text1"/>
                <w:sz w:val="22"/>
                <w:lang w:eastAsia="ko-KR"/>
              </w:rPr>
            </w:pPr>
            <w:r w:rsidRPr="0045458A">
              <w:rPr>
                <w:rFonts w:hint="eastAsia"/>
                <w:color w:val="000000" w:themeColor="text1"/>
                <w:sz w:val="22"/>
                <w:lang w:eastAsia="ko-KR"/>
              </w:rPr>
              <w:t>2026-05-28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004C1" w14:textId="5A7ADBA2" w:rsidR="00F365B3" w:rsidRPr="0045458A" w:rsidRDefault="00F365B3" w:rsidP="00DA1DA9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45458A">
              <w:rPr>
                <w:rFonts w:hAnsi="굴림" w:hint="eastAsia"/>
                <w:color w:val="000000" w:themeColor="text1"/>
                <w:sz w:val="22"/>
                <w:lang w:eastAsia="ko-KR"/>
              </w:rPr>
              <w:t>2.2.10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326B2" w14:textId="003A5C44" w:rsidR="00F365B3" w:rsidRPr="0045458A" w:rsidRDefault="00F365B3" w:rsidP="00716D82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45458A">
              <w:rPr>
                <w:rFonts w:hAnsi="굴림"/>
                <w:color w:val="000000" w:themeColor="text1"/>
                <w:lang w:eastAsia="ko-KR"/>
              </w:rPr>
              <w:t>R</w:t>
            </w:r>
            <w:r w:rsidRPr="0045458A">
              <w:rPr>
                <w:rFonts w:hAnsi="굴림" w:hint="eastAsia"/>
                <w:color w:val="000000" w:themeColor="text1"/>
                <w:lang w:eastAsia="ko-KR"/>
              </w:rPr>
              <w:t>id</w:t>
            </w:r>
            <w:r w:rsidRPr="0045458A">
              <w:rPr>
                <w:rFonts w:hAnsi="굴림"/>
                <w:color w:val="000000" w:themeColor="text1"/>
                <w:lang w:eastAsia="ko-KR"/>
              </w:rPr>
              <w:t xml:space="preserve"> </w:t>
            </w:r>
            <w:r w:rsidRPr="0045458A">
              <w:rPr>
                <w:rFonts w:hAnsi="굴림" w:hint="eastAsia"/>
                <w:color w:val="000000" w:themeColor="text1"/>
                <w:lang w:eastAsia="ko-KR"/>
              </w:rPr>
              <w:t>User Key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0588C" w14:textId="5687438A" w:rsidR="00F365B3" w:rsidRPr="0045458A" w:rsidRDefault="00F365B3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sz w:val="22"/>
                <w:lang w:eastAsia="ko-KR"/>
              </w:rPr>
            </w:pPr>
            <w:r w:rsidRPr="0045458A">
              <w:rPr>
                <w:rFonts w:hAnsi="굴림" w:hint="eastAsia"/>
                <w:color w:val="000000" w:themeColor="text1"/>
                <w:sz w:val="22"/>
                <w:lang w:eastAsia="ko-KR"/>
              </w:rPr>
              <w:t>김진완</w:t>
            </w:r>
          </w:p>
        </w:tc>
      </w:tr>
      <w:tr w:rsidR="0045458A" w:rsidRPr="00071380" w14:paraId="7B859394" w14:textId="77777777" w:rsidTr="009863BC"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2B31E" w14:textId="391B2F7E" w:rsidR="0045458A" w:rsidRPr="0045458A" w:rsidRDefault="0045458A" w:rsidP="00C12780">
            <w:pPr>
              <w:ind w:rightChars="-22" w:right="-44"/>
              <w:jc w:val="center"/>
              <w:rPr>
                <w:rFonts w:hint="eastAsia"/>
                <w:b/>
                <w:color w:val="FF0000"/>
                <w:sz w:val="22"/>
                <w:lang w:eastAsia="ko-KR"/>
              </w:rPr>
            </w:pPr>
            <w:r w:rsidRPr="0045458A">
              <w:rPr>
                <w:rFonts w:hint="eastAsia"/>
                <w:b/>
                <w:color w:val="FF0000"/>
                <w:sz w:val="22"/>
                <w:lang w:eastAsia="ko-KR"/>
              </w:rPr>
              <w:t>2026-06-10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E51CE" w14:textId="6481A276" w:rsidR="0045458A" w:rsidRPr="0045458A" w:rsidRDefault="0045458A" w:rsidP="00DA1DA9">
            <w:pPr>
              <w:ind w:rightChars="-22" w:right="-44"/>
              <w:jc w:val="center"/>
              <w:rPr>
                <w:rFonts w:hAnsi="굴림" w:hint="eastAsia"/>
                <w:b/>
                <w:color w:val="FF0000"/>
                <w:sz w:val="22"/>
                <w:lang w:eastAsia="ko-KR"/>
              </w:rPr>
            </w:pPr>
            <w:r w:rsidRPr="0045458A">
              <w:rPr>
                <w:rFonts w:hAnsi="굴림" w:hint="eastAsia"/>
                <w:b/>
                <w:color w:val="FF0000"/>
                <w:sz w:val="22"/>
                <w:lang w:eastAsia="ko-KR"/>
              </w:rPr>
              <w:t>2.2.11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4FF63" w14:textId="35CBA98C" w:rsidR="0045458A" w:rsidRPr="0045458A" w:rsidRDefault="0045458A" w:rsidP="00716D82">
            <w:pPr>
              <w:ind w:rightChars="-22" w:right="-44"/>
              <w:jc w:val="center"/>
              <w:rPr>
                <w:rFonts w:hAnsi="굴림"/>
                <w:b/>
                <w:color w:val="FF0000"/>
                <w:lang w:eastAsia="ko-KR"/>
              </w:rPr>
            </w:pPr>
            <w:r w:rsidRPr="0045458A">
              <w:rPr>
                <w:rFonts w:hAnsi="굴림" w:hint="eastAsia"/>
                <w:b/>
                <w:color w:val="FF0000"/>
                <w:lang w:eastAsia="ko-KR"/>
              </w:rPr>
              <w:t>사용자 정보에 차량연료 종류 추가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6519C" w14:textId="765968F4" w:rsidR="0045458A" w:rsidRPr="0045458A" w:rsidRDefault="0045458A" w:rsidP="006F38AF">
            <w:pPr>
              <w:ind w:rightChars="-22" w:right="-44"/>
              <w:jc w:val="center"/>
              <w:rPr>
                <w:rFonts w:hAnsi="굴림" w:hint="eastAsia"/>
                <w:b/>
                <w:color w:val="FF0000"/>
                <w:sz w:val="22"/>
                <w:lang w:eastAsia="ko-KR"/>
              </w:rPr>
            </w:pPr>
            <w:r w:rsidRPr="0045458A">
              <w:rPr>
                <w:rFonts w:hAnsi="굴림" w:hint="eastAsia"/>
                <w:b/>
                <w:color w:val="FF0000"/>
                <w:sz w:val="22"/>
                <w:lang w:eastAsia="ko-KR"/>
              </w:rPr>
              <w:t>김진완</w:t>
            </w:r>
          </w:p>
        </w:tc>
      </w:tr>
    </w:tbl>
    <w:p w14:paraId="4E8212C3" w14:textId="77777777" w:rsidR="00B9730D" w:rsidRPr="006F3883" w:rsidRDefault="00B9730D" w:rsidP="00E94D28">
      <w:pPr>
        <w:ind w:rightChars="-22" w:right="-44"/>
        <w:rPr>
          <w:lang w:eastAsia="ko-KR"/>
        </w:rPr>
      </w:pPr>
      <w:r>
        <w:rPr>
          <w:lang w:eastAsia="ko-KR"/>
        </w:rPr>
        <w:br w:type="page"/>
      </w:r>
      <w:bookmarkStart w:id="0" w:name="_GoBack"/>
      <w:bookmarkEnd w:id="0"/>
    </w:p>
    <w:p w14:paraId="6F16A392" w14:textId="77777777" w:rsidR="00716D82" w:rsidRDefault="00735BA8" w:rsidP="00E94D28">
      <w:pPr>
        <w:ind w:rightChars="-22" w:right="-44"/>
        <w:jc w:val="center"/>
        <w:rPr>
          <w:noProof/>
        </w:rPr>
      </w:pPr>
      <w:r w:rsidRPr="006F3883">
        <w:rPr>
          <w:rFonts w:hint="eastAsia"/>
          <w:b/>
          <w:sz w:val="36"/>
          <w:szCs w:val="36"/>
          <w:lang w:eastAsia="ko-KR"/>
        </w:rPr>
        <w:lastRenderedPageBreak/>
        <w:t>목   차</w:t>
      </w:r>
      <w:r w:rsidR="006B79F9">
        <w:rPr>
          <w:rFonts w:ascii="Arial" w:hAnsi="Arial"/>
          <w:b/>
          <w:sz w:val="36"/>
          <w:szCs w:val="36"/>
          <w:lang w:eastAsia="ko-KR"/>
        </w:rPr>
        <w:fldChar w:fldCharType="begin"/>
      </w:r>
      <w:r w:rsidR="00746421">
        <w:rPr>
          <w:rFonts w:ascii="Arial" w:hAnsi="Arial"/>
          <w:b/>
          <w:sz w:val="36"/>
          <w:szCs w:val="36"/>
          <w:lang w:eastAsia="ko-KR"/>
        </w:rPr>
        <w:instrText xml:space="preserve"> TOC \o "1-4" \h \z \u </w:instrText>
      </w:r>
      <w:r w:rsidR="006B79F9">
        <w:rPr>
          <w:rFonts w:ascii="Arial" w:hAnsi="Arial"/>
          <w:b/>
          <w:sz w:val="36"/>
          <w:szCs w:val="36"/>
          <w:lang w:eastAsia="ko-KR"/>
        </w:rPr>
        <w:fldChar w:fldCharType="separate"/>
      </w:r>
    </w:p>
    <w:p w14:paraId="528E04FC" w14:textId="77777777" w:rsidR="00716D82" w:rsidRDefault="00D66DD3">
      <w:pPr>
        <w:pStyle w:val="11"/>
        <w:tabs>
          <w:tab w:val="left" w:pos="400"/>
          <w:tab w:val="right" w:leader="dot" w:pos="8614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:sz w:val="20"/>
          <w:szCs w:val="22"/>
          <w:lang w:eastAsia="ko-KR"/>
        </w:rPr>
      </w:pPr>
      <w:hyperlink w:anchor="_Toc187683235" w:history="1">
        <w:r w:rsidR="00716D82" w:rsidRPr="009B55EA">
          <w:rPr>
            <w:rStyle w:val="af1"/>
            <w:noProof/>
            <w:lang w:eastAsia="ko-KR"/>
          </w:rPr>
          <w:t>1.</w:t>
        </w:r>
        <w:r w:rsidR="00716D82"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kern w:val="2"/>
            <w:sz w:val="20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서비스 별 Protocol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_Toc187683235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5</w:t>
        </w:r>
        <w:r w:rsidR="00716D82">
          <w:rPr>
            <w:noProof/>
            <w:webHidden/>
          </w:rPr>
          <w:fldChar w:fldCharType="end"/>
        </w:r>
      </w:hyperlink>
    </w:p>
    <w:p w14:paraId="2D621595" w14:textId="77777777" w:rsidR="00716D82" w:rsidRDefault="00D66DD3">
      <w:pPr>
        <w:pStyle w:val="20"/>
        <w:tabs>
          <w:tab w:val="left" w:pos="800"/>
          <w:tab w:val="right" w:leader="dot" w:pos="861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0"/>
          <w:lang w:eastAsia="ko-KR"/>
        </w:rPr>
      </w:pPr>
      <w:hyperlink w:anchor="_Toc187683236" w:history="1">
        <w:r w:rsidR="00716D82" w:rsidRPr="009B55EA">
          <w:rPr>
            <w:rStyle w:val="af1"/>
            <w:noProof/>
            <w:lang w:eastAsia="ko-KR"/>
          </w:rPr>
          <w:t>1.1</w:t>
        </w:r>
        <w:r w:rsidR="00716D8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0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Common Request (통신형만 사용)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_Toc187683236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5</w:t>
        </w:r>
        <w:r w:rsidR="00716D82">
          <w:rPr>
            <w:noProof/>
            <w:webHidden/>
          </w:rPr>
          <w:fldChar w:fldCharType="end"/>
        </w:r>
      </w:hyperlink>
    </w:p>
    <w:p w14:paraId="26E2CD65" w14:textId="77777777" w:rsidR="00716D82" w:rsidRDefault="00D66DD3">
      <w:pPr>
        <w:pStyle w:val="20"/>
        <w:tabs>
          <w:tab w:val="left" w:pos="800"/>
          <w:tab w:val="right" w:leader="dot" w:pos="861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0"/>
          <w:lang w:eastAsia="ko-KR"/>
        </w:rPr>
      </w:pPr>
      <w:hyperlink w:anchor="_Toc187683237" w:history="1">
        <w:r w:rsidR="00716D82" w:rsidRPr="009B55EA">
          <w:rPr>
            <w:rStyle w:val="af1"/>
            <w:noProof/>
            <w:lang w:eastAsia="ko-KR"/>
          </w:rPr>
          <w:t>1.2</w:t>
        </w:r>
        <w:r w:rsidR="00716D8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0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 xml:space="preserve">Service </w:t>
        </w:r>
        <w:r w:rsidR="00716D82" w:rsidRPr="009B55EA">
          <w:rPr>
            <w:rStyle w:val="af1"/>
            <w:noProof/>
            <w:lang w:eastAsia="ko-KR"/>
          </w:rPr>
          <w:t>–</w:t>
        </w:r>
        <w:r w:rsidR="00716D82" w:rsidRPr="009B55EA">
          <w:rPr>
            <w:rStyle w:val="af1"/>
            <w:noProof/>
            <w:lang w:eastAsia="ko-KR"/>
          </w:rPr>
          <w:t xml:space="preserve"> 탐색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_Toc187683237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6</w:t>
        </w:r>
        <w:r w:rsidR="00716D82">
          <w:rPr>
            <w:noProof/>
            <w:webHidden/>
          </w:rPr>
          <w:fldChar w:fldCharType="end"/>
        </w:r>
      </w:hyperlink>
    </w:p>
    <w:p w14:paraId="65EE747B" w14:textId="77777777" w:rsidR="00716D82" w:rsidRDefault="00D66DD3">
      <w:pPr>
        <w:pStyle w:val="30"/>
        <w:tabs>
          <w:tab w:val="left" w:pos="12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38" w:history="1">
        <w:r w:rsidR="00716D82" w:rsidRPr="009B55EA">
          <w:rPr>
            <w:rStyle w:val="af1"/>
            <w:noProof/>
            <w:lang w:eastAsia="ko-KR"/>
          </w:rPr>
          <w:t>1.2.1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Request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_Toc187683238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6</w:t>
        </w:r>
        <w:r w:rsidR="00716D82">
          <w:rPr>
            <w:noProof/>
            <w:webHidden/>
          </w:rPr>
          <w:fldChar w:fldCharType="end"/>
        </w:r>
      </w:hyperlink>
    </w:p>
    <w:p w14:paraId="07F775E4" w14:textId="77777777" w:rsidR="00716D82" w:rsidRDefault="00D66DD3">
      <w:pPr>
        <w:pStyle w:val="40"/>
        <w:tabs>
          <w:tab w:val="left" w:pos="16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39" w:history="1">
        <w:r w:rsidR="00716D82" w:rsidRPr="009B55EA">
          <w:rPr>
            <w:rStyle w:val="af1"/>
            <w:noProof/>
            <w:lang w:eastAsia="ko-KR"/>
          </w:rPr>
          <w:t>1.2.1.1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기본정보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_Toc187683239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6</w:t>
        </w:r>
        <w:r w:rsidR="00716D82">
          <w:rPr>
            <w:noProof/>
            <w:webHidden/>
          </w:rPr>
          <w:fldChar w:fldCharType="end"/>
        </w:r>
      </w:hyperlink>
    </w:p>
    <w:p w14:paraId="3B727230" w14:textId="77777777" w:rsidR="00716D82" w:rsidRDefault="00D66DD3">
      <w:pPr>
        <w:pStyle w:val="40"/>
        <w:tabs>
          <w:tab w:val="left" w:pos="16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40" w:history="1">
        <w:r w:rsidR="00716D82" w:rsidRPr="009B55EA">
          <w:rPr>
            <w:rStyle w:val="af1"/>
            <w:noProof/>
            <w:lang w:eastAsia="ko-KR"/>
          </w:rPr>
          <w:t>1.2.1.2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지점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_Toc187683240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7</w:t>
        </w:r>
        <w:r w:rsidR="00716D82">
          <w:rPr>
            <w:noProof/>
            <w:webHidden/>
          </w:rPr>
          <w:fldChar w:fldCharType="end"/>
        </w:r>
      </w:hyperlink>
    </w:p>
    <w:p w14:paraId="3093646B" w14:textId="77777777" w:rsidR="00716D82" w:rsidRDefault="00D66DD3">
      <w:pPr>
        <w:pStyle w:val="40"/>
        <w:tabs>
          <w:tab w:val="left" w:pos="16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41" w:history="1">
        <w:r w:rsidR="00716D82" w:rsidRPr="009B55EA">
          <w:rPr>
            <w:rStyle w:val="af1"/>
            <w:noProof/>
            <w:lang w:eastAsia="ko-KR"/>
          </w:rPr>
          <w:t>1.2.1.3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지점 명칭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_Toc187683241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8</w:t>
        </w:r>
        <w:r w:rsidR="00716D82">
          <w:rPr>
            <w:noProof/>
            <w:webHidden/>
          </w:rPr>
          <w:fldChar w:fldCharType="end"/>
        </w:r>
      </w:hyperlink>
    </w:p>
    <w:p w14:paraId="21803391" w14:textId="77777777" w:rsidR="00716D82" w:rsidRDefault="00D66DD3">
      <w:pPr>
        <w:pStyle w:val="40"/>
        <w:tabs>
          <w:tab w:val="left" w:pos="16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42" w:history="1">
        <w:r w:rsidR="00716D82" w:rsidRPr="009B55EA">
          <w:rPr>
            <w:rStyle w:val="af1"/>
            <w:noProof/>
            <w:lang w:eastAsia="ko-KR"/>
          </w:rPr>
          <w:t>1.2.1.4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확장 기능 Header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_Toc187683242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8</w:t>
        </w:r>
        <w:r w:rsidR="00716D82">
          <w:rPr>
            <w:noProof/>
            <w:webHidden/>
          </w:rPr>
          <w:fldChar w:fldCharType="end"/>
        </w:r>
      </w:hyperlink>
    </w:p>
    <w:p w14:paraId="4E46FB38" w14:textId="77777777" w:rsidR="00716D82" w:rsidRDefault="00D66DD3">
      <w:pPr>
        <w:pStyle w:val="40"/>
        <w:tabs>
          <w:tab w:val="left" w:pos="16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43" w:history="1">
        <w:r w:rsidR="00716D82" w:rsidRPr="009B55EA">
          <w:rPr>
            <w:rStyle w:val="af1"/>
            <w:noProof/>
            <w:lang w:eastAsia="ko-KR"/>
          </w:rPr>
          <w:t>1.2.1.5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확장 기능 Body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_Toc187683243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10</w:t>
        </w:r>
        <w:r w:rsidR="00716D82">
          <w:rPr>
            <w:noProof/>
            <w:webHidden/>
          </w:rPr>
          <w:fldChar w:fldCharType="end"/>
        </w:r>
      </w:hyperlink>
    </w:p>
    <w:p w14:paraId="1420805E" w14:textId="77777777" w:rsidR="00716D82" w:rsidRDefault="00D66DD3">
      <w:pPr>
        <w:pStyle w:val="30"/>
        <w:tabs>
          <w:tab w:val="left" w:pos="12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44" w:history="1">
        <w:r w:rsidR="00716D82" w:rsidRPr="009B55EA">
          <w:rPr>
            <w:rStyle w:val="af1"/>
            <w:noProof/>
            <w:lang w:eastAsia="ko-KR"/>
          </w:rPr>
          <w:t>1.2.2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Response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_Toc187683244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19</w:t>
        </w:r>
        <w:r w:rsidR="00716D82">
          <w:rPr>
            <w:noProof/>
            <w:webHidden/>
          </w:rPr>
          <w:fldChar w:fldCharType="end"/>
        </w:r>
      </w:hyperlink>
    </w:p>
    <w:p w14:paraId="3DE954A4" w14:textId="77777777" w:rsidR="00716D82" w:rsidRDefault="00D66DD3">
      <w:pPr>
        <w:pStyle w:val="40"/>
        <w:tabs>
          <w:tab w:val="left" w:pos="14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45" w:history="1">
        <w:r w:rsidR="00716D82" w:rsidRPr="009B55EA">
          <w:rPr>
            <w:rStyle w:val="af1"/>
            <w:noProof/>
            <w:lang w:eastAsia="ko-KR"/>
          </w:rPr>
          <w:t>1.2.2.1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Header (통신형만 사용)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_Toc187683245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19</w:t>
        </w:r>
        <w:r w:rsidR="00716D82">
          <w:rPr>
            <w:noProof/>
            <w:webHidden/>
          </w:rPr>
          <w:fldChar w:fldCharType="end"/>
        </w:r>
      </w:hyperlink>
    </w:p>
    <w:p w14:paraId="3B60DDC9" w14:textId="77777777" w:rsidR="00716D82" w:rsidRDefault="00D66DD3">
      <w:pPr>
        <w:pStyle w:val="40"/>
        <w:tabs>
          <w:tab w:val="left" w:pos="14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46" w:history="1">
        <w:r w:rsidR="00716D82" w:rsidRPr="009B55EA">
          <w:rPr>
            <w:rStyle w:val="af1"/>
            <w:noProof/>
            <w:lang w:eastAsia="ko-KR"/>
          </w:rPr>
          <w:t>1.2.2.2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 xml:space="preserve">Body </w:t>
        </w:r>
        <w:r w:rsidR="00716D82" w:rsidRPr="009B55EA">
          <w:rPr>
            <w:rStyle w:val="af1"/>
            <w:noProof/>
            <w:lang w:eastAsia="ko-KR"/>
          </w:rPr>
          <w:t>–</w:t>
        </w:r>
        <w:r w:rsidR="00716D82" w:rsidRPr="009B55EA">
          <w:rPr>
            <w:rStyle w:val="af1"/>
            <w:noProof/>
            <w:lang w:eastAsia="ko-KR"/>
          </w:rPr>
          <w:t xml:space="preserve"> Routing 정보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_Toc187683246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20</w:t>
        </w:r>
        <w:r w:rsidR="00716D82">
          <w:rPr>
            <w:noProof/>
            <w:webHidden/>
          </w:rPr>
          <w:fldChar w:fldCharType="end"/>
        </w:r>
      </w:hyperlink>
    </w:p>
    <w:p w14:paraId="0E29496E" w14:textId="77777777" w:rsidR="00716D82" w:rsidRDefault="00D66DD3">
      <w:pPr>
        <w:pStyle w:val="40"/>
        <w:tabs>
          <w:tab w:val="left" w:pos="14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47" w:history="1">
        <w:r w:rsidR="00716D82" w:rsidRPr="009B55EA">
          <w:rPr>
            <w:rStyle w:val="af1"/>
            <w:noProof/>
            <w:lang w:eastAsia="ko-KR"/>
          </w:rPr>
          <w:t>1.2.2.3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 xml:space="preserve">Body </w:t>
        </w:r>
        <w:r w:rsidR="00716D82" w:rsidRPr="009B55EA">
          <w:rPr>
            <w:rStyle w:val="af1"/>
            <w:noProof/>
            <w:lang w:eastAsia="ko-KR"/>
          </w:rPr>
          <w:t>–</w:t>
        </w:r>
        <w:r w:rsidR="00716D82" w:rsidRPr="009B55EA">
          <w:rPr>
            <w:rStyle w:val="af1"/>
            <w:noProof/>
            <w:lang w:eastAsia="ko-KR"/>
          </w:rPr>
          <w:t xml:space="preserve"> 통계 탐색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_Toc187683247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32</w:t>
        </w:r>
        <w:r w:rsidR="00716D82">
          <w:rPr>
            <w:noProof/>
            <w:webHidden/>
          </w:rPr>
          <w:fldChar w:fldCharType="end"/>
        </w:r>
      </w:hyperlink>
    </w:p>
    <w:p w14:paraId="60F2B988" w14:textId="77777777" w:rsidR="00716D82" w:rsidRDefault="00D66DD3">
      <w:pPr>
        <w:pStyle w:val="40"/>
        <w:tabs>
          <w:tab w:val="left" w:pos="14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48" w:history="1">
        <w:r w:rsidR="00716D82" w:rsidRPr="009B55EA">
          <w:rPr>
            <w:rStyle w:val="af1"/>
            <w:noProof/>
            <w:lang w:eastAsia="ko-KR"/>
          </w:rPr>
          <w:t>1.2.2.4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 xml:space="preserve">Body </w:t>
        </w:r>
        <w:r w:rsidR="00716D82" w:rsidRPr="009B55EA">
          <w:rPr>
            <w:rStyle w:val="af1"/>
            <w:noProof/>
            <w:lang w:eastAsia="ko-KR"/>
          </w:rPr>
          <w:t>–</w:t>
        </w:r>
        <w:r w:rsidR="00716D82" w:rsidRPr="009B55EA">
          <w:rPr>
            <w:rStyle w:val="af1"/>
            <w:noProof/>
            <w:lang w:eastAsia="ko-KR"/>
          </w:rPr>
          <w:t xml:space="preserve"> 요약 탐색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_Toc187683248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32</w:t>
        </w:r>
        <w:r w:rsidR="00716D82">
          <w:rPr>
            <w:noProof/>
            <w:webHidden/>
          </w:rPr>
          <w:fldChar w:fldCharType="end"/>
        </w:r>
      </w:hyperlink>
    </w:p>
    <w:p w14:paraId="5AC47590" w14:textId="77777777" w:rsidR="00716D82" w:rsidRDefault="00D66DD3">
      <w:pPr>
        <w:pStyle w:val="40"/>
        <w:tabs>
          <w:tab w:val="left" w:pos="14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49" w:history="1">
        <w:r w:rsidR="00716D82" w:rsidRPr="009B55EA">
          <w:rPr>
            <w:rStyle w:val="af1"/>
            <w:noProof/>
            <w:lang w:eastAsia="ko-KR"/>
          </w:rPr>
          <w:t>1.2.2.5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 xml:space="preserve">Body </w:t>
        </w:r>
        <w:r w:rsidR="00716D82" w:rsidRPr="009B55EA">
          <w:rPr>
            <w:rStyle w:val="af1"/>
            <w:noProof/>
            <w:lang w:eastAsia="ko-KR"/>
          </w:rPr>
          <w:t>–</w:t>
        </w:r>
        <w:r w:rsidR="00716D82" w:rsidRPr="009B55EA">
          <w:rPr>
            <w:rStyle w:val="af1"/>
            <w:noProof/>
            <w:lang w:eastAsia="ko-KR"/>
          </w:rPr>
          <w:t xml:space="preserve"> 다중 목적지/출발지 탐색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_Toc187683249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32</w:t>
        </w:r>
        <w:r w:rsidR="00716D82">
          <w:rPr>
            <w:noProof/>
            <w:webHidden/>
          </w:rPr>
          <w:fldChar w:fldCharType="end"/>
        </w:r>
      </w:hyperlink>
    </w:p>
    <w:p w14:paraId="3DDF0960" w14:textId="77777777" w:rsidR="00716D82" w:rsidRDefault="00D66DD3">
      <w:pPr>
        <w:pStyle w:val="40"/>
        <w:tabs>
          <w:tab w:val="left" w:pos="14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50" w:history="1">
        <w:r w:rsidR="00716D82" w:rsidRPr="009B55EA">
          <w:rPr>
            <w:rStyle w:val="af1"/>
            <w:noProof/>
          </w:rPr>
          <w:t>1.2.2.6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 xml:space="preserve">Body </w:t>
        </w:r>
        <w:r w:rsidR="00716D82" w:rsidRPr="009B55EA">
          <w:rPr>
            <w:rStyle w:val="af1"/>
            <w:noProof/>
            <w:lang w:eastAsia="ko-KR"/>
          </w:rPr>
          <w:t>–</w:t>
        </w:r>
        <w:r w:rsidR="00716D82" w:rsidRPr="009B55EA">
          <w:rPr>
            <w:rStyle w:val="af1"/>
            <w:noProof/>
            <w:lang w:eastAsia="ko-KR"/>
          </w:rPr>
          <w:t xml:space="preserve"> N요약 탐색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_Toc187683250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33</w:t>
        </w:r>
        <w:r w:rsidR="00716D82">
          <w:rPr>
            <w:noProof/>
            <w:webHidden/>
          </w:rPr>
          <w:fldChar w:fldCharType="end"/>
        </w:r>
      </w:hyperlink>
    </w:p>
    <w:p w14:paraId="30778F94" w14:textId="77777777" w:rsidR="00716D82" w:rsidRDefault="00D66DD3">
      <w:pPr>
        <w:pStyle w:val="40"/>
        <w:tabs>
          <w:tab w:val="left" w:pos="14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51" w:history="1">
        <w:r w:rsidR="00716D82" w:rsidRPr="009B55EA">
          <w:rPr>
            <w:rStyle w:val="af1"/>
            <w:noProof/>
            <w:lang w:eastAsia="ko-KR"/>
          </w:rPr>
          <w:t>1.2.2.7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 xml:space="preserve">Body - </w:t>
        </w:r>
        <w:r w:rsidR="00716D82" w:rsidRPr="009B55EA">
          <w:rPr>
            <w:rStyle w:val="af1"/>
            <w:rFonts w:hAnsi="굴림"/>
            <w:noProof/>
            <w:lang w:eastAsia="ko-KR"/>
          </w:rPr>
          <w:t>BAEMIN</w:t>
        </w:r>
        <w:r w:rsidR="00716D82" w:rsidRPr="009B55EA">
          <w:rPr>
            <w:rStyle w:val="af1"/>
            <w:noProof/>
            <w:lang w:eastAsia="ko-KR"/>
          </w:rPr>
          <w:t xml:space="preserve">, </w:t>
        </w:r>
        <w:r w:rsidR="00716D82" w:rsidRPr="009B55EA">
          <w:rPr>
            <w:rStyle w:val="af1"/>
            <w:rFonts w:hAnsi="굴림"/>
            <w:noProof/>
            <w:lang w:eastAsia="ko-KR"/>
          </w:rPr>
          <w:t>YOGIYO탐색 (</w:t>
        </w:r>
        <w:r w:rsidR="00716D82" w:rsidRPr="009B55EA">
          <w:rPr>
            <w:rStyle w:val="af1"/>
            <w:noProof/>
            <w:lang w:eastAsia="ko-KR"/>
          </w:rPr>
          <w:t>경유지 링크매칭 정보)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_Toc187683251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33</w:t>
        </w:r>
        <w:r w:rsidR="00716D82">
          <w:rPr>
            <w:noProof/>
            <w:webHidden/>
          </w:rPr>
          <w:fldChar w:fldCharType="end"/>
        </w:r>
      </w:hyperlink>
    </w:p>
    <w:p w14:paraId="75CBE339" w14:textId="77777777" w:rsidR="00716D82" w:rsidRDefault="00D66DD3">
      <w:pPr>
        <w:pStyle w:val="20"/>
        <w:tabs>
          <w:tab w:val="left" w:pos="800"/>
          <w:tab w:val="right" w:leader="dot" w:pos="861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0"/>
          <w:lang w:eastAsia="ko-KR"/>
        </w:rPr>
      </w:pPr>
      <w:hyperlink w:anchor="_Toc187683252" w:history="1">
        <w:r w:rsidR="00716D82" w:rsidRPr="009B55EA">
          <w:rPr>
            <w:rStyle w:val="af1"/>
            <w:noProof/>
            <w:lang w:eastAsia="ko-KR"/>
          </w:rPr>
          <w:t>1.3</w:t>
        </w:r>
        <w:r w:rsidR="00716D8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0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Service - 버전 정보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_Toc187683252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34</w:t>
        </w:r>
        <w:r w:rsidR="00716D82">
          <w:rPr>
            <w:noProof/>
            <w:webHidden/>
          </w:rPr>
          <w:fldChar w:fldCharType="end"/>
        </w:r>
      </w:hyperlink>
    </w:p>
    <w:p w14:paraId="29D90655" w14:textId="77777777" w:rsidR="00716D82" w:rsidRDefault="00D66DD3">
      <w:pPr>
        <w:pStyle w:val="30"/>
        <w:tabs>
          <w:tab w:val="left" w:pos="12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53" w:history="1">
        <w:r w:rsidR="00716D82" w:rsidRPr="009B55EA">
          <w:rPr>
            <w:rStyle w:val="af1"/>
            <w:noProof/>
            <w:lang w:eastAsia="ko-KR"/>
          </w:rPr>
          <w:t>1.3.1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Request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_Toc187683253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34</w:t>
        </w:r>
        <w:r w:rsidR="00716D82">
          <w:rPr>
            <w:noProof/>
            <w:webHidden/>
          </w:rPr>
          <w:fldChar w:fldCharType="end"/>
        </w:r>
      </w:hyperlink>
    </w:p>
    <w:p w14:paraId="05D4B1D7" w14:textId="77777777" w:rsidR="00716D82" w:rsidRDefault="00D66DD3">
      <w:pPr>
        <w:pStyle w:val="30"/>
        <w:tabs>
          <w:tab w:val="left" w:pos="12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54" w:history="1">
        <w:r w:rsidR="00716D82" w:rsidRPr="009B55EA">
          <w:rPr>
            <w:rStyle w:val="af1"/>
            <w:noProof/>
            <w:lang w:eastAsia="ko-KR"/>
          </w:rPr>
          <w:t>1.3.2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Response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_Toc187683254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34</w:t>
        </w:r>
        <w:r w:rsidR="00716D82">
          <w:rPr>
            <w:noProof/>
            <w:webHidden/>
          </w:rPr>
          <w:fldChar w:fldCharType="end"/>
        </w:r>
      </w:hyperlink>
    </w:p>
    <w:p w14:paraId="4BB7391B" w14:textId="77777777" w:rsidR="00716D82" w:rsidRDefault="00D66DD3">
      <w:pPr>
        <w:pStyle w:val="40"/>
        <w:tabs>
          <w:tab w:val="left" w:pos="14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55" w:history="1">
        <w:r w:rsidR="00716D82" w:rsidRPr="009B55EA">
          <w:rPr>
            <w:rStyle w:val="af1"/>
            <w:noProof/>
            <w:lang w:eastAsia="ko-KR"/>
          </w:rPr>
          <w:t>1.3.2.1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MR 버전정보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_Toc187683255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34</w:t>
        </w:r>
        <w:r w:rsidR="00716D82">
          <w:rPr>
            <w:noProof/>
            <w:webHidden/>
          </w:rPr>
          <w:fldChar w:fldCharType="end"/>
        </w:r>
      </w:hyperlink>
    </w:p>
    <w:p w14:paraId="4F169CE5" w14:textId="77777777" w:rsidR="00716D82" w:rsidRDefault="00D66DD3">
      <w:pPr>
        <w:pStyle w:val="20"/>
        <w:tabs>
          <w:tab w:val="left" w:pos="800"/>
          <w:tab w:val="right" w:leader="dot" w:pos="861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0"/>
          <w:lang w:eastAsia="ko-KR"/>
        </w:rPr>
      </w:pPr>
      <w:hyperlink w:anchor="_Toc187683256" w:history="1">
        <w:r w:rsidR="00716D82" w:rsidRPr="009B55EA">
          <w:rPr>
            <w:rStyle w:val="af1"/>
            <w:noProof/>
            <w:lang w:eastAsia="ko-KR"/>
          </w:rPr>
          <w:t>1.4</w:t>
        </w:r>
        <w:r w:rsidR="00716D8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0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Service - 관리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_Toc187683256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35</w:t>
        </w:r>
        <w:r w:rsidR="00716D82">
          <w:rPr>
            <w:noProof/>
            <w:webHidden/>
          </w:rPr>
          <w:fldChar w:fldCharType="end"/>
        </w:r>
      </w:hyperlink>
    </w:p>
    <w:p w14:paraId="318DE019" w14:textId="77777777" w:rsidR="00716D82" w:rsidRDefault="00D66DD3">
      <w:pPr>
        <w:pStyle w:val="30"/>
        <w:tabs>
          <w:tab w:val="left" w:pos="12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57" w:history="1">
        <w:r w:rsidR="00716D82" w:rsidRPr="009B55EA">
          <w:rPr>
            <w:rStyle w:val="af1"/>
            <w:noProof/>
            <w:lang w:eastAsia="ko-KR"/>
          </w:rPr>
          <w:t>1.4.1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Request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_Toc187683257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35</w:t>
        </w:r>
        <w:r w:rsidR="00716D82">
          <w:rPr>
            <w:noProof/>
            <w:webHidden/>
          </w:rPr>
          <w:fldChar w:fldCharType="end"/>
        </w:r>
      </w:hyperlink>
    </w:p>
    <w:p w14:paraId="2ADAEFEE" w14:textId="77777777" w:rsidR="00716D82" w:rsidRDefault="00D66DD3">
      <w:pPr>
        <w:pStyle w:val="40"/>
        <w:tabs>
          <w:tab w:val="left" w:pos="14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58" w:history="1">
        <w:r w:rsidR="00716D82" w:rsidRPr="009B55EA">
          <w:rPr>
            <w:rStyle w:val="af1"/>
            <w:noProof/>
            <w:lang w:eastAsia="ko-KR"/>
          </w:rPr>
          <w:t>1.4.1.1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Common Header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_Toc187683258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35</w:t>
        </w:r>
        <w:r w:rsidR="00716D82">
          <w:rPr>
            <w:noProof/>
            <w:webHidden/>
          </w:rPr>
          <w:fldChar w:fldCharType="end"/>
        </w:r>
      </w:hyperlink>
    </w:p>
    <w:p w14:paraId="2C3356ED" w14:textId="77777777" w:rsidR="00716D82" w:rsidRDefault="00D66DD3">
      <w:pPr>
        <w:pStyle w:val="40"/>
        <w:tabs>
          <w:tab w:val="left" w:pos="16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59" w:history="1">
        <w:r w:rsidR="00716D82" w:rsidRPr="009B55EA">
          <w:rPr>
            <w:rStyle w:val="af1"/>
            <w:noProof/>
            <w:lang w:eastAsia="ko-KR"/>
          </w:rPr>
          <w:t>1.4.1.2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교통정보 검증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_Toc187683259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35</w:t>
        </w:r>
        <w:r w:rsidR="00716D82">
          <w:rPr>
            <w:noProof/>
            <w:webHidden/>
          </w:rPr>
          <w:fldChar w:fldCharType="end"/>
        </w:r>
      </w:hyperlink>
    </w:p>
    <w:p w14:paraId="489A974A" w14:textId="77777777" w:rsidR="00716D82" w:rsidRDefault="00D66DD3">
      <w:pPr>
        <w:pStyle w:val="40"/>
        <w:tabs>
          <w:tab w:val="left" w:pos="16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60" w:history="1">
        <w:r w:rsidR="00716D82" w:rsidRPr="009B55EA">
          <w:rPr>
            <w:rStyle w:val="af1"/>
            <w:noProof/>
            <w:lang w:eastAsia="ko-KR"/>
          </w:rPr>
          <w:t>1.4.1.3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통제 검증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_Toc187683260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35</w:t>
        </w:r>
        <w:r w:rsidR="00716D82">
          <w:rPr>
            <w:noProof/>
            <w:webHidden/>
          </w:rPr>
          <w:fldChar w:fldCharType="end"/>
        </w:r>
      </w:hyperlink>
    </w:p>
    <w:p w14:paraId="6DAADFE0" w14:textId="77777777" w:rsidR="00716D82" w:rsidRDefault="00D66DD3">
      <w:pPr>
        <w:pStyle w:val="30"/>
        <w:tabs>
          <w:tab w:val="left" w:pos="12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61" w:history="1">
        <w:r w:rsidR="00716D82" w:rsidRPr="009B55EA">
          <w:rPr>
            <w:rStyle w:val="af1"/>
            <w:noProof/>
            <w:lang w:eastAsia="ko-KR"/>
          </w:rPr>
          <w:t>1.4.2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Response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_Toc187683261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36</w:t>
        </w:r>
        <w:r w:rsidR="00716D82">
          <w:rPr>
            <w:noProof/>
            <w:webHidden/>
          </w:rPr>
          <w:fldChar w:fldCharType="end"/>
        </w:r>
      </w:hyperlink>
    </w:p>
    <w:p w14:paraId="4F5B8717" w14:textId="77777777" w:rsidR="00716D82" w:rsidRDefault="00D66DD3">
      <w:pPr>
        <w:pStyle w:val="40"/>
        <w:tabs>
          <w:tab w:val="left" w:pos="16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62" w:history="1">
        <w:r w:rsidR="00716D82" w:rsidRPr="009B55EA">
          <w:rPr>
            <w:rStyle w:val="af1"/>
            <w:noProof/>
            <w:lang w:eastAsia="ko-KR"/>
          </w:rPr>
          <w:t>1.4.2.1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교통정보 검증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_Toc187683262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36</w:t>
        </w:r>
        <w:r w:rsidR="00716D82">
          <w:rPr>
            <w:noProof/>
            <w:webHidden/>
          </w:rPr>
          <w:fldChar w:fldCharType="end"/>
        </w:r>
      </w:hyperlink>
    </w:p>
    <w:p w14:paraId="055A5ACC" w14:textId="77777777" w:rsidR="00716D82" w:rsidRDefault="00D66DD3">
      <w:pPr>
        <w:pStyle w:val="40"/>
        <w:tabs>
          <w:tab w:val="left" w:pos="16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63" w:history="1">
        <w:r w:rsidR="00716D82" w:rsidRPr="009B55EA">
          <w:rPr>
            <w:rStyle w:val="af1"/>
            <w:noProof/>
            <w:lang w:eastAsia="ko-KR"/>
          </w:rPr>
          <w:t>1.4.2.2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통제 검증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_Toc187683263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36</w:t>
        </w:r>
        <w:r w:rsidR="00716D82">
          <w:rPr>
            <w:noProof/>
            <w:webHidden/>
          </w:rPr>
          <w:fldChar w:fldCharType="end"/>
        </w:r>
      </w:hyperlink>
    </w:p>
    <w:p w14:paraId="7659E4A0" w14:textId="77777777" w:rsidR="00716D82" w:rsidRDefault="00D66DD3">
      <w:pPr>
        <w:pStyle w:val="20"/>
        <w:tabs>
          <w:tab w:val="left" w:pos="800"/>
          <w:tab w:val="right" w:leader="dot" w:pos="861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0"/>
          <w:lang w:eastAsia="ko-KR"/>
        </w:rPr>
      </w:pPr>
      <w:hyperlink w:anchor="_Toc187683264" w:history="1">
        <w:r w:rsidR="00716D82" w:rsidRPr="009B55EA">
          <w:rPr>
            <w:rStyle w:val="af1"/>
            <w:noProof/>
            <w:lang w:eastAsia="ko-KR"/>
          </w:rPr>
          <w:t>1.5</w:t>
        </w:r>
        <w:r w:rsidR="00716D8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0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 xml:space="preserve">Service </w:t>
        </w:r>
        <w:r w:rsidR="00716D82" w:rsidRPr="009B55EA">
          <w:rPr>
            <w:rStyle w:val="af1"/>
            <w:noProof/>
            <w:lang w:eastAsia="ko-KR"/>
          </w:rPr>
          <w:t>–</w:t>
        </w:r>
        <w:r w:rsidR="00716D82" w:rsidRPr="009B55EA">
          <w:rPr>
            <w:rStyle w:val="af1"/>
            <w:noProof/>
            <w:lang w:eastAsia="ko-KR"/>
          </w:rPr>
          <w:t xml:space="preserve"> 교통정보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_Toc187683264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37</w:t>
        </w:r>
        <w:r w:rsidR="00716D82">
          <w:rPr>
            <w:noProof/>
            <w:webHidden/>
          </w:rPr>
          <w:fldChar w:fldCharType="end"/>
        </w:r>
      </w:hyperlink>
    </w:p>
    <w:p w14:paraId="71A4C7E1" w14:textId="77777777" w:rsidR="00716D82" w:rsidRDefault="00D66DD3">
      <w:pPr>
        <w:pStyle w:val="30"/>
        <w:tabs>
          <w:tab w:val="left" w:pos="12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65" w:history="1">
        <w:r w:rsidR="00716D82" w:rsidRPr="009B55EA">
          <w:rPr>
            <w:rStyle w:val="af1"/>
            <w:noProof/>
            <w:lang w:eastAsia="ko-KR"/>
          </w:rPr>
          <w:t>1.5.1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Request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_Toc187683265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37</w:t>
        </w:r>
        <w:r w:rsidR="00716D82">
          <w:rPr>
            <w:noProof/>
            <w:webHidden/>
          </w:rPr>
          <w:fldChar w:fldCharType="end"/>
        </w:r>
      </w:hyperlink>
    </w:p>
    <w:p w14:paraId="59950962" w14:textId="77777777" w:rsidR="00716D82" w:rsidRDefault="00D66DD3">
      <w:pPr>
        <w:pStyle w:val="40"/>
        <w:tabs>
          <w:tab w:val="left" w:pos="14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66" w:history="1">
        <w:r w:rsidR="00716D82" w:rsidRPr="009B55EA">
          <w:rPr>
            <w:rStyle w:val="af1"/>
            <w:noProof/>
            <w:lang w:eastAsia="ko-KR"/>
          </w:rPr>
          <w:t>1.5.1.1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Common Header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_Toc187683266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37</w:t>
        </w:r>
        <w:r w:rsidR="00716D82">
          <w:rPr>
            <w:noProof/>
            <w:webHidden/>
          </w:rPr>
          <w:fldChar w:fldCharType="end"/>
        </w:r>
      </w:hyperlink>
    </w:p>
    <w:p w14:paraId="4595DE2D" w14:textId="77777777" w:rsidR="00716D82" w:rsidRDefault="00D66DD3">
      <w:pPr>
        <w:pStyle w:val="40"/>
        <w:tabs>
          <w:tab w:val="left" w:pos="16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67" w:history="1">
        <w:r w:rsidR="00716D82" w:rsidRPr="009B55EA">
          <w:rPr>
            <w:rStyle w:val="af1"/>
            <w:noProof/>
            <w:lang w:eastAsia="ko-KR"/>
          </w:rPr>
          <w:t>1.5.1.2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유고정보 요청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_Toc187683267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37</w:t>
        </w:r>
        <w:r w:rsidR="00716D82">
          <w:rPr>
            <w:noProof/>
            <w:webHidden/>
          </w:rPr>
          <w:fldChar w:fldCharType="end"/>
        </w:r>
      </w:hyperlink>
    </w:p>
    <w:p w14:paraId="21793B91" w14:textId="77777777" w:rsidR="00716D82" w:rsidRDefault="00D66DD3">
      <w:pPr>
        <w:pStyle w:val="40"/>
        <w:tabs>
          <w:tab w:val="left" w:pos="16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68" w:history="1">
        <w:r w:rsidR="00716D82" w:rsidRPr="009B55EA">
          <w:rPr>
            <w:rStyle w:val="af1"/>
            <w:noProof/>
            <w:lang w:eastAsia="ko-KR"/>
          </w:rPr>
          <w:t>1.5.1.3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구간 속도정보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_Toc187683268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38</w:t>
        </w:r>
        <w:r w:rsidR="00716D82">
          <w:rPr>
            <w:noProof/>
            <w:webHidden/>
          </w:rPr>
          <w:fldChar w:fldCharType="end"/>
        </w:r>
      </w:hyperlink>
    </w:p>
    <w:p w14:paraId="42EEEDA3" w14:textId="77777777" w:rsidR="00716D82" w:rsidRDefault="00D66DD3">
      <w:pPr>
        <w:pStyle w:val="30"/>
        <w:tabs>
          <w:tab w:val="left" w:pos="12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69" w:history="1">
        <w:r w:rsidR="00716D82" w:rsidRPr="009B55EA">
          <w:rPr>
            <w:rStyle w:val="af1"/>
            <w:noProof/>
            <w:lang w:eastAsia="ko-KR"/>
          </w:rPr>
          <w:t>1.5.2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Response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_Toc187683269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39</w:t>
        </w:r>
        <w:r w:rsidR="00716D82">
          <w:rPr>
            <w:noProof/>
            <w:webHidden/>
          </w:rPr>
          <w:fldChar w:fldCharType="end"/>
        </w:r>
      </w:hyperlink>
    </w:p>
    <w:p w14:paraId="631F5663" w14:textId="77777777" w:rsidR="00716D82" w:rsidRDefault="00D66DD3">
      <w:pPr>
        <w:pStyle w:val="40"/>
        <w:tabs>
          <w:tab w:val="left" w:pos="16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70" w:history="1">
        <w:r w:rsidR="00716D82" w:rsidRPr="009B55EA">
          <w:rPr>
            <w:rStyle w:val="af1"/>
            <w:noProof/>
            <w:lang w:eastAsia="ko-KR"/>
          </w:rPr>
          <w:t>1.5.2.1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유고정보 요청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_Toc187683270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39</w:t>
        </w:r>
        <w:r w:rsidR="00716D82">
          <w:rPr>
            <w:noProof/>
            <w:webHidden/>
          </w:rPr>
          <w:fldChar w:fldCharType="end"/>
        </w:r>
      </w:hyperlink>
    </w:p>
    <w:p w14:paraId="4441FB71" w14:textId="77777777" w:rsidR="00716D82" w:rsidRDefault="00D66DD3">
      <w:pPr>
        <w:pStyle w:val="40"/>
        <w:tabs>
          <w:tab w:val="left" w:pos="16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71" w:history="1">
        <w:r w:rsidR="00716D82" w:rsidRPr="009B55EA">
          <w:rPr>
            <w:rStyle w:val="af1"/>
            <w:noProof/>
            <w:lang w:eastAsia="ko-KR"/>
          </w:rPr>
          <w:t>1.5.2.2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구간 속도정보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_Toc187683271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41</w:t>
        </w:r>
        <w:r w:rsidR="00716D82">
          <w:rPr>
            <w:noProof/>
            <w:webHidden/>
          </w:rPr>
          <w:fldChar w:fldCharType="end"/>
        </w:r>
      </w:hyperlink>
    </w:p>
    <w:p w14:paraId="3257F1F9" w14:textId="77777777" w:rsidR="00716D82" w:rsidRDefault="00D66DD3">
      <w:pPr>
        <w:pStyle w:val="20"/>
        <w:tabs>
          <w:tab w:val="left" w:pos="800"/>
          <w:tab w:val="right" w:leader="dot" w:pos="861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0"/>
          <w:lang w:eastAsia="ko-KR"/>
        </w:rPr>
      </w:pPr>
      <w:hyperlink w:anchor="_Toc187683272" w:history="1">
        <w:r w:rsidR="00716D82" w:rsidRPr="009B55EA">
          <w:rPr>
            <w:rStyle w:val="af1"/>
            <w:noProof/>
            <w:lang w:eastAsia="ko-KR"/>
          </w:rPr>
          <w:t>1.6</w:t>
        </w:r>
        <w:r w:rsidR="00716D8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0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 xml:space="preserve">Service </w:t>
        </w:r>
        <w:r w:rsidR="00716D82" w:rsidRPr="009B55EA">
          <w:rPr>
            <w:rStyle w:val="af1"/>
            <w:noProof/>
            <w:lang w:eastAsia="ko-KR"/>
          </w:rPr>
          <w:t>–</w:t>
        </w:r>
        <w:r w:rsidR="00716D82" w:rsidRPr="009B55EA">
          <w:rPr>
            <w:rStyle w:val="af1"/>
            <w:noProof/>
            <w:lang w:eastAsia="ko-KR"/>
          </w:rPr>
          <w:t xml:space="preserve"> 부가기능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_Toc187683272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42</w:t>
        </w:r>
        <w:r w:rsidR="00716D82">
          <w:rPr>
            <w:noProof/>
            <w:webHidden/>
          </w:rPr>
          <w:fldChar w:fldCharType="end"/>
        </w:r>
      </w:hyperlink>
    </w:p>
    <w:p w14:paraId="72EAA1B7" w14:textId="77777777" w:rsidR="00716D82" w:rsidRDefault="00D66DD3">
      <w:pPr>
        <w:pStyle w:val="30"/>
        <w:tabs>
          <w:tab w:val="left" w:pos="12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73" w:history="1">
        <w:r w:rsidR="00716D82" w:rsidRPr="009B55EA">
          <w:rPr>
            <w:rStyle w:val="af1"/>
            <w:noProof/>
            <w:lang w:eastAsia="ko-KR"/>
          </w:rPr>
          <w:t>1.6.1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Request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_Toc187683273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42</w:t>
        </w:r>
        <w:r w:rsidR="00716D82">
          <w:rPr>
            <w:noProof/>
            <w:webHidden/>
          </w:rPr>
          <w:fldChar w:fldCharType="end"/>
        </w:r>
      </w:hyperlink>
    </w:p>
    <w:p w14:paraId="2E4AD587" w14:textId="77777777" w:rsidR="00716D82" w:rsidRDefault="00D66DD3">
      <w:pPr>
        <w:pStyle w:val="40"/>
        <w:tabs>
          <w:tab w:val="left" w:pos="14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74" w:history="1">
        <w:r w:rsidR="00716D82" w:rsidRPr="009B55EA">
          <w:rPr>
            <w:rStyle w:val="af1"/>
            <w:noProof/>
            <w:lang w:eastAsia="ko-KR"/>
          </w:rPr>
          <w:t>1.6.1.1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Common Header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_Toc187683274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42</w:t>
        </w:r>
        <w:r w:rsidR="00716D82">
          <w:rPr>
            <w:noProof/>
            <w:webHidden/>
          </w:rPr>
          <w:fldChar w:fldCharType="end"/>
        </w:r>
      </w:hyperlink>
    </w:p>
    <w:p w14:paraId="07EE7330" w14:textId="77777777" w:rsidR="00716D82" w:rsidRDefault="00D66DD3">
      <w:pPr>
        <w:pStyle w:val="40"/>
        <w:tabs>
          <w:tab w:val="left" w:pos="16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75" w:history="1">
        <w:r w:rsidR="00716D82" w:rsidRPr="009B55EA">
          <w:rPr>
            <w:rStyle w:val="af1"/>
            <w:noProof/>
            <w:lang w:eastAsia="ko-KR"/>
          </w:rPr>
          <w:t>1.6.1.2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지점 정보 검증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_Toc187683275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42</w:t>
        </w:r>
        <w:r w:rsidR="00716D82">
          <w:rPr>
            <w:noProof/>
            <w:webHidden/>
          </w:rPr>
          <w:fldChar w:fldCharType="end"/>
        </w:r>
      </w:hyperlink>
    </w:p>
    <w:p w14:paraId="61C5B56D" w14:textId="77777777" w:rsidR="00716D82" w:rsidRDefault="00D66DD3">
      <w:pPr>
        <w:pStyle w:val="30"/>
        <w:tabs>
          <w:tab w:val="left" w:pos="12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76" w:history="1">
        <w:r w:rsidR="00716D82" w:rsidRPr="009B55EA">
          <w:rPr>
            <w:rStyle w:val="af1"/>
            <w:noProof/>
            <w:lang w:eastAsia="ko-KR"/>
          </w:rPr>
          <w:t>1.6.2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Response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_Toc187683276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43</w:t>
        </w:r>
        <w:r w:rsidR="00716D82">
          <w:rPr>
            <w:noProof/>
            <w:webHidden/>
          </w:rPr>
          <w:fldChar w:fldCharType="end"/>
        </w:r>
      </w:hyperlink>
    </w:p>
    <w:p w14:paraId="78CE1141" w14:textId="77777777" w:rsidR="00716D82" w:rsidRDefault="00D66DD3">
      <w:pPr>
        <w:pStyle w:val="40"/>
        <w:tabs>
          <w:tab w:val="left" w:pos="1600"/>
          <w:tab w:val="right" w:leader="dot" w:pos="8614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ko-KR"/>
        </w:rPr>
      </w:pPr>
      <w:hyperlink w:anchor="_Toc187683277" w:history="1">
        <w:r w:rsidR="00716D82" w:rsidRPr="009B55EA">
          <w:rPr>
            <w:rStyle w:val="af1"/>
            <w:noProof/>
            <w:lang w:eastAsia="ko-KR"/>
          </w:rPr>
          <w:t>1.6.2.1</w:t>
        </w:r>
        <w:r w:rsidR="00716D82">
          <w:rPr>
            <w:rFonts w:asciiTheme="minorHAnsi" w:eastAsiaTheme="minorEastAsia" w:hAnsiTheme="minorHAnsi" w:cstheme="minorBidi"/>
            <w:noProof/>
            <w:kern w:val="2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지점 정보 검증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_Toc187683277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43</w:t>
        </w:r>
        <w:r w:rsidR="00716D82">
          <w:rPr>
            <w:noProof/>
            <w:webHidden/>
          </w:rPr>
          <w:fldChar w:fldCharType="end"/>
        </w:r>
      </w:hyperlink>
    </w:p>
    <w:p w14:paraId="1478D1B8" w14:textId="77777777" w:rsidR="00716D82" w:rsidRDefault="00D66DD3">
      <w:pPr>
        <w:pStyle w:val="11"/>
        <w:tabs>
          <w:tab w:val="left" w:pos="400"/>
          <w:tab w:val="right" w:leader="dot" w:pos="8614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:sz w:val="20"/>
          <w:szCs w:val="22"/>
          <w:lang w:eastAsia="ko-KR"/>
        </w:rPr>
      </w:pPr>
      <w:hyperlink w:anchor="_Toc187683278" w:history="1">
        <w:r w:rsidR="00716D82" w:rsidRPr="009B55EA">
          <w:rPr>
            <w:rStyle w:val="af1"/>
            <w:noProof/>
            <w:lang w:eastAsia="ko-KR"/>
          </w:rPr>
          <w:t>2.</w:t>
        </w:r>
        <w:r w:rsidR="00716D82"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kern w:val="2"/>
            <w:sz w:val="20"/>
            <w:szCs w:val="22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첨부내용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_Toc187683278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44</w:t>
        </w:r>
        <w:r w:rsidR="00716D82">
          <w:rPr>
            <w:noProof/>
            <w:webHidden/>
          </w:rPr>
          <w:fldChar w:fldCharType="end"/>
        </w:r>
      </w:hyperlink>
    </w:p>
    <w:p w14:paraId="7A1230EB" w14:textId="77777777" w:rsidR="00716D82" w:rsidRDefault="00D66DD3">
      <w:pPr>
        <w:pStyle w:val="20"/>
        <w:tabs>
          <w:tab w:val="left" w:pos="800"/>
          <w:tab w:val="right" w:leader="dot" w:pos="861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0"/>
          <w:lang w:eastAsia="ko-KR"/>
        </w:rPr>
      </w:pPr>
      <w:hyperlink w:anchor="_Toc187683279" w:history="1">
        <w:r w:rsidR="00716D82" w:rsidRPr="009B55EA">
          <w:rPr>
            <w:rStyle w:val="af1"/>
            <w:noProof/>
            <w:lang w:eastAsia="ko-KR"/>
          </w:rPr>
          <w:t>2.1</w:t>
        </w:r>
        <w:r w:rsidR="00716D8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0"/>
            <w:lang w:eastAsia="ko-KR"/>
          </w:rPr>
          <w:tab/>
        </w:r>
        <w:r w:rsidR="00716D82" w:rsidRPr="009B55EA">
          <w:rPr>
            <w:rStyle w:val="af1"/>
            <w:noProof/>
            <w:lang w:eastAsia="ko-KR"/>
          </w:rPr>
          <w:t>Result Error Code</w:t>
        </w:r>
        <w:r w:rsidR="00716D82">
          <w:rPr>
            <w:noProof/>
            <w:webHidden/>
          </w:rPr>
          <w:tab/>
        </w:r>
        <w:r w:rsidR="00716D82">
          <w:rPr>
            <w:noProof/>
            <w:webHidden/>
          </w:rPr>
          <w:fldChar w:fldCharType="begin"/>
        </w:r>
        <w:r w:rsidR="00716D82">
          <w:rPr>
            <w:noProof/>
            <w:webHidden/>
          </w:rPr>
          <w:instrText xml:space="preserve"> PAGEREF _Toc187683279 \h </w:instrText>
        </w:r>
        <w:r w:rsidR="00716D82">
          <w:rPr>
            <w:noProof/>
            <w:webHidden/>
          </w:rPr>
        </w:r>
        <w:r w:rsidR="00716D82">
          <w:rPr>
            <w:noProof/>
            <w:webHidden/>
          </w:rPr>
          <w:fldChar w:fldCharType="separate"/>
        </w:r>
        <w:r w:rsidR="00716D82">
          <w:rPr>
            <w:noProof/>
            <w:webHidden/>
          </w:rPr>
          <w:t>44</w:t>
        </w:r>
        <w:r w:rsidR="00716D82">
          <w:rPr>
            <w:noProof/>
            <w:webHidden/>
          </w:rPr>
          <w:fldChar w:fldCharType="end"/>
        </w:r>
      </w:hyperlink>
    </w:p>
    <w:p w14:paraId="26EBA69A" w14:textId="77777777" w:rsidR="00DD375A" w:rsidRPr="006F3883" w:rsidRDefault="006B79F9" w:rsidP="00DB024D">
      <w:pPr>
        <w:ind w:rightChars="-22" w:right="-44"/>
        <w:rPr>
          <w:lang w:eastAsia="ko-KR"/>
        </w:rPr>
      </w:pPr>
      <w:r>
        <w:rPr>
          <w:rFonts w:ascii="Arial" w:hAnsi="Arial"/>
          <w:b/>
          <w:sz w:val="36"/>
          <w:szCs w:val="36"/>
          <w:lang w:eastAsia="ko-KR"/>
        </w:rPr>
        <w:fldChar w:fldCharType="end"/>
      </w:r>
      <w:r w:rsidR="00DD375A">
        <w:rPr>
          <w:lang w:eastAsia="ko-KR"/>
        </w:rPr>
        <w:br w:type="page"/>
      </w:r>
    </w:p>
    <w:p w14:paraId="396325E8" w14:textId="77777777" w:rsidR="003E3A94" w:rsidRDefault="008E30E4" w:rsidP="00E94D28">
      <w:pPr>
        <w:pStyle w:val="1"/>
        <w:ind w:rightChars="-22" w:right="-44"/>
        <w:rPr>
          <w:lang w:eastAsia="ko-KR"/>
        </w:rPr>
      </w:pPr>
      <w:bookmarkStart w:id="1" w:name="_Toc187683235"/>
      <w:r>
        <w:rPr>
          <w:rFonts w:hint="eastAsia"/>
          <w:lang w:eastAsia="ko-KR"/>
        </w:rPr>
        <w:lastRenderedPageBreak/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별</w:t>
      </w:r>
      <w:r>
        <w:rPr>
          <w:rFonts w:hint="eastAsia"/>
          <w:lang w:eastAsia="ko-KR"/>
        </w:rPr>
        <w:t xml:space="preserve"> Protocol</w:t>
      </w:r>
      <w:bookmarkEnd w:id="1"/>
      <w:r w:rsidR="003E3A94" w:rsidRPr="006F3883">
        <w:rPr>
          <w:rFonts w:hint="eastAsia"/>
          <w:lang w:eastAsia="ko-KR"/>
        </w:rPr>
        <w:t xml:space="preserve"> </w:t>
      </w:r>
    </w:p>
    <w:p w14:paraId="2BB20575" w14:textId="77777777" w:rsidR="00282234" w:rsidRDefault="00EE592C" w:rsidP="00EE592C">
      <w:pPr>
        <w:pStyle w:val="2"/>
        <w:ind w:rightChars="-22" w:right="-44"/>
        <w:rPr>
          <w:lang w:eastAsia="ko-KR"/>
        </w:rPr>
      </w:pPr>
      <w:bookmarkStart w:id="2" w:name="_Toc187683236"/>
      <w:r>
        <w:rPr>
          <w:rFonts w:hint="eastAsia"/>
          <w:lang w:eastAsia="ko-KR"/>
        </w:rPr>
        <w:t xml:space="preserve">Common </w:t>
      </w:r>
      <w:r w:rsidR="00754456">
        <w:rPr>
          <w:rFonts w:hint="eastAsia"/>
          <w:lang w:eastAsia="ko-KR"/>
        </w:rPr>
        <w:t>Request</w:t>
      </w:r>
      <w:r w:rsidR="00B045F1">
        <w:rPr>
          <w:lang w:eastAsia="ko-KR"/>
        </w:rPr>
        <w:t xml:space="preserve"> (</w:t>
      </w:r>
      <w:proofErr w:type="spellStart"/>
      <w:r w:rsidR="00B045F1">
        <w:rPr>
          <w:rFonts w:hint="eastAsia"/>
          <w:lang w:eastAsia="ko-KR"/>
        </w:rPr>
        <w:t>통신형만</w:t>
      </w:r>
      <w:proofErr w:type="spellEnd"/>
      <w:r w:rsidR="00B045F1">
        <w:rPr>
          <w:rFonts w:hint="eastAsia"/>
          <w:lang w:eastAsia="ko-KR"/>
        </w:rPr>
        <w:t xml:space="preserve"> </w:t>
      </w:r>
      <w:r w:rsidR="00B045F1">
        <w:rPr>
          <w:rFonts w:hint="eastAsia"/>
          <w:lang w:eastAsia="ko-KR"/>
        </w:rPr>
        <w:t>사용</w:t>
      </w:r>
      <w:r w:rsidR="00B045F1">
        <w:rPr>
          <w:lang w:eastAsia="ko-KR"/>
        </w:rPr>
        <w:t>)</w:t>
      </w:r>
      <w:bookmarkEnd w:id="2"/>
    </w:p>
    <w:tbl>
      <w:tblPr>
        <w:tblpPr w:leftFromText="142" w:rightFromText="142" w:vertAnchor="text" w:tblpY="1"/>
        <w:tblOverlap w:val="never"/>
        <w:tblW w:w="8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598"/>
        <w:gridCol w:w="599"/>
        <w:gridCol w:w="506"/>
        <w:gridCol w:w="5877"/>
        <w:gridCol w:w="709"/>
      </w:tblGrid>
      <w:tr w:rsidR="002E123B" w:rsidRPr="00B9518F" w14:paraId="1921E8D1" w14:textId="77777777" w:rsidTr="00162D07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67881A9D" w14:textId="77777777" w:rsidR="002E123B" w:rsidRPr="00E233A3" w:rsidRDefault="002E123B" w:rsidP="00162D0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6B71F351" w14:textId="77777777" w:rsidR="002E123B" w:rsidRPr="00E233A3" w:rsidRDefault="002E123B" w:rsidP="00162D0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0D90550D" w14:textId="77777777" w:rsidR="002E123B" w:rsidRPr="00E233A3" w:rsidRDefault="002E123B" w:rsidP="00162D0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751B997A" w14:textId="77777777" w:rsidR="002E123B" w:rsidRPr="00E233A3" w:rsidRDefault="002E123B" w:rsidP="00162D0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5879" w:type="dxa"/>
            <w:shd w:val="clear" w:color="auto" w:fill="C0C0C0"/>
            <w:vAlign w:val="center"/>
          </w:tcPr>
          <w:p w14:paraId="3EDBE1A5" w14:textId="77777777" w:rsidR="002E123B" w:rsidRPr="00E233A3" w:rsidRDefault="002E123B" w:rsidP="00162D0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709" w:type="dxa"/>
            <w:shd w:val="clear" w:color="auto" w:fill="C0C0C0"/>
            <w:vAlign w:val="center"/>
          </w:tcPr>
          <w:p w14:paraId="146C4864" w14:textId="77777777" w:rsidR="002E123B" w:rsidRPr="00E233A3" w:rsidRDefault="002E123B" w:rsidP="00162D0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D108C1" w:rsidRPr="00B9518F" w14:paraId="4F35C8D9" w14:textId="77777777" w:rsidTr="00162D07">
        <w:trPr>
          <w:trHeight w:val="227"/>
        </w:trPr>
        <w:tc>
          <w:tcPr>
            <w:tcW w:w="598" w:type="dxa"/>
            <w:vAlign w:val="center"/>
          </w:tcPr>
          <w:p w14:paraId="44ED4E27" w14:textId="77777777" w:rsidR="00D108C1" w:rsidRPr="00B9518F" w:rsidRDefault="00D108C1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9518F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5EDBF8CC" w14:textId="77777777" w:rsidR="00D108C1" w:rsidRPr="00B9518F" w:rsidRDefault="00D108C1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9518F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Align w:val="center"/>
          </w:tcPr>
          <w:p w14:paraId="37E480A7" w14:textId="77777777" w:rsidR="00D108C1" w:rsidRPr="00B9518F" w:rsidRDefault="00A46116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1</w:t>
            </w:r>
          </w:p>
        </w:tc>
        <w:tc>
          <w:tcPr>
            <w:tcW w:w="506" w:type="dxa"/>
            <w:vAlign w:val="center"/>
          </w:tcPr>
          <w:p w14:paraId="542858A3" w14:textId="77777777" w:rsidR="00D108C1" w:rsidRPr="00B9518F" w:rsidRDefault="00D108C1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9518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2ADD5A7B" w14:textId="77777777" w:rsidR="00D108C1" w:rsidRPr="00B9518F" w:rsidRDefault="00D108C1" w:rsidP="00D108C1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Service Code</w:t>
            </w:r>
          </w:p>
        </w:tc>
        <w:tc>
          <w:tcPr>
            <w:tcW w:w="709" w:type="dxa"/>
            <w:vAlign w:val="center"/>
          </w:tcPr>
          <w:p w14:paraId="08E4DE6E" w14:textId="77777777" w:rsidR="00D108C1" w:rsidRPr="00B9518F" w:rsidRDefault="00D108C1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9518F">
              <w:rPr>
                <w:rFonts w:hAnsi="굴림" w:hint="eastAsia"/>
                <w:lang w:eastAsia="ko-KR"/>
              </w:rPr>
              <w:t>(1)</w:t>
            </w:r>
          </w:p>
        </w:tc>
      </w:tr>
      <w:tr w:rsidR="0017169E" w:rsidRPr="00B9518F" w14:paraId="4A3539DE" w14:textId="77777777" w:rsidTr="00162D07">
        <w:trPr>
          <w:trHeight w:val="227"/>
        </w:trPr>
        <w:tc>
          <w:tcPr>
            <w:tcW w:w="598" w:type="dxa"/>
            <w:vAlign w:val="center"/>
          </w:tcPr>
          <w:p w14:paraId="5D671116" w14:textId="77777777" w:rsidR="0017169E" w:rsidRPr="00B9518F" w:rsidRDefault="00A46116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5607542E" w14:textId="77777777" w:rsidR="0017169E" w:rsidRPr="00B9518F" w:rsidRDefault="00A46116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723544B8" w14:textId="77777777" w:rsidR="0017169E" w:rsidRPr="00B9518F" w:rsidRDefault="00A46116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06" w:type="dxa"/>
            <w:vAlign w:val="center"/>
          </w:tcPr>
          <w:p w14:paraId="009A4926" w14:textId="77777777" w:rsidR="0017169E" w:rsidRPr="00B9518F" w:rsidRDefault="00A46116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9518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39F4E57C" w14:textId="77777777" w:rsidR="0017169E" w:rsidRDefault="00A57137" w:rsidP="00D108C1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부가정보(</w:t>
            </w:r>
            <w:r w:rsidR="00A46116">
              <w:rPr>
                <w:rFonts w:hAnsi="굴림" w:hint="eastAsia"/>
                <w:lang w:eastAsia="ko-KR"/>
              </w:rPr>
              <w:t>Reserved</w:t>
            </w:r>
            <w:r>
              <w:rPr>
                <w:rFonts w:hAnsi="굴림"/>
                <w:lang w:eastAsia="ko-KR"/>
              </w:rPr>
              <w:t>)</w:t>
            </w:r>
          </w:p>
        </w:tc>
        <w:tc>
          <w:tcPr>
            <w:tcW w:w="709" w:type="dxa"/>
            <w:vAlign w:val="center"/>
          </w:tcPr>
          <w:p w14:paraId="0314A61C" w14:textId="77777777" w:rsidR="0017169E" w:rsidRPr="00B9518F" w:rsidRDefault="0017169E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17169E" w:rsidRPr="00B9518F" w14:paraId="7395C849" w14:textId="77777777" w:rsidTr="00162D07">
        <w:trPr>
          <w:trHeight w:val="227"/>
        </w:trPr>
        <w:tc>
          <w:tcPr>
            <w:tcW w:w="598" w:type="dxa"/>
            <w:vAlign w:val="center"/>
          </w:tcPr>
          <w:p w14:paraId="76F9CE3E" w14:textId="77777777" w:rsidR="0017169E" w:rsidRPr="00B9518F" w:rsidRDefault="00A46116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98" w:type="dxa"/>
            <w:vAlign w:val="center"/>
          </w:tcPr>
          <w:p w14:paraId="686A1423" w14:textId="77777777" w:rsidR="0017169E" w:rsidRPr="00B9518F" w:rsidRDefault="00A46116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4893670B" w14:textId="77777777" w:rsidR="0017169E" w:rsidRPr="00B9518F" w:rsidRDefault="00A46116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59E4F327" w14:textId="77777777" w:rsidR="0017169E" w:rsidRPr="00B9518F" w:rsidRDefault="00A46116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9518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3F50F70F" w14:textId="77777777" w:rsidR="0017169E" w:rsidRDefault="004B3F08" w:rsidP="00A46116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709" w:type="dxa"/>
            <w:vAlign w:val="center"/>
          </w:tcPr>
          <w:p w14:paraId="2022D6C3" w14:textId="77777777" w:rsidR="0017169E" w:rsidRPr="00B9518F" w:rsidRDefault="0017169E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D108C1" w:rsidRPr="00B9518F" w14:paraId="7F90DC1A" w14:textId="77777777" w:rsidTr="00162D07">
        <w:trPr>
          <w:trHeight w:val="227"/>
        </w:trPr>
        <w:tc>
          <w:tcPr>
            <w:tcW w:w="598" w:type="dxa"/>
            <w:vAlign w:val="center"/>
          </w:tcPr>
          <w:p w14:paraId="5431835E" w14:textId="77777777" w:rsidR="00D108C1" w:rsidRPr="00B9518F" w:rsidRDefault="00A46116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0A8987E4" w14:textId="77777777" w:rsidR="00D108C1" w:rsidRPr="00B9518F" w:rsidRDefault="00D108C1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9518F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592EE807" w14:textId="77777777" w:rsidR="00D108C1" w:rsidRPr="00B9518F" w:rsidRDefault="00D108C1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9518F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77884934" w14:textId="77777777" w:rsidR="00D108C1" w:rsidRPr="00B9518F" w:rsidRDefault="00D108C1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9518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426D48FA" w14:textId="77777777" w:rsidR="00D108C1" w:rsidRPr="00B9518F" w:rsidRDefault="00D108C1" w:rsidP="00D108C1">
            <w:pPr>
              <w:ind w:rightChars="-22" w:right="-44"/>
              <w:rPr>
                <w:rFonts w:hAnsi="굴림"/>
                <w:lang w:eastAsia="ko-KR"/>
              </w:rPr>
            </w:pPr>
            <w:r w:rsidRPr="00B9518F">
              <w:rPr>
                <w:rFonts w:hAnsi="굴림" w:hint="eastAsia"/>
                <w:lang w:eastAsia="ko-KR"/>
              </w:rPr>
              <w:t>Body 패킷 크기</w:t>
            </w:r>
          </w:p>
        </w:tc>
        <w:tc>
          <w:tcPr>
            <w:tcW w:w="709" w:type="dxa"/>
            <w:vAlign w:val="center"/>
          </w:tcPr>
          <w:p w14:paraId="759566AC" w14:textId="77777777" w:rsidR="00D108C1" w:rsidRPr="00B9518F" w:rsidRDefault="00D108C1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D108C1" w:rsidRPr="00915D84" w14:paraId="40F6CA2F" w14:textId="77777777" w:rsidTr="00162D07">
        <w:trPr>
          <w:trHeight w:val="227"/>
        </w:trPr>
        <w:tc>
          <w:tcPr>
            <w:tcW w:w="1196" w:type="dxa"/>
            <w:gridSpan w:val="2"/>
            <w:vAlign w:val="center"/>
          </w:tcPr>
          <w:p w14:paraId="7358C8F4" w14:textId="77777777" w:rsidR="00D108C1" w:rsidRPr="001D10EC" w:rsidRDefault="00D108C1" w:rsidP="00D108C1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1D10EC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98" w:type="dxa"/>
            <w:vAlign w:val="center"/>
          </w:tcPr>
          <w:p w14:paraId="30222E0E" w14:textId="77777777" w:rsidR="00D108C1" w:rsidRPr="001D10EC" w:rsidRDefault="00D108C1" w:rsidP="00D108C1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8</w:t>
            </w:r>
          </w:p>
        </w:tc>
        <w:tc>
          <w:tcPr>
            <w:tcW w:w="506" w:type="dxa"/>
            <w:vAlign w:val="center"/>
          </w:tcPr>
          <w:p w14:paraId="2A4D9AD7" w14:textId="77777777" w:rsidR="00D108C1" w:rsidRPr="001D10EC" w:rsidRDefault="00D108C1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879" w:type="dxa"/>
            <w:vAlign w:val="center"/>
          </w:tcPr>
          <w:p w14:paraId="7E39F614" w14:textId="77777777" w:rsidR="00D108C1" w:rsidRPr="001D10EC" w:rsidRDefault="00D108C1" w:rsidP="00D108C1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709" w:type="dxa"/>
            <w:vAlign w:val="center"/>
          </w:tcPr>
          <w:p w14:paraId="10A26484" w14:textId="77777777" w:rsidR="00D108C1" w:rsidRPr="00915D84" w:rsidRDefault="00D108C1" w:rsidP="00D108C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56B749AF" w14:textId="77777777" w:rsidR="002E123B" w:rsidRPr="002E123B" w:rsidRDefault="002E123B" w:rsidP="002E123B">
      <w:pPr>
        <w:rPr>
          <w:lang w:eastAsia="ko-KR"/>
        </w:rPr>
      </w:pPr>
    </w:p>
    <w:p w14:paraId="5092ABE5" w14:textId="77777777" w:rsidR="00092FB3" w:rsidRPr="00A46116" w:rsidRDefault="00F9608C" w:rsidP="008008B4">
      <w:pPr>
        <w:numPr>
          <w:ilvl w:val="0"/>
          <w:numId w:val="6"/>
        </w:numPr>
        <w:ind w:rightChars="-22" w:right="-44"/>
        <w:rPr>
          <w:lang w:eastAsia="ko-KR"/>
        </w:rPr>
      </w:pPr>
      <w:r>
        <w:rPr>
          <w:rFonts w:hAnsi="굴림" w:hint="eastAsia"/>
          <w:lang w:eastAsia="ko-KR"/>
        </w:rPr>
        <w:t>Service Code</w:t>
      </w:r>
    </w:p>
    <w:tbl>
      <w:tblPr>
        <w:tblW w:w="8024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6"/>
        <w:gridCol w:w="1874"/>
        <w:gridCol w:w="3935"/>
        <w:gridCol w:w="1499"/>
      </w:tblGrid>
      <w:tr w:rsidR="00A46116" w:rsidRPr="00B9518F" w14:paraId="26E8DAD0" w14:textId="77777777" w:rsidTr="00A46116">
        <w:tc>
          <w:tcPr>
            <w:tcW w:w="709" w:type="dxa"/>
            <w:shd w:val="pct25" w:color="auto" w:fill="auto"/>
            <w:vAlign w:val="center"/>
          </w:tcPr>
          <w:p w14:paraId="25D94A8F" w14:textId="77777777" w:rsidR="00A46116" w:rsidRPr="00B9518F" w:rsidRDefault="00A46116" w:rsidP="00A46116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9518F">
              <w:rPr>
                <w:rFonts w:hint="eastAsia"/>
                <w:b/>
                <w:lang w:eastAsia="ko-KR"/>
              </w:rPr>
              <w:t>Code</w:t>
            </w:r>
          </w:p>
        </w:tc>
        <w:tc>
          <w:tcPr>
            <w:tcW w:w="1876" w:type="dxa"/>
            <w:shd w:val="pct25" w:color="auto" w:fill="auto"/>
          </w:tcPr>
          <w:p w14:paraId="1C0E05AD" w14:textId="77777777" w:rsidR="00A46116" w:rsidRPr="00B9518F" w:rsidRDefault="00A46116" w:rsidP="00A46116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9518F">
              <w:rPr>
                <w:rFonts w:hint="eastAsia"/>
                <w:b/>
                <w:lang w:eastAsia="ko-KR"/>
              </w:rPr>
              <w:t>내 용</w:t>
            </w:r>
          </w:p>
        </w:tc>
        <w:tc>
          <w:tcPr>
            <w:tcW w:w="3939" w:type="dxa"/>
            <w:shd w:val="pct25" w:color="auto" w:fill="auto"/>
          </w:tcPr>
          <w:p w14:paraId="60FC7A63" w14:textId="77777777" w:rsidR="00A46116" w:rsidRPr="00B9518F" w:rsidRDefault="00A46116" w:rsidP="00A46116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9518F">
              <w:rPr>
                <w:rFonts w:hint="eastAsia"/>
                <w:b/>
                <w:lang w:eastAsia="ko-KR"/>
              </w:rPr>
              <w:t>설 명</w:t>
            </w:r>
          </w:p>
        </w:tc>
        <w:tc>
          <w:tcPr>
            <w:tcW w:w="1500" w:type="dxa"/>
            <w:shd w:val="pct25" w:color="auto" w:fill="auto"/>
          </w:tcPr>
          <w:p w14:paraId="50F01F2D" w14:textId="77777777" w:rsidR="00A46116" w:rsidRPr="00B9518F" w:rsidRDefault="00A46116" w:rsidP="00A46116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9518F">
              <w:rPr>
                <w:rFonts w:hint="eastAsia"/>
                <w:b/>
                <w:lang w:eastAsia="ko-KR"/>
              </w:rPr>
              <w:t>비고</w:t>
            </w:r>
          </w:p>
        </w:tc>
      </w:tr>
      <w:tr w:rsidR="00A46116" w:rsidRPr="00B9518F" w14:paraId="2486D1E9" w14:textId="77777777" w:rsidTr="00A46116">
        <w:tc>
          <w:tcPr>
            <w:tcW w:w="709" w:type="dxa"/>
            <w:vAlign w:val="center"/>
          </w:tcPr>
          <w:p w14:paraId="4E1F32C1" w14:textId="77777777" w:rsidR="00A46116" w:rsidRPr="00BA5A13" w:rsidRDefault="00A46116" w:rsidP="00A46116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0</w:t>
            </w:r>
          </w:p>
        </w:tc>
        <w:tc>
          <w:tcPr>
            <w:tcW w:w="1876" w:type="dxa"/>
            <w:vAlign w:val="center"/>
          </w:tcPr>
          <w:p w14:paraId="1DEB041C" w14:textId="77777777" w:rsidR="00A46116" w:rsidRPr="00BA5A13" w:rsidRDefault="00A46116" w:rsidP="00A46116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탐색</w:t>
            </w:r>
          </w:p>
        </w:tc>
        <w:tc>
          <w:tcPr>
            <w:tcW w:w="3939" w:type="dxa"/>
          </w:tcPr>
          <w:p w14:paraId="5C097286" w14:textId="77777777" w:rsidR="00A46116" w:rsidRPr="00BA5A13" w:rsidRDefault="00A46116" w:rsidP="00A46116">
            <w:pPr>
              <w:ind w:rightChars="-22" w:right="-44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탐색 요청</w:t>
            </w:r>
          </w:p>
        </w:tc>
        <w:tc>
          <w:tcPr>
            <w:tcW w:w="1500" w:type="dxa"/>
          </w:tcPr>
          <w:p w14:paraId="717B5C0A" w14:textId="77777777" w:rsidR="00A46116" w:rsidRPr="00BA5A13" w:rsidRDefault="00A46116" w:rsidP="00A46116">
            <w:pPr>
              <w:ind w:rightChars="-22" w:right="-44"/>
              <w:rPr>
                <w:lang w:eastAsia="ko-KR"/>
              </w:rPr>
            </w:pPr>
          </w:p>
        </w:tc>
      </w:tr>
      <w:tr w:rsidR="00A46116" w:rsidRPr="00B9518F" w14:paraId="1153DBDE" w14:textId="77777777" w:rsidTr="00A46116">
        <w:tc>
          <w:tcPr>
            <w:tcW w:w="709" w:type="dxa"/>
            <w:vAlign w:val="center"/>
          </w:tcPr>
          <w:p w14:paraId="632FAF3C" w14:textId="77777777" w:rsidR="00A46116" w:rsidRPr="00BA5A13" w:rsidRDefault="00A46116" w:rsidP="00A46116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1</w:t>
            </w:r>
          </w:p>
        </w:tc>
        <w:tc>
          <w:tcPr>
            <w:tcW w:w="1876" w:type="dxa"/>
            <w:vAlign w:val="center"/>
          </w:tcPr>
          <w:p w14:paraId="37627799" w14:textId="77777777" w:rsidR="00A46116" w:rsidRPr="00BA5A13" w:rsidRDefault="00A46116" w:rsidP="00A46116">
            <w:pPr>
              <w:ind w:rightChars="-22" w:right="-44"/>
              <w:jc w:val="center"/>
              <w:rPr>
                <w:lang w:eastAsia="ko-KR"/>
              </w:rPr>
            </w:pPr>
            <w:proofErr w:type="spellStart"/>
            <w:r w:rsidRPr="00BA5A13">
              <w:rPr>
                <w:rFonts w:hint="eastAsia"/>
                <w:lang w:eastAsia="ko-KR"/>
              </w:rPr>
              <w:t>버전정보</w:t>
            </w:r>
            <w:proofErr w:type="spellEnd"/>
          </w:p>
        </w:tc>
        <w:tc>
          <w:tcPr>
            <w:tcW w:w="3939" w:type="dxa"/>
          </w:tcPr>
          <w:p w14:paraId="57930A83" w14:textId="77777777" w:rsidR="00A46116" w:rsidRPr="00BA5A13" w:rsidRDefault="00A46116" w:rsidP="00A46116">
            <w:pPr>
              <w:ind w:rightChars="-22" w:right="-44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서버가 사용중인 MR 버전 정보 요청</w:t>
            </w:r>
          </w:p>
        </w:tc>
        <w:tc>
          <w:tcPr>
            <w:tcW w:w="1500" w:type="dxa"/>
          </w:tcPr>
          <w:p w14:paraId="3F072CF0" w14:textId="77777777" w:rsidR="00A46116" w:rsidRPr="00BA5A13" w:rsidRDefault="00A46116" w:rsidP="00A46116">
            <w:pPr>
              <w:ind w:rightChars="-22" w:right="-44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 xml:space="preserve">Body </w:t>
            </w:r>
            <w:proofErr w:type="gramStart"/>
            <w:r w:rsidRPr="00BA5A13">
              <w:rPr>
                <w:rFonts w:hint="eastAsia"/>
                <w:lang w:eastAsia="ko-KR"/>
              </w:rPr>
              <w:t>크기 :</w:t>
            </w:r>
            <w:proofErr w:type="gramEnd"/>
            <w:r w:rsidRPr="00BA5A13">
              <w:rPr>
                <w:rFonts w:hint="eastAsia"/>
                <w:lang w:eastAsia="ko-KR"/>
              </w:rPr>
              <w:t xml:space="preserve"> 0</w:t>
            </w:r>
          </w:p>
        </w:tc>
      </w:tr>
      <w:tr w:rsidR="00A46116" w:rsidRPr="00B9518F" w14:paraId="135BA7F7" w14:textId="77777777" w:rsidTr="00A46116">
        <w:tc>
          <w:tcPr>
            <w:tcW w:w="709" w:type="dxa"/>
            <w:vAlign w:val="center"/>
          </w:tcPr>
          <w:p w14:paraId="59267D9B" w14:textId="77777777" w:rsidR="00A46116" w:rsidRPr="00BA5A13" w:rsidRDefault="00A46116" w:rsidP="00A46116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2</w:t>
            </w:r>
          </w:p>
        </w:tc>
        <w:tc>
          <w:tcPr>
            <w:tcW w:w="1876" w:type="dxa"/>
            <w:vAlign w:val="center"/>
          </w:tcPr>
          <w:p w14:paraId="34AD98B9" w14:textId="77777777" w:rsidR="00A46116" w:rsidRPr="00BA5A13" w:rsidRDefault="00A46116" w:rsidP="00A46116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관리</w:t>
            </w:r>
          </w:p>
        </w:tc>
        <w:tc>
          <w:tcPr>
            <w:tcW w:w="3939" w:type="dxa"/>
          </w:tcPr>
          <w:p w14:paraId="02C8BCE3" w14:textId="77777777" w:rsidR="00A46116" w:rsidRPr="00BA5A13" w:rsidRDefault="00A46116" w:rsidP="00A46116">
            <w:pPr>
              <w:ind w:rightChars="-22" w:right="-44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교통정보 검증/</w:t>
            </w:r>
            <w:proofErr w:type="spellStart"/>
            <w:r w:rsidRPr="00BA5A13">
              <w:rPr>
                <w:rFonts w:hint="eastAsia"/>
                <w:lang w:eastAsia="ko-KR"/>
              </w:rPr>
              <w:t>통제입력</w:t>
            </w:r>
            <w:proofErr w:type="spellEnd"/>
            <w:r w:rsidRPr="00BA5A13">
              <w:rPr>
                <w:rFonts w:hint="eastAsia"/>
                <w:lang w:eastAsia="ko-KR"/>
              </w:rPr>
              <w:t xml:space="preserve"> 및 검증</w:t>
            </w:r>
          </w:p>
        </w:tc>
        <w:tc>
          <w:tcPr>
            <w:tcW w:w="1500" w:type="dxa"/>
          </w:tcPr>
          <w:p w14:paraId="6A031579" w14:textId="77777777" w:rsidR="00A46116" w:rsidRPr="00BA5A13" w:rsidRDefault="00A46116" w:rsidP="00A46116">
            <w:pPr>
              <w:ind w:rightChars="-22" w:right="-44"/>
              <w:rPr>
                <w:lang w:eastAsia="ko-KR"/>
              </w:rPr>
            </w:pPr>
          </w:p>
        </w:tc>
      </w:tr>
      <w:tr w:rsidR="007D23F6" w:rsidRPr="00B9518F" w14:paraId="05612536" w14:textId="77777777" w:rsidTr="00A46116">
        <w:tc>
          <w:tcPr>
            <w:tcW w:w="709" w:type="dxa"/>
            <w:vAlign w:val="center"/>
          </w:tcPr>
          <w:p w14:paraId="3E477384" w14:textId="77777777" w:rsidR="007D23F6" w:rsidRPr="00BA5A13" w:rsidRDefault="007D23F6" w:rsidP="00A46116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3</w:t>
            </w:r>
          </w:p>
        </w:tc>
        <w:tc>
          <w:tcPr>
            <w:tcW w:w="1876" w:type="dxa"/>
            <w:vAlign w:val="center"/>
          </w:tcPr>
          <w:p w14:paraId="56275F0D" w14:textId="77777777" w:rsidR="007D23F6" w:rsidRPr="00BA5A13" w:rsidRDefault="007D23F6" w:rsidP="00A46116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교통정보</w:t>
            </w:r>
          </w:p>
        </w:tc>
        <w:tc>
          <w:tcPr>
            <w:tcW w:w="3939" w:type="dxa"/>
          </w:tcPr>
          <w:p w14:paraId="3F76563B" w14:textId="77777777" w:rsidR="007D23F6" w:rsidRPr="00BA5A13" w:rsidRDefault="007D23F6" w:rsidP="00A46116">
            <w:pPr>
              <w:ind w:rightChars="-22" w:right="-44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교통정보 관련 요청</w:t>
            </w:r>
          </w:p>
        </w:tc>
        <w:tc>
          <w:tcPr>
            <w:tcW w:w="1500" w:type="dxa"/>
          </w:tcPr>
          <w:p w14:paraId="39D6ED7A" w14:textId="77777777" w:rsidR="007D23F6" w:rsidRPr="00BA5A13" w:rsidRDefault="007D23F6" w:rsidP="00A46116">
            <w:pPr>
              <w:ind w:rightChars="-22" w:right="-44"/>
              <w:rPr>
                <w:lang w:eastAsia="ko-KR"/>
              </w:rPr>
            </w:pPr>
          </w:p>
        </w:tc>
      </w:tr>
      <w:tr w:rsidR="00B72BC4" w:rsidRPr="00B9518F" w14:paraId="01A54261" w14:textId="77777777" w:rsidTr="00A46116">
        <w:tc>
          <w:tcPr>
            <w:tcW w:w="709" w:type="dxa"/>
            <w:vAlign w:val="center"/>
          </w:tcPr>
          <w:p w14:paraId="7ADD2B75" w14:textId="77777777" w:rsidR="00B72BC4" w:rsidRPr="00BA5A13" w:rsidRDefault="00B72BC4" w:rsidP="00A46116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4</w:t>
            </w:r>
          </w:p>
        </w:tc>
        <w:tc>
          <w:tcPr>
            <w:tcW w:w="1876" w:type="dxa"/>
            <w:vAlign w:val="center"/>
          </w:tcPr>
          <w:p w14:paraId="11D9131B" w14:textId="77777777" w:rsidR="00B72BC4" w:rsidRPr="00BA5A13" w:rsidRDefault="00B72BC4" w:rsidP="00B72BC4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부가기능</w:t>
            </w:r>
          </w:p>
        </w:tc>
        <w:tc>
          <w:tcPr>
            <w:tcW w:w="3939" w:type="dxa"/>
          </w:tcPr>
          <w:p w14:paraId="4FBE9FFD" w14:textId="77777777" w:rsidR="00B72BC4" w:rsidRPr="00BA5A13" w:rsidRDefault="00B72BC4" w:rsidP="00B72BC4">
            <w:pPr>
              <w:ind w:rightChars="-22" w:right="-44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 xml:space="preserve">부가기능 </w:t>
            </w:r>
            <w:r w:rsidR="00456B09" w:rsidRPr="00BA5A13">
              <w:rPr>
                <w:rFonts w:hint="eastAsia"/>
                <w:lang w:eastAsia="ko-KR"/>
              </w:rPr>
              <w:t xml:space="preserve">관련 </w:t>
            </w:r>
            <w:r w:rsidRPr="00BA5A13">
              <w:rPr>
                <w:rFonts w:hint="eastAsia"/>
                <w:lang w:eastAsia="ko-KR"/>
              </w:rPr>
              <w:t>요청</w:t>
            </w:r>
          </w:p>
        </w:tc>
        <w:tc>
          <w:tcPr>
            <w:tcW w:w="1500" w:type="dxa"/>
          </w:tcPr>
          <w:p w14:paraId="5F0C9B0E" w14:textId="77777777" w:rsidR="00B72BC4" w:rsidRPr="00BA5A13" w:rsidRDefault="00B72BC4" w:rsidP="00A46116">
            <w:pPr>
              <w:ind w:rightChars="-22" w:right="-44"/>
              <w:rPr>
                <w:lang w:eastAsia="ko-KR"/>
              </w:rPr>
            </w:pPr>
          </w:p>
        </w:tc>
      </w:tr>
    </w:tbl>
    <w:p w14:paraId="3BF031FE" w14:textId="77777777" w:rsidR="00092FB3" w:rsidRDefault="00092FB3" w:rsidP="004B3F08">
      <w:pPr>
        <w:ind w:rightChars="-22" w:right="-44"/>
        <w:rPr>
          <w:lang w:eastAsia="ko-KR"/>
        </w:rPr>
      </w:pPr>
    </w:p>
    <w:p w14:paraId="08BAC44E" w14:textId="77777777" w:rsidR="00EE592C" w:rsidRDefault="00EE592C">
      <w:pPr>
        <w:widowControl/>
        <w:spacing w:line="240" w:lineRule="auto"/>
        <w:jc w:val="left"/>
        <w:rPr>
          <w:lang w:eastAsia="ko-KR"/>
        </w:rPr>
      </w:pPr>
      <w:r>
        <w:rPr>
          <w:lang w:eastAsia="ko-KR"/>
        </w:rPr>
        <w:br w:type="page"/>
      </w:r>
    </w:p>
    <w:p w14:paraId="000999EA" w14:textId="77777777" w:rsidR="00EE592C" w:rsidRPr="00B9518F" w:rsidRDefault="00EE592C" w:rsidP="00EE592C">
      <w:pPr>
        <w:pStyle w:val="2"/>
        <w:rPr>
          <w:lang w:eastAsia="ko-KR"/>
        </w:rPr>
      </w:pPr>
      <w:bookmarkStart w:id="3" w:name="_Toc187683237"/>
      <w:r>
        <w:rPr>
          <w:rFonts w:hint="eastAsia"/>
          <w:lang w:eastAsia="ko-KR"/>
        </w:rPr>
        <w:lastRenderedPageBreak/>
        <w:t xml:space="preserve">Service </w:t>
      </w:r>
      <w:r w:rsidR="001B2AD1">
        <w:rPr>
          <w:lang w:eastAsia="ko-KR"/>
        </w:rPr>
        <w:t>–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탐색</w:t>
      </w:r>
      <w:bookmarkEnd w:id="3"/>
    </w:p>
    <w:p w14:paraId="0B62549E" w14:textId="77777777" w:rsidR="00F9743F" w:rsidRDefault="007F590A" w:rsidP="00E94D28">
      <w:pPr>
        <w:pStyle w:val="3"/>
        <w:ind w:rightChars="-22" w:right="-44"/>
        <w:rPr>
          <w:lang w:eastAsia="ko-KR"/>
        </w:rPr>
      </w:pPr>
      <w:bookmarkStart w:id="4" w:name="_Toc187683238"/>
      <w:r w:rsidRPr="00B9518F">
        <w:rPr>
          <w:rFonts w:hint="eastAsia"/>
          <w:lang w:eastAsia="ko-KR"/>
        </w:rPr>
        <w:t>Request</w:t>
      </w:r>
      <w:bookmarkEnd w:id="4"/>
    </w:p>
    <w:p w14:paraId="5654E420" w14:textId="77777777" w:rsidR="00F9608C" w:rsidRPr="00F9608C" w:rsidRDefault="00F9608C" w:rsidP="00F9608C">
      <w:pPr>
        <w:pStyle w:val="4"/>
        <w:rPr>
          <w:lang w:eastAsia="ko-KR"/>
        </w:rPr>
      </w:pPr>
      <w:bookmarkStart w:id="5" w:name="_기본정보"/>
      <w:bookmarkStart w:id="6" w:name="_Toc187683239"/>
      <w:bookmarkEnd w:id="5"/>
      <w:r>
        <w:rPr>
          <w:rFonts w:hint="eastAsia"/>
          <w:lang w:eastAsia="ko-KR"/>
        </w:rPr>
        <w:t>기본정보</w:t>
      </w:r>
      <w:bookmarkEnd w:id="6"/>
    </w:p>
    <w:tbl>
      <w:tblPr>
        <w:tblpPr w:leftFromText="142" w:rightFromText="142" w:vertAnchor="text" w:tblpY="1"/>
        <w:tblOverlap w:val="never"/>
        <w:tblW w:w="9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598"/>
        <w:gridCol w:w="599"/>
        <w:gridCol w:w="506"/>
        <w:gridCol w:w="6019"/>
        <w:gridCol w:w="709"/>
      </w:tblGrid>
      <w:tr w:rsidR="00AF3DF1" w:rsidRPr="00B9518F" w14:paraId="505A6DD8" w14:textId="77777777" w:rsidTr="00162D07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11C08600" w14:textId="77777777" w:rsidR="00AF3DF1" w:rsidRPr="00E233A3" w:rsidRDefault="002F608C" w:rsidP="00E94D2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21E15E42" w14:textId="77777777" w:rsidR="00AF3DF1" w:rsidRPr="00E233A3" w:rsidRDefault="00AF3DF1" w:rsidP="00E94D2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5DE9BC8D" w14:textId="77777777" w:rsidR="00AF3DF1" w:rsidRPr="00E233A3" w:rsidRDefault="00AF3DF1" w:rsidP="00E94D2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6AF35E5D" w14:textId="77777777" w:rsidR="00AF3DF1" w:rsidRPr="00E233A3" w:rsidRDefault="002F608C" w:rsidP="00E94D2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021" w:type="dxa"/>
            <w:shd w:val="clear" w:color="auto" w:fill="C0C0C0"/>
            <w:vAlign w:val="center"/>
          </w:tcPr>
          <w:p w14:paraId="1577FA44" w14:textId="77777777" w:rsidR="00AF3DF1" w:rsidRPr="00E233A3" w:rsidRDefault="002F608C" w:rsidP="00E94D2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709" w:type="dxa"/>
            <w:shd w:val="clear" w:color="auto" w:fill="C0C0C0"/>
            <w:vAlign w:val="center"/>
          </w:tcPr>
          <w:p w14:paraId="36C8CC82" w14:textId="77777777" w:rsidR="00AF3DF1" w:rsidRPr="00E233A3" w:rsidRDefault="002F608C" w:rsidP="00E94D2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6560D9" w:rsidRPr="00B9518F" w14:paraId="001DA71C" w14:textId="77777777" w:rsidTr="00162D07">
        <w:trPr>
          <w:trHeight w:val="227"/>
        </w:trPr>
        <w:tc>
          <w:tcPr>
            <w:tcW w:w="598" w:type="dxa"/>
            <w:vAlign w:val="center"/>
          </w:tcPr>
          <w:p w14:paraId="3834D069" w14:textId="77777777" w:rsidR="006560D9" w:rsidRPr="00B9518F" w:rsidRDefault="006560D9" w:rsidP="006560D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9518F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5D2C16EC" w14:textId="77777777" w:rsidR="006560D9" w:rsidRPr="00B9518F" w:rsidRDefault="006560D9" w:rsidP="006560D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Align w:val="center"/>
          </w:tcPr>
          <w:p w14:paraId="7F784036" w14:textId="77777777" w:rsidR="006560D9" w:rsidRPr="006F3883" w:rsidRDefault="006560D9" w:rsidP="006560D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40</w:t>
            </w:r>
          </w:p>
        </w:tc>
        <w:tc>
          <w:tcPr>
            <w:tcW w:w="506" w:type="dxa"/>
            <w:vAlign w:val="center"/>
          </w:tcPr>
          <w:p w14:paraId="434447B6" w14:textId="77777777" w:rsidR="006560D9" w:rsidRPr="006F3883" w:rsidRDefault="006560D9" w:rsidP="006560D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S</w:t>
            </w:r>
          </w:p>
        </w:tc>
        <w:tc>
          <w:tcPr>
            <w:tcW w:w="6021" w:type="dxa"/>
            <w:vAlign w:val="center"/>
          </w:tcPr>
          <w:p w14:paraId="2D7FE0C4" w14:textId="77777777" w:rsidR="006560D9" w:rsidRPr="006F3883" w:rsidRDefault="006560D9" w:rsidP="006560D9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탐색옵션</w:t>
            </w:r>
            <w:proofErr w:type="spellEnd"/>
          </w:p>
        </w:tc>
        <w:tc>
          <w:tcPr>
            <w:tcW w:w="709" w:type="dxa"/>
            <w:vAlign w:val="center"/>
          </w:tcPr>
          <w:p w14:paraId="1DDE9C44" w14:textId="77777777" w:rsidR="006560D9" w:rsidRPr="00B9518F" w:rsidRDefault="006560D9" w:rsidP="006560D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560D9" w:rsidRPr="00B9518F" w14:paraId="4F30FEAE" w14:textId="77777777" w:rsidTr="00162D07">
        <w:trPr>
          <w:trHeight w:val="227"/>
        </w:trPr>
        <w:tc>
          <w:tcPr>
            <w:tcW w:w="598" w:type="dxa"/>
            <w:vAlign w:val="center"/>
          </w:tcPr>
          <w:p w14:paraId="0CA09ED0" w14:textId="77777777" w:rsidR="006560D9" w:rsidRPr="00E02295" w:rsidRDefault="006560D9" w:rsidP="006560D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E02295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08F9498A" w14:textId="77777777" w:rsidR="006560D9" w:rsidRPr="00B9518F" w:rsidRDefault="006560D9" w:rsidP="006560D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40</w:t>
            </w:r>
          </w:p>
        </w:tc>
        <w:tc>
          <w:tcPr>
            <w:tcW w:w="598" w:type="dxa"/>
            <w:vAlign w:val="center"/>
          </w:tcPr>
          <w:p w14:paraId="5E86E8EC" w14:textId="77777777" w:rsidR="006560D9" w:rsidRPr="006F3883" w:rsidRDefault="006560D9" w:rsidP="006560D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506" w:type="dxa"/>
            <w:vAlign w:val="center"/>
          </w:tcPr>
          <w:p w14:paraId="78A28059" w14:textId="77777777" w:rsidR="006560D9" w:rsidRPr="006F3883" w:rsidRDefault="006560D9" w:rsidP="006560D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S</w:t>
            </w:r>
          </w:p>
        </w:tc>
        <w:tc>
          <w:tcPr>
            <w:tcW w:w="6021" w:type="dxa"/>
            <w:vAlign w:val="center"/>
          </w:tcPr>
          <w:p w14:paraId="0D22CEBF" w14:textId="77777777" w:rsidR="006560D9" w:rsidRPr="006F3883" w:rsidRDefault="006560D9" w:rsidP="006560D9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User ID</w:t>
            </w:r>
          </w:p>
        </w:tc>
        <w:tc>
          <w:tcPr>
            <w:tcW w:w="709" w:type="dxa"/>
            <w:vAlign w:val="center"/>
          </w:tcPr>
          <w:p w14:paraId="0B6224F8" w14:textId="77777777" w:rsidR="006560D9" w:rsidRPr="00B9518F" w:rsidRDefault="006560D9" w:rsidP="006560D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560D9" w:rsidRPr="00B9518F" w14:paraId="6E3741EC" w14:textId="77777777" w:rsidTr="00162D07">
        <w:trPr>
          <w:trHeight w:val="227"/>
        </w:trPr>
        <w:tc>
          <w:tcPr>
            <w:tcW w:w="598" w:type="dxa"/>
            <w:vAlign w:val="center"/>
          </w:tcPr>
          <w:p w14:paraId="25A74915" w14:textId="77777777" w:rsidR="006560D9" w:rsidRPr="006F3883" w:rsidRDefault="006560D9" w:rsidP="006560D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98" w:type="dxa"/>
            <w:vAlign w:val="center"/>
          </w:tcPr>
          <w:p w14:paraId="1DAB6560" w14:textId="77777777" w:rsidR="006560D9" w:rsidRPr="00B9518F" w:rsidRDefault="00041CDD" w:rsidP="006560D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52</w:t>
            </w:r>
          </w:p>
        </w:tc>
        <w:tc>
          <w:tcPr>
            <w:tcW w:w="598" w:type="dxa"/>
            <w:vAlign w:val="center"/>
          </w:tcPr>
          <w:p w14:paraId="535CD6EF" w14:textId="77777777" w:rsidR="006560D9" w:rsidRPr="00B9518F" w:rsidRDefault="006560D9" w:rsidP="006560D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2BAE7E78" w14:textId="77777777" w:rsidR="006560D9" w:rsidRPr="00B9518F" w:rsidRDefault="006560D9" w:rsidP="006560D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021" w:type="dxa"/>
            <w:vAlign w:val="center"/>
          </w:tcPr>
          <w:p w14:paraId="60368DCB" w14:textId="77777777" w:rsidR="006560D9" w:rsidRPr="00B9518F" w:rsidRDefault="00840382" w:rsidP="0084038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탐색 시작 시간</w:t>
            </w:r>
            <w:r w:rsidR="00607B35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(</w:t>
            </w:r>
            <w:proofErr w:type="spellStart"/>
            <w:r>
              <w:rPr>
                <w:rFonts w:hAnsi="굴림" w:hint="eastAsia"/>
                <w:lang w:eastAsia="ko-KR"/>
              </w:rPr>
              <w:t>TimeStamp</w:t>
            </w:r>
            <w:proofErr w:type="spellEnd"/>
            <w:r>
              <w:rPr>
                <w:rFonts w:hAnsi="굴림" w:hint="eastAsia"/>
                <w:lang w:eastAsia="ko-KR"/>
              </w:rPr>
              <w:t>)</w:t>
            </w:r>
          </w:p>
        </w:tc>
        <w:tc>
          <w:tcPr>
            <w:tcW w:w="709" w:type="dxa"/>
            <w:vAlign w:val="center"/>
          </w:tcPr>
          <w:p w14:paraId="27EA9A89" w14:textId="77777777" w:rsidR="006560D9" w:rsidRPr="00B9518F" w:rsidRDefault="006560D9" w:rsidP="006560D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4745A3" w:rsidRPr="00B9518F" w14:paraId="263EA950" w14:textId="77777777" w:rsidTr="00162D07">
        <w:trPr>
          <w:trHeight w:val="227"/>
        </w:trPr>
        <w:tc>
          <w:tcPr>
            <w:tcW w:w="598" w:type="dxa"/>
            <w:vAlign w:val="center"/>
          </w:tcPr>
          <w:p w14:paraId="58E8F7DD" w14:textId="77777777" w:rsidR="004745A3" w:rsidRPr="006F3883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7C79C04F" w14:textId="77777777" w:rsidR="004745A3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56</w:t>
            </w:r>
          </w:p>
        </w:tc>
        <w:tc>
          <w:tcPr>
            <w:tcW w:w="598" w:type="dxa"/>
            <w:vAlign w:val="center"/>
          </w:tcPr>
          <w:p w14:paraId="65D38D89" w14:textId="77777777" w:rsidR="004745A3" w:rsidRPr="006F3883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7FE99DE7" w14:textId="77777777" w:rsidR="004745A3" w:rsidRPr="006F3883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021" w:type="dxa"/>
            <w:vAlign w:val="center"/>
          </w:tcPr>
          <w:p w14:paraId="405B9EA7" w14:textId="77777777" w:rsidR="004745A3" w:rsidRPr="006F3883" w:rsidRDefault="004745A3" w:rsidP="004745A3">
            <w:pPr>
              <w:widowControl/>
              <w:autoSpaceDE w:val="0"/>
              <w:snapToGrid w:val="0"/>
              <w:ind w:rightChars="-22" w:right="-44"/>
              <w:rPr>
                <w:rFonts w:hAnsi="굴림" w:cs="굴림"/>
                <w:lang w:eastAsia="ko-KR"/>
              </w:rPr>
            </w:pPr>
            <w:r>
              <w:rPr>
                <w:rFonts w:hAnsi="굴림" w:cs="굴림" w:hint="eastAsia"/>
                <w:lang w:eastAsia="ko-KR"/>
              </w:rPr>
              <w:t>경유지 개수 (0 ~ 65535)</w:t>
            </w:r>
          </w:p>
        </w:tc>
        <w:tc>
          <w:tcPr>
            <w:tcW w:w="709" w:type="dxa"/>
            <w:vAlign w:val="center"/>
          </w:tcPr>
          <w:p w14:paraId="15E250B3" w14:textId="77777777" w:rsidR="004745A3" w:rsidRPr="00B9518F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4745A3" w:rsidRPr="00B9518F" w14:paraId="04324BB3" w14:textId="77777777" w:rsidTr="00162D07">
        <w:trPr>
          <w:trHeight w:val="227"/>
        </w:trPr>
        <w:tc>
          <w:tcPr>
            <w:tcW w:w="598" w:type="dxa"/>
            <w:vAlign w:val="center"/>
          </w:tcPr>
          <w:p w14:paraId="4CF22413" w14:textId="77777777" w:rsidR="004745A3" w:rsidRPr="006F3883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598" w:type="dxa"/>
            <w:vAlign w:val="center"/>
          </w:tcPr>
          <w:p w14:paraId="005EC7B8" w14:textId="77777777" w:rsidR="004745A3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58</w:t>
            </w:r>
          </w:p>
        </w:tc>
        <w:tc>
          <w:tcPr>
            <w:tcW w:w="598" w:type="dxa"/>
            <w:vAlign w:val="center"/>
          </w:tcPr>
          <w:p w14:paraId="4F209703" w14:textId="77777777" w:rsidR="004745A3" w:rsidRPr="006F3883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304E3EA3" w14:textId="77777777" w:rsidR="004745A3" w:rsidRPr="006F3883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021" w:type="dxa"/>
            <w:vAlign w:val="center"/>
          </w:tcPr>
          <w:p w14:paraId="44C5AE55" w14:textId="77777777" w:rsidR="004745A3" w:rsidRPr="006F3883" w:rsidRDefault="004745A3" w:rsidP="004745A3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기존 경로 내 현재 위치 (Link Index)</w:t>
            </w:r>
          </w:p>
        </w:tc>
        <w:tc>
          <w:tcPr>
            <w:tcW w:w="709" w:type="dxa"/>
            <w:vAlign w:val="center"/>
          </w:tcPr>
          <w:p w14:paraId="6EBDD8C7" w14:textId="77777777" w:rsidR="004745A3" w:rsidRPr="00B9518F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4745A3" w:rsidRPr="006F3883" w14:paraId="799D09BF" w14:textId="77777777" w:rsidTr="00162D07">
        <w:trPr>
          <w:trHeight w:val="227"/>
        </w:trPr>
        <w:tc>
          <w:tcPr>
            <w:tcW w:w="598" w:type="dxa"/>
            <w:vAlign w:val="center"/>
          </w:tcPr>
          <w:p w14:paraId="188EB9D1" w14:textId="77777777" w:rsidR="004745A3" w:rsidRPr="006F3883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598" w:type="dxa"/>
            <w:vAlign w:val="center"/>
          </w:tcPr>
          <w:p w14:paraId="367B4BB6" w14:textId="77777777" w:rsidR="004745A3" w:rsidRPr="006F3883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60</w:t>
            </w:r>
          </w:p>
        </w:tc>
        <w:tc>
          <w:tcPr>
            <w:tcW w:w="598" w:type="dxa"/>
            <w:vAlign w:val="center"/>
          </w:tcPr>
          <w:p w14:paraId="33145537" w14:textId="77777777" w:rsidR="004745A3" w:rsidRPr="006F3883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2E15FF7D" w14:textId="77777777" w:rsidR="004745A3" w:rsidRPr="006F3883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021" w:type="dxa"/>
            <w:vAlign w:val="center"/>
          </w:tcPr>
          <w:p w14:paraId="1CF73674" w14:textId="77777777" w:rsidR="004745A3" w:rsidRPr="006F3883" w:rsidRDefault="004745A3" w:rsidP="004745A3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부가 정보1</w:t>
            </w:r>
          </w:p>
        </w:tc>
        <w:tc>
          <w:tcPr>
            <w:tcW w:w="709" w:type="dxa"/>
            <w:vAlign w:val="center"/>
          </w:tcPr>
          <w:p w14:paraId="52F0C406" w14:textId="77777777" w:rsidR="004745A3" w:rsidRPr="006F3883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(1)</w:t>
            </w:r>
          </w:p>
        </w:tc>
      </w:tr>
      <w:tr w:rsidR="004745A3" w:rsidRPr="006F3883" w14:paraId="08A60A69" w14:textId="77777777" w:rsidTr="00162D07">
        <w:trPr>
          <w:trHeight w:val="227"/>
        </w:trPr>
        <w:tc>
          <w:tcPr>
            <w:tcW w:w="598" w:type="dxa"/>
            <w:vAlign w:val="center"/>
          </w:tcPr>
          <w:p w14:paraId="188BCFFD" w14:textId="77777777" w:rsidR="004745A3" w:rsidRPr="00ED622D" w:rsidRDefault="004745A3" w:rsidP="004745A3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ED622D">
              <w:rPr>
                <w:rFonts w:hAnsi="굴림" w:hint="eastAsia"/>
                <w:color w:val="000000" w:themeColor="text1"/>
                <w:lang w:eastAsia="ko-KR"/>
              </w:rPr>
              <w:t>7</w:t>
            </w:r>
          </w:p>
        </w:tc>
        <w:tc>
          <w:tcPr>
            <w:tcW w:w="598" w:type="dxa"/>
            <w:vAlign w:val="center"/>
          </w:tcPr>
          <w:p w14:paraId="46B6CA18" w14:textId="77777777" w:rsidR="004745A3" w:rsidRPr="00ED622D" w:rsidRDefault="004745A3" w:rsidP="004745A3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ED622D">
              <w:rPr>
                <w:rFonts w:hAnsi="굴림" w:hint="eastAsia"/>
                <w:color w:val="000000" w:themeColor="text1"/>
                <w:lang w:eastAsia="ko-KR"/>
              </w:rPr>
              <w:t>62</w:t>
            </w:r>
          </w:p>
        </w:tc>
        <w:tc>
          <w:tcPr>
            <w:tcW w:w="598" w:type="dxa"/>
            <w:vAlign w:val="center"/>
          </w:tcPr>
          <w:p w14:paraId="6D73C27F" w14:textId="77777777" w:rsidR="004745A3" w:rsidRPr="00ED622D" w:rsidRDefault="004745A3" w:rsidP="004745A3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ED622D">
              <w:rPr>
                <w:rFonts w:hAnsi="굴림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506" w:type="dxa"/>
            <w:vAlign w:val="center"/>
          </w:tcPr>
          <w:p w14:paraId="0CF982CB" w14:textId="77777777" w:rsidR="004745A3" w:rsidRPr="00ED622D" w:rsidRDefault="004745A3" w:rsidP="004745A3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ED622D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021" w:type="dxa"/>
            <w:vAlign w:val="center"/>
          </w:tcPr>
          <w:p w14:paraId="5B1B5493" w14:textId="77777777" w:rsidR="004745A3" w:rsidRPr="00ED622D" w:rsidRDefault="004745A3" w:rsidP="00607B35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ED622D">
              <w:rPr>
                <w:rFonts w:hAnsi="굴림" w:hint="eastAsia"/>
                <w:color w:val="000000" w:themeColor="text1"/>
                <w:lang w:eastAsia="ko-KR"/>
              </w:rPr>
              <w:t>부가 정보2</w:t>
            </w:r>
          </w:p>
        </w:tc>
        <w:tc>
          <w:tcPr>
            <w:tcW w:w="709" w:type="dxa"/>
            <w:vAlign w:val="center"/>
          </w:tcPr>
          <w:p w14:paraId="42887966" w14:textId="77777777" w:rsidR="004745A3" w:rsidRPr="00ED622D" w:rsidRDefault="00C8118C" w:rsidP="004745A3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ED622D">
              <w:rPr>
                <w:rFonts w:hAnsi="굴림" w:hint="eastAsia"/>
                <w:color w:val="000000" w:themeColor="text1"/>
                <w:lang w:eastAsia="ko-KR"/>
              </w:rPr>
              <w:t>(2)</w:t>
            </w:r>
          </w:p>
        </w:tc>
      </w:tr>
      <w:tr w:rsidR="004745A3" w:rsidRPr="006F3883" w14:paraId="67DB3477" w14:textId="77777777" w:rsidTr="00162D07">
        <w:trPr>
          <w:trHeight w:val="227"/>
        </w:trPr>
        <w:tc>
          <w:tcPr>
            <w:tcW w:w="598" w:type="dxa"/>
            <w:vAlign w:val="center"/>
          </w:tcPr>
          <w:p w14:paraId="64EA1524" w14:textId="77777777" w:rsidR="004745A3" w:rsidRPr="006F3883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98" w:type="dxa"/>
            <w:vAlign w:val="center"/>
          </w:tcPr>
          <w:p w14:paraId="0339EC5C" w14:textId="77777777" w:rsidR="004745A3" w:rsidRPr="006F3883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63</w:t>
            </w:r>
          </w:p>
        </w:tc>
        <w:tc>
          <w:tcPr>
            <w:tcW w:w="598" w:type="dxa"/>
            <w:vAlign w:val="center"/>
          </w:tcPr>
          <w:p w14:paraId="602D3693" w14:textId="77777777" w:rsidR="004745A3" w:rsidRPr="00E02295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06" w:type="dxa"/>
            <w:vAlign w:val="center"/>
          </w:tcPr>
          <w:p w14:paraId="4193853D" w14:textId="77777777" w:rsidR="004745A3" w:rsidRPr="00E02295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021" w:type="dxa"/>
            <w:vAlign w:val="center"/>
          </w:tcPr>
          <w:p w14:paraId="536B4BDA" w14:textId="77777777" w:rsidR="004745A3" w:rsidRPr="00E02295" w:rsidRDefault="004745A3" w:rsidP="004745A3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확장기능</w:t>
            </w:r>
            <w:r w:rsidR="00192226">
              <w:rPr>
                <w:rFonts w:hAnsi="굴림" w:hint="eastAsia"/>
                <w:lang w:eastAsia="ko-KR"/>
              </w:rPr>
              <w:t>(선택사항)</w:t>
            </w:r>
            <w:r>
              <w:rPr>
                <w:rFonts w:hAnsi="굴림" w:hint="eastAsia"/>
                <w:lang w:eastAsia="ko-KR"/>
              </w:rPr>
              <w:t xml:space="preserve"> 개수</w:t>
            </w:r>
          </w:p>
        </w:tc>
        <w:tc>
          <w:tcPr>
            <w:tcW w:w="709" w:type="dxa"/>
            <w:vAlign w:val="center"/>
          </w:tcPr>
          <w:p w14:paraId="5649CA1A" w14:textId="77777777" w:rsidR="004745A3" w:rsidRPr="006F3883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4745A3" w:rsidRPr="00915D84" w14:paraId="66F1BFEA" w14:textId="77777777" w:rsidTr="00162D07">
        <w:trPr>
          <w:trHeight w:val="227"/>
        </w:trPr>
        <w:tc>
          <w:tcPr>
            <w:tcW w:w="1196" w:type="dxa"/>
            <w:gridSpan w:val="2"/>
            <w:vAlign w:val="center"/>
          </w:tcPr>
          <w:p w14:paraId="5F789E15" w14:textId="77777777" w:rsidR="004745A3" w:rsidRPr="001D10EC" w:rsidRDefault="004745A3" w:rsidP="004745A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1D10EC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98" w:type="dxa"/>
            <w:vAlign w:val="center"/>
          </w:tcPr>
          <w:p w14:paraId="31557834" w14:textId="77777777" w:rsidR="004745A3" w:rsidRPr="001D10EC" w:rsidRDefault="004745A3" w:rsidP="004745A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/>
                <w:b/>
                <w:lang w:eastAsia="ko-KR"/>
              </w:rPr>
              <w:t>64</w:t>
            </w:r>
          </w:p>
        </w:tc>
        <w:tc>
          <w:tcPr>
            <w:tcW w:w="506" w:type="dxa"/>
            <w:vAlign w:val="center"/>
          </w:tcPr>
          <w:p w14:paraId="36F11DEF" w14:textId="77777777" w:rsidR="004745A3" w:rsidRPr="001D10EC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6021" w:type="dxa"/>
            <w:vAlign w:val="center"/>
          </w:tcPr>
          <w:p w14:paraId="5B1638C2" w14:textId="77777777" w:rsidR="004745A3" w:rsidRPr="001D10EC" w:rsidRDefault="004745A3" w:rsidP="004745A3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709" w:type="dxa"/>
            <w:vAlign w:val="center"/>
          </w:tcPr>
          <w:p w14:paraId="7E8C49A2" w14:textId="77777777" w:rsidR="004745A3" w:rsidRPr="00915D84" w:rsidRDefault="004745A3" w:rsidP="004745A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635C5BC8" w14:textId="77777777" w:rsidR="005900CF" w:rsidRPr="001D10EC" w:rsidRDefault="005900CF" w:rsidP="00041CDD">
      <w:pPr>
        <w:ind w:rightChars="-22" w:right="-44"/>
        <w:rPr>
          <w:lang w:eastAsia="ko-KR"/>
        </w:rPr>
      </w:pPr>
    </w:p>
    <w:p w14:paraId="6939F772" w14:textId="77777777" w:rsidR="005A0040" w:rsidRDefault="00041CDD" w:rsidP="008008B4">
      <w:pPr>
        <w:numPr>
          <w:ilvl w:val="0"/>
          <w:numId w:val="9"/>
        </w:numPr>
        <w:ind w:rightChars="-22" w:right="-44"/>
        <w:rPr>
          <w:lang w:eastAsia="ko-KR"/>
        </w:rPr>
      </w:pPr>
      <w:r>
        <w:rPr>
          <w:rFonts w:hint="eastAsia"/>
          <w:lang w:eastAsia="ko-KR"/>
        </w:rPr>
        <w:t>부가정보</w:t>
      </w:r>
      <w:r w:rsidR="006A46B9">
        <w:rPr>
          <w:rFonts w:hint="eastAsia"/>
          <w:lang w:eastAsia="ko-KR"/>
        </w:rPr>
        <w:t xml:space="preserve"> 1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264"/>
        <w:gridCol w:w="3943"/>
        <w:gridCol w:w="991"/>
        <w:gridCol w:w="708"/>
      </w:tblGrid>
      <w:tr w:rsidR="00DB5508" w:rsidRPr="00DA7255" w14:paraId="067462F3" w14:textId="77777777" w:rsidTr="000A13AF">
        <w:tc>
          <w:tcPr>
            <w:tcW w:w="555" w:type="dxa"/>
            <w:shd w:val="clear" w:color="auto" w:fill="C0C0C0"/>
          </w:tcPr>
          <w:p w14:paraId="6FD6D0EA" w14:textId="77777777" w:rsidR="00DB5508" w:rsidRPr="00335743" w:rsidRDefault="00DB5508" w:rsidP="000A13A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280" w:type="dxa"/>
            <w:shd w:val="clear" w:color="auto" w:fill="C0C0C0"/>
          </w:tcPr>
          <w:p w14:paraId="1F198E8E" w14:textId="77777777" w:rsidR="00DB5508" w:rsidRPr="00335743" w:rsidRDefault="00DB5508" w:rsidP="000A13A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4961" w:type="dxa"/>
            <w:gridSpan w:val="2"/>
            <w:shd w:val="clear" w:color="auto" w:fill="C0C0C0"/>
          </w:tcPr>
          <w:p w14:paraId="327EA6A4" w14:textId="77777777" w:rsidR="00DB5508" w:rsidRPr="00335743" w:rsidRDefault="00DB5508" w:rsidP="000A13A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709" w:type="dxa"/>
            <w:shd w:val="clear" w:color="auto" w:fill="C0C0C0"/>
          </w:tcPr>
          <w:p w14:paraId="3FCBBF3D" w14:textId="77777777" w:rsidR="00DB5508" w:rsidRPr="00335743" w:rsidRDefault="00DB5508" w:rsidP="000A13AF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DB5508" w:rsidRPr="00DA7255" w14:paraId="6B02B267" w14:textId="77777777" w:rsidTr="000A13AF">
        <w:tc>
          <w:tcPr>
            <w:tcW w:w="555" w:type="dxa"/>
            <w:vAlign w:val="center"/>
          </w:tcPr>
          <w:p w14:paraId="3A04CB4F" w14:textId="77777777" w:rsidR="00DB5508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2280" w:type="dxa"/>
            <w:vAlign w:val="center"/>
          </w:tcPr>
          <w:p w14:paraId="64F87707" w14:textId="77777777" w:rsidR="00DB5508" w:rsidRDefault="00DB5508" w:rsidP="000A13AF">
            <w:r w:rsidRPr="00900BD4">
              <w:rPr>
                <w:rFonts w:hAnsi="굴림" w:hint="eastAsia"/>
                <w:lang w:eastAsia="ko-KR"/>
              </w:rPr>
              <w:t>0000 0000 0000 00</w:t>
            </w:r>
            <w:r w:rsidRPr="005A3089">
              <w:rPr>
                <w:rFonts w:hAnsi="굴림" w:hint="eastAsia"/>
                <w:color w:val="FF0000"/>
                <w:lang w:eastAsia="ko-KR"/>
              </w:rPr>
              <w:t>11</w:t>
            </w:r>
          </w:p>
        </w:tc>
        <w:tc>
          <w:tcPr>
            <w:tcW w:w="4961" w:type="dxa"/>
            <w:gridSpan w:val="2"/>
          </w:tcPr>
          <w:p w14:paraId="2AFB45E0" w14:textId="77777777" w:rsidR="00D70BC2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[탐색 Type]</w:t>
            </w:r>
          </w:p>
          <w:p w14:paraId="04B45F4C" w14:textId="77777777" w:rsidR="00DB5508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 </w:t>
            </w:r>
            <w:proofErr w:type="gramStart"/>
            <w:r>
              <w:rPr>
                <w:rFonts w:hAnsi="굴림" w:hint="eastAsia"/>
                <w:lang w:eastAsia="ko-KR"/>
              </w:rPr>
              <w:t>0 :</w:t>
            </w:r>
            <w:proofErr w:type="gramEnd"/>
            <w:r>
              <w:rPr>
                <w:rFonts w:hAnsi="굴림" w:hint="eastAsia"/>
                <w:lang w:eastAsia="ko-KR"/>
              </w:rPr>
              <w:t xml:space="preserve"> </w:t>
            </w:r>
            <w:proofErr w:type="spellStart"/>
            <w:r>
              <w:rPr>
                <w:rFonts w:hAnsi="굴림" w:hint="eastAsia"/>
                <w:lang w:eastAsia="ko-KR"/>
              </w:rPr>
              <w:t>일반탐색</w:t>
            </w:r>
            <w:proofErr w:type="spellEnd"/>
            <w:r>
              <w:rPr>
                <w:rFonts w:hAnsi="굴림" w:hint="eastAsia"/>
                <w:lang w:eastAsia="ko-KR"/>
              </w:rPr>
              <w:t>,</w:t>
            </w:r>
            <w:r w:rsidR="00D70BC2">
              <w:rPr>
                <w:rFonts w:hAnsi="굴림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 xml:space="preserve">1 : </w:t>
            </w:r>
            <w:proofErr w:type="spellStart"/>
            <w:r>
              <w:rPr>
                <w:rFonts w:hAnsi="굴림" w:hint="eastAsia"/>
                <w:lang w:eastAsia="ko-KR"/>
              </w:rPr>
              <w:t>재탐색</w:t>
            </w:r>
            <w:proofErr w:type="spellEnd"/>
            <w:r>
              <w:rPr>
                <w:rFonts w:hAnsi="굴림" w:hint="eastAsia"/>
                <w:lang w:eastAsia="ko-KR"/>
              </w:rPr>
              <w:t>(일반)</w:t>
            </w:r>
          </w:p>
          <w:p w14:paraId="16B88D93" w14:textId="77777777" w:rsidR="00DB5508" w:rsidRPr="00DA7255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proofErr w:type="gramStart"/>
            <w:r>
              <w:rPr>
                <w:rFonts w:hAnsi="굴림" w:hint="eastAsia"/>
                <w:lang w:eastAsia="ko-KR"/>
              </w:rPr>
              <w:t>2 :</w:t>
            </w:r>
            <w:proofErr w:type="gramEnd"/>
            <w:r>
              <w:rPr>
                <w:rFonts w:hAnsi="굴림" w:hint="eastAsia"/>
                <w:lang w:eastAsia="ko-KR"/>
              </w:rPr>
              <w:t xml:space="preserve"> </w:t>
            </w:r>
            <w:proofErr w:type="spellStart"/>
            <w:r>
              <w:rPr>
                <w:rFonts w:hAnsi="굴림" w:hint="eastAsia"/>
                <w:lang w:eastAsia="ko-KR"/>
              </w:rPr>
              <w:t>재탐색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(교통), 3 : </w:t>
            </w:r>
            <w:proofErr w:type="spellStart"/>
            <w:r>
              <w:rPr>
                <w:rFonts w:hAnsi="굴림" w:hint="eastAsia"/>
                <w:lang w:eastAsia="ko-KR"/>
              </w:rPr>
              <w:t>재탐색</w:t>
            </w:r>
            <w:proofErr w:type="spellEnd"/>
            <w:r>
              <w:rPr>
                <w:rFonts w:hAnsi="굴림" w:hint="eastAsia"/>
                <w:lang w:eastAsia="ko-KR"/>
              </w:rPr>
              <w:t>(이탈)</w:t>
            </w:r>
          </w:p>
        </w:tc>
        <w:tc>
          <w:tcPr>
            <w:tcW w:w="709" w:type="dxa"/>
            <w:vAlign w:val="center"/>
          </w:tcPr>
          <w:p w14:paraId="411C0543" w14:textId="77777777" w:rsidR="00DB5508" w:rsidRPr="00DA7255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0~3</w:t>
            </w:r>
          </w:p>
        </w:tc>
      </w:tr>
      <w:tr w:rsidR="00DB5508" w:rsidRPr="00DA7255" w14:paraId="4BB41D41" w14:textId="77777777" w:rsidTr="000A13AF">
        <w:tc>
          <w:tcPr>
            <w:tcW w:w="555" w:type="dxa"/>
          </w:tcPr>
          <w:p w14:paraId="61831C2B" w14:textId="77777777" w:rsidR="00DB5508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2</w:t>
            </w:r>
          </w:p>
        </w:tc>
        <w:tc>
          <w:tcPr>
            <w:tcW w:w="2280" w:type="dxa"/>
          </w:tcPr>
          <w:p w14:paraId="7DDC761C" w14:textId="77777777" w:rsidR="00DB5508" w:rsidRDefault="00DB5508" w:rsidP="000A13AF">
            <w:r w:rsidRPr="00900BD4">
              <w:rPr>
                <w:rFonts w:hAnsi="굴림" w:hint="eastAsia"/>
                <w:lang w:eastAsia="ko-KR"/>
              </w:rPr>
              <w:t xml:space="preserve">0000 0000 0000 </w:t>
            </w:r>
            <w:r>
              <w:rPr>
                <w:rFonts w:hAnsi="굴림"/>
                <w:lang w:eastAsia="ko-KR"/>
              </w:rPr>
              <w:t>0</w:t>
            </w:r>
            <w:r w:rsidRPr="005A3089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4961" w:type="dxa"/>
            <w:gridSpan w:val="2"/>
          </w:tcPr>
          <w:p w14:paraId="0DABFDDF" w14:textId="77777777" w:rsidR="00DB5508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Smart </w:t>
            </w:r>
            <w:proofErr w:type="spellStart"/>
            <w:r>
              <w:rPr>
                <w:rFonts w:hAnsi="굴림" w:hint="eastAsia"/>
                <w:lang w:eastAsia="ko-KR"/>
              </w:rPr>
              <w:t>재탐색</w:t>
            </w:r>
            <w:proofErr w:type="spellEnd"/>
          </w:p>
        </w:tc>
        <w:tc>
          <w:tcPr>
            <w:tcW w:w="709" w:type="dxa"/>
            <w:vAlign w:val="center"/>
          </w:tcPr>
          <w:p w14:paraId="1A37047E" w14:textId="77777777" w:rsidR="00DB5508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0, 1</w:t>
            </w:r>
          </w:p>
        </w:tc>
      </w:tr>
      <w:tr w:rsidR="00DB5508" w:rsidRPr="00DA7255" w14:paraId="35FB4D46" w14:textId="77777777" w:rsidTr="000A13AF">
        <w:tc>
          <w:tcPr>
            <w:tcW w:w="555" w:type="dxa"/>
          </w:tcPr>
          <w:p w14:paraId="57D32B64" w14:textId="77777777" w:rsidR="00DB5508" w:rsidRPr="00DA7255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3</w:t>
            </w:r>
          </w:p>
        </w:tc>
        <w:tc>
          <w:tcPr>
            <w:tcW w:w="2280" w:type="dxa"/>
          </w:tcPr>
          <w:p w14:paraId="5B3480EE" w14:textId="77777777" w:rsidR="00DB5508" w:rsidRDefault="00DB5508" w:rsidP="000A13AF">
            <w:r w:rsidRPr="00900BD4">
              <w:rPr>
                <w:rFonts w:hAnsi="굴림" w:hint="eastAsia"/>
                <w:lang w:eastAsia="ko-KR"/>
              </w:rPr>
              <w:t>0000 0000 00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 xml:space="preserve">0 </w:t>
            </w:r>
            <w:r w:rsidRPr="005A3089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000</w:t>
            </w:r>
          </w:p>
        </w:tc>
        <w:tc>
          <w:tcPr>
            <w:tcW w:w="4961" w:type="dxa"/>
            <w:gridSpan w:val="2"/>
          </w:tcPr>
          <w:p w14:paraId="08430FFE" w14:textId="77777777" w:rsidR="00DB5508" w:rsidRPr="00955E56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목적지 방향성 탐색</w:t>
            </w:r>
          </w:p>
        </w:tc>
        <w:tc>
          <w:tcPr>
            <w:tcW w:w="709" w:type="dxa"/>
          </w:tcPr>
          <w:p w14:paraId="0FC93B79" w14:textId="77777777" w:rsidR="00DB5508" w:rsidRPr="00DA7255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0, 1</w:t>
            </w:r>
          </w:p>
        </w:tc>
      </w:tr>
      <w:tr w:rsidR="00DB5508" w14:paraId="6ED0AAB9" w14:textId="77777777" w:rsidTr="000A13AF">
        <w:tc>
          <w:tcPr>
            <w:tcW w:w="555" w:type="dxa"/>
          </w:tcPr>
          <w:p w14:paraId="04D058BD" w14:textId="77777777" w:rsidR="00DB5508" w:rsidRPr="00DA7255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4</w:t>
            </w:r>
          </w:p>
        </w:tc>
        <w:tc>
          <w:tcPr>
            <w:tcW w:w="2280" w:type="dxa"/>
          </w:tcPr>
          <w:p w14:paraId="47E90A20" w14:textId="77777777" w:rsidR="00DB5508" w:rsidRDefault="00DB5508" w:rsidP="000A13AF">
            <w:r w:rsidRPr="00900BD4">
              <w:rPr>
                <w:rFonts w:hAnsi="굴림" w:hint="eastAsia"/>
                <w:lang w:eastAsia="ko-KR"/>
              </w:rPr>
              <w:t>0000 0000 0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 w:rsidRPr="005A3089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 xml:space="preserve"> 0000</w:t>
            </w:r>
          </w:p>
        </w:tc>
        <w:tc>
          <w:tcPr>
            <w:tcW w:w="4961" w:type="dxa"/>
            <w:gridSpan w:val="2"/>
          </w:tcPr>
          <w:p w14:paraId="523641B2" w14:textId="77777777" w:rsidR="00DB5508" w:rsidRPr="00955E56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회전규제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고려 탐색</w:t>
            </w:r>
          </w:p>
        </w:tc>
        <w:tc>
          <w:tcPr>
            <w:tcW w:w="709" w:type="dxa"/>
          </w:tcPr>
          <w:p w14:paraId="06831BDD" w14:textId="77777777" w:rsidR="00DB5508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0, 1</w:t>
            </w:r>
          </w:p>
        </w:tc>
      </w:tr>
      <w:tr w:rsidR="00DB5508" w14:paraId="1287104B" w14:textId="77777777" w:rsidTr="000A13AF">
        <w:tc>
          <w:tcPr>
            <w:tcW w:w="555" w:type="dxa"/>
          </w:tcPr>
          <w:p w14:paraId="5632794F" w14:textId="77777777" w:rsidR="00DB5508" w:rsidRPr="00DA7255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5</w:t>
            </w:r>
          </w:p>
        </w:tc>
        <w:tc>
          <w:tcPr>
            <w:tcW w:w="2280" w:type="dxa"/>
          </w:tcPr>
          <w:p w14:paraId="6964C083" w14:textId="77777777" w:rsidR="00DB5508" w:rsidRDefault="00DB5508" w:rsidP="000A13AF">
            <w:r w:rsidRPr="00900BD4">
              <w:rPr>
                <w:rFonts w:hAnsi="굴림" w:hint="eastAsia"/>
                <w:lang w:eastAsia="ko-KR"/>
              </w:rPr>
              <w:t xml:space="preserve">0000 0000 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 w:rsidRPr="005A3089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0 0000</w:t>
            </w:r>
          </w:p>
        </w:tc>
        <w:tc>
          <w:tcPr>
            <w:tcW w:w="4961" w:type="dxa"/>
            <w:gridSpan w:val="2"/>
          </w:tcPr>
          <w:p w14:paraId="593A423F" w14:textId="77777777" w:rsidR="00DB5508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경로선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이원화 (가상 분리된 </w:t>
            </w:r>
            <w:proofErr w:type="spellStart"/>
            <w:r>
              <w:rPr>
                <w:rFonts w:hAnsi="굴림" w:hint="eastAsia"/>
                <w:lang w:eastAsia="ko-KR"/>
              </w:rPr>
              <w:t>경로선</w:t>
            </w:r>
            <w:proofErr w:type="spellEnd"/>
            <w:r>
              <w:rPr>
                <w:rFonts w:hAnsi="굴림" w:hint="eastAsia"/>
                <w:lang w:eastAsia="ko-KR"/>
              </w:rPr>
              <w:t>)</w:t>
            </w:r>
          </w:p>
        </w:tc>
        <w:tc>
          <w:tcPr>
            <w:tcW w:w="709" w:type="dxa"/>
          </w:tcPr>
          <w:p w14:paraId="2B0C50DE" w14:textId="77777777" w:rsidR="00DB5508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0, 1</w:t>
            </w:r>
          </w:p>
        </w:tc>
      </w:tr>
      <w:tr w:rsidR="00DB5508" w14:paraId="5212A448" w14:textId="77777777" w:rsidTr="000A13AF">
        <w:trPr>
          <w:trHeight w:val="181"/>
        </w:trPr>
        <w:tc>
          <w:tcPr>
            <w:tcW w:w="555" w:type="dxa"/>
            <w:vAlign w:val="center"/>
          </w:tcPr>
          <w:p w14:paraId="6288D733" w14:textId="77777777" w:rsidR="00DB5508" w:rsidRPr="005552CD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5552CD">
              <w:rPr>
                <w:rFonts w:hAnsi="굴림"/>
                <w:lang w:eastAsia="ko-KR"/>
              </w:rPr>
              <w:t>6</w:t>
            </w:r>
          </w:p>
        </w:tc>
        <w:tc>
          <w:tcPr>
            <w:tcW w:w="2280" w:type="dxa"/>
          </w:tcPr>
          <w:p w14:paraId="36B4A415" w14:textId="77777777" w:rsidR="00DB5508" w:rsidRDefault="00DB5508" w:rsidP="000A13AF">
            <w:r w:rsidRPr="00900BD4">
              <w:rPr>
                <w:rFonts w:hAnsi="굴림" w:hint="eastAsia"/>
                <w:lang w:eastAsia="ko-KR"/>
              </w:rPr>
              <w:t>0000 000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 xml:space="preserve"> 0</w:t>
            </w:r>
            <w:r w:rsidRPr="005A3089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00 0000</w:t>
            </w:r>
          </w:p>
        </w:tc>
        <w:tc>
          <w:tcPr>
            <w:tcW w:w="3969" w:type="dxa"/>
          </w:tcPr>
          <w:p w14:paraId="4B078A54" w14:textId="77777777" w:rsidR="00DB5508" w:rsidRPr="005552CD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r w:rsidRPr="005552CD">
              <w:rPr>
                <w:rFonts w:hAnsi="굴림" w:hint="eastAsia"/>
                <w:lang w:eastAsia="ko-KR"/>
              </w:rPr>
              <w:t>탐색된 모든 경로 전달</w:t>
            </w:r>
          </w:p>
        </w:tc>
        <w:tc>
          <w:tcPr>
            <w:tcW w:w="992" w:type="dxa"/>
          </w:tcPr>
          <w:p w14:paraId="7B52840A" w14:textId="77777777" w:rsidR="00DB5508" w:rsidRPr="005552CD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r w:rsidRPr="005552CD">
              <w:rPr>
                <w:rFonts w:hAnsi="굴림" w:hint="eastAsia"/>
                <w:lang w:eastAsia="ko-KR"/>
              </w:rPr>
              <w:t>개발용</w:t>
            </w:r>
          </w:p>
        </w:tc>
        <w:tc>
          <w:tcPr>
            <w:tcW w:w="709" w:type="dxa"/>
          </w:tcPr>
          <w:p w14:paraId="27A0776F" w14:textId="77777777" w:rsidR="00DB5508" w:rsidRPr="005552CD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5552CD">
              <w:rPr>
                <w:rFonts w:hAnsi="굴림" w:hint="eastAsia"/>
                <w:lang w:eastAsia="ko-KR"/>
              </w:rPr>
              <w:t>0, 1</w:t>
            </w:r>
          </w:p>
        </w:tc>
      </w:tr>
      <w:tr w:rsidR="00DB5508" w14:paraId="4790F14E" w14:textId="77777777" w:rsidTr="000A13AF">
        <w:trPr>
          <w:trHeight w:val="270"/>
        </w:trPr>
        <w:tc>
          <w:tcPr>
            <w:tcW w:w="555" w:type="dxa"/>
            <w:vAlign w:val="center"/>
          </w:tcPr>
          <w:p w14:paraId="30353885" w14:textId="77777777" w:rsidR="00DB5508" w:rsidRPr="005552CD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5552CD"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2280" w:type="dxa"/>
            <w:vAlign w:val="center"/>
          </w:tcPr>
          <w:p w14:paraId="04C62268" w14:textId="77777777" w:rsidR="00DB5508" w:rsidRDefault="00DB5508" w:rsidP="000A13AF">
            <w:r w:rsidRPr="00900BD4">
              <w:rPr>
                <w:rFonts w:hAnsi="굴림" w:hint="eastAsia"/>
                <w:lang w:eastAsia="ko-KR"/>
              </w:rPr>
              <w:t>0000 000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 xml:space="preserve"> </w:t>
            </w:r>
            <w:r w:rsidRPr="003326A9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00 0000</w:t>
            </w:r>
          </w:p>
        </w:tc>
        <w:tc>
          <w:tcPr>
            <w:tcW w:w="3969" w:type="dxa"/>
          </w:tcPr>
          <w:p w14:paraId="4022AC53" w14:textId="77777777" w:rsidR="00DB5508" w:rsidRPr="005552CD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5552CD">
              <w:rPr>
                <w:rFonts w:hAnsi="굴림" w:hint="eastAsia"/>
                <w:lang w:eastAsia="ko-KR"/>
              </w:rPr>
              <w:t>탐색결과</w:t>
            </w:r>
            <w:proofErr w:type="spellEnd"/>
            <w:r w:rsidRPr="005552CD">
              <w:rPr>
                <w:rFonts w:hAnsi="굴림" w:hint="eastAsia"/>
                <w:lang w:eastAsia="ko-KR"/>
              </w:rPr>
              <w:t xml:space="preserve"> 전달방법</w:t>
            </w:r>
          </w:p>
          <w:p w14:paraId="0D39BD01" w14:textId="77777777" w:rsidR="00DB5508" w:rsidRPr="005552CD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proofErr w:type="gramStart"/>
            <w:r w:rsidRPr="005552CD">
              <w:rPr>
                <w:rFonts w:hAnsi="굴림"/>
                <w:lang w:eastAsia="ko-KR"/>
              </w:rPr>
              <w:t>0 :</w:t>
            </w:r>
            <w:proofErr w:type="gramEnd"/>
            <w:r w:rsidRPr="005552CD">
              <w:rPr>
                <w:rFonts w:hAnsi="굴림"/>
                <w:lang w:eastAsia="ko-KR"/>
              </w:rPr>
              <w:t xml:space="preserve"> Stream</w:t>
            </w:r>
            <w:r w:rsidRPr="005552CD">
              <w:rPr>
                <w:rFonts w:hAnsi="굴림" w:hint="eastAsia"/>
                <w:lang w:eastAsia="ko-KR"/>
              </w:rPr>
              <w:t>전송</w:t>
            </w:r>
            <w:r w:rsidRPr="005552CD">
              <w:rPr>
                <w:rFonts w:hAnsi="굴림"/>
                <w:lang w:eastAsia="ko-KR"/>
              </w:rPr>
              <w:t xml:space="preserve">, </w:t>
            </w:r>
            <w:r w:rsidRPr="005552CD">
              <w:rPr>
                <w:rFonts w:hAnsi="굴림" w:hint="eastAsia"/>
                <w:lang w:eastAsia="ko-KR"/>
              </w:rPr>
              <w:t xml:space="preserve">1 : </w:t>
            </w:r>
            <w:proofErr w:type="spellStart"/>
            <w:r w:rsidRPr="005552CD">
              <w:rPr>
                <w:rFonts w:hAnsi="굴림" w:hint="eastAsia"/>
                <w:lang w:eastAsia="ko-KR"/>
              </w:rPr>
              <w:t>파일저장</w:t>
            </w:r>
            <w:proofErr w:type="spellEnd"/>
          </w:p>
        </w:tc>
        <w:tc>
          <w:tcPr>
            <w:tcW w:w="992" w:type="dxa"/>
            <w:vAlign w:val="center"/>
          </w:tcPr>
          <w:p w14:paraId="7B148276" w14:textId="77777777" w:rsidR="00DB5508" w:rsidRPr="005552CD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r w:rsidRPr="005552CD">
              <w:rPr>
                <w:rFonts w:hAnsi="굴림"/>
                <w:lang w:eastAsia="ko-KR"/>
              </w:rPr>
              <w:t>PND</w:t>
            </w:r>
            <w:r w:rsidRPr="005552CD">
              <w:rPr>
                <w:rFonts w:hAnsi="굴림" w:hint="eastAsia"/>
                <w:lang w:eastAsia="ko-KR"/>
              </w:rPr>
              <w:t>용</w:t>
            </w:r>
          </w:p>
        </w:tc>
        <w:tc>
          <w:tcPr>
            <w:tcW w:w="709" w:type="dxa"/>
            <w:vAlign w:val="center"/>
          </w:tcPr>
          <w:p w14:paraId="5CDDE46C" w14:textId="77777777" w:rsidR="00DB5508" w:rsidRPr="005552CD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5552CD">
              <w:rPr>
                <w:rFonts w:hAnsi="굴림" w:hint="eastAsia"/>
                <w:lang w:eastAsia="ko-KR"/>
              </w:rPr>
              <w:t>0, 1</w:t>
            </w:r>
          </w:p>
        </w:tc>
      </w:tr>
      <w:tr w:rsidR="00DB5508" w14:paraId="72972468" w14:textId="77777777" w:rsidTr="000A13AF">
        <w:trPr>
          <w:trHeight w:val="270"/>
        </w:trPr>
        <w:tc>
          <w:tcPr>
            <w:tcW w:w="555" w:type="dxa"/>
            <w:vAlign w:val="center"/>
          </w:tcPr>
          <w:p w14:paraId="1E8610A9" w14:textId="77777777" w:rsidR="00DB5508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2280" w:type="dxa"/>
          </w:tcPr>
          <w:p w14:paraId="1839D646" w14:textId="77777777" w:rsidR="00DB5508" w:rsidRPr="00900BD4" w:rsidRDefault="00DB5508" w:rsidP="000A13AF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0000 000</w:t>
            </w:r>
            <w:r w:rsidRPr="00F455C4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 xml:space="preserve"> </w:t>
            </w:r>
            <w:r w:rsidRPr="00F455C4">
              <w:rPr>
                <w:rFonts w:hAnsi="굴림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00 0000</w:t>
            </w:r>
          </w:p>
        </w:tc>
        <w:tc>
          <w:tcPr>
            <w:tcW w:w="4961" w:type="dxa"/>
            <w:gridSpan w:val="2"/>
          </w:tcPr>
          <w:p w14:paraId="7DDDFBB7" w14:textId="77777777" w:rsidR="00DB5508" w:rsidRPr="006A46B9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6A46B9">
              <w:rPr>
                <w:rFonts w:hAnsi="굴림" w:hint="eastAsia"/>
                <w:lang w:eastAsia="ko-KR"/>
              </w:rPr>
              <w:t>요약결과</w:t>
            </w:r>
            <w:proofErr w:type="spellEnd"/>
            <w:r w:rsidRPr="006A46B9">
              <w:rPr>
                <w:rFonts w:hAnsi="굴림" w:hint="eastAsia"/>
                <w:lang w:eastAsia="ko-KR"/>
              </w:rPr>
              <w:t xml:space="preserve"> 사용(거리/시간)</w:t>
            </w:r>
          </w:p>
        </w:tc>
        <w:tc>
          <w:tcPr>
            <w:tcW w:w="709" w:type="dxa"/>
          </w:tcPr>
          <w:p w14:paraId="480E95D7" w14:textId="77777777" w:rsidR="00DB5508" w:rsidRPr="006A46B9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A46B9">
              <w:rPr>
                <w:rFonts w:hAnsi="굴림" w:hint="eastAsia"/>
                <w:lang w:eastAsia="ko-KR"/>
              </w:rPr>
              <w:t>0, 1</w:t>
            </w:r>
          </w:p>
        </w:tc>
      </w:tr>
      <w:tr w:rsidR="00DB5508" w14:paraId="31BD2332" w14:textId="77777777" w:rsidTr="000A13AF">
        <w:trPr>
          <w:trHeight w:val="270"/>
        </w:trPr>
        <w:tc>
          <w:tcPr>
            <w:tcW w:w="555" w:type="dxa"/>
            <w:vAlign w:val="center"/>
          </w:tcPr>
          <w:p w14:paraId="2B5C98AD" w14:textId="77777777" w:rsidR="00DB5508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9</w:t>
            </w:r>
          </w:p>
        </w:tc>
        <w:tc>
          <w:tcPr>
            <w:tcW w:w="2280" w:type="dxa"/>
          </w:tcPr>
          <w:p w14:paraId="1A59F818" w14:textId="77777777" w:rsidR="00DB5508" w:rsidRPr="00900BD4" w:rsidRDefault="00DB5508" w:rsidP="000A13AF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0000 00</w:t>
            </w:r>
            <w:r w:rsidRPr="00F455C4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0 00</w:t>
            </w:r>
            <w:r w:rsidRPr="00900BD4">
              <w:rPr>
                <w:rFonts w:hAnsi="굴림" w:hint="eastAsia"/>
                <w:lang w:eastAsia="ko-KR"/>
              </w:rPr>
              <w:t>00 0000</w:t>
            </w:r>
          </w:p>
        </w:tc>
        <w:tc>
          <w:tcPr>
            <w:tcW w:w="4961" w:type="dxa"/>
            <w:gridSpan w:val="2"/>
          </w:tcPr>
          <w:p w14:paraId="088F82FE" w14:textId="77777777" w:rsidR="00DB5508" w:rsidRPr="0069698C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r w:rsidRPr="0069698C">
              <w:rPr>
                <w:rFonts w:hAnsi="굴림" w:hint="eastAsia"/>
                <w:lang w:eastAsia="ko-KR"/>
              </w:rPr>
              <w:t xml:space="preserve">도로상 통행 </w:t>
            </w:r>
            <w:proofErr w:type="spellStart"/>
            <w:r w:rsidRPr="0069698C">
              <w:rPr>
                <w:rFonts w:hAnsi="굴림" w:hint="eastAsia"/>
                <w:lang w:eastAsia="ko-KR"/>
              </w:rPr>
              <w:t>제한지점</w:t>
            </w:r>
            <w:proofErr w:type="spellEnd"/>
            <w:r w:rsidRPr="0069698C">
              <w:rPr>
                <w:rFonts w:hAnsi="굴림" w:hint="eastAsia"/>
                <w:lang w:eastAsia="ko-KR"/>
              </w:rPr>
              <w:t xml:space="preserve"> </w:t>
            </w:r>
            <w:proofErr w:type="spellStart"/>
            <w:r w:rsidRPr="0069698C">
              <w:rPr>
                <w:rFonts w:hAnsi="굴림" w:hint="eastAsia"/>
                <w:lang w:eastAsia="ko-KR"/>
              </w:rPr>
              <w:t>강제통과</w:t>
            </w:r>
            <w:proofErr w:type="spellEnd"/>
          </w:p>
        </w:tc>
        <w:tc>
          <w:tcPr>
            <w:tcW w:w="709" w:type="dxa"/>
          </w:tcPr>
          <w:p w14:paraId="04A10EB0" w14:textId="77777777" w:rsidR="00DB5508" w:rsidRPr="0069698C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9698C">
              <w:rPr>
                <w:rFonts w:hAnsi="굴림" w:hint="eastAsia"/>
                <w:lang w:eastAsia="ko-KR"/>
              </w:rPr>
              <w:t>0, 1</w:t>
            </w:r>
          </w:p>
        </w:tc>
      </w:tr>
      <w:tr w:rsidR="00DB5508" w14:paraId="6AC972E7" w14:textId="77777777" w:rsidTr="000A13AF">
        <w:trPr>
          <w:trHeight w:val="270"/>
        </w:trPr>
        <w:tc>
          <w:tcPr>
            <w:tcW w:w="555" w:type="dxa"/>
            <w:vAlign w:val="center"/>
          </w:tcPr>
          <w:p w14:paraId="3FFC03EA" w14:textId="77777777" w:rsidR="00DB5508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10</w:t>
            </w:r>
          </w:p>
        </w:tc>
        <w:tc>
          <w:tcPr>
            <w:tcW w:w="2280" w:type="dxa"/>
          </w:tcPr>
          <w:p w14:paraId="422EFE2D" w14:textId="77777777" w:rsidR="00DB5508" w:rsidRPr="00900BD4" w:rsidRDefault="00DB5508" w:rsidP="000A13AF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0000 0</w:t>
            </w:r>
            <w:r w:rsidRPr="00F455C4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00 00</w:t>
            </w:r>
            <w:r w:rsidRPr="00900BD4">
              <w:rPr>
                <w:rFonts w:hAnsi="굴림" w:hint="eastAsia"/>
                <w:lang w:eastAsia="ko-KR"/>
              </w:rPr>
              <w:t>00 0000</w:t>
            </w:r>
          </w:p>
        </w:tc>
        <w:tc>
          <w:tcPr>
            <w:tcW w:w="4961" w:type="dxa"/>
            <w:gridSpan w:val="2"/>
          </w:tcPr>
          <w:p w14:paraId="1FD9D9D8" w14:textId="77777777" w:rsidR="00DB5508" w:rsidRPr="009F71F1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9F71F1">
              <w:rPr>
                <w:rFonts w:hAnsi="굴림" w:hint="eastAsia"/>
                <w:lang w:eastAsia="ko-KR"/>
              </w:rPr>
              <w:t>실수형</w:t>
            </w:r>
            <w:proofErr w:type="spellEnd"/>
            <w:r w:rsidRPr="009F71F1">
              <w:rPr>
                <w:rFonts w:hAnsi="굴림" w:hint="eastAsia"/>
                <w:lang w:eastAsia="ko-KR"/>
              </w:rPr>
              <w:t xml:space="preserve"> </w:t>
            </w:r>
            <w:r w:rsidRPr="009F71F1">
              <w:rPr>
                <w:rFonts w:hAnsi="굴림"/>
                <w:lang w:eastAsia="ko-KR"/>
              </w:rPr>
              <w:t xml:space="preserve">vertex </w:t>
            </w:r>
            <w:r w:rsidRPr="009F71F1">
              <w:rPr>
                <w:rFonts w:hAnsi="굴림" w:hint="eastAsia"/>
                <w:lang w:eastAsia="ko-KR"/>
              </w:rPr>
              <w:t>사용(</w:t>
            </w:r>
            <w:proofErr w:type="spellStart"/>
            <w:r w:rsidRPr="009F71F1">
              <w:rPr>
                <w:rFonts w:hAnsi="굴림" w:hint="eastAsia"/>
                <w:lang w:eastAsia="ko-KR"/>
              </w:rPr>
              <w:t>경로선</w:t>
            </w:r>
            <w:proofErr w:type="spellEnd"/>
            <w:r w:rsidRPr="009F71F1">
              <w:rPr>
                <w:rFonts w:hAnsi="굴림" w:hint="eastAsia"/>
                <w:lang w:eastAsia="ko-KR"/>
              </w:rPr>
              <w:t xml:space="preserve"> 이원화 </w:t>
            </w:r>
            <w:proofErr w:type="spellStart"/>
            <w:r w:rsidRPr="009F71F1">
              <w:rPr>
                <w:rFonts w:hAnsi="굴림" w:hint="eastAsia"/>
                <w:lang w:eastAsia="ko-KR"/>
              </w:rPr>
              <w:t>적용시만</w:t>
            </w:r>
            <w:proofErr w:type="spellEnd"/>
            <w:r w:rsidRPr="009F71F1">
              <w:rPr>
                <w:rFonts w:hAnsi="굴림" w:hint="eastAsia"/>
                <w:lang w:eastAsia="ko-KR"/>
              </w:rPr>
              <w:t xml:space="preserve"> 유효</w:t>
            </w:r>
            <w:r w:rsidRPr="009F71F1">
              <w:rPr>
                <w:rFonts w:hAnsi="굴림"/>
                <w:lang w:eastAsia="ko-KR"/>
              </w:rPr>
              <w:t>)</w:t>
            </w:r>
          </w:p>
        </w:tc>
        <w:tc>
          <w:tcPr>
            <w:tcW w:w="709" w:type="dxa"/>
          </w:tcPr>
          <w:p w14:paraId="0386F09D" w14:textId="77777777" w:rsidR="00DB5508" w:rsidRPr="009F71F1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F71F1">
              <w:rPr>
                <w:rFonts w:hAnsi="굴림" w:hint="eastAsia"/>
                <w:lang w:eastAsia="ko-KR"/>
              </w:rPr>
              <w:t>0, 1</w:t>
            </w:r>
          </w:p>
        </w:tc>
      </w:tr>
      <w:tr w:rsidR="00DB5508" w14:paraId="7F6BAA35" w14:textId="77777777" w:rsidTr="000A13AF">
        <w:trPr>
          <w:trHeight w:val="270"/>
        </w:trPr>
        <w:tc>
          <w:tcPr>
            <w:tcW w:w="555" w:type="dxa"/>
            <w:vAlign w:val="center"/>
          </w:tcPr>
          <w:p w14:paraId="4D49E6C7" w14:textId="77777777" w:rsidR="00DB5508" w:rsidRPr="007E526E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E526E">
              <w:rPr>
                <w:rFonts w:hAnsi="굴림" w:hint="eastAsia"/>
                <w:lang w:eastAsia="ko-KR"/>
              </w:rPr>
              <w:t>11</w:t>
            </w:r>
          </w:p>
        </w:tc>
        <w:tc>
          <w:tcPr>
            <w:tcW w:w="2280" w:type="dxa"/>
          </w:tcPr>
          <w:p w14:paraId="272738A3" w14:textId="77777777" w:rsidR="00DB5508" w:rsidRPr="00900BD4" w:rsidRDefault="00DB5508" w:rsidP="000A13AF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 xml:space="preserve">0000 </w:t>
            </w:r>
            <w:r w:rsidRPr="00F455C4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000 00</w:t>
            </w:r>
            <w:r w:rsidRPr="00900BD4">
              <w:rPr>
                <w:rFonts w:hAnsi="굴림" w:hint="eastAsia"/>
                <w:lang w:eastAsia="ko-KR"/>
              </w:rPr>
              <w:t>00 0000</w:t>
            </w:r>
          </w:p>
        </w:tc>
        <w:tc>
          <w:tcPr>
            <w:tcW w:w="4961" w:type="dxa"/>
            <w:gridSpan w:val="2"/>
          </w:tcPr>
          <w:p w14:paraId="26B47E9D" w14:textId="77777777" w:rsidR="00DB5508" w:rsidRPr="007E526E" w:rsidRDefault="003E5916" w:rsidP="000A13AF">
            <w:pPr>
              <w:ind w:rightChars="-22" w:right="-44"/>
              <w:rPr>
                <w:rFonts w:hAnsi="굴림"/>
                <w:lang w:eastAsia="ko-KR"/>
              </w:rPr>
            </w:pPr>
            <w:r w:rsidRPr="003E5916">
              <w:rPr>
                <w:rFonts w:hAnsi="굴림" w:hint="eastAsia"/>
                <w:color w:val="FF0000"/>
                <w:lang w:eastAsia="ko-KR"/>
              </w:rPr>
              <w:t>(서버)</w:t>
            </w:r>
            <w:r w:rsidR="00DB5508" w:rsidRPr="007E526E">
              <w:rPr>
                <w:rFonts w:hAnsi="굴림" w:hint="eastAsia"/>
                <w:lang w:eastAsia="ko-KR"/>
              </w:rPr>
              <w:t>추천,</w:t>
            </w:r>
            <w:r w:rsidR="00DB5508" w:rsidRPr="007E526E">
              <w:rPr>
                <w:rFonts w:hAnsi="굴림"/>
                <w:lang w:eastAsia="ko-KR"/>
              </w:rPr>
              <w:t xml:space="preserve"> </w:t>
            </w:r>
            <w:proofErr w:type="spellStart"/>
            <w:r w:rsidR="00DB5508" w:rsidRPr="007E526E">
              <w:rPr>
                <w:rFonts w:hAnsi="굴림" w:hint="eastAsia"/>
                <w:lang w:eastAsia="ko-KR"/>
              </w:rPr>
              <w:t>최소시간</w:t>
            </w:r>
            <w:proofErr w:type="spellEnd"/>
            <w:r w:rsidR="00DB5508" w:rsidRPr="007E526E">
              <w:rPr>
                <w:rFonts w:hAnsi="굴림" w:hint="eastAsia"/>
                <w:lang w:eastAsia="ko-KR"/>
              </w:rPr>
              <w:t xml:space="preserve"> 옵션 동시 표출 상태</w:t>
            </w:r>
          </w:p>
        </w:tc>
        <w:tc>
          <w:tcPr>
            <w:tcW w:w="709" w:type="dxa"/>
          </w:tcPr>
          <w:p w14:paraId="756A05C1" w14:textId="77777777" w:rsidR="00DB5508" w:rsidRPr="007E526E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E526E">
              <w:rPr>
                <w:rFonts w:hAnsi="굴림" w:hint="eastAsia"/>
                <w:lang w:eastAsia="ko-KR"/>
              </w:rPr>
              <w:t>0, 1</w:t>
            </w:r>
          </w:p>
        </w:tc>
      </w:tr>
      <w:tr w:rsidR="00DB5508" w14:paraId="7B34C523" w14:textId="77777777" w:rsidTr="000A13AF">
        <w:trPr>
          <w:trHeight w:val="270"/>
        </w:trPr>
        <w:tc>
          <w:tcPr>
            <w:tcW w:w="555" w:type="dxa"/>
            <w:vAlign w:val="center"/>
          </w:tcPr>
          <w:p w14:paraId="606D9F13" w14:textId="77777777" w:rsidR="00DB5508" w:rsidRPr="007E526E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E526E"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2280" w:type="dxa"/>
            <w:vAlign w:val="center"/>
          </w:tcPr>
          <w:p w14:paraId="687C846D" w14:textId="77777777" w:rsidR="00DB5508" w:rsidRPr="00900BD4" w:rsidRDefault="00DB5508" w:rsidP="000A13AF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000</w:t>
            </w:r>
            <w:r w:rsidRPr="00F455C4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00 00</w:t>
            </w:r>
            <w:r w:rsidRPr="00900BD4">
              <w:rPr>
                <w:rFonts w:hAnsi="굴림" w:hint="eastAsia"/>
                <w:lang w:eastAsia="ko-KR"/>
              </w:rPr>
              <w:t>00 0000</w:t>
            </w:r>
          </w:p>
        </w:tc>
        <w:tc>
          <w:tcPr>
            <w:tcW w:w="4961" w:type="dxa"/>
            <w:gridSpan w:val="2"/>
            <w:vAlign w:val="center"/>
          </w:tcPr>
          <w:p w14:paraId="0BF1325A" w14:textId="77777777" w:rsidR="00DB5508" w:rsidRPr="007E526E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r w:rsidRPr="007E526E">
              <w:rPr>
                <w:rFonts w:hAnsi="굴림" w:hint="eastAsia"/>
                <w:lang w:eastAsia="ko-KR"/>
              </w:rPr>
              <w:t>[</w:t>
            </w:r>
            <w:r w:rsidR="003E5916" w:rsidRPr="003E5916">
              <w:rPr>
                <w:rFonts w:hAnsi="굴림"/>
                <w:color w:val="FF0000"/>
                <w:lang w:eastAsia="ko-KR"/>
              </w:rPr>
              <w:t>(</w:t>
            </w:r>
            <w:r w:rsidR="003E5916" w:rsidRPr="003E5916">
              <w:rPr>
                <w:rFonts w:hAnsi="굴림" w:hint="eastAsia"/>
                <w:color w:val="FF0000"/>
                <w:lang w:eastAsia="ko-KR"/>
              </w:rPr>
              <w:t>서버</w:t>
            </w:r>
            <w:r w:rsidR="003E5916" w:rsidRPr="003E5916">
              <w:rPr>
                <w:rFonts w:hAnsi="굴림"/>
                <w:color w:val="FF0000"/>
                <w:lang w:eastAsia="ko-KR"/>
              </w:rPr>
              <w:t>)</w:t>
            </w:r>
            <w:r w:rsidRPr="007E526E">
              <w:rPr>
                <w:rFonts w:hAnsi="굴림" w:hint="eastAsia"/>
                <w:lang w:eastAsia="ko-KR"/>
              </w:rPr>
              <w:t>기존 탐색 결과(</w:t>
            </w:r>
            <w:hyperlink w:anchor="_기존_탐색결과" w:history="1">
              <w:r w:rsidRPr="00B4485A">
                <w:rPr>
                  <w:rStyle w:val="af1"/>
                  <w:rFonts w:hAnsi="굴림"/>
                  <w:lang w:eastAsia="ko-KR"/>
                </w:rPr>
                <w:t>1.2.1.5.1</w:t>
              </w:r>
            </w:hyperlink>
            <w:r w:rsidRPr="007E526E">
              <w:rPr>
                <w:rFonts w:hAnsi="굴림" w:hint="eastAsia"/>
                <w:lang w:eastAsia="ko-KR"/>
              </w:rPr>
              <w:t>)</w:t>
            </w:r>
            <w:r w:rsidRPr="007E526E">
              <w:rPr>
                <w:rFonts w:hAnsi="굴림"/>
                <w:lang w:eastAsia="ko-KR"/>
              </w:rPr>
              <w:t xml:space="preserve"> </w:t>
            </w:r>
            <w:r w:rsidRPr="007E526E">
              <w:rPr>
                <w:rFonts w:hAnsi="굴림" w:hint="eastAsia"/>
                <w:lang w:eastAsia="ko-KR"/>
              </w:rPr>
              <w:t>Type</w:t>
            </w:r>
            <w:r w:rsidRPr="007E526E">
              <w:rPr>
                <w:rFonts w:hAnsi="굴림"/>
                <w:lang w:eastAsia="ko-KR"/>
              </w:rPr>
              <w:t>]</w:t>
            </w:r>
          </w:p>
          <w:p w14:paraId="3F2557A0" w14:textId="77777777" w:rsidR="00DB5508" w:rsidRPr="00543387" w:rsidRDefault="00DB5508" w:rsidP="000A13AF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  <w:proofErr w:type="gramStart"/>
            <w:r w:rsidRPr="007E526E">
              <w:rPr>
                <w:rFonts w:hAnsi="굴림"/>
                <w:lang w:eastAsia="ko-KR"/>
              </w:rPr>
              <w:t>0 :</w:t>
            </w:r>
            <w:proofErr w:type="gramEnd"/>
            <w:r w:rsidRPr="007E526E">
              <w:rPr>
                <w:rFonts w:hAnsi="굴림"/>
                <w:lang w:eastAsia="ko-KR"/>
              </w:rPr>
              <w:t xml:space="preserve"> Link List, 1 : </w:t>
            </w:r>
            <w:r w:rsidRPr="007E526E">
              <w:rPr>
                <w:rFonts w:hAnsi="굴림" w:hint="eastAsia"/>
                <w:lang w:eastAsia="ko-KR"/>
              </w:rPr>
              <w:t xml:space="preserve">전체 </w:t>
            </w:r>
            <w:proofErr w:type="spellStart"/>
            <w:r w:rsidRPr="007E526E">
              <w:rPr>
                <w:rFonts w:hAnsi="굴림" w:hint="eastAsia"/>
                <w:lang w:eastAsia="ko-KR"/>
              </w:rPr>
              <w:t>결과파일</w:t>
            </w:r>
            <w:proofErr w:type="spellEnd"/>
          </w:p>
        </w:tc>
        <w:tc>
          <w:tcPr>
            <w:tcW w:w="709" w:type="dxa"/>
            <w:vAlign w:val="center"/>
          </w:tcPr>
          <w:p w14:paraId="169F600E" w14:textId="77777777" w:rsidR="00DB5508" w:rsidRPr="007E526E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E526E">
              <w:rPr>
                <w:rFonts w:hAnsi="굴림" w:hint="eastAsia"/>
                <w:lang w:eastAsia="ko-KR"/>
              </w:rPr>
              <w:t>0, 1</w:t>
            </w:r>
          </w:p>
        </w:tc>
      </w:tr>
      <w:tr w:rsidR="00DB5508" w14:paraId="26D4C3B6" w14:textId="77777777" w:rsidTr="000A13AF">
        <w:trPr>
          <w:trHeight w:val="270"/>
        </w:trPr>
        <w:tc>
          <w:tcPr>
            <w:tcW w:w="555" w:type="dxa"/>
            <w:vAlign w:val="center"/>
          </w:tcPr>
          <w:p w14:paraId="327BB791" w14:textId="77777777" w:rsidR="00DB5508" w:rsidRPr="00A4449B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A4449B">
              <w:rPr>
                <w:rFonts w:hAnsi="굴림" w:hint="eastAsia"/>
                <w:lang w:eastAsia="ko-KR"/>
              </w:rPr>
              <w:t>13</w:t>
            </w:r>
          </w:p>
        </w:tc>
        <w:tc>
          <w:tcPr>
            <w:tcW w:w="2280" w:type="dxa"/>
            <w:vAlign w:val="center"/>
          </w:tcPr>
          <w:p w14:paraId="4F3E0639" w14:textId="77777777" w:rsidR="00DB5508" w:rsidRPr="00900BD4" w:rsidRDefault="00DB5508" w:rsidP="000A13AF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0</w:t>
            </w:r>
            <w:r w:rsidRPr="00125604">
              <w:rPr>
                <w:rFonts w:hAnsi="굴림"/>
                <w:color w:val="FF0000"/>
                <w:lang w:eastAsia="ko-KR"/>
              </w:rPr>
              <w:t>1</w:t>
            </w:r>
            <w:r w:rsidRPr="00FC49D0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 xml:space="preserve">0 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00 00</w:t>
            </w:r>
            <w:r w:rsidRPr="00900BD4">
              <w:rPr>
                <w:rFonts w:hAnsi="굴림" w:hint="eastAsia"/>
                <w:lang w:eastAsia="ko-KR"/>
              </w:rPr>
              <w:t>00 0000</w:t>
            </w:r>
          </w:p>
        </w:tc>
        <w:tc>
          <w:tcPr>
            <w:tcW w:w="4961" w:type="dxa"/>
            <w:gridSpan w:val="2"/>
            <w:vAlign w:val="center"/>
          </w:tcPr>
          <w:p w14:paraId="19819CAA" w14:textId="77777777" w:rsidR="00DB5508" w:rsidRPr="00A4449B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r w:rsidRPr="00A4449B">
              <w:rPr>
                <w:rFonts w:hAnsi="굴림" w:hint="eastAsia"/>
                <w:lang w:eastAsia="ko-KR"/>
              </w:rPr>
              <w:t>[</w:t>
            </w:r>
            <w:r w:rsidR="003E5916" w:rsidRPr="003E5916">
              <w:rPr>
                <w:rFonts w:hAnsi="굴림"/>
                <w:color w:val="FF0000"/>
                <w:lang w:eastAsia="ko-KR"/>
              </w:rPr>
              <w:t>(</w:t>
            </w:r>
            <w:r w:rsidR="003E5916" w:rsidRPr="003E5916">
              <w:rPr>
                <w:rFonts w:hAnsi="굴림" w:hint="eastAsia"/>
                <w:color w:val="FF0000"/>
                <w:lang w:eastAsia="ko-KR"/>
              </w:rPr>
              <w:t>서버</w:t>
            </w:r>
            <w:r w:rsidR="003E5916" w:rsidRPr="003E5916">
              <w:rPr>
                <w:rFonts w:hAnsi="굴림"/>
                <w:color w:val="FF0000"/>
                <w:lang w:eastAsia="ko-KR"/>
              </w:rPr>
              <w:t>)</w:t>
            </w:r>
            <w:r w:rsidRPr="00A4449B">
              <w:rPr>
                <w:rFonts w:hAnsi="굴림" w:hint="eastAsia"/>
                <w:lang w:eastAsia="ko-KR"/>
              </w:rPr>
              <w:t xml:space="preserve">다중 </w:t>
            </w:r>
            <w:proofErr w:type="spellStart"/>
            <w:r w:rsidRPr="00A4449B">
              <w:rPr>
                <w:rFonts w:hAnsi="굴림" w:hint="eastAsia"/>
                <w:lang w:eastAsia="ko-KR"/>
              </w:rPr>
              <w:t>입구점</w:t>
            </w:r>
            <w:proofErr w:type="spellEnd"/>
            <w:r w:rsidRPr="00A4449B">
              <w:rPr>
                <w:rFonts w:hAnsi="굴림" w:hint="eastAsia"/>
                <w:lang w:eastAsia="ko-KR"/>
              </w:rPr>
              <w:t xml:space="preserve">/목적지/출발지 </w:t>
            </w:r>
            <w:r w:rsidRPr="00A4449B">
              <w:rPr>
                <w:rFonts w:hAnsi="굴림"/>
                <w:lang w:eastAsia="ko-KR"/>
              </w:rPr>
              <w:t>Type(</w:t>
            </w:r>
            <w:hyperlink w:anchor="_다중_입구점/목적지_탐색" w:history="1">
              <w:r w:rsidRPr="00A4449B">
                <w:rPr>
                  <w:rStyle w:val="af1"/>
                  <w:rFonts w:hAnsi="굴림"/>
                  <w:color w:val="auto"/>
                  <w:lang w:eastAsia="ko-KR"/>
                </w:rPr>
                <w:t>1.2.1.5.2</w:t>
              </w:r>
            </w:hyperlink>
            <w:r w:rsidR="003E5916">
              <w:rPr>
                <w:rStyle w:val="af1"/>
                <w:rFonts w:hAnsi="굴림"/>
                <w:color w:val="auto"/>
                <w:lang w:eastAsia="ko-KR"/>
              </w:rPr>
              <w:t>)</w:t>
            </w:r>
            <w:r w:rsidRPr="00A4449B">
              <w:rPr>
                <w:rFonts w:hAnsi="굴림" w:hint="eastAsia"/>
                <w:lang w:eastAsia="ko-KR"/>
              </w:rPr>
              <w:t>]</w:t>
            </w:r>
          </w:p>
          <w:p w14:paraId="1C63E513" w14:textId="77777777" w:rsidR="00DB5508" w:rsidRPr="005552CD" w:rsidRDefault="00DB5508" w:rsidP="000A13AF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  <w:proofErr w:type="gramStart"/>
            <w:r w:rsidRPr="00A4449B">
              <w:rPr>
                <w:rFonts w:hAnsi="굴림"/>
                <w:lang w:eastAsia="ko-KR"/>
              </w:rPr>
              <w:t>0 :</w:t>
            </w:r>
            <w:proofErr w:type="gramEnd"/>
            <w:r w:rsidRPr="00A4449B">
              <w:rPr>
                <w:rFonts w:hAnsi="굴림"/>
                <w:lang w:eastAsia="ko-KR"/>
              </w:rPr>
              <w:t xml:space="preserve"> </w:t>
            </w:r>
            <w:r w:rsidRPr="00A4449B">
              <w:rPr>
                <w:rFonts w:hAnsi="굴림" w:hint="eastAsia"/>
                <w:lang w:eastAsia="ko-KR"/>
              </w:rPr>
              <w:t xml:space="preserve">다중 </w:t>
            </w:r>
            <w:proofErr w:type="spellStart"/>
            <w:r w:rsidRPr="00A4449B">
              <w:rPr>
                <w:rFonts w:hAnsi="굴림" w:hint="eastAsia"/>
                <w:lang w:eastAsia="ko-KR"/>
              </w:rPr>
              <w:t>입구점</w:t>
            </w:r>
            <w:proofErr w:type="spellEnd"/>
            <w:r w:rsidRPr="00A4449B">
              <w:rPr>
                <w:rFonts w:hAnsi="굴림" w:hint="eastAsia"/>
                <w:lang w:eastAsia="ko-KR"/>
              </w:rPr>
              <w:t>,</w:t>
            </w:r>
            <w:r w:rsidRPr="00A4449B">
              <w:rPr>
                <w:rFonts w:hAnsi="굴림"/>
                <w:lang w:eastAsia="ko-KR"/>
              </w:rPr>
              <w:t xml:space="preserve"> 1 : </w:t>
            </w:r>
            <w:r w:rsidRPr="00A4449B">
              <w:rPr>
                <w:rFonts w:hAnsi="굴림" w:hint="eastAsia"/>
                <w:lang w:eastAsia="ko-KR"/>
              </w:rPr>
              <w:t>다중 목적지, 2: 다중 출발지</w:t>
            </w:r>
          </w:p>
        </w:tc>
        <w:tc>
          <w:tcPr>
            <w:tcW w:w="709" w:type="dxa"/>
            <w:vAlign w:val="center"/>
          </w:tcPr>
          <w:p w14:paraId="3F57D009" w14:textId="77777777" w:rsidR="00DB5508" w:rsidRPr="00A4449B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A4449B">
              <w:rPr>
                <w:rFonts w:hAnsi="굴림" w:hint="eastAsia"/>
                <w:lang w:eastAsia="ko-KR"/>
              </w:rPr>
              <w:t>0</w:t>
            </w:r>
            <w:r w:rsidRPr="00A4449B">
              <w:rPr>
                <w:rFonts w:hAnsi="굴림"/>
                <w:lang w:eastAsia="ko-KR"/>
              </w:rPr>
              <w:t>~3</w:t>
            </w:r>
          </w:p>
        </w:tc>
      </w:tr>
      <w:tr w:rsidR="00DB5508" w:rsidRPr="005552CD" w14:paraId="5B52D737" w14:textId="77777777" w:rsidTr="000A13AF">
        <w:trPr>
          <w:trHeight w:val="270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4D9CF" w14:textId="77777777" w:rsidR="00DB5508" w:rsidRPr="00780BAB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80BAB">
              <w:rPr>
                <w:rFonts w:hAnsi="굴림" w:hint="eastAsia"/>
                <w:lang w:eastAsia="ko-KR"/>
              </w:rPr>
              <w:t>14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4B8FB" w14:textId="77777777" w:rsidR="00DB5508" w:rsidRPr="00900BD4" w:rsidRDefault="00DB5508" w:rsidP="000A13AF">
            <w:pPr>
              <w:rPr>
                <w:rFonts w:hAnsi="굴림"/>
                <w:lang w:eastAsia="ko-KR"/>
              </w:rPr>
            </w:pPr>
            <w:r w:rsidRPr="00A4449B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00</w:t>
            </w:r>
            <w:r w:rsidRPr="00900BD4">
              <w:rPr>
                <w:rFonts w:hAnsi="굴림" w:hint="eastAsia"/>
                <w:lang w:eastAsia="ko-KR"/>
              </w:rPr>
              <w:t xml:space="preserve">0 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00 00</w:t>
            </w:r>
            <w:r w:rsidRPr="00900BD4">
              <w:rPr>
                <w:rFonts w:hAnsi="굴림" w:hint="eastAsia"/>
                <w:lang w:eastAsia="ko-KR"/>
              </w:rPr>
              <w:t>00 0000</w:t>
            </w: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96CC6" w14:textId="77777777" w:rsidR="00DB5508" w:rsidRPr="00780BAB" w:rsidRDefault="00DB5508" w:rsidP="000A13AF">
            <w:pPr>
              <w:ind w:rightChars="-22" w:right="-44"/>
              <w:rPr>
                <w:rFonts w:hAnsi="굴림"/>
                <w:lang w:eastAsia="ko-KR"/>
              </w:rPr>
            </w:pPr>
            <w:r w:rsidRPr="00780BAB">
              <w:rPr>
                <w:rFonts w:hAnsi="굴림" w:hint="eastAsia"/>
                <w:lang w:eastAsia="ko-KR"/>
              </w:rPr>
              <w:t>[</w:t>
            </w:r>
            <w:r w:rsidR="003E5916" w:rsidRPr="003E5916">
              <w:rPr>
                <w:rFonts w:hAnsi="굴림"/>
                <w:color w:val="FF0000"/>
                <w:lang w:eastAsia="ko-KR"/>
              </w:rPr>
              <w:t>(</w:t>
            </w:r>
            <w:r w:rsidR="003E5916" w:rsidRPr="003E5916">
              <w:rPr>
                <w:rFonts w:hAnsi="굴림" w:hint="eastAsia"/>
                <w:color w:val="FF0000"/>
                <w:lang w:eastAsia="ko-KR"/>
              </w:rPr>
              <w:t>서버</w:t>
            </w:r>
            <w:r w:rsidR="003E5916" w:rsidRPr="003E5916">
              <w:rPr>
                <w:rFonts w:hAnsi="굴림"/>
                <w:color w:val="FF0000"/>
                <w:lang w:eastAsia="ko-KR"/>
              </w:rPr>
              <w:t>)</w:t>
            </w:r>
            <w:r w:rsidRPr="00780BAB">
              <w:rPr>
                <w:rFonts w:hAnsi="굴림" w:hint="eastAsia"/>
                <w:lang w:eastAsia="ko-KR"/>
              </w:rPr>
              <w:t xml:space="preserve">각도 </w:t>
            </w:r>
            <w:r w:rsidRPr="00780BAB">
              <w:rPr>
                <w:rFonts w:hAnsi="굴림"/>
                <w:lang w:eastAsia="ko-KR"/>
              </w:rPr>
              <w:t>Type(</w:t>
            </w:r>
            <w:hyperlink w:anchor="_출발지_헤딩_Angle" w:history="1">
              <w:r w:rsidRPr="00780BAB">
                <w:rPr>
                  <w:rStyle w:val="af1"/>
                  <w:rFonts w:hAnsi="굴림"/>
                  <w:color w:val="auto"/>
                  <w:lang w:eastAsia="ko-KR"/>
                </w:rPr>
                <w:t>1.2.1.5.10</w:t>
              </w:r>
            </w:hyperlink>
            <w:r w:rsidRPr="00780BAB">
              <w:rPr>
                <w:rFonts w:hAnsi="굴림"/>
                <w:lang w:eastAsia="ko-KR"/>
              </w:rPr>
              <w:t>)</w:t>
            </w:r>
            <w:r w:rsidRPr="00780BAB">
              <w:rPr>
                <w:rFonts w:hAnsi="굴림" w:hint="eastAsia"/>
                <w:lang w:eastAsia="ko-KR"/>
              </w:rPr>
              <w:t>]</w:t>
            </w:r>
          </w:p>
          <w:p w14:paraId="350E9783" w14:textId="77777777" w:rsidR="00DB5508" w:rsidRPr="005552CD" w:rsidRDefault="00DB5508" w:rsidP="000A13AF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  <w:r w:rsidRPr="00780BAB">
              <w:rPr>
                <w:rFonts w:hAnsi="굴림" w:hint="eastAsia"/>
                <w:lang w:eastAsia="ko-KR"/>
              </w:rPr>
              <w:t xml:space="preserve">출발지 각도 사용 </w:t>
            </w:r>
            <w:proofErr w:type="spellStart"/>
            <w:r w:rsidRPr="00780BAB">
              <w:rPr>
                <w:rFonts w:hAnsi="굴림" w:hint="eastAsia"/>
                <w:lang w:eastAsia="ko-KR"/>
              </w:rPr>
              <w:t>프로젝션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73D2E" w14:textId="77777777" w:rsidR="00DB5508" w:rsidRPr="00780BAB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80BAB">
              <w:rPr>
                <w:rFonts w:hAnsi="굴림" w:hint="eastAsia"/>
                <w:lang w:eastAsia="ko-KR"/>
              </w:rPr>
              <w:t>0</w:t>
            </w:r>
            <w:r w:rsidRPr="00780BAB">
              <w:rPr>
                <w:rFonts w:hAnsi="굴림"/>
                <w:lang w:eastAsia="ko-KR"/>
              </w:rPr>
              <w:t>, 1</w:t>
            </w:r>
          </w:p>
        </w:tc>
      </w:tr>
    </w:tbl>
    <w:p w14:paraId="14173A17" w14:textId="77777777" w:rsidR="00DB5508" w:rsidRDefault="00DB5508" w:rsidP="00DB5508">
      <w:pPr>
        <w:rPr>
          <w:lang w:eastAsia="ko-KR"/>
        </w:rPr>
      </w:pPr>
      <w:r>
        <w:rPr>
          <w:lang w:eastAsia="ko-KR"/>
        </w:rPr>
        <w:br w:type="page"/>
      </w:r>
    </w:p>
    <w:p w14:paraId="5A1C476A" w14:textId="77777777" w:rsidR="00DB5508" w:rsidRPr="00BA5A13" w:rsidRDefault="00DB5508" w:rsidP="008008B4">
      <w:pPr>
        <w:numPr>
          <w:ilvl w:val="0"/>
          <w:numId w:val="9"/>
        </w:numPr>
        <w:ind w:rightChars="-22" w:right="-44"/>
        <w:rPr>
          <w:lang w:eastAsia="ko-KR"/>
        </w:rPr>
      </w:pPr>
      <w:r w:rsidRPr="00BA5A13">
        <w:rPr>
          <w:rFonts w:hint="eastAsia"/>
          <w:lang w:eastAsia="ko-KR"/>
        </w:rPr>
        <w:lastRenderedPageBreak/>
        <w:t xml:space="preserve">부가정보 </w:t>
      </w:r>
      <w:r w:rsidRPr="00BA5A13">
        <w:rPr>
          <w:lang w:eastAsia="ko-KR"/>
        </w:rPr>
        <w:t>2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18"/>
        <w:gridCol w:w="2261"/>
        <w:gridCol w:w="4918"/>
        <w:gridCol w:w="708"/>
      </w:tblGrid>
      <w:tr w:rsidR="00DB5508" w:rsidRPr="00335743" w14:paraId="5D586DBC" w14:textId="77777777" w:rsidTr="000E328C">
        <w:tc>
          <w:tcPr>
            <w:tcW w:w="618" w:type="dxa"/>
            <w:shd w:val="clear" w:color="auto" w:fill="C0C0C0"/>
          </w:tcPr>
          <w:p w14:paraId="09EC9D28" w14:textId="77777777" w:rsidR="00DB5508" w:rsidRPr="00335743" w:rsidRDefault="00DB5508" w:rsidP="000A13A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261" w:type="dxa"/>
            <w:shd w:val="clear" w:color="auto" w:fill="C0C0C0"/>
          </w:tcPr>
          <w:p w14:paraId="5555AD5E" w14:textId="77777777" w:rsidR="00DB5508" w:rsidRPr="00335743" w:rsidRDefault="00DB5508" w:rsidP="000A13A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4918" w:type="dxa"/>
            <w:shd w:val="clear" w:color="auto" w:fill="C0C0C0"/>
          </w:tcPr>
          <w:p w14:paraId="52E8E4EF" w14:textId="77777777" w:rsidR="00DB5508" w:rsidRPr="00335743" w:rsidRDefault="00DB5508" w:rsidP="000A13A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708" w:type="dxa"/>
            <w:shd w:val="clear" w:color="auto" w:fill="C0C0C0"/>
          </w:tcPr>
          <w:p w14:paraId="4BA39358" w14:textId="77777777" w:rsidR="00DB5508" w:rsidRPr="00335743" w:rsidRDefault="00DB5508" w:rsidP="000A13AF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DB5508" w:rsidRPr="00DA7255" w14:paraId="6C9CE004" w14:textId="77777777" w:rsidTr="000E328C">
        <w:tc>
          <w:tcPr>
            <w:tcW w:w="618" w:type="dxa"/>
            <w:vAlign w:val="center"/>
          </w:tcPr>
          <w:p w14:paraId="2476AC2D" w14:textId="77777777" w:rsidR="00DB5508" w:rsidRPr="00C13D83" w:rsidRDefault="00DB5508" w:rsidP="000A13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13D83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2261" w:type="dxa"/>
            <w:vAlign w:val="center"/>
          </w:tcPr>
          <w:p w14:paraId="77B7FCE2" w14:textId="77777777" w:rsidR="00DB5508" w:rsidRDefault="00DB5508" w:rsidP="00062ABF">
            <w:pPr>
              <w:jc w:val="center"/>
            </w:pPr>
            <w:r w:rsidRPr="00900BD4">
              <w:rPr>
                <w:rFonts w:hAnsi="굴림" w:hint="eastAsia"/>
                <w:lang w:eastAsia="ko-KR"/>
              </w:rPr>
              <w:t>0000 00</w:t>
            </w:r>
            <w:r w:rsidR="00EF7BDF" w:rsidRPr="00900BD4">
              <w:rPr>
                <w:rFonts w:hAnsi="굴림" w:hint="eastAsia"/>
                <w:lang w:eastAsia="ko-KR"/>
              </w:rPr>
              <w:t>0</w:t>
            </w:r>
            <w:r w:rsidRPr="005A3089">
              <w:rPr>
                <w:rFonts w:hAnsi="굴림" w:hint="eastAsia"/>
                <w:color w:val="FF0000"/>
                <w:lang w:eastAsia="ko-KR"/>
              </w:rPr>
              <w:t>1</w:t>
            </w:r>
          </w:p>
        </w:tc>
        <w:tc>
          <w:tcPr>
            <w:tcW w:w="4918" w:type="dxa"/>
          </w:tcPr>
          <w:p w14:paraId="686D4F54" w14:textId="77777777" w:rsidR="00DB5508" w:rsidRPr="00C13D83" w:rsidRDefault="003E5916" w:rsidP="000A13A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color w:val="FF0000"/>
                <w:lang w:eastAsia="ko-KR"/>
              </w:rPr>
              <w:t>(</w:t>
            </w:r>
            <w:r w:rsidR="00DD2539" w:rsidRPr="003E5916">
              <w:rPr>
                <w:rFonts w:hAnsi="굴림" w:hint="eastAsia"/>
                <w:color w:val="FF0000"/>
                <w:lang w:eastAsia="ko-KR"/>
              </w:rPr>
              <w:t>서버</w:t>
            </w:r>
            <w:r>
              <w:rPr>
                <w:rFonts w:hAnsi="굴림"/>
                <w:color w:val="FF0000"/>
                <w:lang w:eastAsia="ko-KR"/>
              </w:rPr>
              <w:t>)</w:t>
            </w:r>
            <w:r w:rsidR="00F71EF3" w:rsidRPr="00C13D83">
              <w:rPr>
                <w:rFonts w:hAnsi="굴림" w:hint="eastAsia"/>
                <w:lang w:eastAsia="ko-KR"/>
              </w:rPr>
              <w:t>좌회전/유턴 편의 탐색(</w:t>
            </w:r>
            <w:proofErr w:type="spellStart"/>
            <w:r w:rsidR="000A13AF" w:rsidRPr="00C13D83">
              <w:rPr>
                <w:rFonts w:hAnsi="굴림" w:hint="eastAsia"/>
                <w:lang w:eastAsia="ko-KR"/>
              </w:rPr>
              <w:t>다링크</w:t>
            </w:r>
            <w:proofErr w:type="spellEnd"/>
            <w:r w:rsidR="000A13AF" w:rsidRPr="00C13D83">
              <w:rPr>
                <w:rFonts w:hAnsi="굴림" w:hint="eastAsia"/>
                <w:lang w:eastAsia="ko-KR"/>
              </w:rPr>
              <w:t xml:space="preserve"> 회전</w:t>
            </w:r>
            <w:r w:rsidR="008D77BA" w:rsidRPr="00C13D83">
              <w:rPr>
                <w:rFonts w:hAnsi="굴림" w:hint="eastAsia"/>
                <w:lang w:eastAsia="ko-KR"/>
              </w:rPr>
              <w:t xml:space="preserve"> </w:t>
            </w:r>
            <w:r w:rsidR="00F71EF3" w:rsidRPr="00C13D83">
              <w:rPr>
                <w:rFonts w:hAnsi="굴림" w:hint="eastAsia"/>
                <w:lang w:eastAsia="ko-KR"/>
              </w:rPr>
              <w:t>규제)</w:t>
            </w:r>
          </w:p>
          <w:p w14:paraId="448932A4" w14:textId="77777777" w:rsidR="00DB5508" w:rsidRPr="00C13D83" w:rsidRDefault="008D77BA" w:rsidP="008D77BA">
            <w:pPr>
              <w:ind w:rightChars="-22" w:right="-44"/>
              <w:rPr>
                <w:rFonts w:hAnsi="굴림"/>
                <w:lang w:eastAsia="ko-KR"/>
              </w:rPr>
            </w:pPr>
            <w:proofErr w:type="gramStart"/>
            <w:r w:rsidRPr="00C13D83">
              <w:rPr>
                <w:rFonts w:hAnsi="굴림"/>
                <w:lang w:eastAsia="ko-KR"/>
              </w:rPr>
              <w:t>0</w:t>
            </w:r>
            <w:r w:rsidR="00DB5508" w:rsidRPr="00C13D83">
              <w:rPr>
                <w:rFonts w:hAnsi="굴림" w:hint="eastAsia"/>
                <w:lang w:eastAsia="ko-KR"/>
              </w:rPr>
              <w:t xml:space="preserve"> :</w:t>
            </w:r>
            <w:proofErr w:type="gramEnd"/>
            <w:r w:rsidR="00DB5508" w:rsidRPr="00C13D83">
              <w:rPr>
                <w:rFonts w:hAnsi="굴림" w:hint="eastAsia"/>
                <w:lang w:eastAsia="ko-KR"/>
              </w:rPr>
              <w:t xml:space="preserve"> </w:t>
            </w:r>
            <w:r w:rsidRPr="00C13D83">
              <w:rPr>
                <w:rFonts w:hAnsi="굴림" w:hint="eastAsia"/>
                <w:lang w:eastAsia="ko-KR"/>
              </w:rPr>
              <w:t>미사용</w:t>
            </w:r>
            <w:r w:rsidR="00DB5508" w:rsidRPr="00C13D83">
              <w:rPr>
                <w:rFonts w:hAnsi="굴림" w:hint="eastAsia"/>
                <w:lang w:eastAsia="ko-KR"/>
              </w:rPr>
              <w:t xml:space="preserve">, </w:t>
            </w:r>
            <w:r w:rsidRPr="00C13D83">
              <w:rPr>
                <w:rFonts w:hAnsi="굴림"/>
                <w:lang w:eastAsia="ko-KR"/>
              </w:rPr>
              <w:t>1</w:t>
            </w:r>
            <w:r w:rsidR="00DB5508" w:rsidRPr="00C13D83">
              <w:rPr>
                <w:rFonts w:hAnsi="굴림" w:hint="eastAsia"/>
                <w:lang w:eastAsia="ko-KR"/>
              </w:rPr>
              <w:t xml:space="preserve"> : </w:t>
            </w:r>
            <w:r w:rsidRPr="00C13D83">
              <w:rPr>
                <w:rFonts w:hAnsi="굴림" w:hint="eastAsia"/>
                <w:lang w:eastAsia="ko-KR"/>
              </w:rPr>
              <w:t>사용</w:t>
            </w:r>
          </w:p>
        </w:tc>
        <w:tc>
          <w:tcPr>
            <w:tcW w:w="708" w:type="dxa"/>
            <w:vAlign w:val="center"/>
          </w:tcPr>
          <w:p w14:paraId="5E689159" w14:textId="77777777" w:rsidR="00DB5508" w:rsidRPr="00C13D83" w:rsidRDefault="00DB5508" w:rsidP="008734A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13D83">
              <w:rPr>
                <w:rFonts w:hAnsi="굴림" w:hint="eastAsia"/>
                <w:lang w:eastAsia="ko-KR"/>
              </w:rPr>
              <w:t>0</w:t>
            </w:r>
            <w:r w:rsidR="008734A9" w:rsidRPr="00C13D83">
              <w:rPr>
                <w:rFonts w:hAnsi="굴림"/>
                <w:lang w:eastAsia="ko-KR"/>
              </w:rPr>
              <w:t>, 1</w:t>
            </w:r>
          </w:p>
        </w:tc>
      </w:tr>
      <w:tr w:rsidR="000E328C" w:rsidRPr="00C13D83" w14:paraId="77C8E769" w14:textId="77777777" w:rsidTr="000E328C"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EDBE" w14:textId="77777777" w:rsidR="000E328C" w:rsidRPr="00F969F5" w:rsidRDefault="000E328C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969F5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F6844" w14:textId="77777777" w:rsidR="000E328C" w:rsidRPr="000E328C" w:rsidRDefault="000E328C" w:rsidP="000E328C">
            <w:pPr>
              <w:jc w:val="center"/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0000 00</w:t>
            </w:r>
            <w:r w:rsidRPr="000E328C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0</w:t>
            </w:r>
          </w:p>
        </w:tc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FD52A" w14:textId="77777777" w:rsidR="000E328C" w:rsidRPr="00F969F5" w:rsidRDefault="003E5916" w:rsidP="006F38A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/>
                <w:color w:val="FF0000"/>
                <w:lang w:eastAsia="ko-KR"/>
              </w:rPr>
              <w:t>(</w:t>
            </w:r>
            <w:r w:rsidR="00DD2539" w:rsidRPr="003E5916">
              <w:rPr>
                <w:rFonts w:hAnsi="굴림" w:hint="eastAsia"/>
                <w:color w:val="FF0000"/>
                <w:lang w:eastAsia="ko-KR"/>
              </w:rPr>
              <w:t>서버</w:t>
            </w:r>
            <w:r>
              <w:rPr>
                <w:rFonts w:hAnsi="굴림"/>
                <w:color w:val="FF0000"/>
                <w:lang w:eastAsia="ko-KR"/>
              </w:rPr>
              <w:t>)</w:t>
            </w:r>
            <w:r w:rsidR="000E328C" w:rsidRPr="00F969F5">
              <w:rPr>
                <w:rFonts w:hAnsi="굴림" w:hint="eastAsia"/>
                <w:color w:val="000000" w:themeColor="text1"/>
                <w:lang w:eastAsia="ko-KR"/>
              </w:rPr>
              <w:t>어린이 보호구역 회피 탐색</w:t>
            </w:r>
          </w:p>
          <w:p w14:paraId="40C18BA4" w14:textId="77777777" w:rsidR="000E328C" w:rsidRPr="000E328C" w:rsidRDefault="000E328C" w:rsidP="006F38AF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  <w:proofErr w:type="gramStart"/>
            <w:r w:rsidRPr="00F969F5">
              <w:rPr>
                <w:rFonts w:hAnsi="굴림"/>
                <w:color w:val="000000" w:themeColor="text1"/>
                <w:lang w:eastAsia="ko-KR"/>
              </w:rPr>
              <w:t>0</w:t>
            </w:r>
            <w:r w:rsidRPr="00F969F5">
              <w:rPr>
                <w:rFonts w:hAnsi="굴림" w:hint="eastAsia"/>
                <w:color w:val="000000" w:themeColor="text1"/>
                <w:lang w:eastAsia="ko-KR"/>
              </w:rPr>
              <w:t xml:space="preserve"> :</w:t>
            </w:r>
            <w:proofErr w:type="gramEnd"/>
            <w:r w:rsidRPr="00F969F5">
              <w:rPr>
                <w:rFonts w:hAnsi="굴림" w:hint="eastAsia"/>
                <w:color w:val="000000" w:themeColor="text1"/>
                <w:lang w:eastAsia="ko-KR"/>
              </w:rPr>
              <w:t xml:space="preserve"> 미사용, </w:t>
            </w:r>
            <w:r w:rsidRPr="00F969F5">
              <w:rPr>
                <w:rFonts w:hAnsi="굴림"/>
                <w:color w:val="000000" w:themeColor="text1"/>
                <w:lang w:eastAsia="ko-KR"/>
              </w:rPr>
              <w:t>1</w:t>
            </w:r>
            <w:r w:rsidRPr="00F969F5">
              <w:rPr>
                <w:rFonts w:hAnsi="굴림" w:hint="eastAsia"/>
                <w:color w:val="000000" w:themeColor="text1"/>
                <w:lang w:eastAsia="ko-KR"/>
              </w:rPr>
              <w:t xml:space="preserve"> : 사용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6F52F" w14:textId="77777777" w:rsidR="000E328C" w:rsidRPr="00F969F5" w:rsidRDefault="000E328C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969F5">
              <w:rPr>
                <w:rFonts w:hAnsi="굴림" w:hint="eastAsia"/>
                <w:color w:val="000000" w:themeColor="text1"/>
                <w:lang w:eastAsia="ko-KR"/>
              </w:rPr>
              <w:t>0</w:t>
            </w:r>
            <w:r w:rsidRPr="00F969F5">
              <w:rPr>
                <w:rFonts w:hAnsi="굴림"/>
                <w:color w:val="000000" w:themeColor="text1"/>
                <w:lang w:eastAsia="ko-KR"/>
              </w:rPr>
              <w:t>, 1</w:t>
            </w:r>
          </w:p>
        </w:tc>
      </w:tr>
      <w:tr w:rsidR="00DA1DA9" w:rsidRPr="00C13D83" w14:paraId="20450805" w14:textId="77777777" w:rsidTr="000E328C"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29117" w14:textId="77777777" w:rsidR="00DA1DA9" w:rsidRPr="00F969F5" w:rsidRDefault="00DA1DA9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3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51990" w14:textId="77777777" w:rsidR="00DA1DA9" w:rsidRPr="00900BD4" w:rsidRDefault="00DA1DA9" w:rsidP="00DA1DA9">
            <w:pPr>
              <w:jc w:val="center"/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0000 0</w:t>
            </w:r>
            <w:r w:rsidRPr="000E328C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</w:t>
            </w:r>
          </w:p>
        </w:tc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28D0A" w14:textId="77777777" w:rsidR="00DA1DA9" w:rsidRDefault="00DA1DA9" w:rsidP="00DA1DA9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  <w:r>
              <w:rPr>
                <w:rFonts w:hAnsi="굴림"/>
                <w:color w:val="FF0000"/>
                <w:lang w:eastAsia="ko-KR"/>
              </w:rPr>
              <w:t>(</w:t>
            </w:r>
            <w:r w:rsidRPr="003E5916">
              <w:rPr>
                <w:rFonts w:hAnsi="굴림" w:hint="eastAsia"/>
                <w:color w:val="FF0000"/>
                <w:lang w:eastAsia="ko-KR"/>
              </w:rPr>
              <w:t>서버</w:t>
            </w:r>
            <w:r>
              <w:rPr>
                <w:rFonts w:hAnsi="굴림"/>
                <w:color w:val="FF0000"/>
                <w:lang w:eastAsia="ko-KR"/>
              </w:rPr>
              <w:t>)</w:t>
            </w:r>
            <w:r w:rsidR="0024760E" w:rsidRPr="00B72BC4">
              <w:rPr>
                <w:rFonts w:hAnsi="굴림" w:hint="eastAsia"/>
                <w:color w:val="000000" w:themeColor="text1"/>
                <w:lang w:eastAsia="ko-KR"/>
              </w:rPr>
              <w:t xml:space="preserve">출발지 좌표 기준 </w:t>
            </w:r>
            <w:proofErr w:type="spellStart"/>
            <w:r w:rsidR="0024760E" w:rsidRPr="00B72BC4">
              <w:rPr>
                <w:rFonts w:hAnsi="굴림" w:hint="eastAsia"/>
                <w:color w:val="000000" w:themeColor="text1"/>
                <w:lang w:eastAsia="ko-KR"/>
              </w:rPr>
              <w:t>탐색방향</w:t>
            </w:r>
            <w:proofErr w:type="spellEnd"/>
            <w:r w:rsidR="0024760E" w:rsidRPr="00B72BC4">
              <w:rPr>
                <w:rFonts w:hAnsi="굴림" w:hint="eastAsia"/>
                <w:color w:val="000000" w:themeColor="text1"/>
                <w:lang w:eastAsia="ko-KR"/>
              </w:rPr>
              <w:t xml:space="preserve"> 지정</w:t>
            </w:r>
          </w:p>
          <w:p w14:paraId="4339AFD8" w14:textId="77777777" w:rsidR="00DA1DA9" w:rsidRDefault="00DA1DA9" w:rsidP="00DA1DA9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  <w:proofErr w:type="gramStart"/>
            <w:r w:rsidRPr="00F969F5">
              <w:rPr>
                <w:rFonts w:hAnsi="굴림"/>
                <w:color w:val="000000" w:themeColor="text1"/>
                <w:lang w:eastAsia="ko-KR"/>
              </w:rPr>
              <w:t>0</w:t>
            </w:r>
            <w:r w:rsidRPr="00F969F5">
              <w:rPr>
                <w:rFonts w:hAnsi="굴림" w:hint="eastAsia"/>
                <w:color w:val="000000" w:themeColor="text1"/>
                <w:lang w:eastAsia="ko-KR"/>
              </w:rPr>
              <w:t xml:space="preserve"> :</w:t>
            </w:r>
            <w:proofErr w:type="gramEnd"/>
            <w:r w:rsidRPr="00F969F5">
              <w:rPr>
                <w:rFonts w:hAnsi="굴림" w:hint="eastAsia"/>
                <w:color w:val="000000" w:themeColor="text1"/>
                <w:lang w:eastAsia="ko-KR"/>
              </w:rPr>
              <w:t xml:space="preserve"> 미사용, </w:t>
            </w:r>
            <w:r w:rsidRPr="00F969F5">
              <w:rPr>
                <w:rFonts w:hAnsi="굴림"/>
                <w:color w:val="000000" w:themeColor="text1"/>
                <w:lang w:eastAsia="ko-KR"/>
              </w:rPr>
              <w:t>1</w:t>
            </w:r>
            <w:r w:rsidRPr="00F969F5">
              <w:rPr>
                <w:rFonts w:hAnsi="굴림" w:hint="eastAsia"/>
                <w:color w:val="000000" w:themeColor="text1"/>
                <w:lang w:eastAsia="ko-KR"/>
              </w:rPr>
              <w:t xml:space="preserve"> : 사용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BCAF0" w14:textId="77777777" w:rsidR="00DA1DA9" w:rsidRPr="00F969F5" w:rsidRDefault="00DA1DA9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0, 1</w:t>
            </w:r>
          </w:p>
        </w:tc>
      </w:tr>
      <w:tr w:rsidR="00B57B22" w:rsidRPr="00C13D83" w14:paraId="2A26DB46" w14:textId="77777777" w:rsidTr="000E328C"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16F73" w14:textId="77777777" w:rsidR="00B57B22" w:rsidRDefault="00B57B22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D5B21" w14:textId="77777777" w:rsidR="00B57B22" w:rsidRPr="00900BD4" w:rsidRDefault="00B57B22" w:rsidP="00DA1DA9">
            <w:pPr>
              <w:jc w:val="center"/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 xml:space="preserve">0000 </w:t>
            </w:r>
            <w:r w:rsidRPr="000E328C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00</w:t>
            </w:r>
            <w:r>
              <w:rPr>
                <w:rFonts w:hAnsi="굴림"/>
                <w:lang w:eastAsia="ko-KR"/>
              </w:rPr>
              <w:t>0</w:t>
            </w:r>
          </w:p>
        </w:tc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DDE5A" w14:textId="77777777" w:rsidR="00B57B22" w:rsidRDefault="00B57B22" w:rsidP="00B57B22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  <w:r>
              <w:rPr>
                <w:rFonts w:hAnsi="굴림"/>
                <w:color w:val="FF0000"/>
                <w:lang w:eastAsia="ko-KR"/>
              </w:rPr>
              <w:t>(</w:t>
            </w:r>
            <w:r w:rsidRPr="003E5916">
              <w:rPr>
                <w:rFonts w:hAnsi="굴림" w:hint="eastAsia"/>
                <w:color w:val="FF0000"/>
                <w:lang w:eastAsia="ko-KR"/>
              </w:rPr>
              <w:t>서버</w:t>
            </w:r>
            <w:r>
              <w:rPr>
                <w:rFonts w:hAnsi="굴림"/>
                <w:color w:val="FF0000"/>
                <w:lang w:eastAsia="ko-KR"/>
              </w:rPr>
              <w:t>)</w:t>
            </w:r>
            <w:r>
              <w:rPr>
                <w:rFonts w:hAnsi="굴림" w:hint="eastAsia"/>
                <w:color w:val="000000" w:themeColor="text1"/>
                <w:lang w:eastAsia="ko-KR"/>
              </w:rPr>
              <w:t>골목길 내 일방통행 무시 탐색</w:t>
            </w:r>
          </w:p>
          <w:p w14:paraId="0017E29D" w14:textId="77777777" w:rsidR="00B57B22" w:rsidRDefault="00B57B22" w:rsidP="00B57B22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  <w:proofErr w:type="gramStart"/>
            <w:r w:rsidRPr="00F969F5">
              <w:rPr>
                <w:rFonts w:hAnsi="굴림"/>
                <w:color w:val="000000" w:themeColor="text1"/>
                <w:lang w:eastAsia="ko-KR"/>
              </w:rPr>
              <w:t>0</w:t>
            </w:r>
            <w:r w:rsidRPr="00F969F5">
              <w:rPr>
                <w:rFonts w:hAnsi="굴림" w:hint="eastAsia"/>
                <w:color w:val="000000" w:themeColor="text1"/>
                <w:lang w:eastAsia="ko-KR"/>
              </w:rPr>
              <w:t xml:space="preserve"> :</w:t>
            </w:r>
            <w:proofErr w:type="gramEnd"/>
            <w:r w:rsidRPr="00F969F5">
              <w:rPr>
                <w:rFonts w:hAnsi="굴림" w:hint="eastAsia"/>
                <w:color w:val="000000" w:themeColor="text1"/>
                <w:lang w:eastAsia="ko-KR"/>
              </w:rPr>
              <w:t xml:space="preserve"> 미사용, </w:t>
            </w:r>
            <w:r w:rsidRPr="00F969F5">
              <w:rPr>
                <w:rFonts w:hAnsi="굴림"/>
                <w:color w:val="000000" w:themeColor="text1"/>
                <w:lang w:eastAsia="ko-KR"/>
              </w:rPr>
              <w:t>1</w:t>
            </w:r>
            <w:r w:rsidRPr="00F969F5">
              <w:rPr>
                <w:rFonts w:hAnsi="굴림" w:hint="eastAsia"/>
                <w:color w:val="000000" w:themeColor="text1"/>
                <w:lang w:eastAsia="ko-KR"/>
              </w:rPr>
              <w:t xml:space="preserve"> : 사용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D5231" w14:textId="77777777" w:rsidR="00B57B22" w:rsidRDefault="00B57B22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0, 1</w:t>
            </w:r>
          </w:p>
        </w:tc>
      </w:tr>
      <w:tr w:rsidR="00716D82" w:rsidRPr="00C13D83" w14:paraId="27FA2982" w14:textId="77777777" w:rsidTr="000E328C"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6D9C2" w14:textId="77777777" w:rsidR="00716D82" w:rsidRDefault="00716D82" w:rsidP="00716D82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5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CAC57" w14:textId="77777777" w:rsidR="00716D82" w:rsidRPr="00900BD4" w:rsidRDefault="00716D82" w:rsidP="00716D82">
            <w:pPr>
              <w:jc w:val="center"/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000</w:t>
            </w:r>
            <w:r w:rsidRPr="000E328C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 xml:space="preserve"> 000</w:t>
            </w:r>
            <w:r>
              <w:rPr>
                <w:rFonts w:hAnsi="굴림"/>
                <w:lang w:eastAsia="ko-KR"/>
              </w:rPr>
              <w:t>0</w:t>
            </w:r>
          </w:p>
        </w:tc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C3650" w14:textId="77777777" w:rsidR="00716D82" w:rsidRPr="00C12780" w:rsidRDefault="00716D82" w:rsidP="00716D82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/>
                <w:color w:val="FF0000"/>
                <w:lang w:eastAsia="ko-KR"/>
              </w:rPr>
              <w:t>(</w:t>
            </w:r>
            <w:r w:rsidRPr="003E5916">
              <w:rPr>
                <w:rFonts w:hAnsi="굴림" w:hint="eastAsia"/>
                <w:color w:val="FF0000"/>
                <w:lang w:eastAsia="ko-KR"/>
              </w:rPr>
              <w:t>서버</w:t>
            </w:r>
            <w:r>
              <w:rPr>
                <w:rFonts w:hAnsi="굴림"/>
                <w:color w:val="FF0000"/>
                <w:lang w:eastAsia="ko-KR"/>
              </w:rPr>
              <w:t>)</w:t>
            </w:r>
            <w:r w:rsidRPr="00C12780">
              <w:rPr>
                <w:rFonts w:hAnsi="굴림" w:hint="eastAsia"/>
                <w:color w:val="000000" w:themeColor="text1"/>
                <w:lang w:eastAsia="ko-KR"/>
              </w:rPr>
              <w:t xml:space="preserve">출/도착지 좌표 기준 </w:t>
            </w:r>
            <w:proofErr w:type="spellStart"/>
            <w:r w:rsidRPr="00C12780">
              <w:rPr>
                <w:rFonts w:hAnsi="굴림" w:hint="eastAsia"/>
                <w:color w:val="000000" w:themeColor="text1"/>
                <w:lang w:eastAsia="ko-KR"/>
              </w:rPr>
              <w:t>시간제통행</w:t>
            </w:r>
            <w:proofErr w:type="spellEnd"/>
            <w:r w:rsidRPr="00C12780">
              <w:rPr>
                <w:rFonts w:hAnsi="굴림" w:hint="eastAsia"/>
                <w:color w:val="000000" w:themeColor="text1"/>
                <w:lang w:eastAsia="ko-KR"/>
              </w:rPr>
              <w:t xml:space="preserve"> 규제 무시 탐색</w:t>
            </w:r>
          </w:p>
          <w:p w14:paraId="08BC5117" w14:textId="77777777" w:rsidR="00716D82" w:rsidRDefault="00716D82" w:rsidP="00716D82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  <w:proofErr w:type="gramStart"/>
            <w:r w:rsidRPr="00C12780">
              <w:rPr>
                <w:rFonts w:hAnsi="굴림"/>
                <w:color w:val="000000" w:themeColor="text1"/>
                <w:lang w:eastAsia="ko-KR"/>
              </w:rPr>
              <w:t>0</w:t>
            </w:r>
            <w:r w:rsidRPr="00C12780">
              <w:rPr>
                <w:rFonts w:hAnsi="굴림" w:hint="eastAsia"/>
                <w:color w:val="000000" w:themeColor="text1"/>
                <w:lang w:eastAsia="ko-KR"/>
              </w:rPr>
              <w:t xml:space="preserve"> :</w:t>
            </w:r>
            <w:proofErr w:type="gramEnd"/>
            <w:r w:rsidRPr="00C12780">
              <w:rPr>
                <w:rFonts w:hAnsi="굴림" w:hint="eastAsia"/>
                <w:color w:val="000000" w:themeColor="text1"/>
                <w:lang w:eastAsia="ko-KR"/>
              </w:rPr>
              <w:t xml:space="preserve"> 미사용, </w:t>
            </w:r>
            <w:r w:rsidRPr="00C12780">
              <w:rPr>
                <w:rFonts w:hAnsi="굴림"/>
                <w:color w:val="000000" w:themeColor="text1"/>
                <w:lang w:eastAsia="ko-KR"/>
              </w:rPr>
              <w:t>1</w:t>
            </w:r>
            <w:r w:rsidRPr="00C12780">
              <w:rPr>
                <w:rFonts w:hAnsi="굴림" w:hint="eastAsia"/>
                <w:color w:val="000000" w:themeColor="text1"/>
                <w:lang w:eastAsia="ko-KR"/>
              </w:rPr>
              <w:t xml:space="preserve"> : 사용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F9168" w14:textId="77777777" w:rsidR="00716D82" w:rsidRPr="00C12780" w:rsidRDefault="00716D82" w:rsidP="00716D82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C12780">
              <w:rPr>
                <w:rFonts w:hAnsi="굴림" w:hint="eastAsia"/>
                <w:color w:val="000000" w:themeColor="text1"/>
                <w:lang w:eastAsia="ko-KR"/>
              </w:rPr>
              <w:t>0, 1</w:t>
            </w:r>
          </w:p>
        </w:tc>
      </w:tr>
      <w:tr w:rsidR="00BD46FD" w:rsidRPr="00C13D83" w14:paraId="012B52D2" w14:textId="77777777" w:rsidTr="000E328C"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9A57D" w14:textId="6C1A9393" w:rsidR="00BD46FD" w:rsidRDefault="00BD46FD" w:rsidP="00716D82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6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E8341" w14:textId="6FF22D6B" w:rsidR="00BD46FD" w:rsidRPr="00900BD4" w:rsidRDefault="00BD46FD" w:rsidP="00716D82">
            <w:pPr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</w:t>
            </w:r>
            <w:r w:rsidRPr="00BD46FD">
              <w:rPr>
                <w:rFonts w:hAnsi="굴림" w:hint="eastAsia"/>
                <w:color w:val="FF0000"/>
                <w:lang w:eastAsia="ko-KR"/>
              </w:rPr>
              <w:t>11</w:t>
            </w:r>
            <w:r>
              <w:rPr>
                <w:rFonts w:hAnsi="굴림" w:hint="eastAsia"/>
                <w:lang w:eastAsia="ko-KR"/>
              </w:rPr>
              <w:t>0 0000</w:t>
            </w:r>
          </w:p>
        </w:tc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79ED4" w14:textId="5C3106ED" w:rsidR="00BD46FD" w:rsidRPr="00C12780" w:rsidRDefault="00BD46FD" w:rsidP="00716D82">
            <w:pPr>
              <w:ind w:rightChars="-22" w:right="-44"/>
              <w:rPr>
                <w:rFonts w:hAnsi="굴림"/>
                <w:bCs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FF0000"/>
                <w:lang w:eastAsia="ko-KR"/>
              </w:rPr>
              <w:t>(서버)</w:t>
            </w:r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>출</w:t>
            </w:r>
            <w:proofErr w:type="gramStart"/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>,도착지</w:t>
            </w:r>
            <w:proofErr w:type="gramEnd"/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 xml:space="preserve"> </w:t>
            </w:r>
            <w:proofErr w:type="spellStart"/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>프로젝션</w:t>
            </w:r>
            <w:proofErr w:type="spellEnd"/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 xml:space="preserve"> </w:t>
            </w:r>
            <w:r w:rsidR="00342FAB"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>제외</w:t>
            </w:r>
          </w:p>
          <w:p w14:paraId="0BC9D511" w14:textId="619BFA7D" w:rsidR="00BD46FD" w:rsidRPr="00C12780" w:rsidRDefault="00BD46FD" w:rsidP="00716D82">
            <w:pPr>
              <w:ind w:rightChars="-22" w:right="-44"/>
              <w:rPr>
                <w:rFonts w:hAnsi="굴림"/>
                <w:bCs/>
                <w:color w:val="000000" w:themeColor="text1"/>
                <w:lang w:eastAsia="ko-KR"/>
              </w:rPr>
            </w:pPr>
            <w:proofErr w:type="gramStart"/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>0 :</w:t>
            </w:r>
            <w:proofErr w:type="gramEnd"/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 xml:space="preserve"> 미사용, 1 : 출발지 </w:t>
            </w:r>
            <w:r w:rsidR="00342FAB"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>제외</w:t>
            </w:r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>,</w:t>
            </w:r>
          </w:p>
          <w:p w14:paraId="50AA7ADA" w14:textId="77777777" w:rsidR="00BD46FD" w:rsidRPr="00C12780" w:rsidRDefault="00BD46FD" w:rsidP="00716D82">
            <w:pPr>
              <w:ind w:rightChars="-22" w:right="-44"/>
              <w:rPr>
                <w:rFonts w:hAnsi="굴림"/>
                <w:bCs/>
                <w:color w:val="000000" w:themeColor="text1"/>
                <w:lang w:eastAsia="ko-KR"/>
              </w:rPr>
            </w:pPr>
            <w:proofErr w:type="gramStart"/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>2 :</w:t>
            </w:r>
            <w:proofErr w:type="gramEnd"/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 xml:space="preserve"> 도착지 </w:t>
            </w:r>
            <w:r w:rsidR="00342FAB"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>제외</w:t>
            </w:r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 xml:space="preserve">, 3 : 출,도착지 </w:t>
            </w:r>
            <w:r w:rsidR="00342FAB"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>제외</w:t>
            </w:r>
          </w:p>
          <w:p w14:paraId="7ECE1C17" w14:textId="3A7E8B94" w:rsidR="00342FAB" w:rsidRPr="00342FAB" w:rsidRDefault="00342FAB" w:rsidP="00716D82">
            <w:pPr>
              <w:ind w:rightChars="-22" w:right="-44"/>
              <w:rPr>
                <w:rFonts w:hAnsi="굴림"/>
                <w:b/>
                <w:bCs/>
                <w:color w:val="FF0000"/>
                <w:lang w:eastAsia="ko-KR"/>
              </w:rPr>
            </w:pPr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>(</w:t>
            </w:r>
            <w:r w:rsidR="005E230A"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 xml:space="preserve">제외 </w:t>
            </w:r>
            <w:proofErr w:type="gramStart"/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>대상</w:t>
            </w:r>
            <w:r w:rsidR="005E230A"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 xml:space="preserve"> :</w:t>
            </w:r>
            <w:proofErr w:type="gramEnd"/>
            <w:r w:rsidR="00F955B6"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 xml:space="preserve"> </w:t>
            </w:r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 xml:space="preserve">고속도로, </w:t>
            </w:r>
            <w:proofErr w:type="spellStart"/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>자동차전용</w:t>
            </w:r>
            <w:proofErr w:type="spellEnd"/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 xml:space="preserve">, </w:t>
            </w:r>
            <w:proofErr w:type="spellStart"/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>도시고속</w:t>
            </w:r>
            <w:proofErr w:type="spellEnd"/>
            <w:r w:rsidRPr="00C12780">
              <w:rPr>
                <w:rFonts w:hAnsi="굴림" w:hint="eastAsia"/>
                <w:bCs/>
                <w:color w:val="000000" w:themeColor="text1"/>
                <w:lang w:eastAsia="ko-KR"/>
              </w:rPr>
              <w:t>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8A97F" w14:textId="1CEFBA88" w:rsidR="00BD46FD" w:rsidRPr="00C12780" w:rsidRDefault="00BD46FD" w:rsidP="00716D82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C12780">
              <w:rPr>
                <w:rFonts w:hAnsi="굴림" w:hint="eastAsia"/>
                <w:color w:val="000000" w:themeColor="text1"/>
                <w:lang w:eastAsia="ko-KR"/>
              </w:rPr>
              <w:t>0~3</w:t>
            </w:r>
          </w:p>
        </w:tc>
      </w:tr>
    </w:tbl>
    <w:p w14:paraId="43173B31" w14:textId="77777777" w:rsidR="00DB5508" w:rsidRDefault="00DB5508">
      <w:pPr>
        <w:widowControl/>
        <w:spacing w:line="240" w:lineRule="auto"/>
        <w:jc w:val="left"/>
        <w:rPr>
          <w:lang w:eastAsia="ko-KR"/>
        </w:rPr>
      </w:pPr>
    </w:p>
    <w:p w14:paraId="6D468DE8" w14:textId="77777777" w:rsidR="00E521FE" w:rsidRPr="006F3883" w:rsidRDefault="008C7BC1" w:rsidP="008C7BC1">
      <w:pPr>
        <w:pStyle w:val="4"/>
        <w:rPr>
          <w:lang w:eastAsia="ko-KR"/>
        </w:rPr>
      </w:pPr>
      <w:bookmarkStart w:id="7" w:name="_Toc187683240"/>
      <w:r>
        <w:rPr>
          <w:rFonts w:hint="eastAsia"/>
          <w:lang w:eastAsia="ko-KR"/>
        </w:rPr>
        <w:t>지점</w:t>
      </w:r>
      <w:bookmarkEnd w:id="7"/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2250"/>
        <w:gridCol w:w="3905"/>
        <w:gridCol w:w="599"/>
      </w:tblGrid>
      <w:tr w:rsidR="00E233A3" w:rsidRPr="006F3883" w14:paraId="64FF1815" w14:textId="77777777" w:rsidTr="001E7ADC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46BEE595" w14:textId="77777777" w:rsidR="00E233A3" w:rsidRPr="00E233A3" w:rsidRDefault="00E233A3" w:rsidP="00E233A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247A58FA" w14:textId="77777777" w:rsidR="00E233A3" w:rsidRPr="00E233A3" w:rsidRDefault="00E233A3" w:rsidP="00E233A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04B42C1E" w14:textId="77777777" w:rsidR="00E233A3" w:rsidRPr="00E233A3" w:rsidRDefault="00E233A3" w:rsidP="00E233A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0F0D1E58" w14:textId="77777777" w:rsidR="00E233A3" w:rsidRPr="00E233A3" w:rsidRDefault="00E233A3" w:rsidP="00E233A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gridSpan w:val="2"/>
            <w:shd w:val="clear" w:color="auto" w:fill="C0C0C0"/>
            <w:vAlign w:val="center"/>
          </w:tcPr>
          <w:p w14:paraId="0551C63A" w14:textId="77777777" w:rsidR="00E233A3" w:rsidRPr="00E233A3" w:rsidRDefault="00E233A3" w:rsidP="00E233A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2D2E51A6" w14:textId="77777777" w:rsidR="00E233A3" w:rsidRPr="00E233A3" w:rsidRDefault="00E233A3" w:rsidP="00E233A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E521FE" w:rsidRPr="006F3883" w14:paraId="7026E8C4" w14:textId="77777777" w:rsidTr="001E7ADC">
        <w:trPr>
          <w:trHeight w:val="227"/>
        </w:trPr>
        <w:tc>
          <w:tcPr>
            <w:tcW w:w="568" w:type="dxa"/>
            <w:vAlign w:val="center"/>
          </w:tcPr>
          <w:p w14:paraId="294BC21C" w14:textId="77777777" w:rsidR="00E521FE" w:rsidRPr="006F3883" w:rsidRDefault="00E521FE" w:rsidP="00E94D28">
            <w:pPr>
              <w:ind w:rightChars="-22" w:right="-44"/>
              <w:jc w:val="center"/>
              <w:rPr>
                <w:rFonts w:hAnsi="굴림"/>
              </w:rPr>
            </w:pPr>
            <w:r w:rsidRPr="006F3883">
              <w:rPr>
                <w:rFonts w:hAnsi="굴림" w:hint="eastAsia"/>
              </w:rPr>
              <w:t>1</w:t>
            </w:r>
          </w:p>
        </w:tc>
        <w:tc>
          <w:tcPr>
            <w:tcW w:w="708" w:type="dxa"/>
            <w:vAlign w:val="center"/>
          </w:tcPr>
          <w:p w14:paraId="5A6275E6" w14:textId="77777777" w:rsidR="00E521FE" w:rsidRPr="006F3883" w:rsidRDefault="00E521FE" w:rsidP="00E94D28">
            <w:pPr>
              <w:ind w:rightChars="-22" w:right="-44"/>
              <w:jc w:val="center"/>
              <w:rPr>
                <w:rFonts w:hAnsi="굴림"/>
              </w:rPr>
            </w:pPr>
            <w:r w:rsidRPr="006F3883">
              <w:rPr>
                <w:rFonts w:hAnsi="굴림"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0E51EE92" w14:textId="77777777" w:rsidR="00E521FE" w:rsidRPr="006F3883" w:rsidRDefault="00E521FE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783A0DBC" w14:textId="77777777" w:rsidR="00E521FE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vAlign w:val="center"/>
          </w:tcPr>
          <w:p w14:paraId="662DD610" w14:textId="77777777" w:rsidR="00E521FE" w:rsidRPr="006F3883" w:rsidRDefault="00EC2137" w:rsidP="00EC2137">
            <w:pPr>
              <w:ind w:rightChars="-22" w:right="-44"/>
              <w:rPr>
                <w:rFonts w:hAnsi="굴림"/>
              </w:rPr>
            </w:pPr>
            <w:r>
              <w:rPr>
                <w:rFonts w:hAnsi="굴림" w:hint="eastAsia"/>
                <w:lang w:eastAsia="ko-KR"/>
              </w:rPr>
              <w:t>출발지 X</w:t>
            </w:r>
          </w:p>
        </w:tc>
        <w:tc>
          <w:tcPr>
            <w:tcW w:w="598" w:type="dxa"/>
            <w:vAlign w:val="center"/>
          </w:tcPr>
          <w:p w14:paraId="077A0BE4" w14:textId="77777777" w:rsidR="00E521FE" w:rsidRPr="006F3883" w:rsidRDefault="00E521FE" w:rsidP="00E94D28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E521FE" w:rsidRPr="006F3883" w14:paraId="43766CD6" w14:textId="77777777" w:rsidTr="001E7ADC">
        <w:trPr>
          <w:trHeight w:val="227"/>
        </w:trPr>
        <w:tc>
          <w:tcPr>
            <w:tcW w:w="568" w:type="dxa"/>
            <w:vAlign w:val="center"/>
          </w:tcPr>
          <w:p w14:paraId="1FBC9739" w14:textId="77777777" w:rsidR="00E521FE" w:rsidRPr="006F3883" w:rsidRDefault="00E521FE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21022E77" w14:textId="77777777" w:rsidR="00E521FE" w:rsidRPr="006F3883" w:rsidRDefault="00E521FE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6BBD4D04" w14:textId="77777777" w:rsidR="00E521FE" w:rsidRPr="006F3883" w:rsidRDefault="00E521FE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58407EB9" w14:textId="77777777" w:rsidR="00E521FE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vAlign w:val="center"/>
          </w:tcPr>
          <w:p w14:paraId="3D4A6B2E" w14:textId="77777777" w:rsidR="00E521FE" w:rsidRPr="006F3883" w:rsidRDefault="00EC2137" w:rsidP="00EC2137">
            <w:pPr>
              <w:ind w:rightChars="-22" w:right="-44"/>
              <w:rPr>
                <w:rFonts w:hAnsi="굴림"/>
              </w:rPr>
            </w:pPr>
            <w:r>
              <w:rPr>
                <w:rFonts w:hAnsi="굴림" w:hint="eastAsia"/>
                <w:lang w:eastAsia="ko-KR"/>
              </w:rPr>
              <w:t>출발지 Y</w:t>
            </w:r>
          </w:p>
        </w:tc>
        <w:tc>
          <w:tcPr>
            <w:tcW w:w="598" w:type="dxa"/>
            <w:vAlign w:val="center"/>
          </w:tcPr>
          <w:p w14:paraId="6AFE93BB" w14:textId="77777777" w:rsidR="00E521FE" w:rsidRPr="006F3883" w:rsidRDefault="00E521FE" w:rsidP="00E94D28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33491A" w:rsidRPr="006F3883" w14:paraId="5F62053E" w14:textId="77777777" w:rsidTr="0033491A">
        <w:trPr>
          <w:trHeight w:val="227"/>
        </w:trPr>
        <w:tc>
          <w:tcPr>
            <w:tcW w:w="568" w:type="dxa"/>
            <w:vAlign w:val="center"/>
          </w:tcPr>
          <w:p w14:paraId="313A29FB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1F694CAA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67" w:type="dxa"/>
            <w:vAlign w:val="center"/>
          </w:tcPr>
          <w:p w14:paraId="25AEDE5E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40957000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2268" w:type="dxa"/>
            <w:vAlign w:val="center"/>
          </w:tcPr>
          <w:p w14:paraId="3FF67E27" w14:textId="77777777" w:rsidR="0033491A" w:rsidRPr="006F3883" w:rsidRDefault="0033491A" w:rsidP="00E94D28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출발지 Map ID</w:t>
            </w:r>
          </w:p>
        </w:tc>
        <w:tc>
          <w:tcPr>
            <w:tcW w:w="3949" w:type="dxa"/>
            <w:vMerge w:val="restart"/>
            <w:vAlign w:val="center"/>
          </w:tcPr>
          <w:p w14:paraId="6E5262F3" w14:textId="77777777" w:rsidR="0033491A" w:rsidRPr="006F3883" w:rsidRDefault="0033491A" w:rsidP="007A6C9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사용하지 않는 </w:t>
            </w:r>
            <w:proofErr w:type="gramStart"/>
            <w:r>
              <w:rPr>
                <w:rFonts w:hAnsi="굴림" w:hint="eastAsia"/>
                <w:lang w:eastAsia="ko-KR"/>
              </w:rPr>
              <w:t>경우</w:t>
            </w:r>
            <w:r w:rsidR="007A6C93">
              <w:rPr>
                <w:rFonts w:hAnsi="굴림" w:hint="eastAsia"/>
                <w:lang w:eastAsia="ko-KR"/>
              </w:rPr>
              <w:t xml:space="preserve"> :</w:t>
            </w:r>
            <w:proofErr w:type="gramEnd"/>
            <w:r w:rsidR="007A6C93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/>
                <w:lang w:eastAsia="ko-KR"/>
              </w:rPr>
              <w:t>0xFFFF</w:t>
            </w:r>
          </w:p>
        </w:tc>
        <w:tc>
          <w:tcPr>
            <w:tcW w:w="598" w:type="dxa"/>
            <w:vAlign w:val="center"/>
          </w:tcPr>
          <w:p w14:paraId="69AAFABD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3491A" w:rsidRPr="006F3883" w14:paraId="24909CBB" w14:textId="77777777" w:rsidTr="0033491A">
        <w:trPr>
          <w:trHeight w:val="227"/>
        </w:trPr>
        <w:tc>
          <w:tcPr>
            <w:tcW w:w="568" w:type="dxa"/>
            <w:vAlign w:val="center"/>
          </w:tcPr>
          <w:p w14:paraId="4E6FFA88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38EB1989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10</w:t>
            </w:r>
          </w:p>
        </w:tc>
        <w:tc>
          <w:tcPr>
            <w:tcW w:w="567" w:type="dxa"/>
            <w:vAlign w:val="center"/>
          </w:tcPr>
          <w:p w14:paraId="2E3F665A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51464C68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2268" w:type="dxa"/>
            <w:vAlign w:val="center"/>
          </w:tcPr>
          <w:p w14:paraId="10EE1716" w14:textId="77777777" w:rsidR="0033491A" w:rsidRPr="006F3883" w:rsidRDefault="0033491A" w:rsidP="00E94D28">
            <w:pPr>
              <w:ind w:rightChars="-22" w:right="-44"/>
              <w:rPr>
                <w:rFonts w:hAnsi="굴림"/>
              </w:rPr>
            </w:pPr>
            <w:r>
              <w:rPr>
                <w:rFonts w:hAnsi="굴림" w:hint="eastAsia"/>
                <w:lang w:eastAsia="ko-KR"/>
              </w:rPr>
              <w:t>출발지 Link ID</w:t>
            </w:r>
          </w:p>
        </w:tc>
        <w:tc>
          <w:tcPr>
            <w:tcW w:w="3949" w:type="dxa"/>
            <w:vMerge/>
            <w:vAlign w:val="center"/>
          </w:tcPr>
          <w:p w14:paraId="18F870A6" w14:textId="77777777" w:rsidR="0033491A" w:rsidRPr="006F3883" w:rsidRDefault="0033491A" w:rsidP="00E94D28">
            <w:pPr>
              <w:ind w:rightChars="-22" w:right="-44"/>
              <w:rPr>
                <w:rFonts w:hAnsi="굴림"/>
              </w:rPr>
            </w:pPr>
          </w:p>
        </w:tc>
        <w:tc>
          <w:tcPr>
            <w:tcW w:w="598" w:type="dxa"/>
            <w:vAlign w:val="center"/>
          </w:tcPr>
          <w:p w14:paraId="0E0658FD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33491A" w:rsidRPr="006F3883" w14:paraId="2AFF37E0" w14:textId="77777777" w:rsidTr="0033491A">
        <w:trPr>
          <w:trHeight w:val="227"/>
        </w:trPr>
        <w:tc>
          <w:tcPr>
            <w:tcW w:w="568" w:type="dxa"/>
            <w:vAlign w:val="center"/>
          </w:tcPr>
          <w:p w14:paraId="5AD97BF6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708" w:type="dxa"/>
            <w:vAlign w:val="center"/>
          </w:tcPr>
          <w:p w14:paraId="647577E3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567" w:type="dxa"/>
            <w:vAlign w:val="center"/>
          </w:tcPr>
          <w:p w14:paraId="09853269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55EB8BAF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2268" w:type="dxa"/>
            <w:vAlign w:val="center"/>
          </w:tcPr>
          <w:p w14:paraId="485A927D" w14:textId="77777777" w:rsidR="0033491A" w:rsidRPr="006F3883" w:rsidRDefault="0033491A" w:rsidP="00E94D28">
            <w:pPr>
              <w:ind w:rightChars="-22" w:right="-44"/>
              <w:rPr>
                <w:rFonts w:hAnsi="굴림"/>
              </w:rPr>
            </w:pPr>
            <w:r>
              <w:rPr>
                <w:rFonts w:hAnsi="굴림" w:hint="eastAsia"/>
                <w:lang w:eastAsia="ko-KR"/>
              </w:rPr>
              <w:t>출발지 Node ID</w:t>
            </w:r>
          </w:p>
        </w:tc>
        <w:tc>
          <w:tcPr>
            <w:tcW w:w="3949" w:type="dxa"/>
            <w:vMerge/>
            <w:vAlign w:val="center"/>
          </w:tcPr>
          <w:p w14:paraId="55B29E0D" w14:textId="77777777" w:rsidR="0033491A" w:rsidRPr="006F3883" w:rsidRDefault="0033491A" w:rsidP="00E94D28">
            <w:pPr>
              <w:ind w:rightChars="-22" w:right="-44"/>
              <w:rPr>
                <w:rFonts w:hAnsi="굴림"/>
              </w:rPr>
            </w:pPr>
          </w:p>
        </w:tc>
        <w:tc>
          <w:tcPr>
            <w:tcW w:w="598" w:type="dxa"/>
            <w:vAlign w:val="center"/>
          </w:tcPr>
          <w:p w14:paraId="40662DFE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33491A" w:rsidRPr="006F3883" w14:paraId="6ADACBFC" w14:textId="77777777" w:rsidTr="0033491A">
        <w:trPr>
          <w:trHeight w:val="227"/>
        </w:trPr>
        <w:tc>
          <w:tcPr>
            <w:tcW w:w="568" w:type="dxa"/>
            <w:vAlign w:val="center"/>
          </w:tcPr>
          <w:p w14:paraId="1C0F549C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708" w:type="dxa"/>
            <w:vAlign w:val="center"/>
          </w:tcPr>
          <w:p w14:paraId="132D9C0C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14</w:t>
            </w:r>
          </w:p>
        </w:tc>
        <w:tc>
          <w:tcPr>
            <w:tcW w:w="567" w:type="dxa"/>
            <w:vAlign w:val="center"/>
          </w:tcPr>
          <w:p w14:paraId="57C834C0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369C9306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2268" w:type="dxa"/>
            <w:vAlign w:val="center"/>
          </w:tcPr>
          <w:p w14:paraId="2FC12EE3" w14:textId="77777777" w:rsidR="0033491A" w:rsidRPr="006F3883" w:rsidRDefault="0033491A" w:rsidP="00E94D28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출발지 Direction</w:t>
            </w:r>
          </w:p>
        </w:tc>
        <w:tc>
          <w:tcPr>
            <w:tcW w:w="3949" w:type="dxa"/>
            <w:vAlign w:val="center"/>
          </w:tcPr>
          <w:p w14:paraId="21308EE9" w14:textId="77777777" w:rsidR="0033491A" w:rsidRPr="006F3883" w:rsidRDefault="0033491A" w:rsidP="007A6C93">
            <w:pPr>
              <w:ind w:rightChars="-22" w:right="-44"/>
              <w:rPr>
                <w:rFonts w:hAnsi="굴림"/>
                <w:lang w:eastAsia="ko-KR"/>
              </w:rPr>
            </w:pPr>
            <w:proofErr w:type="gramStart"/>
            <w:r>
              <w:rPr>
                <w:rFonts w:hAnsi="굴림" w:hint="eastAsia"/>
                <w:lang w:eastAsia="ko-KR"/>
              </w:rPr>
              <w:t xml:space="preserve">정 </w:t>
            </w:r>
            <w:r>
              <w:rPr>
                <w:rFonts w:hAnsi="굴림"/>
                <w:lang w:eastAsia="ko-KR"/>
              </w:rPr>
              <w:t>:</w:t>
            </w:r>
            <w:proofErr w:type="gramEnd"/>
            <w:r>
              <w:rPr>
                <w:rFonts w:hAnsi="굴림"/>
                <w:lang w:eastAsia="ko-KR"/>
              </w:rPr>
              <w:t xml:space="preserve"> 0, </w:t>
            </w:r>
            <w:r w:rsidR="00B77C4E">
              <w:rPr>
                <w:rFonts w:hAnsi="굴림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 xml:space="preserve">역 </w:t>
            </w:r>
            <w:r>
              <w:rPr>
                <w:rFonts w:hAnsi="굴림"/>
                <w:lang w:eastAsia="ko-KR"/>
              </w:rPr>
              <w:t xml:space="preserve">: 1, </w:t>
            </w:r>
            <w:r>
              <w:rPr>
                <w:rFonts w:hAnsi="굴림" w:hint="eastAsia"/>
                <w:lang w:eastAsia="ko-KR"/>
              </w:rPr>
              <w:t>사용하지 않</w:t>
            </w:r>
            <w:r w:rsidR="007A6C93">
              <w:rPr>
                <w:rFonts w:hAnsi="굴림" w:hint="eastAsia"/>
                <w:lang w:eastAsia="ko-KR"/>
              </w:rPr>
              <w:t>는</w:t>
            </w:r>
            <w:r>
              <w:rPr>
                <w:rFonts w:hAnsi="굴림" w:hint="eastAsia"/>
                <w:lang w:eastAsia="ko-KR"/>
              </w:rPr>
              <w:t xml:space="preserve"> 경우 </w:t>
            </w:r>
            <w:r>
              <w:rPr>
                <w:rFonts w:hAnsi="굴림"/>
                <w:lang w:eastAsia="ko-KR"/>
              </w:rPr>
              <w:t>: 0xFF</w:t>
            </w:r>
          </w:p>
        </w:tc>
        <w:tc>
          <w:tcPr>
            <w:tcW w:w="598" w:type="dxa"/>
            <w:vAlign w:val="center"/>
          </w:tcPr>
          <w:p w14:paraId="5EE74F51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3491A" w:rsidRPr="006F3883" w14:paraId="2062E4B4" w14:textId="77777777" w:rsidTr="00CF788B">
        <w:trPr>
          <w:trHeight w:val="227"/>
        </w:trPr>
        <w:tc>
          <w:tcPr>
            <w:tcW w:w="568" w:type="dxa"/>
            <w:tcBorders>
              <w:bottom w:val="single" w:sz="12" w:space="0" w:color="auto"/>
            </w:tcBorders>
            <w:vAlign w:val="center"/>
          </w:tcPr>
          <w:p w14:paraId="66D08286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708" w:type="dxa"/>
            <w:tcBorders>
              <w:bottom w:val="single" w:sz="12" w:space="0" w:color="auto"/>
            </w:tcBorders>
            <w:vAlign w:val="center"/>
          </w:tcPr>
          <w:p w14:paraId="682C31CF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15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27FB7F5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tcBorders>
              <w:bottom w:val="single" w:sz="12" w:space="0" w:color="auto"/>
            </w:tcBorders>
            <w:vAlign w:val="center"/>
          </w:tcPr>
          <w:p w14:paraId="78C0D8BD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tcBorders>
              <w:bottom w:val="single" w:sz="12" w:space="0" w:color="auto"/>
            </w:tcBorders>
            <w:vAlign w:val="center"/>
          </w:tcPr>
          <w:p w14:paraId="1947C759" w14:textId="77777777" w:rsidR="0033491A" w:rsidRPr="006F3883" w:rsidRDefault="0033491A" w:rsidP="00E94D28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출발지 부가정보</w:t>
            </w:r>
          </w:p>
        </w:tc>
        <w:tc>
          <w:tcPr>
            <w:tcW w:w="598" w:type="dxa"/>
            <w:tcBorders>
              <w:bottom w:val="single" w:sz="12" w:space="0" w:color="auto"/>
            </w:tcBorders>
            <w:vAlign w:val="center"/>
          </w:tcPr>
          <w:p w14:paraId="71B74F1C" w14:textId="77777777" w:rsidR="0033491A" w:rsidRPr="006F3883" w:rsidRDefault="0033491A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(1)</w:t>
            </w:r>
          </w:p>
        </w:tc>
      </w:tr>
      <w:tr w:rsidR="00AE23E7" w:rsidRPr="006F3883" w14:paraId="69722148" w14:textId="77777777" w:rsidTr="00CF788B">
        <w:trPr>
          <w:trHeight w:val="227"/>
        </w:trPr>
        <w:tc>
          <w:tcPr>
            <w:tcW w:w="568" w:type="dxa"/>
            <w:tcBorders>
              <w:top w:val="single" w:sz="12" w:space="0" w:color="auto"/>
            </w:tcBorders>
            <w:vAlign w:val="center"/>
          </w:tcPr>
          <w:p w14:paraId="0CEC86DD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708" w:type="dxa"/>
            <w:tcBorders>
              <w:top w:val="single" w:sz="12" w:space="0" w:color="auto"/>
            </w:tcBorders>
            <w:vAlign w:val="center"/>
          </w:tcPr>
          <w:p w14:paraId="68FE8BF9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16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84CB86F" w14:textId="77777777" w:rsidR="00AE23E7" w:rsidRPr="006F3883" w:rsidRDefault="00AE23E7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single" w:sz="12" w:space="0" w:color="auto"/>
            </w:tcBorders>
            <w:vAlign w:val="center"/>
          </w:tcPr>
          <w:p w14:paraId="024C4029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tcBorders>
              <w:top w:val="single" w:sz="12" w:space="0" w:color="auto"/>
            </w:tcBorders>
            <w:vAlign w:val="center"/>
          </w:tcPr>
          <w:p w14:paraId="42462376" w14:textId="77777777" w:rsidR="00AE23E7" w:rsidRPr="006F3883" w:rsidRDefault="00AE23E7" w:rsidP="00AE23E7">
            <w:pPr>
              <w:ind w:rightChars="-22" w:right="-44"/>
              <w:rPr>
                <w:rFonts w:hAnsi="굴림"/>
              </w:rPr>
            </w:pPr>
            <w:r>
              <w:rPr>
                <w:rFonts w:hAnsi="굴림" w:hint="eastAsia"/>
                <w:lang w:eastAsia="ko-KR"/>
              </w:rPr>
              <w:t>목적지 X</w:t>
            </w:r>
          </w:p>
        </w:tc>
        <w:tc>
          <w:tcPr>
            <w:tcW w:w="598" w:type="dxa"/>
            <w:tcBorders>
              <w:top w:val="single" w:sz="12" w:space="0" w:color="auto"/>
            </w:tcBorders>
            <w:vAlign w:val="center"/>
          </w:tcPr>
          <w:p w14:paraId="17CB330C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AE23E7" w:rsidRPr="006F3883" w14:paraId="620438D0" w14:textId="77777777" w:rsidTr="001E7ADC">
        <w:trPr>
          <w:trHeight w:val="227"/>
        </w:trPr>
        <w:tc>
          <w:tcPr>
            <w:tcW w:w="568" w:type="dxa"/>
            <w:vAlign w:val="center"/>
          </w:tcPr>
          <w:p w14:paraId="5A73C3C3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9</w:t>
            </w:r>
          </w:p>
        </w:tc>
        <w:tc>
          <w:tcPr>
            <w:tcW w:w="708" w:type="dxa"/>
            <w:vAlign w:val="center"/>
          </w:tcPr>
          <w:p w14:paraId="2629EC4E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20</w:t>
            </w:r>
          </w:p>
        </w:tc>
        <w:tc>
          <w:tcPr>
            <w:tcW w:w="567" w:type="dxa"/>
            <w:vAlign w:val="center"/>
          </w:tcPr>
          <w:p w14:paraId="315B255C" w14:textId="77777777" w:rsidR="00AE23E7" w:rsidRPr="006F3883" w:rsidRDefault="00AE23E7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10B4F6AB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vAlign w:val="center"/>
          </w:tcPr>
          <w:p w14:paraId="0967B319" w14:textId="77777777" w:rsidR="00AE23E7" w:rsidRPr="006F3883" w:rsidRDefault="00AE23E7" w:rsidP="00EE5825">
            <w:pPr>
              <w:ind w:rightChars="-22" w:right="-44"/>
              <w:rPr>
                <w:rFonts w:hAnsi="굴림"/>
              </w:rPr>
            </w:pPr>
            <w:r>
              <w:rPr>
                <w:rFonts w:hAnsi="굴림" w:hint="eastAsia"/>
                <w:lang w:eastAsia="ko-KR"/>
              </w:rPr>
              <w:t>목적지 Y</w:t>
            </w:r>
          </w:p>
        </w:tc>
        <w:tc>
          <w:tcPr>
            <w:tcW w:w="598" w:type="dxa"/>
            <w:vAlign w:val="center"/>
          </w:tcPr>
          <w:p w14:paraId="6A4E89AA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AE23E7" w:rsidRPr="006F3883" w14:paraId="77F847C7" w14:textId="77777777" w:rsidTr="001E7ADC">
        <w:trPr>
          <w:trHeight w:val="227"/>
        </w:trPr>
        <w:tc>
          <w:tcPr>
            <w:tcW w:w="568" w:type="dxa"/>
            <w:vAlign w:val="center"/>
          </w:tcPr>
          <w:p w14:paraId="57047FA5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10</w:t>
            </w:r>
          </w:p>
        </w:tc>
        <w:tc>
          <w:tcPr>
            <w:tcW w:w="708" w:type="dxa"/>
            <w:vAlign w:val="center"/>
          </w:tcPr>
          <w:p w14:paraId="62A1AEFC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24</w:t>
            </w:r>
          </w:p>
        </w:tc>
        <w:tc>
          <w:tcPr>
            <w:tcW w:w="567" w:type="dxa"/>
            <w:vAlign w:val="center"/>
          </w:tcPr>
          <w:p w14:paraId="6FC2F5C6" w14:textId="77777777" w:rsidR="00AE23E7" w:rsidRPr="006F3883" w:rsidRDefault="00AE23E7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255BB347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vAlign w:val="center"/>
          </w:tcPr>
          <w:p w14:paraId="49F9787E" w14:textId="77777777" w:rsidR="00AE23E7" w:rsidRPr="006F3883" w:rsidRDefault="00AE23E7" w:rsidP="00EE582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목적지 Map ID</w:t>
            </w:r>
          </w:p>
        </w:tc>
        <w:tc>
          <w:tcPr>
            <w:tcW w:w="598" w:type="dxa"/>
            <w:vAlign w:val="center"/>
          </w:tcPr>
          <w:p w14:paraId="0290617A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E23E7" w:rsidRPr="006F3883" w14:paraId="1C1B61F2" w14:textId="77777777" w:rsidTr="001E7ADC">
        <w:trPr>
          <w:trHeight w:val="227"/>
        </w:trPr>
        <w:tc>
          <w:tcPr>
            <w:tcW w:w="568" w:type="dxa"/>
            <w:vAlign w:val="center"/>
          </w:tcPr>
          <w:p w14:paraId="0AE6A1EC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11</w:t>
            </w:r>
          </w:p>
        </w:tc>
        <w:tc>
          <w:tcPr>
            <w:tcW w:w="708" w:type="dxa"/>
            <w:vAlign w:val="center"/>
          </w:tcPr>
          <w:p w14:paraId="4CDE9241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26</w:t>
            </w:r>
          </w:p>
        </w:tc>
        <w:tc>
          <w:tcPr>
            <w:tcW w:w="567" w:type="dxa"/>
            <w:vAlign w:val="center"/>
          </w:tcPr>
          <w:p w14:paraId="119DB84F" w14:textId="77777777" w:rsidR="00AE23E7" w:rsidRPr="006F3883" w:rsidRDefault="00AE23E7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6AB4695E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vAlign w:val="center"/>
          </w:tcPr>
          <w:p w14:paraId="263B1D9B" w14:textId="77777777" w:rsidR="00AE23E7" w:rsidRPr="006F3883" w:rsidRDefault="00AE23E7" w:rsidP="00EE582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목적지 Link ID</w:t>
            </w:r>
          </w:p>
        </w:tc>
        <w:tc>
          <w:tcPr>
            <w:tcW w:w="598" w:type="dxa"/>
            <w:vAlign w:val="center"/>
          </w:tcPr>
          <w:p w14:paraId="44EB90B6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E23E7" w:rsidRPr="006F3883" w14:paraId="0615F72A" w14:textId="77777777" w:rsidTr="001E7ADC">
        <w:trPr>
          <w:trHeight w:val="227"/>
        </w:trPr>
        <w:tc>
          <w:tcPr>
            <w:tcW w:w="568" w:type="dxa"/>
            <w:vAlign w:val="center"/>
          </w:tcPr>
          <w:p w14:paraId="618953DC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708" w:type="dxa"/>
            <w:vAlign w:val="center"/>
          </w:tcPr>
          <w:p w14:paraId="6C62FBAE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28</w:t>
            </w:r>
          </w:p>
        </w:tc>
        <w:tc>
          <w:tcPr>
            <w:tcW w:w="567" w:type="dxa"/>
            <w:vAlign w:val="center"/>
          </w:tcPr>
          <w:p w14:paraId="2C5E3D78" w14:textId="77777777" w:rsidR="00AE23E7" w:rsidRPr="006F3883" w:rsidRDefault="00AE23E7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3668F6CA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vAlign w:val="center"/>
          </w:tcPr>
          <w:p w14:paraId="73D0872F" w14:textId="77777777" w:rsidR="00AE23E7" w:rsidRPr="006F3883" w:rsidRDefault="00AE23E7" w:rsidP="00EE582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목적지 Node ID</w:t>
            </w:r>
          </w:p>
        </w:tc>
        <w:tc>
          <w:tcPr>
            <w:tcW w:w="598" w:type="dxa"/>
            <w:vAlign w:val="center"/>
          </w:tcPr>
          <w:p w14:paraId="21DF142E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E23E7" w:rsidRPr="006F3883" w14:paraId="6EB939A8" w14:textId="77777777" w:rsidTr="0033491A">
        <w:trPr>
          <w:trHeight w:val="227"/>
        </w:trPr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13B7C08E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13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0B62C734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780D188" w14:textId="77777777" w:rsidR="00AE23E7" w:rsidRPr="006F3883" w:rsidRDefault="00AE23E7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3F33EB9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tcBorders>
              <w:bottom w:val="single" w:sz="4" w:space="0" w:color="auto"/>
            </w:tcBorders>
            <w:vAlign w:val="center"/>
          </w:tcPr>
          <w:p w14:paraId="35BA23C3" w14:textId="77777777" w:rsidR="00AE23E7" w:rsidRPr="006F3883" w:rsidRDefault="00AE23E7" w:rsidP="00EE582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목적지 Direction</w:t>
            </w:r>
          </w:p>
        </w:tc>
        <w:tc>
          <w:tcPr>
            <w:tcW w:w="598" w:type="dxa"/>
            <w:tcBorders>
              <w:bottom w:val="single" w:sz="4" w:space="0" w:color="auto"/>
            </w:tcBorders>
            <w:vAlign w:val="center"/>
          </w:tcPr>
          <w:p w14:paraId="40FAC08A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AE23E7" w:rsidRPr="006F3883" w14:paraId="418D2A6D" w14:textId="77777777" w:rsidTr="00CF788B">
        <w:trPr>
          <w:trHeight w:val="227"/>
        </w:trPr>
        <w:tc>
          <w:tcPr>
            <w:tcW w:w="568" w:type="dxa"/>
            <w:tcBorders>
              <w:bottom w:val="double" w:sz="4" w:space="0" w:color="auto"/>
            </w:tcBorders>
            <w:vAlign w:val="center"/>
          </w:tcPr>
          <w:p w14:paraId="52E5E5D4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14</w:t>
            </w:r>
          </w:p>
        </w:tc>
        <w:tc>
          <w:tcPr>
            <w:tcW w:w="708" w:type="dxa"/>
            <w:tcBorders>
              <w:bottom w:val="double" w:sz="4" w:space="0" w:color="auto"/>
            </w:tcBorders>
            <w:vAlign w:val="center"/>
          </w:tcPr>
          <w:p w14:paraId="58AEE356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31</w:t>
            </w:r>
          </w:p>
        </w:tc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14:paraId="4854349B" w14:textId="77777777" w:rsidR="00AE23E7" w:rsidRPr="006F3883" w:rsidRDefault="00AE23E7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tcBorders>
              <w:bottom w:val="double" w:sz="4" w:space="0" w:color="auto"/>
            </w:tcBorders>
            <w:vAlign w:val="center"/>
          </w:tcPr>
          <w:p w14:paraId="6172FA65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tcBorders>
              <w:bottom w:val="double" w:sz="4" w:space="0" w:color="auto"/>
            </w:tcBorders>
            <w:vAlign w:val="center"/>
          </w:tcPr>
          <w:p w14:paraId="12FCD79A" w14:textId="77777777" w:rsidR="00AE23E7" w:rsidRPr="006F3883" w:rsidRDefault="00AE23E7" w:rsidP="00EE582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목적지 부가정보</w:t>
            </w:r>
          </w:p>
        </w:tc>
        <w:tc>
          <w:tcPr>
            <w:tcW w:w="598" w:type="dxa"/>
            <w:tcBorders>
              <w:bottom w:val="double" w:sz="4" w:space="0" w:color="auto"/>
            </w:tcBorders>
            <w:vAlign w:val="center"/>
          </w:tcPr>
          <w:p w14:paraId="08E7D96F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AE23E7" w:rsidRPr="006F3883" w14:paraId="0EEB929C" w14:textId="77777777" w:rsidTr="00CF788B">
        <w:trPr>
          <w:trHeight w:val="227"/>
        </w:trPr>
        <w:tc>
          <w:tcPr>
            <w:tcW w:w="568" w:type="dxa"/>
            <w:tcBorders>
              <w:top w:val="double" w:sz="4" w:space="0" w:color="auto"/>
            </w:tcBorders>
            <w:vAlign w:val="center"/>
          </w:tcPr>
          <w:p w14:paraId="5FA16CCA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708" w:type="dxa"/>
            <w:tcBorders>
              <w:top w:val="double" w:sz="4" w:space="0" w:color="auto"/>
            </w:tcBorders>
            <w:vAlign w:val="center"/>
          </w:tcPr>
          <w:p w14:paraId="4ED76F61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67" w:type="dxa"/>
            <w:tcBorders>
              <w:top w:val="double" w:sz="4" w:space="0" w:color="auto"/>
            </w:tcBorders>
            <w:vAlign w:val="center"/>
          </w:tcPr>
          <w:p w14:paraId="39D8A897" w14:textId="77777777" w:rsidR="00AE23E7" w:rsidRPr="006F3883" w:rsidRDefault="00AE23E7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double" w:sz="4" w:space="0" w:color="auto"/>
            </w:tcBorders>
            <w:vAlign w:val="center"/>
          </w:tcPr>
          <w:p w14:paraId="47C88637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tcBorders>
              <w:top w:val="double" w:sz="4" w:space="0" w:color="auto"/>
            </w:tcBorders>
            <w:vAlign w:val="center"/>
          </w:tcPr>
          <w:p w14:paraId="72D1D241" w14:textId="77777777" w:rsidR="00AE23E7" w:rsidRPr="006F3883" w:rsidRDefault="00AE23E7" w:rsidP="00EE5825">
            <w:pPr>
              <w:ind w:rightChars="-22" w:right="-44"/>
              <w:rPr>
                <w:rFonts w:hAnsi="굴림"/>
              </w:rPr>
            </w:pPr>
            <w:r>
              <w:rPr>
                <w:rFonts w:hAnsi="굴림" w:hint="eastAsia"/>
                <w:lang w:eastAsia="ko-KR"/>
              </w:rPr>
              <w:t>경유지 #n X</w:t>
            </w:r>
          </w:p>
        </w:tc>
        <w:tc>
          <w:tcPr>
            <w:tcW w:w="598" w:type="dxa"/>
            <w:tcBorders>
              <w:top w:val="double" w:sz="4" w:space="0" w:color="auto"/>
            </w:tcBorders>
            <w:vAlign w:val="center"/>
          </w:tcPr>
          <w:p w14:paraId="767C057D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AE23E7" w:rsidRPr="006F3883" w14:paraId="3463A207" w14:textId="77777777" w:rsidTr="001E7ADC">
        <w:trPr>
          <w:trHeight w:val="227"/>
        </w:trPr>
        <w:tc>
          <w:tcPr>
            <w:tcW w:w="568" w:type="dxa"/>
            <w:vAlign w:val="center"/>
          </w:tcPr>
          <w:p w14:paraId="7E642A6F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63BCD444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67" w:type="dxa"/>
            <w:vAlign w:val="center"/>
          </w:tcPr>
          <w:p w14:paraId="5E281CED" w14:textId="77777777" w:rsidR="00AE23E7" w:rsidRPr="006F3883" w:rsidRDefault="00AE23E7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43EAA356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vAlign w:val="center"/>
          </w:tcPr>
          <w:p w14:paraId="1B890205" w14:textId="77777777" w:rsidR="00AE23E7" w:rsidRPr="006F3883" w:rsidRDefault="00AE23E7" w:rsidP="00EE5825">
            <w:pPr>
              <w:ind w:rightChars="-22" w:right="-44"/>
              <w:rPr>
                <w:rFonts w:hAnsi="굴림"/>
              </w:rPr>
            </w:pPr>
            <w:r>
              <w:rPr>
                <w:rFonts w:hAnsi="굴림" w:hint="eastAsia"/>
                <w:lang w:eastAsia="ko-KR"/>
              </w:rPr>
              <w:t>경유지 #n Y</w:t>
            </w:r>
          </w:p>
        </w:tc>
        <w:tc>
          <w:tcPr>
            <w:tcW w:w="598" w:type="dxa"/>
            <w:vAlign w:val="center"/>
          </w:tcPr>
          <w:p w14:paraId="721F433E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AE23E7" w:rsidRPr="006F3883" w14:paraId="4099FA40" w14:textId="77777777" w:rsidTr="001E7ADC">
        <w:trPr>
          <w:trHeight w:val="227"/>
        </w:trPr>
        <w:tc>
          <w:tcPr>
            <w:tcW w:w="568" w:type="dxa"/>
            <w:vAlign w:val="center"/>
          </w:tcPr>
          <w:p w14:paraId="6D4BADCC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0B57615A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67" w:type="dxa"/>
            <w:vAlign w:val="center"/>
          </w:tcPr>
          <w:p w14:paraId="323E5F16" w14:textId="77777777" w:rsidR="00AE23E7" w:rsidRPr="006F3883" w:rsidRDefault="00AE23E7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1DD29AF9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vAlign w:val="center"/>
          </w:tcPr>
          <w:p w14:paraId="338FFCFA" w14:textId="77777777" w:rsidR="00AE23E7" w:rsidRPr="006F3883" w:rsidRDefault="00AE23E7" w:rsidP="00EE582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경유지 #n Map ID</w:t>
            </w:r>
          </w:p>
        </w:tc>
        <w:tc>
          <w:tcPr>
            <w:tcW w:w="598" w:type="dxa"/>
            <w:vAlign w:val="center"/>
          </w:tcPr>
          <w:p w14:paraId="35E8D757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E23E7" w:rsidRPr="006F3883" w14:paraId="424A3E6F" w14:textId="77777777" w:rsidTr="001E7ADC">
        <w:trPr>
          <w:trHeight w:val="227"/>
        </w:trPr>
        <w:tc>
          <w:tcPr>
            <w:tcW w:w="568" w:type="dxa"/>
            <w:vAlign w:val="center"/>
          </w:tcPr>
          <w:p w14:paraId="6E223453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313E5481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67" w:type="dxa"/>
            <w:vAlign w:val="center"/>
          </w:tcPr>
          <w:p w14:paraId="3F3CB88C" w14:textId="77777777" w:rsidR="00AE23E7" w:rsidRPr="006F3883" w:rsidRDefault="00AE23E7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1780AAFA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vAlign w:val="center"/>
          </w:tcPr>
          <w:p w14:paraId="3E2C03AD" w14:textId="77777777" w:rsidR="00AE23E7" w:rsidRPr="006F3883" w:rsidRDefault="00AE23E7" w:rsidP="00EE582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경유지 #n Link ID</w:t>
            </w:r>
          </w:p>
        </w:tc>
        <w:tc>
          <w:tcPr>
            <w:tcW w:w="598" w:type="dxa"/>
            <w:vAlign w:val="center"/>
          </w:tcPr>
          <w:p w14:paraId="3995C8EF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E23E7" w:rsidRPr="006F3883" w14:paraId="249BAA85" w14:textId="77777777" w:rsidTr="001E7ADC">
        <w:trPr>
          <w:trHeight w:val="227"/>
        </w:trPr>
        <w:tc>
          <w:tcPr>
            <w:tcW w:w="568" w:type="dxa"/>
            <w:vAlign w:val="center"/>
          </w:tcPr>
          <w:p w14:paraId="3549F859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71C947DE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67" w:type="dxa"/>
            <w:vAlign w:val="center"/>
          </w:tcPr>
          <w:p w14:paraId="51D7122C" w14:textId="77777777" w:rsidR="00AE23E7" w:rsidRPr="006F3883" w:rsidRDefault="00AE23E7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42E10C02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vAlign w:val="center"/>
          </w:tcPr>
          <w:p w14:paraId="4E968364" w14:textId="77777777" w:rsidR="00AE23E7" w:rsidRPr="006F3883" w:rsidRDefault="00AE23E7" w:rsidP="00EE582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경유지 #n Node ID</w:t>
            </w:r>
          </w:p>
        </w:tc>
        <w:tc>
          <w:tcPr>
            <w:tcW w:w="598" w:type="dxa"/>
            <w:vAlign w:val="center"/>
          </w:tcPr>
          <w:p w14:paraId="7F3B64EC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E23E7" w:rsidRPr="006F3883" w14:paraId="3C132508" w14:textId="77777777" w:rsidTr="001E7ADC">
        <w:trPr>
          <w:trHeight w:val="227"/>
        </w:trPr>
        <w:tc>
          <w:tcPr>
            <w:tcW w:w="568" w:type="dxa"/>
            <w:vAlign w:val="center"/>
          </w:tcPr>
          <w:p w14:paraId="02E982AB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53467F23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67" w:type="dxa"/>
            <w:vAlign w:val="center"/>
          </w:tcPr>
          <w:p w14:paraId="52883137" w14:textId="77777777" w:rsidR="00AE23E7" w:rsidRPr="006F3883" w:rsidRDefault="00AE23E7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4DD4F11B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vAlign w:val="center"/>
          </w:tcPr>
          <w:p w14:paraId="7D3288C0" w14:textId="77777777" w:rsidR="00AE23E7" w:rsidRPr="006F3883" w:rsidRDefault="00AE23E7" w:rsidP="00EE582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경유지 #n Direction</w:t>
            </w:r>
          </w:p>
        </w:tc>
        <w:tc>
          <w:tcPr>
            <w:tcW w:w="598" w:type="dxa"/>
            <w:vAlign w:val="center"/>
          </w:tcPr>
          <w:p w14:paraId="16B515D4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AE23E7" w:rsidRPr="006F3883" w14:paraId="4765CD4E" w14:textId="77777777" w:rsidTr="001E7ADC">
        <w:trPr>
          <w:trHeight w:val="227"/>
        </w:trPr>
        <w:tc>
          <w:tcPr>
            <w:tcW w:w="568" w:type="dxa"/>
            <w:vAlign w:val="center"/>
          </w:tcPr>
          <w:p w14:paraId="45807487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6C0349F7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67" w:type="dxa"/>
            <w:vAlign w:val="center"/>
          </w:tcPr>
          <w:p w14:paraId="55396A49" w14:textId="77777777" w:rsidR="00AE23E7" w:rsidRPr="006F3883" w:rsidRDefault="00AE23E7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16AF5F8B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vAlign w:val="center"/>
          </w:tcPr>
          <w:p w14:paraId="60F115FC" w14:textId="77777777" w:rsidR="00AE23E7" w:rsidRPr="006F3883" w:rsidRDefault="00AE23E7" w:rsidP="00EE582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경유지 #n 부가정보</w:t>
            </w:r>
          </w:p>
        </w:tc>
        <w:tc>
          <w:tcPr>
            <w:tcW w:w="598" w:type="dxa"/>
            <w:vAlign w:val="center"/>
          </w:tcPr>
          <w:p w14:paraId="1BE5511F" w14:textId="77777777" w:rsidR="00AE23E7" w:rsidRPr="006F3883" w:rsidRDefault="00AE23E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E23E7" w:rsidRPr="006F3883" w14:paraId="3BCDB74E" w14:textId="77777777" w:rsidTr="001E7ADC">
        <w:trPr>
          <w:trHeight w:val="227"/>
        </w:trPr>
        <w:tc>
          <w:tcPr>
            <w:tcW w:w="1276" w:type="dxa"/>
            <w:gridSpan w:val="2"/>
            <w:vAlign w:val="center"/>
          </w:tcPr>
          <w:p w14:paraId="27820846" w14:textId="77777777" w:rsidR="00AE23E7" w:rsidRPr="00AE23E7" w:rsidRDefault="00AE23E7" w:rsidP="00E94D2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42841E3A" w14:textId="77777777" w:rsidR="00AE23E7" w:rsidRPr="00AE23E7" w:rsidRDefault="00AE23E7" w:rsidP="00E94D2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618864C5" w14:textId="77777777" w:rsidR="00AE23E7" w:rsidRPr="00AE23E7" w:rsidRDefault="00AE23E7" w:rsidP="00E94D28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gridSpan w:val="2"/>
            <w:vAlign w:val="center"/>
          </w:tcPr>
          <w:p w14:paraId="488EC144" w14:textId="77777777" w:rsidR="00AE23E7" w:rsidRPr="00AE23E7" w:rsidRDefault="00AE23E7" w:rsidP="00AE23E7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출발지(16) + 목적지(16) + (16 * 경유지 수)</w:t>
            </w:r>
          </w:p>
        </w:tc>
        <w:tc>
          <w:tcPr>
            <w:tcW w:w="598" w:type="dxa"/>
            <w:vAlign w:val="center"/>
          </w:tcPr>
          <w:p w14:paraId="27993688" w14:textId="77777777" w:rsidR="00AE23E7" w:rsidRPr="002C31D2" w:rsidRDefault="00AE23E7" w:rsidP="00E94D28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5DFDF224" w14:textId="77777777" w:rsidR="00DA1DA9" w:rsidRDefault="00DA1DA9" w:rsidP="00DA1DA9">
      <w:pPr>
        <w:rPr>
          <w:lang w:eastAsia="ko-KR"/>
        </w:rPr>
      </w:pPr>
      <w:r>
        <w:rPr>
          <w:lang w:eastAsia="ko-KR"/>
        </w:rPr>
        <w:br w:type="page"/>
      </w:r>
    </w:p>
    <w:p w14:paraId="723F41DE" w14:textId="77777777" w:rsidR="00AE23E7" w:rsidRPr="004E275E" w:rsidRDefault="00AE23E7" w:rsidP="008008B4">
      <w:pPr>
        <w:numPr>
          <w:ilvl w:val="0"/>
          <w:numId w:val="14"/>
        </w:numPr>
        <w:ind w:rightChars="-22" w:right="-44"/>
        <w:rPr>
          <w:color w:val="000000" w:themeColor="text1"/>
          <w:lang w:eastAsia="ko-KR"/>
        </w:rPr>
      </w:pPr>
      <w:r w:rsidRPr="004E275E">
        <w:rPr>
          <w:rFonts w:hint="eastAsia"/>
          <w:color w:val="000000" w:themeColor="text1"/>
          <w:lang w:eastAsia="ko-KR"/>
        </w:rPr>
        <w:lastRenderedPageBreak/>
        <w:t>부가정보</w:t>
      </w:r>
    </w:p>
    <w:tbl>
      <w:tblPr>
        <w:tblW w:w="5953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1278"/>
        <w:gridCol w:w="3369"/>
        <w:gridCol w:w="707"/>
      </w:tblGrid>
      <w:tr w:rsidR="00335743" w:rsidRPr="00DA7255" w14:paraId="1D332CA7" w14:textId="77777777" w:rsidTr="00B77C4E">
        <w:trPr>
          <w:trHeight w:val="320"/>
        </w:trPr>
        <w:tc>
          <w:tcPr>
            <w:tcW w:w="555" w:type="dxa"/>
            <w:shd w:val="clear" w:color="auto" w:fill="C0C0C0"/>
          </w:tcPr>
          <w:p w14:paraId="7FCEC5F9" w14:textId="77777777" w:rsidR="00AE23E7" w:rsidRPr="00335743" w:rsidRDefault="00AE23E7" w:rsidP="00AE23E7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1288" w:type="dxa"/>
            <w:shd w:val="clear" w:color="auto" w:fill="C0C0C0"/>
          </w:tcPr>
          <w:p w14:paraId="3A8DEA0D" w14:textId="77777777" w:rsidR="00AE23E7" w:rsidRPr="00335743" w:rsidRDefault="00AE23E7" w:rsidP="00AE23E7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3401" w:type="dxa"/>
            <w:shd w:val="clear" w:color="auto" w:fill="C0C0C0"/>
          </w:tcPr>
          <w:p w14:paraId="7158D3A7" w14:textId="77777777" w:rsidR="00AE23E7" w:rsidRPr="00335743" w:rsidRDefault="00335743" w:rsidP="0033574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709" w:type="dxa"/>
            <w:shd w:val="clear" w:color="auto" w:fill="C0C0C0"/>
          </w:tcPr>
          <w:p w14:paraId="77BCB330" w14:textId="77777777" w:rsidR="00AE23E7" w:rsidRPr="00335743" w:rsidRDefault="00AE23E7" w:rsidP="00AE23E7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335743" w:rsidRPr="00DA7255" w14:paraId="6D8EDB2B" w14:textId="77777777" w:rsidTr="00B77C4E">
        <w:trPr>
          <w:trHeight w:val="308"/>
        </w:trPr>
        <w:tc>
          <w:tcPr>
            <w:tcW w:w="555" w:type="dxa"/>
            <w:vAlign w:val="center"/>
          </w:tcPr>
          <w:p w14:paraId="4F44D204" w14:textId="77777777" w:rsidR="00AE23E7" w:rsidRDefault="00AE23E7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1288" w:type="dxa"/>
            <w:vAlign w:val="center"/>
          </w:tcPr>
          <w:p w14:paraId="1E39CB02" w14:textId="77777777" w:rsidR="00AE23E7" w:rsidRDefault="00AE23E7" w:rsidP="001E7ADC">
            <w:pPr>
              <w:jc w:val="center"/>
            </w:pPr>
            <w:r w:rsidRPr="00900BD4">
              <w:rPr>
                <w:rFonts w:hAnsi="굴림" w:hint="eastAsia"/>
                <w:lang w:eastAsia="ko-KR"/>
              </w:rPr>
              <w:t>0000 00</w:t>
            </w:r>
            <w:r w:rsidR="001E7ADC">
              <w:rPr>
                <w:rFonts w:hAnsi="굴림" w:hint="eastAsia"/>
                <w:lang w:eastAsia="ko-KR"/>
              </w:rPr>
              <w:t>0</w:t>
            </w:r>
            <w:r w:rsidR="001E7ADC" w:rsidRPr="00A57137">
              <w:rPr>
                <w:rFonts w:hAnsi="굴림" w:hint="eastAsia"/>
                <w:color w:val="FF0000"/>
                <w:lang w:eastAsia="ko-KR"/>
              </w:rPr>
              <w:t>1</w:t>
            </w:r>
          </w:p>
        </w:tc>
        <w:tc>
          <w:tcPr>
            <w:tcW w:w="3401" w:type="dxa"/>
          </w:tcPr>
          <w:p w14:paraId="2A2DC041" w14:textId="77777777" w:rsidR="00AE23E7" w:rsidRPr="00DA7255" w:rsidRDefault="001E7ADC" w:rsidP="00AE23E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지점 명칭 사용</w:t>
            </w:r>
          </w:p>
        </w:tc>
        <w:tc>
          <w:tcPr>
            <w:tcW w:w="709" w:type="dxa"/>
          </w:tcPr>
          <w:p w14:paraId="38353DC1" w14:textId="77777777" w:rsidR="00AE23E7" w:rsidRPr="00DA7255" w:rsidRDefault="00AE23E7" w:rsidP="001E7ADC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</w:t>
            </w:r>
            <w:r w:rsidR="001E7ADC">
              <w:rPr>
                <w:rFonts w:hAnsi="굴림" w:hint="eastAsia"/>
                <w:lang w:eastAsia="ko-KR"/>
              </w:rPr>
              <w:t>, 1</w:t>
            </w:r>
          </w:p>
        </w:tc>
      </w:tr>
      <w:tr w:rsidR="00335743" w:rsidRPr="00DA7255" w14:paraId="7D25FDFF" w14:textId="77777777" w:rsidTr="00B77C4E">
        <w:trPr>
          <w:trHeight w:val="331"/>
        </w:trPr>
        <w:tc>
          <w:tcPr>
            <w:tcW w:w="555" w:type="dxa"/>
          </w:tcPr>
          <w:p w14:paraId="1C7AFA75" w14:textId="77777777" w:rsidR="00AE23E7" w:rsidRDefault="00AE23E7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1288" w:type="dxa"/>
          </w:tcPr>
          <w:p w14:paraId="34E71B78" w14:textId="77777777" w:rsidR="00AE23E7" w:rsidRDefault="001E7ADC" w:rsidP="001E7ADC">
            <w:pPr>
              <w:jc w:val="center"/>
            </w:pPr>
            <w:r w:rsidRPr="00900BD4">
              <w:rPr>
                <w:rFonts w:hAnsi="굴림" w:hint="eastAsia"/>
                <w:lang w:eastAsia="ko-KR"/>
              </w:rPr>
              <w:t>0000 00</w:t>
            </w:r>
            <w:r w:rsidRPr="00A57137">
              <w:rPr>
                <w:rFonts w:hAnsi="굴림" w:hint="eastAsia"/>
                <w:color w:val="FF0000"/>
                <w:lang w:eastAsia="ko-KR"/>
              </w:rPr>
              <w:t>1</w:t>
            </w: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3401" w:type="dxa"/>
          </w:tcPr>
          <w:p w14:paraId="21159094" w14:textId="77777777" w:rsidR="00AE23E7" w:rsidRPr="00DA7255" w:rsidRDefault="001E7ADC" w:rsidP="00AE23E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숨김 경유지</w:t>
            </w:r>
          </w:p>
        </w:tc>
        <w:tc>
          <w:tcPr>
            <w:tcW w:w="709" w:type="dxa"/>
          </w:tcPr>
          <w:p w14:paraId="53584A44" w14:textId="77777777" w:rsidR="00AE23E7" w:rsidRPr="00DA7255" w:rsidRDefault="00AE23E7" w:rsidP="00AE23E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0, 1</w:t>
            </w:r>
          </w:p>
        </w:tc>
      </w:tr>
      <w:tr w:rsidR="00156539" w:rsidRPr="00DA7255" w14:paraId="0D073B18" w14:textId="77777777" w:rsidTr="00B77C4E">
        <w:trPr>
          <w:trHeight w:val="331"/>
        </w:trPr>
        <w:tc>
          <w:tcPr>
            <w:tcW w:w="555" w:type="dxa"/>
          </w:tcPr>
          <w:p w14:paraId="358E2409" w14:textId="77777777" w:rsidR="00156539" w:rsidRDefault="00156539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1288" w:type="dxa"/>
          </w:tcPr>
          <w:p w14:paraId="2909459D" w14:textId="77777777" w:rsidR="00156539" w:rsidRPr="00900BD4" w:rsidRDefault="00156539" w:rsidP="00156539">
            <w:pPr>
              <w:jc w:val="center"/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0000 0</w:t>
            </w:r>
            <w:r w:rsidRPr="00A57137">
              <w:rPr>
                <w:rFonts w:hAnsi="굴림" w:hint="eastAsia"/>
                <w:color w:val="FF0000"/>
                <w:lang w:eastAsia="ko-KR"/>
              </w:rPr>
              <w:t>1</w:t>
            </w:r>
            <w:r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3401" w:type="dxa"/>
          </w:tcPr>
          <w:p w14:paraId="63C0516E" w14:textId="77777777" w:rsidR="00156539" w:rsidRDefault="00846910" w:rsidP="008233E8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경유</w:t>
            </w:r>
            <w:r w:rsidR="00156539">
              <w:rPr>
                <w:rFonts w:hAnsi="굴림" w:hint="eastAsia"/>
                <w:lang w:eastAsia="ko-KR"/>
              </w:rPr>
              <w:t>도로</w:t>
            </w:r>
            <w:proofErr w:type="spellEnd"/>
            <w:r w:rsidR="00156539">
              <w:rPr>
                <w:rFonts w:hAnsi="굴림" w:hint="eastAsia"/>
                <w:lang w:eastAsia="ko-KR"/>
              </w:rPr>
              <w:t xml:space="preserve"> 시작</w:t>
            </w:r>
          </w:p>
        </w:tc>
        <w:tc>
          <w:tcPr>
            <w:tcW w:w="709" w:type="dxa"/>
          </w:tcPr>
          <w:p w14:paraId="6400C80B" w14:textId="77777777" w:rsidR="00156539" w:rsidRDefault="00156539" w:rsidP="00AE23E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0, 1</w:t>
            </w:r>
          </w:p>
        </w:tc>
      </w:tr>
      <w:tr w:rsidR="001A0D22" w:rsidRPr="00DA7255" w14:paraId="465D08F3" w14:textId="77777777" w:rsidTr="00B77C4E">
        <w:trPr>
          <w:trHeight w:val="331"/>
        </w:trPr>
        <w:tc>
          <w:tcPr>
            <w:tcW w:w="555" w:type="dxa"/>
          </w:tcPr>
          <w:p w14:paraId="6972CD2D" w14:textId="77777777" w:rsidR="001A0D22" w:rsidRDefault="001A0D22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1288" w:type="dxa"/>
          </w:tcPr>
          <w:p w14:paraId="74361FCB" w14:textId="77777777" w:rsidR="001A0D22" w:rsidRPr="00900BD4" w:rsidRDefault="001A0D22" w:rsidP="001A0D22">
            <w:pPr>
              <w:jc w:val="center"/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 xml:space="preserve">0000 </w:t>
            </w:r>
            <w:r w:rsidRPr="00A57137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0</w:t>
            </w:r>
            <w:r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3401" w:type="dxa"/>
          </w:tcPr>
          <w:p w14:paraId="5B6EB6E4" w14:textId="77777777" w:rsidR="001A0D22" w:rsidRDefault="00846910" w:rsidP="008233E8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경유</w:t>
            </w:r>
            <w:r w:rsidR="001A0D22">
              <w:rPr>
                <w:rFonts w:hAnsi="굴림" w:hint="eastAsia"/>
                <w:lang w:eastAsia="ko-KR"/>
              </w:rPr>
              <w:t>도로</w:t>
            </w:r>
            <w:proofErr w:type="spellEnd"/>
            <w:r w:rsidR="001A0D22">
              <w:rPr>
                <w:rFonts w:hAnsi="굴림" w:hint="eastAsia"/>
                <w:lang w:eastAsia="ko-KR"/>
              </w:rPr>
              <w:t xml:space="preserve"> 종료</w:t>
            </w:r>
          </w:p>
        </w:tc>
        <w:tc>
          <w:tcPr>
            <w:tcW w:w="709" w:type="dxa"/>
          </w:tcPr>
          <w:p w14:paraId="416B2451" w14:textId="77777777" w:rsidR="001A0D22" w:rsidRDefault="001A0D22" w:rsidP="00AE23E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0, 1</w:t>
            </w:r>
          </w:p>
        </w:tc>
      </w:tr>
      <w:tr w:rsidR="004630E6" w:rsidRPr="00DA7255" w14:paraId="52A0B220" w14:textId="77777777" w:rsidTr="00B77C4E">
        <w:trPr>
          <w:trHeight w:val="331"/>
        </w:trPr>
        <w:tc>
          <w:tcPr>
            <w:tcW w:w="555" w:type="dxa"/>
          </w:tcPr>
          <w:p w14:paraId="7A2D1DBA" w14:textId="77777777" w:rsidR="004630E6" w:rsidRDefault="004630E6" w:rsidP="00AE23E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1288" w:type="dxa"/>
          </w:tcPr>
          <w:p w14:paraId="2FDA6567" w14:textId="77777777" w:rsidR="004630E6" w:rsidRPr="00900BD4" w:rsidRDefault="004630E6" w:rsidP="004630E6">
            <w:pPr>
              <w:jc w:val="center"/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000</w:t>
            </w:r>
            <w:r w:rsidRPr="00A57137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color w:val="FF0000"/>
                <w:lang w:eastAsia="ko-KR"/>
              </w:rPr>
              <w:t xml:space="preserve"> 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</w:t>
            </w:r>
            <w:r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3401" w:type="dxa"/>
          </w:tcPr>
          <w:p w14:paraId="6870EB92" w14:textId="77777777" w:rsidR="004630E6" w:rsidRPr="00706541" w:rsidRDefault="004630E6" w:rsidP="004630E6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706541">
              <w:rPr>
                <w:rFonts w:hAnsi="굴림" w:hint="eastAsia"/>
                <w:color w:val="000000" w:themeColor="text1"/>
                <w:lang w:eastAsia="ko-KR"/>
              </w:rPr>
              <w:t>주소 검색 여부(</w:t>
            </w:r>
            <w:r w:rsidRPr="00706541">
              <w:rPr>
                <w:rFonts w:hAnsi="굴림"/>
                <w:color w:val="000000" w:themeColor="text1"/>
                <w:lang w:eastAsia="ko-KR"/>
              </w:rPr>
              <w:t>0</w:t>
            </w:r>
            <w:proofErr w:type="gramStart"/>
            <w:r w:rsidRPr="00706541">
              <w:rPr>
                <w:rFonts w:hAnsi="굴림" w:hint="eastAsia"/>
                <w:color w:val="000000" w:themeColor="text1"/>
                <w:lang w:eastAsia="ko-KR"/>
              </w:rPr>
              <w:t>:일반</w:t>
            </w:r>
            <w:proofErr w:type="gramEnd"/>
            <w:r w:rsidRPr="00706541">
              <w:rPr>
                <w:rFonts w:hAnsi="굴림" w:hint="eastAsia"/>
                <w:color w:val="000000" w:themeColor="text1"/>
                <w:lang w:eastAsia="ko-KR"/>
              </w:rPr>
              <w:t xml:space="preserve">, </w:t>
            </w:r>
            <w:r w:rsidRPr="00706541">
              <w:rPr>
                <w:rFonts w:hAnsi="굴림"/>
                <w:color w:val="000000" w:themeColor="text1"/>
                <w:lang w:eastAsia="ko-KR"/>
              </w:rPr>
              <w:t>1:</w:t>
            </w:r>
            <w:r w:rsidRPr="00706541">
              <w:rPr>
                <w:rFonts w:hAnsi="굴림" w:hint="eastAsia"/>
                <w:color w:val="000000" w:themeColor="text1"/>
                <w:lang w:eastAsia="ko-KR"/>
              </w:rPr>
              <w:t>주소검색)</w:t>
            </w:r>
          </w:p>
        </w:tc>
        <w:tc>
          <w:tcPr>
            <w:tcW w:w="709" w:type="dxa"/>
          </w:tcPr>
          <w:p w14:paraId="4F0A20FF" w14:textId="77777777" w:rsidR="004630E6" w:rsidRPr="00706541" w:rsidRDefault="004630E6" w:rsidP="00AE23E7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706541">
              <w:rPr>
                <w:rFonts w:hAnsi="굴림" w:hint="eastAsia"/>
                <w:color w:val="000000" w:themeColor="text1"/>
                <w:lang w:eastAsia="ko-KR"/>
              </w:rPr>
              <w:t>0, 1</w:t>
            </w:r>
          </w:p>
        </w:tc>
      </w:tr>
    </w:tbl>
    <w:p w14:paraId="79DE4725" w14:textId="77777777" w:rsidR="004630E6" w:rsidRDefault="004630E6" w:rsidP="004630E6">
      <w:pPr>
        <w:rPr>
          <w:lang w:eastAsia="ko-KR"/>
        </w:rPr>
      </w:pPr>
    </w:p>
    <w:p w14:paraId="5F5C4842" w14:textId="77777777" w:rsidR="00476E99" w:rsidRDefault="00476E99" w:rsidP="00476E99">
      <w:pPr>
        <w:pStyle w:val="4"/>
        <w:rPr>
          <w:lang w:eastAsia="ko-KR"/>
        </w:rPr>
      </w:pPr>
      <w:bookmarkStart w:id="8" w:name="_Toc187683241"/>
      <w:r>
        <w:rPr>
          <w:rFonts w:hint="eastAsia"/>
          <w:lang w:eastAsia="ko-KR"/>
        </w:rPr>
        <w:t>지점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명칭</w:t>
      </w:r>
      <w:bookmarkEnd w:id="8"/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476E99" w:rsidRPr="006F3883" w14:paraId="03E1C562" w14:textId="77777777" w:rsidTr="007E010E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724CE284" w14:textId="77777777" w:rsidR="00476E99" w:rsidRPr="00E233A3" w:rsidRDefault="00476E99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0A9ADA4B" w14:textId="77777777" w:rsidR="00476E99" w:rsidRPr="00E233A3" w:rsidRDefault="00476E99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71B517EE" w14:textId="77777777" w:rsidR="00476E99" w:rsidRPr="00E233A3" w:rsidRDefault="00476E99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4B63F780" w14:textId="77777777" w:rsidR="00476E99" w:rsidRPr="00E233A3" w:rsidRDefault="00476E99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551AD505" w14:textId="77777777" w:rsidR="00476E99" w:rsidRPr="00E233A3" w:rsidRDefault="00476E99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016B13C3" w14:textId="77777777" w:rsidR="00476E99" w:rsidRPr="00E233A3" w:rsidRDefault="00476E99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476E99" w:rsidRPr="006F3883" w14:paraId="59D0B9D2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075DF428" w14:textId="77777777" w:rsidR="00476E99" w:rsidRPr="006F3883" w:rsidRDefault="00476E99" w:rsidP="007E010E">
            <w:pPr>
              <w:ind w:rightChars="-22" w:right="-44"/>
              <w:jc w:val="center"/>
              <w:rPr>
                <w:rFonts w:hAnsi="굴림"/>
              </w:rPr>
            </w:pPr>
            <w:r w:rsidRPr="006F3883">
              <w:rPr>
                <w:rFonts w:hAnsi="굴림" w:hint="eastAsia"/>
              </w:rPr>
              <w:t>1</w:t>
            </w:r>
          </w:p>
        </w:tc>
        <w:tc>
          <w:tcPr>
            <w:tcW w:w="708" w:type="dxa"/>
            <w:vAlign w:val="center"/>
          </w:tcPr>
          <w:p w14:paraId="3A6C604E" w14:textId="77777777" w:rsidR="00476E99" w:rsidRPr="006F3883" w:rsidRDefault="00476E99" w:rsidP="007E010E">
            <w:pPr>
              <w:ind w:rightChars="-22" w:right="-44"/>
              <w:jc w:val="center"/>
              <w:rPr>
                <w:rFonts w:hAnsi="굴림"/>
              </w:rPr>
            </w:pPr>
            <w:r w:rsidRPr="006F3883">
              <w:rPr>
                <w:rFonts w:hAnsi="굴림"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6AB76CA0" w14:textId="77777777" w:rsidR="00476E99" w:rsidRPr="006F3883" w:rsidRDefault="00476E99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426" w:type="dxa"/>
            <w:vAlign w:val="center"/>
          </w:tcPr>
          <w:p w14:paraId="19CF35CE" w14:textId="77777777" w:rsidR="00476E99" w:rsidRPr="006F3883" w:rsidRDefault="00476E99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S</w:t>
            </w:r>
          </w:p>
        </w:tc>
        <w:tc>
          <w:tcPr>
            <w:tcW w:w="6217" w:type="dxa"/>
            <w:vAlign w:val="center"/>
          </w:tcPr>
          <w:p w14:paraId="3D4FE718" w14:textId="77777777" w:rsidR="00476E99" w:rsidRPr="006F3883" w:rsidRDefault="00476E99" w:rsidP="007E010E">
            <w:pPr>
              <w:ind w:rightChars="-22" w:right="-44"/>
              <w:rPr>
                <w:rFonts w:hAnsi="굴림"/>
              </w:rPr>
            </w:pPr>
            <w:r>
              <w:rPr>
                <w:rFonts w:hAnsi="굴림" w:hint="eastAsia"/>
                <w:lang w:eastAsia="ko-KR"/>
              </w:rPr>
              <w:t>지점 명칭</w:t>
            </w:r>
          </w:p>
        </w:tc>
        <w:tc>
          <w:tcPr>
            <w:tcW w:w="598" w:type="dxa"/>
            <w:vAlign w:val="center"/>
          </w:tcPr>
          <w:p w14:paraId="3D615398" w14:textId="77777777" w:rsidR="00476E99" w:rsidRPr="006F3883" w:rsidRDefault="00476E99" w:rsidP="007E010E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476E99" w:rsidRPr="006F3883" w14:paraId="1E27245E" w14:textId="77777777" w:rsidTr="007E010E">
        <w:trPr>
          <w:trHeight w:val="227"/>
        </w:trPr>
        <w:tc>
          <w:tcPr>
            <w:tcW w:w="1276" w:type="dxa"/>
            <w:gridSpan w:val="2"/>
            <w:vAlign w:val="center"/>
          </w:tcPr>
          <w:p w14:paraId="377591B2" w14:textId="77777777" w:rsidR="00476E99" w:rsidRPr="00AE23E7" w:rsidRDefault="00476E99" w:rsidP="007E010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34631C6D" w14:textId="77777777" w:rsidR="00476E99" w:rsidRPr="00AE23E7" w:rsidRDefault="00476E99" w:rsidP="007E010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5946555E" w14:textId="77777777" w:rsidR="00476E99" w:rsidRPr="00AE23E7" w:rsidRDefault="00476E99" w:rsidP="007E010E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7A45D3D5" w14:textId="77777777" w:rsidR="00476E99" w:rsidRPr="00AE23E7" w:rsidRDefault="00476E99" w:rsidP="00866704">
            <w:pPr>
              <w:ind w:rightChars="-22" w:right="-44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40 * 명칭</w:t>
            </w:r>
            <w:r w:rsidR="00866704">
              <w:rPr>
                <w:rFonts w:hAnsi="굴림" w:hint="eastAsia"/>
                <w:b/>
                <w:lang w:eastAsia="ko-KR"/>
              </w:rPr>
              <w:t xml:space="preserve">을 사용하는 </w:t>
            </w:r>
            <w:r>
              <w:rPr>
                <w:rFonts w:hAnsi="굴림" w:hint="eastAsia"/>
                <w:b/>
                <w:lang w:eastAsia="ko-KR"/>
              </w:rPr>
              <w:t>지점 개수</w:t>
            </w:r>
          </w:p>
        </w:tc>
        <w:tc>
          <w:tcPr>
            <w:tcW w:w="598" w:type="dxa"/>
            <w:vAlign w:val="center"/>
          </w:tcPr>
          <w:p w14:paraId="63DC86AA" w14:textId="77777777" w:rsidR="00476E99" w:rsidRPr="002C31D2" w:rsidRDefault="00476E99" w:rsidP="007E010E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5EAAE03F" w14:textId="77777777" w:rsidR="006E3422" w:rsidRPr="006F3883" w:rsidRDefault="006E3422" w:rsidP="00866704">
      <w:pPr>
        <w:ind w:rightChars="-22" w:right="-44"/>
        <w:rPr>
          <w:lang w:eastAsia="ko-KR"/>
        </w:rPr>
      </w:pPr>
    </w:p>
    <w:p w14:paraId="5C69B045" w14:textId="77777777" w:rsidR="00E07AD2" w:rsidRDefault="0087692A" w:rsidP="00F9608C">
      <w:pPr>
        <w:pStyle w:val="4"/>
        <w:rPr>
          <w:lang w:eastAsia="ko-KR"/>
        </w:rPr>
      </w:pPr>
      <w:bookmarkStart w:id="9" w:name="_Toc187683242"/>
      <w:r>
        <w:rPr>
          <w:rFonts w:hint="eastAsia"/>
          <w:lang w:eastAsia="ko-KR"/>
        </w:rPr>
        <w:t>확장</w:t>
      </w:r>
      <w:r w:rsidR="00E07AD2" w:rsidRPr="006F3883">
        <w:rPr>
          <w:rFonts w:hint="eastAsia"/>
          <w:lang w:eastAsia="ko-KR"/>
        </w:rPr>
        <w:t xml:space="preserve"> </w:t>
      </w:r>
      <w:r w:rsidR="00143141">
        <w:rPr>
          <w:rFonts w:hint="eastAsia"/>
          <w:lang w:eastAsia="ko-KR"/>
        </w:rPr>
        <w:t>기능</w:t>
      </w:r>
      <w:r w:rsidR="00143141">
        <w:rPr>
          <w:rFonts w:hint="eastAsia"/>
          <w:lang w:eastAsia="ko-KR"/>
        </w:rPr>
        <w:t xml:space="preserve"> Header</w:t>
      </w:r>
      <w:bookmarkEnd w:id="9"/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A81F54" w:rsidRPr="006F3883" w14:paraId="63D290F9" w14:textId="77777777" w:rsidTr="007E010E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5D9C29AC" w14:textId="77777777" w:rsidR="00A81F54" w:rsidRPr="00E233A3" w:rsidRDefault="00A81F54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4AF786D2" w14:textId="77777777" w:rsidR="00A81F54" w:rsidRPr="00E233A3" w:rsidRDefault="00A81F54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14FC103E" w14:textId="77777777" w:rsidR="00A81F54" w:rsidRPr="00E233A3" w:rsidRDefault="00A81F54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2507C7DB" w14:textId="77777777" w:rsidR="00A81F54" w:rsidRPr="00E233A3" w:rsidRDefault="00A81F54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368AF247" w14:textId="77777777" w:rsidR="00A81F54" w:rsidRPr="00E233A3" w:rsidRDefault="00A81F54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0B7D5FD8" w14:textId="77777777" w:rsidR="00A81F54" w:rsidRPr="00E233A3" w:rsidRDefault="00A81F54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A81F54" w:rsidRPr="006F3883" w14:paraId="36EE4655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20108071" w14:textId="77777777" w:rsidR="00A81F54" w:rsidRPr="006F3883" w:rsidRDefault="00A81F54" w:rsidP="007E010E">
            <w:pPr>
              <w:ind w:rightChars="-22" w:right="-44"/>
              <w:jc w:val="center"/>
              <w:rPr>
                <w:rFonts w:hAnsi="굴림"/>
              </w:rPr>
            </w:pPr>
            <w:r w:rsidRPr="006F3883">
              <w:rPr>
                <w:rFonts w:hAnsi="굴림" w:hint="eastAsia"/>
              </w:rPr>
              <w:t>1</w:t>
            </w:r>
          </w:p>
        </w:tc>
        <w:tc>
          <w:tcPr>
            <w:tcW w:w="708" w:type="dxa"/>
            <w:vAlign w:val="center"/>
          </w:tcPr>
          <w:p w14:paraId="341C3CAD" w14:textId="77777777" w:rsidR="00A81F54" w:rsidRPr="006F3883" w:rsidRDefault="00A81F5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3A509995" w14:textId="77777777" w:rsidR="00A81F54" w:rsidRPr="006F3883" w:rsidRDefault="00A81F5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4120AFB6" w14:textId="77777777" w:rsidR="00A81F54" w:rsidRPr="006F3883" w:rsidRDefault="00A81F5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1E01B701" w14:textId="77777777" w:rsidR="00A81F54" w:rsidRPr="006F3883" w:rsidRDefault="00A81F54" w:rsidP="007E010E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확장 기능 </w:t>
            </w:r>
            <w:r w:rsidRPr="006F3883">
              <w:rPr>
                <w:rFonts w:hAnsi="굴림" w:hint="eastAsia"/>
                <w:lang w:eastAsia="ko-KR"/>
              </w:rPr>
              <w:t>종류</w:t>
            </w:r>
            <w:r>
              <w:rPr>
                <w:rFonts w:hAnsi="굴림" w:hint="eastAsia"/>
                <w:lang w:eastAsia="ko-KR"/>
              </w:rPr>
              <w:t xml:space="preserve"> #n</w:t>
            </w:r>
          </w:p>
        </w:tc>
        <w:tc>
          <w:tcPr>
            <w:tcW w:w="598" w:type="dxa"/>
            <w:vAlign w:val="center"/>
          </w:tcPr>
          <w:p w14:paraId="42D66BB1" w14:textId="77777777" w:rsidR="00A81F54" w:rsidRPr="006F3883" w:rsidRDefault="00A81F5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(1)</w:t>
            </w:r>
          </w:p>
        </w:tc>
      </w:tr>
      <w:tr w:rsidR="00A81F54" w:rsidRPr="006F3883" w14:paraId="65326374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6E0D0D55" w14:textId="77777777" w:rsidR="00A81F54" w:rsidRPr="006F3883" w:rsidRDefault="00A81F5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05C569A6" w14:textId="77777777" w:rsidR="00A81F54" w:rsidRPr="00D152F9" w:rsidRDefault="00A81F5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0172AAD9" w14:textId="77777777" w:rsidR="00A81F54" w:rsidRPr="00D152F9" w:rsidRDefault="00A81F5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152F9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2710FA62" w14:textId="77777777" w:rsidR="00A81F54" w:rsidRPr="00D152F9" w:rsidRDefault="00A81F5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152F9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1625A3E" w14:textId="77777777" w:rsidR="00A81F54" w:rsidRPr="00D152F9" w:rsidRDefault="00A81F54" w:rsidP="007E010E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Body Size </w:t>
            </w:r>
            <w:r w:rsidRPr="00D152F9">
              <w:rPr>
                <w:rFonts w:hAnsi="굴림" w:hint="eastAsia"/>
                <w:lang w:eastAsia="ko-KR"/>
              </w:rPr>
              <w:t>#</w:t>
            </w:r>
            <w:r>
              <w:rPr>
                <w:rFonts w:hAnsi="굴림" w:hint="eastAsia"/>
                <w:lang w:eastAsia="ko-KR"/>
              </w:rPr>
              <w:t>n</w:t>
            </w:r>
          </w:p>
        </w:tc>
        <w:tc>
          <w:tcPr>
            <w:tcW w:w="598" w:type="dxa"/>
            <w:vAlign w:val="center"/>
          </w:tcPr>
          <w:p w14:paraId="452CDD4B" w14:textId="77777777" w:rsidR="00A81F54" w:rsidRPr="00D152F9" w:rsidRDefault="00A81F5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81F54" w:rsidRPr="006F3883" w14:paraId="002D5B1C" w14:textId="77777777" w:rsidTr="007E010E">
        <w:trPr>
          <w:trHeight w:val="227"/>
        </w:trPr>
        <w:tc>
          <w:tcPr>
            <w:tcW w:w="1276" w:type="dxa"/>
            <w:gridSpan w:val="2"/>
            <w:vAlign w:val="center"/>
          </w:tcPr>
          <w:p w14:paraId="591E57D8" w14:textId="77777777" w:rsidR="00A81F54" w:rsidRPr="00AE23E7" w:rsidRDefault="00A81F54" w:rsidP="007E010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7C1CD939" w14:textId="77777777" w:rsidR="00A81F54" w:rsidRPr="00AE23E7" w:rsidRDefault="00192226" w:rsidP="007E010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79C66527" w14:textId="77777777" w:rsidR="00A81F54" w:rsidRPr="00AE23E7" w:rsidRDefault="00A81F54" w:rsidP="007E010E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4B237657" w14:textId="77777777" w:rsidR="00A81F54" w:rsidRPr="00AE23E7" w:rsidRDefault="00A81F54" w:rsidP="007E010E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220211">
              <w:rPr>
                <w:rFonts w:hAnsi="굴림" w:hint="eastAsia"/>
                <w:b/>
                <w:lang w:eastAsia="ko-KR"/>
              </w:rPr>
              <w:t>8 * 확장 기능 개수</w:t>
            </w:r>
          </w:p>
        </w:tc>
        <w:tc>
          <w:tcPr>
            <w:tcW w:w="598" w:type="dxa"/>
            <w:vAlign w:val="center"/>
          </w:tcPr>
          <w:p w14:paraId="2A7FB41C" w14:textId="77777777" w:rsidR="00A81F54" w:rsidRPr="002C31D2" w:rsidRDefault="00A81F54" w:rsidP="007E010E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670CF8D7" w14:textId="77777777" w:rsidR="00A81F54" w:rsidRDefault="00A81F54" w:rsidP="00A81F54">
      <w:pPr>
        <w:rPr>
          <w:lang w:eastAsia="ko-KR"/>
        </w:rPr>
      </w:pPr>
    </w:p>
    <w:p w14:paraId="77B34EBC" w14:textId="77777777" w:rsidR="00A81F54" w:rsidRPr="00982177" w:rsidRDefault="00A81F54" w:rsidP="008008B4">
      <w:pPr>
        <w:numPr>
          <w:ilvl w:val="0"/>
          <w:numId w:val="15"/>
        </w:numPr>
        <w:ind w:rightChars="-22" w:right="-44"/>
        <w:rPr>
          <w:lang w:eastAsia="ko-KR"/>
        </w:rPr>
      </w:pPr>
      <w:r w:rsidRPr="00982177">
        <w:rPr>
          <w:rFonts w:hint="eastAsia"/>
          <w:lang w:eastAsia="ko-KR"/>
        </w:rPr>
        <w:t>확장 기능 종류</w:t>
      </w:r>
    </w:p>
    <w:tbl>
      <w:tblPr>
        <w:tblW w:w="4618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2"/>
        <w:gridCol w:w="3167"/>
        <w:gridCol w:w="599"/>
      </w:tblGrid>
      <w:tr w:rsidR="00943FF3" w:rsidRPr="00982177" w14:paraId="74B98E44" w14:textId="77777777" w:rsidTr="005120DA">
        <w:trPr>
          <w:trHeight w:val="309"/>
        </w:trPr>
        <w:tc>
          <w:tcPr>
            <w:tcW w:w="852" w:type="dxa"/>
            <w:shd w:val="clear" w:color="auto" w:fill="C0C0C0"/>
          </w:tcPr>
          <w:p w14:paraId="34E06979" w14:textId="77777777" w:rsidR="00943FF3" w:rsidRPr="00982177" w:rsidRDefault="00943FF3" w:rsidP="007E010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982177">
              <w:rPr>
                <w:rFonts w:hAnsi="굴림" w:hint="eastAsia"/>
                <w:b/>
                <w:lang w:eastAsia="ko-KR"/>
              </w:rPr>
              <w:t>값</w:t>
            </w:r>
          </w:p>
        </w:tc>
        <w:tc>
          <w:tcPr>
            <w:tcW w:w="3167" w:type="dxa"/>
            <w:shd w:val="clear" w:color="auto" w:fill="C0C0C0"/>
          </w:tcPr>
          <w:p w14:paraId="203B2572" w14:textId="77777777" w:rsidR="00943FF3" w:rsidRPr="00982177" w:rsidRDefault="00943FF3" w:rsidP="00943FF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982177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99" w:type="dxa"/>
            <w:shd w:val="clear" w:color="auto" w:fill="C0C0C0"/>
          </w:tcPr>
          <w:p w14:paraId="18183BC4" w14:textId="77777777" w:rsidR="00943FF3" w:rsidRPr="00982177" w:rsidRDefault="00943FF3" w:rsidP="007E010E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982177">
              <w:rPr>
                <w:rFonts w:hAnsi="굴림" w:hint="eastAsia"/>
                <w:b/>
                <w:lang w:eastAsia="ko-KR"/>
              </w:rPr>
              <w:t>비고</w:t>
            </w:r>
          </w:p>
        </w:tc>
      </w:tr>
      <w:tr w:rsidR="00943FF3" w:rsidRPr="00982177" w14:paraId="21CE59AD" w14:textId="77777777" w:rsidTr="005120DA">
        <w:trPr>
          <w:trHeight w:val="321"/>
        </w:trPr>
        <w:tc>
          <w:tcPr>
            <w:tcW w:w="852" w:type="dxa"/>
            <w:vAlign w:val="center"/>
          </w:tcPr>
          <w:p w14:paraId="0D93AC29" w14:textId="77777777" w:rsidR="00943FF3" w:rsidRPr="00982177" w:rsidRDefault="00943FF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82177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3167" w:type="dxa"/>
            <w:vAlign w:val="center"/>
          </w:tcPr>
          <w:p w14:paraId="75405245" w14:textId="77777777" w:rsidR="00943FF3" w:rsidRPr="00982177" w:rsidRDefault="003326A9" w:rsidP="00440CBC">
            <w:pPr>
              <w:rPr>
                <w:lang w:eastAsia="ko-KR"/>
              </w:rPr>
            </w:pPr>
            <w:r w:rsidRPr="00982177">
              <w:rPr>
                <w:rFonts w:hint="eastAsia"/>
                <w:lang w:eastAsia="ko-KR"/>
              </w:rPr>
              <w:t xml:space="preserve">기존 </w:t>
            </w:r>
            <w:proofErr w:type="spellStart"/>
            <w:r w:rsidR="00440CBC" w:rsidRPr="00982177">
              <w:rPr>
                <w:rFonts w:hint="eastAsia"/>
                <w:lang w:eastAsia="ko-KR"/>
              </w:rPr>
              <w:t>탐색결과</w:t>
            </w:r>
            <w:proofErr w:type="spellEnd"/>
          </w:p>
        </w:tc>
        <w:tc>
          <w:tcPr>
            <w:tcW w:w="599" w:type="dxa"/>
          </w:tcPr>
          <w:p w14:paraId="3FA115CE" w14:textId="77777777" w:rsidR="00943FF3" w:rsidRPr="00982177" w:rsidRDefault="00943FF3" w:rsidP="007E010E">
            <w:pPr>
              <w:ind w:rightChars="-22" w:right="-44"/>
              <w:rPr>
                <w:rFonts w:hAnsi="굴림"/>
                <w:lang w:eastAsia="ko-KR"/>
              </w:rPr>
            </w:pPr>
          </w:p>
        </w:tc>
      </w:tr>
      <w:tr w:rsidR="00973346" w:rsidRPr="00DA7255" w14:paraId="04001FF1" w14:textId="77777777" w:rsidTr="005120DA">
        <w:trPr>
          <w:trHeight w:val="321"/>
        </w:trPr>
        <w:tc>
          <w:tcPr>
            <w:tcW w:w="852" w:type="dxa"/>
            <w:vAlign w:val="center"/>
          </w:tcPr>
          <w:p w14:paraId="04531386" w14:textId="77777777" w:rsidR="00973346" w:rsidRPr="003C01C4" w:rsidRDefault="006B380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C01C4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3167" w:type="dxa"/>
            <w:vAlign w:val="center"/>
          </w:tcPr>
          <w:p w14:paraId="0220AEB6" w14:textId="77777777" w:rsidR="00973346" w:rsidRPr="003C01C4" w:rsidRDefault="006B3803" w:rsidP="00FC49D0">
            <w:pPr>
              <w:rPr>
                <w:lang w:eastAsia="ko-KR"/>
              </w:rPr>
            </w:pPr>
            <w:r w:rsidRPr="003C01C4">
              <w:rPr>
                <w:rFonts w:hint="eastAsia"/>
                <w:lang w:eastAsia="ko-KR"/>
              </w:rPr>
              <w:t xml:space="preserve">다중 </w:t>
            </w:r>
            <w:proofErr w:type="spellStart"/>
            <w:r w:rsidR="00FC49D0" w:rsidRPr="003C01C4">
              <w:rPr>
                <w:rFonts w:hint="eastAsia"/>
                <w:lang w:eastAsia="ko-KR"/>
              </w:rPr>
              <w:t>입구점</w:t>
            </w:r>
            <w:proofErr w:type="spellEnd"/>
            <w:r w:rsidR="00FC49D0" w:rsidRPr="003C01C4">
              <w:rPr>
                <w:rFonts w:hint="eastAsia"/>
                <w:lang w:eastAsia="ko-KR"/>
              </w:rPr>
              <w:t>/</w:t>
            </w:r>
            <w:r w:rsidRPr="003C01C4">
              <w:rPr>
                <w:rFonts w:hint="eastAsia"/>
                <w:lang w:eastAsia="ko-KR"/>
              </w:rPr>
              <w:t>목적지</w:t>
            </w:r>
            <w:r w:rsidR="00125604" w:rsidRPr="003C01C4">
              <w:rPr>
                <w:rFonts w:hint="eastAsia"/>
                <w:lang w:eastAsia="ko-KR"/>
              </w:rPr>
              <w:t>/출발지</w:t>
            </w:r>
            <w:r w:rsidRPr="003C01C4">
              <w:rPr>
                <w:rFonts w:hint="eastAsia"/>
                <w:lang w:eastAsia="ko-KR"/>
              </w:rPr>
              <w:t xml:space="preserve"> 탐색</w:t>
            </w:r>
          </w:p>
        </w:tc>
        <w:tc>
          <w:tcPr>
            <w:tcW w:w="599" w:type="dxa"/>
          </w:tcPr>
          <w:p w14:paraId="3ADB23FB" w14:textId="77777777" w:rsidR="00973346" w:rsidRPr="003C01C4" w:rsidRDefault="00A83215" w:rsidP="007E010E">
            <w:pPr>
              <w:ind w:rightChars="-22" w:right="-44"/>
              <w:rPr>
                <w:rFonts w:hAnsi="굴림"/>
                <w:lang w:eastAsia="ko-KR"/>
              </w:rPr>
            </w:pPr>
            <w:r w:rsidRPr="003C01C4">
              <w:rPr>
                <w:rFonts w:hAnsi="굴림" w:hint="eastAsia"/>
                <w:lang w:eastAsia="ko-KR"/>
              </w:rPr>
              <w:t>서버</w:t>
            </w:r>
          </w:p>
        </w:tc>
      </w:tr>
      <w:tr w:rsidR="00973346" w:rsidRPr="00DA7255" w14:paraId="61245079" w14:textId="77777777" w:rsidTr="005120DA">
        <w:trPr>
          <w:trHeight w:val="321"/>
        </w:trPr>
        <w:tc>
          <w:tcPr>
            <w:tcW w:w="852" w:type="dxa"/>
            <w:vAlign w:val="center"/>
          </w:tcPr>
          <w:p w14:paraId="13D61D2C" w14:textId="77777777" w:rsidR="00973346" w:rsidRDefault="006B380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3167" w:type="dxa"/>
            <w:vAlign w:val="center"/>
          </w:tcPr>
          <w:p w14:paraId="1829D271" w14:textId="77777777" w:rsidR="00973346" w:rsidRPr="001D10EC" w:rsidRDefault="006B3803" w:rsidP="007E010E">
            <w:pPr>
              <w:rPr>
                <w:lang w:eastAsia="ko-KR"/>
              </w:rPr>
            </w:pPr>
            <w:r w:rsidRPr="00635198">
              <w:rPr>
                <w:rFonts w:hint="eastAsia"/>
                <w:lang w:eastAsia="ko-KR"/>
              </w:rPr>
              <w:t>Passed Tollgate</w:t>
            </w:r>
          </w:p>
        </w:tc>
        <w:tc>
          <w:tcPr>
            <w:tcW w:w="599" w:type="dxa"/>
          </w:tcPr>
          <w:p w14:paraId="177AE809" w14:textId="77777777" w:rsidR="00973346" w:rsidRPr="00DA7255" w:rsidRDefault="00973346" w:rsidP="007E010E">
            <w:pPr>
              <w:ind w:rightChars="-22" w:right="-44"/>
              <w:rPr>
                <w:rFonts w:hAnsi="굴림"/>
                <w:lang w:eastAsia="ko-KR"/>
              </w:rPr>
            </w:pPr>
          </w:p>
        </w:tc>
      </w:tr>
      <w:tr w:rsidR="00B9474C" w:rsidRPr="00DA7255" w14:paraId="72A66399" w14:textId="77777777" w:rsidTr="005120DA">
        <w:trPr>
          <w:trHeight w:val="321"/>
        </w:trPr>
        <w:tc>
          <w:tcPr>
            <w:tcW w:w="852" w:type="dxa"/>
            <w:vAlign w:val="center"/>
          </w:tcPr>
          <w:p w14:paraId="49301C6E" w14:textId="77777777" w:rsidR="00B9474C" w:rsidRDefault="006B380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3167" w:type="dxa"/>
            <w:vAlign w:val="center"/>
          </w:tcPr>
          <w:p w14:paraId="55BF8612" w14:textId="77777777" w:rsidR="00B9474C" w:rsidRPr="001D10EC" w:rsidRDefault="006B3803" w:rsidP="007E010E">
            <w:pPr>
              <w:rPr>
                <w:lang w:eastAsia="ko-KR"/>
              </w:rPr>
            </w:pPr>
            <w:r w:rsidRPr="00915D84">
              <w:rPr>
                <w:rFonts w:hint="eastAsia"/>
                <w:lang w:eastAsia="ko-KR"/>
              </w:rPr>
              <w:t xml:space="preserve">사용자 </w:t>
            </w:r>
            <w:r>
              <w:rPr>
                <w:rFonts w:hint="eastAsia"/>
                <w:lang w:eastAsia="ko-KR"/>
              </w:rPr>
              <w:t>정보</w:t>
            </w:r>
          </w:p>
        </w:tc>
        <w:tc>
          <w:tcPr>
            <w:tcW w:w="599" w:type="dxa"/>
          </w:tcPr>
          <w:p w14:paraId="2F873FC6" w14:textId="77777777" w:rsidR="00B9474C" w:rsidRPr="00DA7255" w:rsidRDefault="00B9474C" w:rsidP="007E010E">
            <w:pPr>
              <w:ind w:rightChars="-22" w:right="-44"/>
              <w:rPr>
                <w:rFonts w:hAnsi="굴림"/>
                <w:lang w:eastAsia="ko-KR"/>
              </w:rPr>
            </w:pPr>
          </w:p>
        </w:tc>
      </w:tr>
      <w:tr w:rsidR="00B9474C" w:rsidRPr="00DA7255" w14:paraId="466657D5" w14:textId="77777777" w:rsidTr="005120DA">
        <w:trPr>
          <w:trHeight w:val="321"/>
        </w:trPr>
        <w:tc>
          <w:tcPr>
            <w:tcW w:w="852" w:type="dxa"/>
            <w:vAlign w:val="center"/>
          </w:tcPr>
          <w:p w14:paraId="7447C829" w14:textId="77777777" w:rsidR="00B9474C" w:rsidRDefault="006B380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3167" w:type="dxa"/>
            <w:vAlign w:val="center"/>
          </w:tcPr>
          <w:p w14:paraId="00D6B62C" w14:textId="77777777" w:rsidR="00B9474C" w:rsidRPr="001D10EC" w:rsidRDefault="006B3803" w:rsidP="007E010E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통계탐색</w:t>
            </w:r>
            <w:proofErr w:type="spellEnd"/>
          </w:p>
        </w:tc>
        <w:tc>
          <w:tcPr>
            <w:tcW w:w="599" w:type="dxa"/>
          </w:tcPr>
          <w:p w14:paraId="48177167" w14:textId="77777777" w:rsidR="00B9474C" w:rsidRPr="00DA7255" w:rsidRDefault="00A83215" w:rsidP="007E010E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서버</w:t>
            </w:r>
          </w:p>
        </w:tc>
      </w:tr>
      <w:tr w:rsidR="00943FF3" w:rsidRPr="00DA7255" w14:paraId="63A2E25A" w14:textId="77777777" w:rsidTr="005120DA">
        <w:trPr>
          <w:trHeight w:val="321"/>
        </w:trPr>
        <w:tc>
          <w:tcPr>
            <w:tcW w:w="852" w:type="dxa"/>
          </w:tcPr>
          <w:p w14:paraId="5F445C65" w14:textId="77777777" w:rsidR="00943FF3" w:rsidRDefault="006B380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3167" w:type="dxa"/>
          </w:tcPr>
          <w:p w14:paraId="5C997C9C" w14:textId="77777777" w:rsidR="00943FF3" w:rsidRDefault="006B3803" w:rsidP="007E010E">
            <w:proofErr w:type="spellStart"/>
            <w:r>
              <w:rPr>
                <w:rFonts w:hint="eastAsia"/>
                <w:lang w:eastAsia="ko-KR"/>
              </w:rPr>
              <w:t>경유도로</w:t>
            </w:r>
            <w:proofErr w:type="spellEnd"/>
          </w:p>
        </w:tc>
        <w:tc>
          <w:tcPr>
            <w:tcW w:w="599" w:type="dxa"/>
          </w:tcPr>
          <w:p w14:paraId="074E586C" w14:textId="77777777" w:rsidR="00943FF3" w:rsidRPr="00DA7255" w:rsidRDefault="00943FF3" w:rsidP="007E010E">
            <w:pPr>
              <w:ind w:rightChars="-22" w:right="-44"/>
              <w:rPr>
                <w:rFonts w:hAnsi="굴림"/>
                <w:lang w:eastAsia="ko-KR"/>
              </w:rPr>
            </w:pPr>
          </w:p>
        </w:tc>
      </w:tr>
      <w:tr w:rsidR="00943FF3" w:rsidRPr="00DA7255" w14:paraId="6420C6DD" w14:textId="77777777" w:rsidTr="005120DA">
        <w:trPr>
          <w:trHeight w:val="321"/>
        </w:trPr>
        <w:tc>
          <w:tcPr>
            <w:tcW w:w="852" w:type="dxa"/>
          </w:tcPr>
          <w:p w14:paraId="7AD27C98" w14:textId="77777777" w:rsidR="00943FF3" w:rsidRDefault="006B380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3167" w:type="dxa"/>
          </w:tcPr>
          <w:p w14:paraId="7802D49E" w14:textId="77777777" w:rsidR="00943FF3" w:rsidRDefault="00083C7F" w:rsidP="006B3803">
            <w:r>
              <w:rPr>
                <w:rFonts w:hint="eastAsia"/>
                <w:lang w:eastAsia="ko-KR"/>
              </w:rPr>
              <w:t>유고 회피</w:t>
            </w:r>
          </w:p>
        </w:tc>
        <w:tc>
          <w:tcPr>
            <w:tcW w:w="599" w:type="dxa"/>
          </w:tcPr>
          <w:p w14:paraId="1FA3A5EA" w14:textId="77777777" w:rsidR="00943FF3" w:rsidRPr="00DA7255" w:rsidRDefault="00943FF3" w:rsidP="007E010E">
            <w:pPr>
              <w:ind w:rightChars="-22" w:right="-44"/>
              <w:rPr>
                <w:rFonts w:hAnsi="굴림"/>
                <w:lang w:eastAsia="ko-KR"/>
              </w:rPr>
            </w:pPr>
          </w:p>
        </w:tc>
      </w:tr>
      <w:tr w:rsidR="00943FF3" w14:paraId="17508A8B" w14:textId="77777777" w:rsidTr="005120DA">
        <w:trPr>
          <w:trHeight w:val="321"/>
        </w:trPr>
        <w:tc>
          <w:tcPr>
            <w:tcW w:w="852" w:type="dxa"/>
          </w:tcPr>
          <w:p w14:paraId="587A09B7" w14:textId="77777777" w:rsidR="00943FF3" w:rsidRPr="00DA7255" w:rsidRDefault="006B380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3167" w:type="dxa"/>
          </w:tcPr>
          <w:p w14:paraId="5CD38DDE" w14:textId="77777777" w:rsidR="00943FF3" w:rsidRDefault="00083C7F" w:rsidP="00083C7F">
            <w:r>
              <w:rPr>
                <w:rFonts w:hint="eastAsia"/>
                <w:lang w:eastAsia="ko-KR"/>
              </w:rPr>
              <w:t>경로 회피</w:t>
            </w:r>
          </w:p>
        </w:tc>
        <w:tc>
          <w:tcPr>
            <w:tcW w:w="599" w:type="dxa"/>
          </w:tcPr>
          <w:p w14:paraId="3AF65611" w14:textId="77777777" w:rsidR="00943FF3" w:rsidRDefault="00943FF3" w:rsidP="007E010E">
            <w:pPr>
              <w:ind w:rightChars="-22" w:right="-44"/>
              <w:rPr>
                <w:rFonts w:hAnsi="굴림"/>
                <w:lang w:eastAsia="ko-KR"/>
              </w:rPr>
            </w:pPr>
          </w:p>
        </w:tc>
      </w:tr>
      <w:tr w:rsidR="00DA25D7" w14:paraId="3009C882" w14:textId="77777777" w:rsidTr="005120DA">
        <w:trPr>
          <w:trHeight w:val="321"/>
        </w:trPr>
        <w:tc>
          <w:tcPr>
            <w:tcW w:w="852" w:type="dxa"/>
          </w:tcPr>
          <w:p w14:paraId="07DFAB19" w14:textId="77777777" w:rsidR="00DA25D7" w:rsidRPr="0069698C" w:rsidRDefault="00DA25D7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9698C"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3167" w:type="dxa"/>
          </w:tcPr>
          <w:p w14:paraId="2AB3A531" w14:textId="77777777" w:rsidR="00DA25D7" w:rsidRPr="0069698C" w:rsidRDefault="00DA25D7" w:rsidP="00083C7F">
            <w:pPr>
              <w:rPr>
                <w:lang w:eastAsia="ko-KR"/>
              </w:rPr>
            </w:pPr>
            <w:r w:rsidRPr="0069698C">
              <w:rPr>
                <w:rFonts w:hint="eastAsia"/>
                <w:lang w:eastAsia="ko-KR"/>
              </w:rPr>
              <w:t>선호 도로</w:t>
            </w:r>
          </w:p>
        </w:tc>
        <w:tc>
          <w:tcPr>
            <w:tcW w:w="599" w:type="dxa"/>
          </w:tcPr>
          <w:p w14:paraId="48D50ABD" w14:textId="77777777" w:rsidR="00DA25D7" w:rsidRPr="0069698C" w:rsidRDefault="00DA25D7" w:rsidP="007E010E">
            <w:pPr>
              <w:ind w:rightChars="-22" w:right="-44"/>
              <w:rPr>
                <w:rFonts w:hAnsi="굴림"/>
                <w:lang w:eastAsia="ko-KR"/>
              </w:rPr>
            </w:pPr>
            <w:r w:rsidRPr="0069698C">
              <w:rPr>
                <w:rFonts w:hAnsi="굴림" w:hint="eastAsia"/>
                <w:lang w:eastAsia="ko-KR"/>
              </w:rPr>
              <w:t>서버</w:t>
            </w:r>
          </w:p>
        </w:tc>
      </w:tr>
      <w:tr w:rsidR="00605D45" w14:paraId="48282EAE" w14:textId="77777777" w:rsidTr="005120DA">
        <w:trPr>
          <w:trHeight w:val="321"/>
        </w:trPr>
        <w:tc>
          <w:tcPr>
            <w:tcW w:w="852" w:type="dxa"/>
          </w:tcPr>
          <w:p w14:paraId="025DE086" w14:textId="77777777" w:rsidR="00605D45" w:rsidRPr="008D77BA" w:rsidRDefault="00B463CE" w:rsidP="00732806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D77BA">
              <w:rPr>
                <w:rFonts w:hAnsi="굴림" w:hint="eastAsia"/>
                <w:lang w:eastAsia="ko-KR"/>
              </w:rPr>
              <w:t>9</w:t>
            </w:r>
          </w:p>
        </w:tc>
        <w:tc>
          <w:tcPr>
            <w:tcW w:w="3167" w:type="dxa"/>
          </w:tcPr>
          <w:p w14:paraId="667B181E" w14:textId="77777777" w:rsidR="00605D45" w:rsidRPr="008D77BA" w:rsidRDefault="002C53AE" w:rsidP="00732806">
            <w:pPr>
              <w:rPr>
                <w:lang w:eastAsia="ko-KR"/>
              </w:rPr>
            </w:pPr>
            <w:r w:rsidRPr="008D77BA">
              <w:rPr>
                <w:rFonts w:hint="eastAsia"/>
                <w:lang w:eastAsia="ko-KR"/>
              </w:rPr>
              <w:t>출발지</w:t>
            </w:r>
            <w:r w:rsidR="007A1886" w:rsidRPr="008D77BA">
              <w:rPr>
                <w:rFonts w:hint="eastAsia"/>
                <w:lang w:eastAsia="ko-KR"/>
              </w:rPr>
              <w:t xml:space="preserve"> </w:t>
            </w:r>
            <w:r w:rsidR="00296F76" w:rsidRPr="008D77BA">
              <w:rPr>
                <w:rFonts w:hint="eastAsia"/>
                <w:lang w:eastAsia="ko-KR"/>
              </w:rPr>
              <w:t xml:space="preserve">각도 사용 </w:t>
            </w:r>
            <w:proofErr w:type="spellStart"/>
            <w:r w:rsidR="00296F76" w:rsidRPr="008D77BA">
              <w:rPr>
                <w:rFonts w:hint="eastAsia"/>
                <w:lang w:eastAsia="ko-KR"/>
              </w:rPr>
              <w:t>프로</w:t>
            </w:r>
            <w:r w:rsidR="00E04B0F" w:rsidRPr="008D77BA">
              <w:rPr>
                <w:rFonts w:hint="eastAsia"/>
                <w:lang w:eastAsia="ko-KR"/>
              </w:rPr>
              <w:t>젝</w:t>
            </w:r>
            <w:r w:rsidR="00296F76" w:rsidRPr="008D77BA">
              <w:rPr>
                <w:rFonts w:hint="eastAsia"/>
                <w:lang w:eastAsia="ko-KR"/>
              </w:rPr>
              <w:t>션</w:t>
            </w:r>
            <w:proofErr w:type="spellEnd"/>
          </w:p>
        </w:tc>
        <w:tc>
          <w:tcPr>
            <w:tcW w:w="599" w:type="dxa"/>
          </w:tcPr>
          <w:p w14:paraId="1B5933E2" w14:textId="77777777" w:rsidR="00605D45" w:rsidRPr="008D77BA" w:rsidRDefault="00605D45" w:rsidP="00732806">
            <w:pPr>
              <w:ind w:rightChars="-22" w:right="-44"/>
              <w:rPr>
                <w:rFonts w:hAnsi="굴림"/>
                <w:lang w:eastAsia="ko-KR"/>
              </w:rPr>
            </w:pPr>
            <w:r w:rsidRPr="008D77BA">
              <w:rPr>
                <w:rFonts w:hAnsi="굴림" w:hint="eastAsia"/>
                <w:lang w:eastAsia="ko-KR"/>
              </w:rPr>
              <w:t>서버</w:t>
            </w:r>
          </w:p>
        </w:tc>
      </w:tr>
      <w:tr w:rsidR="00DF797A" w14:paraId="0ACC1962" w14:textId="77777777" w:rsidTr="005120DA">
        <w:trPr>
          <w:trHeight w:val="321"/>
        </w:trPr>
        <w:tc>
          <w:tcPr>
            <w:tcW w:w="852" w:type="dxa"/>
          </w:tcPr>
          <w:p w14:paraId="4893B149" w14:textId="77777777" w:rsidR="00DF797A" w:rsidRPr="008D3948" w:rsidRDefault="00DF797A" w:rsidP="00732806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D3948">
              <w:rPr>
                <w:rFonts w:hAnsi="굴림" w:hint="eastAsia"/>
                <w:lang w:eastAsia="ko-KR"/>
              </w:rPr>
              <w:t>10</w:t>
            </w:r>
          </w:p>
        </w:tc>
        <w:tc>
          <w:tcPr>
            <w:tcW w:w="3167" w:type="dxa"/>
          </w:tcPr>
          <w:p w14:paraId="650522D2" w14:textId="77777777" w:rsidR="00DF797A" w:rsidRPr="008D3948" w:rsidRDefault="00DF797A" w:rsidP="00732806">
            <w:pPr>
              <w:rPr>
                <w:lang w:eastAsia="ko-KR"/>
              </w:rPr>
            </w:pPr>
            <w:proofErr w:type="spellStart"/>
            <w:r w:rsidRPr="008D3948">
              <w:rPr>
                <w:rFonts w:hint="eastAsia"/>
                <w:lang w:eastAsia="ko-KR"/>
              </w:rPr>
              <w:t>커스텀</w:t>
            </w:r>
            <w:proofErr w:type="spellEnd"/>
            <w:r w:rsidRPr="008D3948">
              <w:rPr>
                <w:rFonts w:hint="eastAsia"/>
                <w:lang w:eastAsia="ko-KR"/>
              </w:rPr>
              <w:t xml:space="preserve"> 경로 포함 탐색</w:t>
            </w:r>
          </w:p>
        </w:tc>
        <w:tc>
          <w:tcPr>
            <w:tcW w:w="599" w:type="dxa"/>
          </w:tcPr>
          <w:p w14:paraId="1115C24F" w14:textId="77777777" w:rsidR="00DF797A" w:rsidRPr="008D3948" w:rsidRDefault="00DF797A" w:rsidP="00732806">
            <w:pPr>
              <w:ind w:rightChars="-22" w:right="-44"/>
              <w:rPr>
                <w:rFonts w:hAnsi="굴림"/>
                <w:lang w:eastAsia="ko-KR"/>
              </w:rPr>
            </w:pPr>
            <w:r w:rsidRPr="008D3948">
              <w:rPr>
                <w:rFonts w:hAnsi="굴림" w:hint="eastAsia"/>
                <w:lang w:eastAsia="ko-KR"/>
              </w:rPr>
              <w:t>서버</w:t>
            </w:r>
          </w:p>
        </w:tc>
      </w:tr>
      <w:tr w:rsidR="006F38AF" w14:paraId="2E7FE7DD" w14:textId="77777777" w:rsidTr="005120DA">
        <w:trPr>
          <w:trHeight w:val="321"/>
        </w:trPr>
        <w:tc>
          <w:tcPr>
            <w:tcW w:w="852" w:type="dxa"/>
          </w:tcPr>
          <w:p w14:paraId="52F67F6B" w14:textId="77777777" w:rsidR="006F38AF" w:rsidRPr="004B5E28" w:rsidRDefault="006F38AF" w:rsidP="00732806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4B5E28">
              <w:rPr>
                <w:rFonts w:hAnsi="굴림" w:hint="eastAsia"/>
                <w:lang w:eastAsia="ko-KR"/>
              </w:rPr>
              <w:t>11</w:t>
            </w:r>
          </w:p>
        </w:tc>
        <w:tc>
          <w:tcPr>
            <w:tcW w:w="3167" w:type="dxa"/>
          </w:tcPr>
          <w:p w14:paraId="55831C43" w14:textId="77777777" w:rsidR="006F38AF" w:rsidRPr="004B5E28" w:rsidRDefault="005602E9" w:rsidP="00732806">
            <w:pPr>
              <w:rPr>
                <w:lang w:eastAsia="ko-KR"/>
              </w:rPr>
            </w:pPr>
            <w:r w:rsidRPr="004B5E28">
              <w:rPr>
                <w:rFonts w:hint="eastAsia"/>
                <w:lang w:eastAsia="ko-KR"/>
              </w:rPr>
              <w:t>사용자 설정 정보 반영 탐색</w:t>
            </w:r>
          </w:p>
        </w:tc>
        <w:tc>
          <w:tcPr>
            <w:tcW w:w="599" w:type="dxa"/>
          </w:tcPr>
          <w:p w14:paraId="21E021DD" w14:textId="77777777" w:rsidR="006F38AF" w:rsidRPr="008D3948" w:rsidRDefault="006F38AF" w:rsidP="00732806">
            <w:pPr>
              <w:ind w:rightChars="-22" w:right="-44"/>
              <w:rPr>
                <w:rFonts w:hAnsi="굴림"/>
                <w:lang w:eastAsia="ko-KR"/>
              </w:rPr>
            </w:pPr>
          </w:p>
        </w:tc>
      </w:tr>
      <w:tr w:rsidR="004B5E28" w14:paraId="31366583" w14:textId="77777777" w:rsidTr="005120DA">
        <w:trPr>
          <w:trHeight w:val="321"/>
        </w:trPr>
        <w:tc>
          <w:tcPr>
            <w:tcW w:w="852" w:type="dxa"/>
          </w:tcPr>
          <w:p w14:paraId="7BEED52F" w14:textId="77777777" w:rsidR="004B5E28" w:rsidRPr="0024760E" w:rsidRDefault="004B5E28" w:rsidP="00732806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24760E">
              <w:rPr>
                <w:rFonts w:hAnsi="굴림" w:hint="eastAsia"/>
                <w:color w:val="000000" w:themeColor="text1"/>
                <w:lang w:eastAsia="ko-KR"/>
              </w:rPr>
              <w:t>12</w:t>
            </w:r>
          </w:p>
        </w:tc>
        <w:tc>
          <w:tcPr>
            <w:tcW w:w="3167" w:type="dxa"/>
          </w:tcPr>
          <w:p w14:paraId="14756C5B" w14:textId="77777777" w:rsidR="004B5E28" w:rsidRPr="0024760E" w:rsidRDefault="004B5E28" w:rsidP="00732806">
            <w:pPr>
              <w:rPr>
                <w:color w:val="000000" w:themeColor="text1"/>
                <w:lang w:eastAsia="ko-KR"/>
              </w:rPr>
            </w:pPr>
            <w:proofErr w:type="spellStart"/>
            <w:r w:rsidRPr="0024760E">
              <w:rPr>
                <w:rFonts w:hint="eastAsia"/>
                <w:color w:val="000000" w:themeColor="text1"/>
                <w:lang w:eastAsia="ko-KR"/>
              </w:rPr>
              <w:t>다중출발지</w:t>
            </w:r>
            <w:proofErr w:type="spellEnd"/>
            <w:r w:rsidRPr="0024760E">
              <w:rPr>
                <w:rFonts w:hint="eastAsia"/>
                <w:color w:val="000000" w:themeColor="text1"/>
                <w:lang w:eastAsia="ko-KR"/>
              </w:rPr>
              <w:t xml:space="preserve"> 각도 사용 </w:t>
            </w:r>
            <w:proofErr w:type="spellStart"/>
            <w:r w:rsidRPr="0024760E">
              <w:rPr>
                <w:rFonts w:hint="eastAsia"/>
                <w:color w:val="000000" w:themeColor="text1"/>
                <w:lang w:eastAsia="ko-KR"/>
              </w:rPr>
              <w:t>프로젝션</w:t>
            </w:r>
            <w:proofErr w:type="spellEnd"/>
          </w:p>
        </w:tc>
        <w:tc>
          <w:tcPr>
            <w:tcW w:w="599" w:type="dxa"/>
          </w:tcPr>
          <w:p w14:paraId="77CA9155" w14:textId="77777777" w:rsidR="004B5E28" w:rsidRPr="0024760E" w:rsidRDefault="004B5E28" w:rsidP="00732806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24760E">
              <w:rPr>
                <w:rFonts w:hAnsi="굴림" w:hint="eastAsia"/>
                <w:color w:val="000000" w:themeColor="text1"/>
                <w:lang w:eastAsia="ko-KR"/>
              </w:rPr>
              <w:t>서버</w:t>
            </w:r>
          </w:p>
        </w:tc>
      </w:tr>
      <w:tr w:rsidR="001B2AD1" w14:paraId="69D4ABD0" w14:textId="77777777" w:rsidTr="005120DA">
        <w:trPr>
          <w:trHeight w:val="321"/>
        </w:trPr>
        <w:tc>
          <w:tcPr>
            <w:tcW w:w="852" w:type="dxa"/>
          </w:tcPr>
          <w:p w14:paraId="0EE12158" w14:textId="77777777" w:rsidR="001B2AD1" w:rsidRPr="00CC387D" w:rsidRDefault="001B2AD1" w:rsidP="00732806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C387D">
              <w:rPr>
                <w:rFonts w:hAnsi="굴림" w:hint="eastAsia"/>
                <w:lang w:eastAsia="ko-KR"/>
              </w:rPr>
              <w:t>1</w:t>
            </w:r>
            <w:r w:rsidRPr="00CC387D">
              <w:rPr>
                <w:rFonts w:hAnsi="굴림"/>
                <w:lang w:eastAsia="ko-KR"/>
              </w:rPr>
              <w:t>3</w:t>
            </w:r>
          </w:p>
        </w:tc>
        <w:tc>
          <w:tcPr>
            <w:tcW w:w="3167" w:type="dxa"/>
          </w:tcPr>
          <w:p w14:paraId="6DC8DCC5" w14:textId="77777777" w:rsidR="001B2AD1" w:rsidRPr="00CC387D" w:rsidRDefault="001B2AD1" w:rsidP="001B2AD1">
            <w:pPr>
              <w:rPr>
                <w:lang w:eastAsia="ko-KR"/>
              </w:rPr>
            </w:pPr>
            <w:r w:rsidRPr="00CC387D">
              <w:rPr>
                <w:rFonts w:hint="eastAsia"/>
                <w:lang w:eastAsia="ko-KR"/>
              </w:rPr>
              <w:t>교통정보 세부 설정</w:t>
            </w:r>
          </w:p>
        </w:tc>
        <w:tc>
          <w:tcPr>
            <w:tcW w:w="599" w:type="dxa"/>
          </w:tcPr>
          <w:p w14:paraId="4DCA6D6C" w14:textId="77777777" w:rsidR="001B2AD1" w:rsidRPr="001B2AD1" w:rsidRDefault="001B2AD1" w:rsidP="00732806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</w:p>
        </w:tc>
      </w:tr>
      <w:tr w:rsidR="009863BC" w14:paraId="05AFA32F" w14:textId="77777777" w:rsidTr="005120DA">
        <w:trPr>
          <w:trHeight w:val="321"/>
        </w:trPr>
        <w:tc>
          <w:tcPr>
            <w:tcW w:w="852" w:type="dxa"/>
          </w:tcPr>
          <w:p w14:paraId="1ED033C4" w14:textId="77777777" w:rsidR="009863BC" w:rsidRPr="00071380" w:rsidRDefault="009863BC" w:rsidP="00732806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071380">
              <w:rPr>
                <w:rFonts w:hAnsi="굴림" w:hint="eastAsia"/>
                <w:color w:val="000000" w:themeColor="text1"/>
                <w:lang w:eastAsia="ko-KR"/>
              </w:rPr>
              <w:t>14</w:t>
            </w:r>
          </w:p>
        </w:tc>
        <w:tc>
          <w:tcPr>
            <w:tcW w:w="3167" w:type="dxa"/>
          </w:tcPr>
          <w:p w14:paraId="345E9A94" w14:textId="77777777" w:rsidR="009863BC" w:rsidRPr="00071380" w:rsidRDefault="009863BC" w:rsidP="001B2AD1">
            <w:pPr>
              <w:rPr>
                <w:color w:val="000000" w:themeColor="text1"/>
                <w:lang w:eastAsia="ko-KR"/>
              </w:rPr>
            </w:pPr>
            <w:r w:rsidRPr="00071380">
              <w:rPr>
                <w:rFonts w:hint="eastAsia"/>
                <w:color w:val="000000" w:themeColor="text1"/>
                <w:lang w:eastAsia="ko-KR"/>
              </w:rPr>
              <w:t xml:space="preserve">교차로내 배차 </w:t>
            </w:r>
            <w:proofErr w:type="spellStart"/>
            <w:r w:rsidRPr="00071380">
              <w:rPr>
                <w:rFonts w:hint="eastAsia"/>
                <w:color w:val="000000" w:themeColor="text1"/>
                <w:lang w:eastAsia="ko-KR"/>
              </w:rPr>
              <w:t>판단</w:t>
            </w:r>
            <w:r w:rsidR="00833C8E" w:rsidRPr="00071380">
              <w:rPr>
                <w:rFonts w:hint="eastAsia"/>
                <w:color w:val="000000" w:themeColor="text1"/>
                <w:lang w:eastAsia="ko-KR"/>
              </w:rPr>
              <w:t>거리</w:t>
            </w:r>
            <w:proofErr w:type="spellEnd"/>
          </w:p>
        </w:tc>
        <w:tc>
          <w:tcPr>
            <w:tcW w:w="599" w:type="dxa"/>
          </w:tcPr>
          <w:p w14:paraId="2C5CF855" w14:textId="77777777" w:rsidR="009863BC" w:rsidRPr="00071380" w:rsidRDefault="009863BC" w:rsidP="00732806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071380">
              <w:rPr>
                <w:rFonts w:hAnsi="굴림" w:hint="eastAsia"/>
                <w:color w:val="000000" w:themeColor="text1"/>
                <w:lang w:eastAsia="ko-KR"/>
              </w:rPr>
              <w:t>서버</w:t>
            </w:r>
          </w:p>
        </w:tc>
      </w:tr>
      <w:tr w:rsidR="00071380" w14:paraId="6A4C6C17" w14:textId="77777777" w:rsidTr="005120DA">
        <w:trPr>
          <w:trHeight w:val="321"/>
        </w:trPr>
        <w:tc>
          <w:tcPr>
            <w:tcW w:w="852" w:type="dxa"/>
          </w:tcPr>
          <w:p w14:paraId="3E13EE6F" w14:textId="77777777" w:rsidR="00071380" w:rsidRPr="00DA6EAF" w:rsidRDefault="00071380" w:rsidP="00732806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6EAF">
              <w:rPr>
                <w:rFonts w:hAnsi="굴림" w:hint="eastAsia"/>
                <w:lang w:eastAsia="ko-KR"/>
              </w:rPr>
              <w:t>15</w:t>
            </w:r>
          </w:p>
        </w:tc>
        <w:tc>
          <w:tcPr>
            <w:tcW w:w="3167" w:type="dxa"/>
          </w:tcPr>
          <w:p w14:paraId="1DAEE02F" w14:textId="77777777" w:rsidR="00071380" w:rsidRPr="00DA6EAF" w:rsidRDefault="00071380" w:rsidP="001B2AD1">
            <w:pPr>
              <w:rPr>
                <w:lang w:eastAsia="ko-KR"/>
              </w:rPr>
            </w:pPr>
            <w:r w:rsidRPr="00DA6EAF">
              <w:rPr>
                <w:rFonts w:hint="eastAsia"/>
                <w:lang w:eastAsia="ko-KR"/>
              </w:rPr>
              <w:t>N요약 탐색</w:t>
            </w:r>
          </w:p>
        </w:tc>
        <w:tc>
          <w:tcPr>
            <w:tcW w:w="599" w:type="dxa"/>
          </w:tcPr>
          <w:p w14:paraId="58DB25F7" w14:textId="77777777" w:rsidR="00071380" w:rsidRPr="00DA6EAF" w:rsidRDefault="00071380" w:rsidP="00732806">
            <w:pPr>
              <w:ind w:rightChars="-22" w:right="-44"/>
              <w:rPr>
                <w:rFonts w:hAnsi="굴림"/>
                <w:lang w:eastAsia="ko-KR"/>
              </w:rPr>
            </w:pPr>
            <w:r w:rsidRPr="00DA6EAF">
              <w:rPr>
                <w:rFonts w:hAnsi="굴림" w:hint="eastAsia"/>
                <w:lang w:eastAsia="ko-KR"/>
              </w:rPr>
              <w:t>서버</w:t>
            </w:r>
          </w:p>
        </w:tc>
      </w:tr>
      <w:tr w:rsidR="005120DA" w14:paraId="1B08A948" w14:textId="77777777" w:rsidTr="005120DA">
        <w:trPr>
          <w:trHeight w:val="321"/>
        </w:trPr>
        <w:tc>
          <w:tcPr>
            <w:tcW w:w="852" w:type="dxa"/>
          </w:tcPr>
          <w:p w14:paraId="10DB95C2" w14:textId="77777777" w:rsidR="005120DA" w:rsidRPr="005120DA" w:rsidRDefault="005120DA" w:rsidP="005120DA">
            <w:pPr>
              <w:ind w:rightChars="-22" w:right="-44"/>
              <w:jc w:val="center"/>
              <w:rPr>
                <w:rFonts w:hAnsi="굴림"/>
                <w:bCs/>
                <w:lang w:eastAsia="ko-KR"/>
              </w:rPr>
            </w:pPr>
            <w:r w:rsidRPr="005120DA">
              <w:rPr>
                <w:rFonts w:hAnsi="굴림" w:hint="eastAsia"/>
                <w:bCs/>
                <w:lang w:eastAsia="ko-KR"/>
              </w:rPr>
              <w:t>1</w:t>
            </w:r>
            <w:r w:rsidRPr="005120DA">
              <w:rPr>
                <w:rFonts w:hAnsi="굴림"/>
                <w:bCs/>
                <w:lang w:eastAsia="ko-KR"/>
              </w:rPr>
              <w:t>6</w:t>
            </w:r>
          </w:p>
        </w:tc>
        <w:tc>
          <w:tcPr>
            <w:tcW w:w="3167" w:type="dxa"/>
          </w:tcPr>
          <w:p w14:paraId="530D006D" w14:textId="77777777" w:rsidR="005120DA" w:rsidRPr="005120DA" w:rsidRDefault="005120DA" w:rsidP="005120DA">
            <w:pPr>
              <w:rPr>
                <w:bCs/>
                <w:lang w:eastAsia="ko-KR"/>
              </w:rPr>
            </w:pPr>
            <w:r w:rsidRPr="005120DA">
              <w:rPr>
                <w:bCs/>
                <w:lang w:eastAsia="ko-KR"/>
              </w:rPr>
              <w:t>User Private Key</w:t>
            </w:r>
          </w:p>
        </w:tc>
        <w:tc>
          <w:tcPr>
            <w:tcW w:w="599" w:type="dxa"/>
          </w:tcPr>
          <w:p w14:paraId="34D64458" w14:textId="77777777" w:rsidR="005120DA" w:rsidRPr="005120DA" w:rsidRDefault="005120DA" w:rsidP="005120DA">
            <w:pPr>
              <w:ind w:rightChars="-22" w:right="-44"/>
              <w:rPr>
                <w:rFonts w:hAnsi="굴림"/>
                <w:bCs/>
                <w:lang w:eastAsia="ko-KR"/>
              </w:rPr>
            </w:pPr>
            <w:r w:rsidRPr="005120DA">
              <w:rPr>
                <w:rFonts w:hAnsi="굴림" w:hint="eastAsia"/>
                <w:bCs/>
                <w:lang w:eastAsia="ko-KR"/>
              </w:rPr>
              <w:t>서버</w:t>
            </w:r>
          </w:p>
        </w:tc>
      </w:tr>
      <w:tr w:rsidR="001C2CF5" w14:paraId="5785C8FC" w14:textId="77777777" w:rsidTr="005120DA">
        <w:trPr>
          <w:trHeight w:val="321"/>
        </w:trPr>
        <w:tc>
          <w:tcPr>
            <w:tcW w:w="852" w:type="dxa"/>
          </w:tcPr>
          <w:p w14:paraId="313A9F22" w14:textId="1B5E3268" w:rsidR="001C2CF5" w:rsidRPr="00EC3DAB" w:rsidRDefault="001C2CF5" w:rsidP="005120DA">
            <w:pPr>
              <w:ind w:rightChars="-22" w:right="-44"/>
              <w:jc w:val="center"/>
              <w:rPr>
                <w:rFonts w:hAnsi="굴림"/>
                <w:bCs/>
                <w:color w:val="000000" w:themeColor="text1"/>
                <w:lang w:eastAsia="ko-KR"/>
              </w:rPr>
            </w:pPr>
            <w:r w:rsidRPr="00EC3DAB">
              <w:rPr>
                <w:rFonts w:hAnsi="굴림" w:hint="eastAsia"/>
                <w:bCs/>
                <w:color w:val="000000" w:themeColor="text1"/>
                <w:lang w:eastAsia="ko-KR"/>
              </w:rPr>
              <w:lastRenderedPageBreak/>
              <w:t>17</w:t>
            </w:r>
          </w:p>
        </w:tc>
        <w:tc>
          <w:tcPr>
            <w:tcW w:w="3167" w:type="dxa"/>
          </w:tcPr>
          <w:p w14:paraId="30F7B411" w14:textId="2BBBD574" w:rsidR="001C2CF5" w:rsidRPr="00EC3DAB" w:rsidRDefault="001C2CF5" w:rsidP="005120DA">
            <w:pPr>
              <w:rPr>
                <w:bCs/>
                <w:color w:val="000000" w:themeColor="text1"/>
                <w:lang w:eastAsia="ko-KR"/>
              </w:rPr>
            </w:pPr>
            <w:r w:rsidRPr="00EC3DAB">
              <w:rPr>
                <w:rFonts w:hint="eastAsia"/>
                <w:bCs/>
                <w:color w:val="000000" w:themeColor="text1"/>
                <w:lang w:eastAsia="ko-KR"/>
              </w:rPr>
              <w:t>고도 정보 반영 탐색</w:t>
            </w:r>
          </w:p>
        </w:tc>
        <w:tc>
          <w:tcPr>
            <w:tcW w:w="599" w:type="dxa"/>
          </w:tcPr>
          <w:p w14:paraId="29C3CC6A" w14:textId="5650C3C1" w:rsidR="001C2CF5" w:rsidRPr="00EC3DAB" w:rsidRDefault="001C2CF5" w:rsidP="005120DA">
            <w:pPr>
              <w:ind w:rightChars="-22" w:right="-44"/>
              <w:rPr>
                <w:rFonts w:hAnsi="굴림"/>
                <w:bCs/>
                <w:color w:val="000000" w:themeColor="text1"/>
                <w:lang w:eastAsia="ko-KR"/>
              </w:rPr>
            </w:pPr>
            <w:r w:rsidRPr="00EC3DAB">
              <w:rPr>
                <w:rFonts w:hAnsi="굴림" w:hint="eastAsia"/>
                <w:bCs/>
                <w:color w:val="000000" w:themeColor="text1"/>
                <w:lang w:eastAsia="ko-KR"/>
              </w:rPr>
              <w:t>서버</w:t>
            </w:r>
          </w:p>
        </w:tc>
      </w:tr>
      <w:tr w:rsidR="00EC3DAB" w14:paraId="7D810567" w14:textId="77777777" w:rsidTr="005120DA">
        <w:trPr>
          <w:trHeight w:val="321"/>
        </w:trPr>
        <w:tc>
          <w:tcPr>
            <w:tcW w:w="852" w:type="dxa"/>
          </w:tcPr>
          <w:p w14:paraId="66324500" w14:textId="7626303C" w:rsidR="00EC3DAB" w:rsidRPr="00EC3DAB" w:rsidRDefault="00EC3DAB" w:rsidP="005120DA">
            <w:pPr>
              <w:ind w:rightChars="-22" w:right="-44"/>
              <w:jc w:val="center"/>
              <w:rPr>
                <w:rFonts w:hAnsi="굴림"/>
                <w:b/>
                <w:bCs/>
                <w:color w:val="FF0000"/>
                <w:lang w:eastAsia="ko-KR"/>
              </w:rPr>
            </w:pPr>
            <w:r w:rsidRPr="00EC3DAB">
              <w:rPr>
                <w:rFonts w:hAnsi="굴림" w:hint="eastAsia"/>
                <w:b/>
                <w:bCs/>
                <w:color w:val="FF0000"/>
                <w:lang w:eastAsia="ko-KR"/>
              </w:rPr>
              <w:t>18</w:t>
            </w:r>
          </w:p>
        </w:tc>
        <w:tc>
          <w:tcPr>
            <w:tcW w:w="3167" w:type="dxa"/>
          </w:tcPr>
          <w:p w14:paraId="318DF6AE" w14:textId="21BE81FA" w:rsidR="00EC3DAB" w:rsidRPr="00EC3DAB" w:rsidRDefault="00EC3DAB" w:rsidP="005120DA">
            <w:pPr>
              <w:rPr>
                <w:b/>
                <w:bCs/>
                <w:color w:val="FF0000"/>
                <w:lang w:eastAsia="ko-KR"/>
              </w:rPr>
            </w:pPr>
            <w:r w:rsidRPr="00EC3DAB">
              <w:rPr>
                <w:rFonts w:hint="eastAsia"/>
                <w:b/>
                <w:bCs/>
                <w:color w:val="FF0000"/>
                <w:lang w:eastAsia="ko-KR"/>
              </w:rPr>
              <w:t>User rid Key</w:t>
            </w:r>
          </w:p>
        </w:tc>
        <w:tc>
          <w:tcPr>
            <w:tcW w:w="599" w:type="dxa"/>
          </w:tcPr>
          <w:p w14:paraId="2E3D3758" w14:textId="516CA443" w:rsidR="00EC3DAB" w:rsidRPr="00EC3DAB" w:rsidRDefault="00EC3DAB" w:rsidP="005120DA">
            <w:pPr>
              <w:ind w:rightChars="-22" w:right="-44"/>
              <w:rPr>
                <w:rFonts w:hAnsi="굴림"/>
                <w:b/>
                <w:bCs/>
                <w:color w:val="FF0000"/>
                <w:lang w:eastAsia="ko-KR"/>
              </w:rPr>
            </w:pPr>
            <w:r w:rsidRPr="00EC3DAB">
              <w:rPr>
                <w:rFonts w:hAnsi="굴림" w:hint="eastAsia"/>
                <w:b/>
                <w:bCs/>
                <w:color w:val="FF0000"/>
                <w:lang w:eastAsia="ko-KR"/>
              </w:rPr>
              <w:t>서버</w:t>
            </w:r>
          </w:p>
        </w:tc>
      </w:tr>
    </w:tbl>
    <w:p w14:paraId="3652E34F" w14:textId="77777777" w:rsidR="00A81F54" w:rsidRDefault="00A81F54" w:rsidP="00A81F54">
      <w:pPr>
        <w:ind w:rightChars="-22" w:right="-44"/>
        <w:rPr>
          <w:lang w:eastAsia="ko-KR"/>
        </w:rPr>
      </w:pPr>
    </w:p>
    <w:p w14:paraId="24E7115D" w14:textId="77777777" w:rsidR="00A0446A" w:rsidRDefault="00A0446A">
      <w:pPr>
        <w:widowControl/>
        <w:spacing w:line="240" w:lineRule="auto"/>
        <w:jc w:val="left"/>
        <w:rPr>
          <w:lang w:eastAsia="ko-KR"/>
        </w:rPr>
      </w:pPr>
      <w:r>
        <w:rPr>
          <w:lang w:eastAsia="ko-KR"/>
        </w:rPr>
        <w:br w:type="page"/>
      </w:r>
    </w:p>
    <w:p w14:paraId="4F91D116" w14:textId="77777777" w:rsidR="00A37050" w:rsidRDefault="00A37050" w:rsidP="00A37050">
      <w:pPr>
        <w:pStyle w:val="4"/>
        <w:rPr>
          <w:lang w:eastAsia="ko-KR"/>
        </w:rPr>
      </w:pPr>
      <w:bookmarkStart w:id="10" w:name="_Toc187683243"/>
      <w:r>
        <w:rPr>
          <w:rFonts w:hint="eastAsia"/>
          <w:lang w:eastAsia="ko-KR"/>
        </w:rPr>
        <w:lastRenderedPageBreak/>
        <w:t>확장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</w:t>
      </w:r>
      <w:r>
        <w:rPr>
          <w:rFonts w:hint="eastAsia"/>
          <w:lang w:eastAsia="ko-KR"/>
        </w:rPr>
        <w:t xml:space="preserve"> Body</w:t>
      </w:r>
      <w:bookmarkEnd w:id="10"/>
    </w:p>
    <w:p w14:paraId="280F0A97" w14:textId="77777777" w:rsidR="00A37050" w:rsidRPr="008B0D1F" w:rsidRDefault="003326A9" w:rsidP="00A37050">
      <w:pPr>
        <w:pStyle w:val="5"/>
        <w:rPr>
          <w:lang w:eastAsia="ko-KR"/>
        </w:rPr>
      </w:pPr>
      <w:bookmarkStart w:id="11" w:name="_기존_탐색결과"/>
      <w:bookmarkEnd w:id="11"/>
      <w:r w:rsidRPr="008B0D1F">
        <w:rPr>
          <w:rFonts w:hint="eastAsia"/>
          <w:lang w:eastAsia="ko-KR"/>
        </w:rPr>
        <w:t>기존</w:t>
      </w:r>
      <w:r w:rsidRPr="008B0D1F">
        <w:rPr>
          <w:rFonts w:hint="eastAsia"/>
          <w:lang w:eastAsia="ko-KR"/>
        </w:rPr>
        <w:t xml:space="preserve"> </w:t>
      </w:r>
      <w:proofErr w:type="spellStart"/>
      <w:r w:rsidR="00440CBC" w:rsidRPr="008B0D1F">
        <w:rPr>
          <w:rFonts w:hint="eastAsia"/>
          <w:lang w:eastAsia="ko-KR"/>
        </w:rPr>
        <w:t>탐색결과</w:t>
      </w:r>
      <w:proofErr w:type="spellEnd"/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28"/>
        <w:gridCol w:w="4657"/>
        <w:gridCol w:w="599"/>
      </w:tblGrid>
      <w:tr w:rsidR="00CC393E" w:rsidRPr="006F3883" w14:paraId="4939D701" w14:textId="77777777" w:rsidTr="00440CBC">
        <w:trPr>
          <w:trHeight w:val="227"/>
        </w:trPr>
        <w:tc>
          <w:tcPr>
            <w:tcW w:w="3828" w:type="dxa"/>
            <w:shd w:val="clear" w:color="auto" w:fill="C0C0C0"/>
            <w:vAlign w:val="center"/>
          </w:tcPr>
          <w:p w14:paraId="64161546" w14:textId="77777777" w:rsidR="00CC393E" w:rsidRPr="00B50813" w:rsidRDefault="00CC393E" w:rsidP="00440CBC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FF0000"/>
              </w:rPr>
            </w:pPr>
            <w:r w:rsidRPr="00982177">
              <w:rPr>
                <w:rFonts w:ascii="굴림" w:eastAsia="굴림" w:hAnsi="굴림" w:hint="eastAsia"/>
                <w:b/>
                <w:color w:val="auto"/>
              </w:rPr>
              <w:t xml:space="preserve">기존 </w:t>
            </w:r>
            <w:proofErr w:type="spellStart"/>
            <w:r w:rsidR="00440CBC" w:rsidRPr="00982177">
              <w:rPr>
                <w:rFonts w:ascii="굴림" w:eastAsia="굴림" w:hAnsi="굴림" w:hint="eastAsia"/>
                <w:b/>
                <w:color w:val="auto"/>
              </w:rPr>
              <w:t>탐색결과</w:t>
            </w:r>
            <w:proofErr w:type="spellEnd"/>
            <w:r w:rsidRPr="00982177">
              <w:rPr>
                <w:rFonts w:ascii="굴림" w:eastAsia="굴림" w:hAnsi="굴림" w:hint="eastAsia"/>
                <w:b/>
                <w:color w:val="auto"/>
              </w:rPr>
              <w:t xml:space="preserve"> Type</w:t>
            </w:r>
            <w:r w:rsidRPr="00982177">
              <w:rPr>
                <w:rFonts w:ascii="굴림" w:eastAsia="굴림" w:hAnsi="굴림"/>
                <w:b/>
                <w:color w:val="auto"/>
              </w:rPr>
              <w:t xml:space="preserve"> (</w:t>
            </w:r>
            <w:hyperlink w:anchor="_기본정보" w:history="1">
              <w:r w:rsidRPr="00B4485A">
                <w:rPr>
                  <w:rStyle w:val="af1"/>
                  <w:rFonts w:hAnsi="굴림" w:hint="eastAsia"/>
                  <w:b/>
                </w:rPr>
                <w:t>1.2.1.1</w:t>
              </w:r>
            </w:hyperlink>
            <w:r w:rsidRPr="00B50813">
              <w:rPr>
                <w:rFonts w:ascii="굴림" w:eastAsia="굴림" w:hAnsi="굴림" w:hint="eastAsia"/>
                <w:b/>
                <w:color w:val="FF0000"/>
              </w:rPr>
              <w:t xml:space="preserve"> </w:t>
            </w:r>
            <w:r w:rsidRPr="00982177">
              <w:rPr>
                <w:rFonts w:ascii="굴림" w:eastAsia="굴림" w:hAnsi="굴림" w:hint="eastAsia"/>
                <w:b/>
                <w:color w:val="auto"/>
              </w:rPr>
              <w:t>부가정보</w:t>
            </w:r>
            <w:r w:rsidRPr="00982177">
              <w:rPr>
                <w:rFonts w:ascii="굴림" w:eastAsia="굴림" w:hAnsi="굴림"/>
                <w:b/>
                <w:color w:val="auto"/>
              </w:rPr>
              <w:t>)</w:t>
            </w:r>
          </w:p>
        </w:tc>
        <w:tc>
          <w:tcPr>
            <w:tcW w:w="4658" w:type="dxa"/>
            <w:shd w:val="clear" w:color="auto" w:fill="C0C0C0"/>
            <w:vAlign w:val="center"/>
          </w:tcPr>
          <w:p w14:paraId="3E3B1724" w14:textId="77777777" w:rsidR="00CC393E" w:rsidRPr="00982177" w:rsidRDefault="00CC393E" w:rsidP="00440CBC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982177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7BF38B74" w14:textId="77777777" w:rsidR="00CC393E" w:rsidRPr="00982177" w:rsidRDefault="00CC393E" w:rsidP="00440CBC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982177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CC393E" w:rsidRPr="006F3883" w14:paraId="39D7E6E6" w14:textId="77777777" w:rsidTr="00440CBC">
        <w:trPr>
          <w:trHeight w:val="227"/>
        </w:trPr>
        <w:tc>
          <w:tcPr>
            <w:tcW w:w="3828" w:type="dxa"/>
            <w:vAlign w:val="center"/>
          </w:tcPr>
          <w:p w14:paraId="4AFA1090" w14:textId="77777777" w:rsidR="00CC393E" w:rsidRPr="00915D84" w:rsidRDefault="00CC393E" w:rsidP="00440CB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0</w:t>
            </w:r>
          </w:p>
        </w:tc>
        <w:tc>
          <w:tcPr>
            <w:tcW w:w="4658" w:type="dxa"/>
            <w:vAlign w:val="center"/>
          </w:tcPr>
          <w:p w14:paraId="765A3DEC" w14:textId="77777777" w:rsidR="00CC393E" w:rsidRPr="00440CBC" w:rsidRDefault="00CC393E" w:rsidP="00B4485A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기존탐색</w:t>
            </w:r>
            <w:proofErr w:type="spellEnd"/>
            <w:r>
              <w:rPr>
                <w:rFonts w:hint="eastAsia"/>
                <w:lang w:eastAsia="ko-KR"/>
              </w:rPr>
              <w:t xml:space="preserve"> 결과 중 Link List (</w:t>
            </w:r>
            <w:hyperlink w:anchor="_Link" w:history="1">
              <w:r w:rsidRPr="0010753F">
                <w:rPr>
                  <w:rStyle w:val="af1"/>
                  <w:rFonts w:hint="eastAsia"/>
                  <w:lang w:eastAsia="ko-KR"/>
                </w:rPr>
                <w:t>1.2.2.</w:t>
              </w:r>
              <w:r w:rsidRPr="0010753F">
                <w:rPr>
                  <w:rStyle w:val="af1"/>
                  <w:lang w:eastAsia="ko-KR"/>
                </w:rPr>
                <w:t>2.</w:t>
              </w:r>
              <w:r w:rsidR="00B4485A">
                <w:rPr>
                  <w:rStyle w:val="af1"/>
                  <w:lang w:eastAsia="ko-KR"/>
                </w:rPr>
                <w:t>8</w:t>
              </w:r>
            </w:hyperlink>
            <w:r>
              <w:rPr>
                <w:rFonts w:hint="eastAsia"/>
                <w:lang w:eastAsia="ko-KR"/>
              </w:rPr>
              <w:t xml:space="preserve"> 참조)</w:t>
            </w:r>
            <w:r w:rsidR="00440CBC">
              <w:rPr>
                <w:lang w:eastAsia="ko-KR"/>
              </w:rPr>
              <w:t xml:space="preserve"> Only</w:t>
            </w:r>
          </w:p>
        </w:tc>
        <w:tc>
          <w:tcPr>
            <w:tcW w:w="598" w:type="dxa"/>
            <w:vAlign w:val="center"/>
          </w:tcPr>
          <w:p w14:paraId="7F069039" w14:textId="77777777" w:rsidR="00CC393E" w:rsidRPr="00915D84" w:rsidRDefault="00CC393E" w:rsidP="00440CB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CC393E" w:rsidRPr="006F3883" w14:paraId="0414B12B" w14:textId="77777777" w:rsidTr="00440CBC">
        <w:trPr>
          <w:trHeight w:val="227"/>
        </w:trPr>
        <w:tc>
          <w:tcPr>
            <w:tcW w:w="3828" w:type="dxa"/>
            <w:vAlign w:val="center"/>
          </w:tcPr>
          <w:p w14:paraId="2AC1D9B3" w14:textId="77777777" w:rsidR="00CC393E" w:rsidRPr="00982177" w:rsidRDefault="00CC393E" w:rsidP="00440CB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82177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658" w:type="dxa"/>
            <w:vAlign w:val="center"/>
          </w:tcPr>
          <w:p w14:paraId="69C98131" w14:textId="77777777" w:rsidR="00CC393E" w:rsidRPr="00982177" w:rsidRDefault="00CC393E" w:rsidP="003A1CC7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982177">
              <w:rPr>
                <w:rFonts w:hint="eastAsia"/>
                <w:lang w:eastAsia="ko-KR"/>
              </w:rPr>
              <w:t>기존탐색</w:t>
            </w:r>
            <w:proofErr w:type="spellEnd"/>
            <w:r w:rsidRPr="00982177">
              <w:rPr>
                <w:rFonts w:hint="eastAsia"/>
                <w:lang w:eastAsia="ko-KR"/>
              </w:rPr>
              <w:t xml:space="preserve"> 결과 전체</w:t>
            </w:r>
          </w:p>
        </w:tc>
        <w:tc>
          <w:tcPr>
            <w:tcW w:w="598" w:type="dxa"/>
            <w:vAlign w:val="center"/>
          </w:tcPr>
          <w:p w14:paraId="726E147B" w14:textId="77777777" w:rsidR="00CC393E" w:rsidRPr="00915D84" w:rsidRDefault="00CC393E" w:rsidP="00440CB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28DD631D" w14:textId="77777777" w:rsidR="003A1CC7" w:rsidRDefault="003A1CC7" w:rsidP="00335743">
      <w:pPr>
        <w:rPr>
          <w:lang w:eastAsia="ko-KR"/>
        </w:rPr>
      </w:pPr>
    </w:p>
    <w:p w14:paraId="5030149E" w14:textId="77777777" w:rsidR="00A37050" w:rsidRPr="008B0D1F" w:rsidRDefault="0010753F" w:rsidP="00A37050">
      <w:pPr>
        <w:pStyle w:val="5"/>
        <w:rPr>
          <w:lang w:eastAsia="ko-KR"/>
        </w:rPr>
      </w:pPr>
      <w:bookmarkStart w:id="12" w:name="_다중_입구점/목적지_탐색"/>
      <w:bookmarkEnd w:id="12"/>
      <w:r w:rsidRPr="008B0D1F">
        <w:rPr>
          <w:rFonts w:hint="eastAsia"/>
          <w:lang w:eastAsia="ko-KR"/>
        </w:rPr>
        <w:t>다중</w:t>
      </w:r>
      <w:r w:rsidRPr="008B0D1F">
        <w:rPr>
          <w:rFonts w:hint="eastAsia"/>
          <w:lang w:eastAsia="ko-KR"/>
        </w:rPr>
        <w:t xml:space="preserve"> </w:t>
      </w:r>
      <w:proofErr w:type="spellStart"/>
      <w:r w:rsidR="00FC49D0" w:rsidRPr="008B0D1F">
        <w:rPr>
          <w:rFonts w:hint="eastAsia"/>
          <w:lang w:eastAsia="ko-KR"/>
        </w:rPr>
        <w:t>입구점</w:t>
      </w:r>
      <w:proofErr w:type="spellEnd"/>
      <w:r w:rsidR="00FC49D0" w:rsidRPr="008B0D1F">
        <w:rPr>
          <w:rFonts w:hint="eastAsia"/>
          <w:lang w:eastAsia="ko-KR"/>
        </w:rPr>
        <w:t>/</w:t>
      </w:r>
      <w:r w:rsidRPr="008B0D1F">
        <w:rPr>
          <w:rFonts w:hint="eastAsia"/>
          <w:lang w:eastAsia="ko-KR"/>
        </w:rPr>
        <w:t>목적지</w:t>
      </w:r>
      <w:r w:rsidR="00984D75" w:rsidRPr="008B0D1F">
        <w:rPr>
          <w:rFonts w:hint="eastAsia"/>
          <w:lang w:eastAsia="ko-KR"/>
        </w:rPr>
        <w:t>/</w:t>
      </w:r>
      <w:r w:rsidR="00984D75" w:rsidRPr="008B0D1F">
        <w:rPr>
          <w:rFonts w:hint="eastAsia"/>
          <w:lang w:eastAsia="ko-KR"/>
        </w:rPr>
        <w:t>출발지</w:t>
      </w:r>
      <w:r w:rsidRPr="008B0D1F">
        <w:rPr>
          <w:rFonts w:hint="eastAsia"/>
          <w:lang w:eastAsia="ko-KR"/>
        </w:rPr>
        <w:t xml:space="preserve"> </w:t>
      </w:r>
      <w:r w:rsidRPr="008B0D1F">
        <w:rPr>
          <w:rFonts w:hint="eastAsia"/>
          <w:lang w:eastAsia="ko-KR"/>
        </w:rPr>
        <w:t>탐색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072"/>
        <w:gridCol w:w="682"/>
      </w:tblGrid>
      <w:tr w:rsidR="008B0D1F" w:rsidRPr="008B0D1F" w14:paraId="22B21695" w14:textId="77777777" w:rsidTr="004D1DBD">
        <w:trPr>
          <w:trHeight w:val="227"/>
        </w:trPr>
        <w:tc>
          <w:tcPr>
            <w:tcW w:w="599" w:type="dxa"/>
            <w:shd w:val="clear" w:color="auto" w:fill="C0C0C0"/>
            <w:vAlign w:val="center"/>
          </w:tcPr>
          <w:p w14:paraId="5F93DD5E" w14:textId="77777777" w:rsidR="0010753F" w:rsidRPr="008B0D1F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8B0D1F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6" w:type="dxa"/>
            <w:shd w:val="clear" w:color="auto" w:fill="C0C0C0"/>
            <w:vAlign w:val="center"/>
          </w:tcPr>
          <w:p w14:paraId="46A05589" w14:textId="77777777" w:rsidR="0010753F" w:rsidRPr="008B0D1F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8B0D1F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99" w:type="dxa"/>
            <w:shd w:val="clear" w:color="auto" w:fill="C0C0C0"/>
            <w:vAlign w:val="center"/>
          </w:tcPr>
          <w:p w14:paraId="0FFE4250" w14:textId="77777777" w:rsidR="0010753F" w:rsidRPr="008B0D1F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8B0D1F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2842ACDD" w14:textId="77777777" w:rsidR="0010753F" w:rsidRPr="008B0D1F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8B0D1F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072" w:type="dxa"/>
            <w:shd w:val="clear" w:color="auto" w:fill="C0C0C0"/>
            <w:vAlign w:val="center"/>
          </w:tcPr>
          <w:p w14:paraId="20EE5DCC" w14:textId="77777777" w:rsidR="0010753F" w:rsidRPr="008B0D1F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8B0D1F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682" w:type="dxa"/>
            <w:shd w:val="clear" w:color="auto" w:fill="C0C0C0"/>
            <w:vAlign w:val="center"/>
          </w:tcPr>
          <w:p w14:paraId="739127D5" w14:textId="77777777" w:rsidR="0010753F" w:rsidRPr="008B0D1F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8B0D1F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8B0D1F" w:rsidRPr="008B0D1F" w14:paraId="4A18C2EF" w14:textId="77777777" w:rsidTr="004D1DBD">
        <w:trPr>
          <w:trHeight w:val="227"/>
        </w:trPr>
        <w:tc>
          <w:tcPr>
            <w:tcW w:w="599" w:type="dxa"/>
            <w:vAlign w:val="center"/>
          </w:tcPr>
          <w:p w14:paraId="251923E1" w14:textId="77777777" w:rsidR="0010753F" w:rsidRPr="008B0D1F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B0D1F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6" w:type="dxa"/>
            <w:vAlign w:val="center"/>
          </w:tcPr>
          <w:p w14:paraId="508228BB" w14:textId="77777777" w:rsidR="0010753F" w:rsidRPr="008B0D1F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B0D1F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9" w:type="dxa"/>
            <w:vAlign w:val="center"/>
          </w:tcPr>
          <w:p w14:paraId="2C617E67" w14:textId="77777777" w:rsidR="0010753F" w:rsidRPr="008B0D1F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B0D1F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333B018C" w14:textId="77777777" w:rsidR="0010753F" w:rsidRPr="008B0D1F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B0D1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072" w:type="dxa"/>
            <w:vAlign w:val="center"/>
          </w:tcPr>
          <w:p w14:paraId="79B72050" w14:textId="77777777" w:rsidR="0010753F" w:rsidRPr="008B0D1F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 w:rsidRPr="008B0D1F">
              <w:rPr>
                <w:rFonts w:hint="eastAsia"/>
                <w:lang w:eastAsia="ko-KR"/>
              </w:rPr>
              <w:t>목적지</w:t>
            </w:r>
            <w:r w:rsidR="002B6FED" w:rsidRPr="008B0D1F">
              <w:rPr>
                <w:rFonts w:hint="eastAsia"/>
                <w:lang w:eastAsia="ko-KR"/>
              </w:rPr>
              <w:t>(출발지)</w:t>
            </w:r>
            <w:r w:rsidRPr="008B0D1F">
              <w:rPr>
                <w:rFonts w:hint="eastAsia"/>
                <w:lang w:eastAsia="ko-KR"/>
              </w:rPr>
              <w:t xml:space="preserve"> </w:t>
            </w:r>
            <w:r w:rsidRPr="008B0D1F">
              <w:rPr>
                <w:lang w:eastAsia="ko-KR"/>
              </w:rPr>
              <w:t>#n X</w:t>
            </w:r>
            <w:r w:rsidRPr="008B0D1F">
              <w:rPr>
                <w:rFonts w:hint="eastAsia"/>
                <w:lang w:eastAsia="ko-KR"/>
              </w:rPr>
              <w:t>좌표</w:t>
            </w:r>
          </w:p>
        </w:tc>
        <w:tc>
          <w:tcPr>
            <w:tcW w:w="682" w:type="dxa"/>
            <w:vAlign w:val="center"/>
          </w:tcPr>
          <w:p w14:paraId="015F8FB5" w14:textId="77777777" w:rsidR="0010753F" w:rsidRPr="008B0D1F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B0D1F" w:rsidRPr="008B0D1F" w14:paraId="0210E952" w14:textId="77777777" w:rsidTr="004D1DBD">
        <w:trPr>
          <w:trHeight w:val="227"/>
        </w:trPr>
        <w:tc>
          <w:tcPr>
            <w:tcW w:w="599" w:type="dxa"/>
            <w:vAlign w:val="center"/>
          </w:tcPr>
          <w:p w14:paraId="32FB1CCC" w14:textId="77777777" w:rsidR="0010753F" w:rsidRPr="008B0D1F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B0D1F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6" w:type="dxa"/>
            <w:vAlign w:val="center"/>
          </w:tcPr>
          <w:p w14:paraId="668C9879" w14:textId="77777777" w:rsidR="0010753F" w:rsidRPr="008B0D1F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B0D1F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9" w:type="dxa"/>
            <w:vAlign w:val="center"/>
          </w:tcPr>
          <w:p w14:paraId="3AC2360B" w14:textId="77777777" w:rsidR="0010753F" w:rsidRPr="008B0D1F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B0D1F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47A026E7" w14:textId="77777777" w:rsidR="0010753F" w:rsidRPr="008B0D1F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B0D1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072" w:type="dxa"/>
            <w:vAlign w:val="center"/>
          </w:tcPr>
          <w:p w14:paraId="66013CC3" w14:textId="77777777" w:rsidR="0010753F" w:rsidRPr="008B0D1F" w:rsidRDefault="0010753F" w:rsidP="0010753F">
            <w:pPr>
              <w:ind w:rightChars="-22" w:right="-44"/>
              <w:rPr>
                <w:rFonts w:hAnsi="굴림"/>
                <w:lang w:eastAsia="ko-KR"/>
              </w:rPr>
            </w:pPr>
            <w:r w:rsidRPr="008B0D1F">
              <w:rPr>
                <w:rFonts w:hint="eastAsia"/>
                <w:lang w:eastAsia="ko-KR"/>
              </w:rPr>
              <w:t>목적지</w:t>
            </w:r>
            <w:r w:rsidR="002B6FED" w:rsidRPr="008B0D1F">
              <w:rPr>
                <w:rFonts w:hint="eastAsia"/>
                <w:lang w:eastAsia="ko-KR"/>
              </w:rPr>
              <w:t>(출발지)</w:t>
            </w:r>
            <w:r w:rsidRPr="008B0D1F">
              <w:rPr>
                <w:rFonts w:hint="eastAsia"/>
                <w:lang w:eastAsia="ko-KR"/>
              </w:rPr>
              <w:t xml:space="preserve"> </w:t>
            </w:r>
            <w:r w:rsidRPr="008B0D1F">
              <w:rPr>
                <w:lang w:eastAsia="ko-KR"/>
              </w:rPr>
              <w:t>#n Y</w:t>
            </w:r>
            <w:r w:rsidRPr="008B0D1F">
              <w:rPr>
                <w:rFonts w:hint="eastAsia"/>
                <w:lang w:eastAsia="ko-KR"/>
              </w:rPr>
              <w:t>좌표</w:t>
            </w:r>
          </w:p>
        </w:tc>
        <w:tc>
          <w:tcPr>
            <w:tcW w:w="682" w:type="dxa"/>
            <w:vAlign w:val="center"/>
          </w:tcPr>
          <w:p w14:paraId="588504AB" w14:textId="77777777" w:rsidR="0010753F" w:rsidRPr="008B0D1F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B0D1F" w:rsidRPr="008B0D1F" w14:paraId="6F1DC9F0" w14:textId="77777777" w:rsidTr="004D1DBD">
        <w:trPr>
          <w:trHeight w:val="227"/>
        </w:trPr>
        <w:tc>
          <w:tcPr>
            <w:tcW w:w="1305" w:type="dxa"/>
            <w:gridSpan w:val="2"/>
            <w:vAlign w:val="center"/>
          </w:tcPr>
          <w:p w14:paraId="5DD3900E" w14:textId="77777777" w:rsidR="0010753F" w:rsidRPr="008B0D1F" w:rsidRDefault="0010753F" w:rsidP="00A57137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8B0D1F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99" w:type="dxa"/>
            <w:vAlign w:val="center"/>
          </w:tcPr>
          <w:p w14:paraId="184A5BCE" w14:textId="77777777" w:rsidR="0010753F" w:rsidRPr="008B0D1F" w:rsidRDefault="0010753F" w:rsidP="00A57137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8B0D1F">
              <w:rPr>
                <w:rFonts w:hAnsi="굴림" w:hint="eastAsia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77B0BBD5" w14:textId="77777777" w:rsidR="0010753F" w:rsidRPr="008B0D1F" w:rsidRDefault="0010753F" w:rsidP="00A57137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</w:p>
        </w:tc>
        <w:tc>
          <w:tcPr>
            <w:tcW w:w="6072" w:type="dxa"/>
            <w:vAlign w:val="center"/>
          </w:tcPr>
          <w:p w14:paraId="5222DDF4" w14:textId="77777777" w:rsidR="0010753F" w:rsidRPr="008B0D1F" w:rsidRDefault="009863BC" w:rsidP="00A57137">
            <w:pPr>
              <w:ind w:rightChars="-22" w:right="-44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8</w:t>
            </w:r>
            <w:r w:rsidR="0010753F" w:rsidRPr="008B0D1F">
              <w:rPr>
                <w:rFonts w:hAnsi="굴림" w:hint="eastAsia"/>
                <w:b/>
                <w:lang w:eastAsia="ko-KR"/>
              </w:rPr>
              <w:t xml:space="preserve"> * 목적지</w:t>
            </w:r>
            <w:r w:rsidR="002B6FED" w:rsidRPr="008B0D1F">
              <w:rPr>
                <w:rFonts w:hAnsi="굴림" w:hint="eastAsia"/>
                <w:b/>
                <w:lang w:eastAsia="ko-KR"/>
              </w:rPr>
              <w:t>(출발지)</w:t>
            </w:r>
            <w:r w:rsidR="0010753F" w:rsidRPr="008B0D1F">
              <w:rPr>
                <w:rFonts w:hAnsi="굴림" w:hint="eastAsia"/>
                <w:b/>
                <w:lang w:eastAsia="ko-KR"/>
              </w:rPr>
              <w:t xml:space="preserve"> 개수</w:t>
            </w:r>
          </w:p>
        </w:tc>
        <w:tc>
          <w:tcPr>
            <w:tcW w:w="682" w:type="dxa"/>
            <w:vAlign w:val="center"/>
          </w:tcPr>
          <w:p w14:paraId="1EA9B1FC" w14:textId="77777777" w:rsidR="0010753F" w:rsidRPr="008B0D1F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64D901A2" w14:textId="77777777" w:rsidR="00A57137" w:rsidRPr="0010753F" w:rsidRDefault="00A57137" w:rsidP="0010753F">
      <w:pPr>
        <w:rPr>
          <w:lang w:eastAsia="ko-KR"/>
        </w:rPr>
      </w:pPr>
    </w:p>
    <w:p w14:paraId="74209105" w14:textId="77777777" w:rsidR="0010753F" w:rsidRPr="0010753F" w:rsidRDefault="0010753F" w:rsidP="0010753F">
      <w:pPr>
        <w:pStyle w:val="5"/>
        <w:rPr>
          <w:lang w:eastAsia="ko-KR"/>
        </w:rPr>
      </w:pPr>
      <w:r>
        <w:rPr>
          <w:rFonts w:hint="eastAsia"/>
          <w:lang w:eastAsia="ko-KR"/>
        </w:rPr>
        <w:t>Passed Tollgate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335743" w:rsidRPr="006F3883" w14:paraId="3EB06216" w14:textId="77777777" w:rsidTr="007E010E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20685F9C" w14:textId="77777777" w:rsidR="00335743" w:rsidRPr="00E233A3" w:rsidRDefault="00335743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5F28A1A3" w14:textId="77777777" w:rsidR="00335743" w:rsidRPr="00E233A3" w:rsidRDefault="00335743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34CDCC5F" w14:textId="77777777" w:rsidR="00335743" w:rsidRPr="00E233A3" w:rsidRDefault="00335743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56263067" w14:textId="77777777" w:rsidR="00335743" w:rsidRPr="00E233A3" w:rsidRDefault="00335743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121BBBBC" w14:textId="77777777" w:rsidR="00335743" w:rsidRPr="00E233A3" w:rsidRDefault="00335743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4CFDC661" w14:textId="77777777" w:rsidR="00335743" w:rsidRPr="00E233A3" w:rsidRDefault="00335743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335743" w:rsidRPr="006F3883" w14:paraId="10DF2960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0FAFC095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8" w:type="dxa"/>
            <w:vAlign w:val="center"/>
          </w:tcPr>
          <w:p w14:paraId="647BDEC1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7F1D8F04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2C0484CA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4467086F" w14:textId="77777777" w:rsidR="00335743" w:rsidRPr="00915D84" w:rsidRDefault="00335743" w:rsidP="007E010E">
            <w:pPr>
              <w:ind w:rightChars="-22" w:right="-44"/>
              <w:rPr>
                <w:rFonts w:hAnsi="굴림"/>
                <w:lang w:eastAsia="ko-KR"/>
              </w:rPr>
            </w:pPr>
            <w:r w:rsidRPr="00915D84">
              <w:rPr>
                <w:rFonts w:hint="eastAsia"/>
                <w:lang w:eastAsia="ko-KR"/>
              </w:rPr>
              <w:t>Passed Tollgate</w:t>
            </w:r>
            <w:r w:rsidRPr="00915D84">
              <w:rPr>
                <w:rFonts w:hAnsi="굴림" w:hint="eastAsia"/>
                <w:lang w:eastAsia="ko-KR"/>
              </w:rPr>
              <w:t xml:space="preserve"> 개수</w:t>
            </w:r>
          </w:p>
        </w:tc>
        <w:tc>
          <w:tcPr>
            <w:tcW w:w="598" w:type="dxa"/>
            <w:vAlign w:val="center"/>
          </w:tcPr>
          <w:p w14:paraId="3FBB5601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(1)</w:t>
            </w:r>
          </w:p>
        </w:tc>
      </w:tr>
      <w:tr w:rsidR="00335743" w:rsidRPr="006F3883" w14:paraId="0B6C8B0D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5C430683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125DCA1A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67" w:type="dxa"/>
            <w:vAlign w:val="center"/>
          </w:tcPr>
          <w:p w14:paraId="331EFA3F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46732292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4A021328" w14:textId="77777777" w:rsidR="00335743" w:rsidRPr="00915D84" w:rsidRDefault="00335743" w:rsidP="007E010E">
            <w:pPr>
              <w:ind w:rightChars="-22" w:right="-44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#0 톨게이트 Type</w:t>
            </w:r>
          </w:p>
        </w:tc>
        <w:tc>
          <w:tcPr>
            <w:tcW w:w="598" w:type="dxa"/>
            <w:vAlign w:val="center"/>
          </w:tcPr>
          <w:p w14:paraId="4CA5B062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(2)</w:t>
            </w:r>
          </w:p>
        </w:tc>
      </w:tr>
      <w:tr w:rsidR="00335743" w:rsidRPr="006F3883" w14:paraId="7F800FCE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5E1F3754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6E9A87E6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395C8275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2D059EBE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4BA7A980" w14:textId="77777777" w:rsidR="00335743" w:rsidRPr="00915D84" w:rsidRDefault="00335743" w:rsidP="007E010E">
            <w:pPr>
              <w:ind w:rightChars="-22" w:right="-44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#1 톨게이트 Type</w:t>
            </w:r>
          </w:p>
        </w:tc>
        <w:tc>
          <w:tcPr>
            <w:tcW w:w="598" w:type="dxa"/>
            <w:vAlign w:val="center"/>
          </w:tcPr>
          <w:p w14:paraId="7A1E8277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35743" w:rsidRPr="006F3883" w14:paraId="190A2D68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6EEB4659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52F6AF8E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67" w:type="dxa"/>
            <w:vAlign w:val="center"/>
          </w:tcPr>
          <w:p w14:paraId="5CB9B1BA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5AE40FED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7A43CB64" w14:textId="77777777" w:rsidR="00335743" w:rsidRPr="00915D84" w:rsidRDefault="00335743" w:rsidP="007E010E">
            <w:pPr>
              <w:ind w:rightChars="-22" w:right="-44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#2 톨게이트 Type</w:t>
            </w:r>
          </w:p>
        </w:tc>
        <w:tc>
          <w:tcPr>
            <w:tcW w:w="598" w:type="dxa"/>
            <w:vAlign w:val="center"/>
          </w:tcPr>
          <w:p w14:paraId="15DEA26F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35743" w:rsidRPr="006F3883" w14:paraId="66167E6C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367CA149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708" w:type="dxa"/>
            <w:vAlign w:val="center"/>
          </w:tcPr>
          <w:p w14:paraId="66443154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61254C1D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6EE5E440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047264CA" w14:textId="77777777" w:rsidR="00335743" w:rsidRPr="00915D84" w:rsidRDefault="00335743" w:rsidP="007E010E">
            <w:pPr>
              <w:ind w:rightChars="-22" w:right="-44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#0 톨게이트 index</w:t>
            </w:r>
          </w:p>
        </w:tc>
        <w:tc>
          <w:tcPr>
            <w:tcW w:w="598" w:type="dxa"/>
            <w:vAlign w:val="center"/>
          </w:tcPr>
          <w:p w14:paraId="33913E79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(3)</w:t>
            </w:r>
          </w:p>
        </w:tc>
      </w:tr>
      <w:tr w:rsidR="00335743" w:rsidRPr="006F3883" w14:paraId="0C15619B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07FCE69B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708" w:type="dxa"/>
            <w:vAlign w:val="center"/>
          </w:tcPr>
          <w:p w14:paraId="0C2774F8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67" w:type="dxa"/>
            <w:vAlign w:val="center"/>
          </w:tcPr>
          <w:p w14:paraId="60BF0B75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1C277EA4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2322C13" w14:textId="77777777" w:rsidR="00335743" w:rsidRPr="00915D84" w:rsidRDefault="00335743" w:rsidP="007E010E">
            <w:pPr>
              <w:ind w:rightChars="-22" w:right="-44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#1 톨게이트 index</w:t>
            </w:r>
          </w:p>
        </w:tc>
        <w:tc>
          <w:tcPr>
            <w:tcW w:w="598" w:type="dxa"/>
            <w:vAlign w:val="center"/>
          </w:tcPr>
          <w:p w14:paraId="49D1AE37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35743" w:rsidRPr="006F3883" w14:paraId="5DDDB155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2B4E20D2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708" w:type="dxa"/>
            <w:vAlign w:val="center"/>
          </w:tcPr>
          <w:p w14:paraId="6F4DE3E4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567" w:type="dxa"/>
            <w:vAlign w:val="center"/>
          </w:tcPr>
          <w:p w14:paraId="1A2C863C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39266E8F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126C37B9" w14:textId="77777777" w:rsidR="00335743" w:rsidRPr="00915D84" w:rsidRDefault="00335743" w:rsidP="007E010E">
            <w:pPr>
              <w:ind w:rightChars="-22" w:right="-44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#2 톨게이트 index</w:t>
            </w:r>
          </w:p>
        </w:tc>
        <w:tc>
          <w:tcPr>
            <w:tcW w:w="598" w:type="dxa"/>
            <w:vAlign w:val="center"/>
          </w:tcPr>
          <w:p w14:paraId="5CA26A87" w14:textId="77777777" w:rsidR="00335743" w:rsidRPr="00915D84" w:rsidRDefault="0033574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35743" w:rsidRPr="006F3883" w14:paraId="14155AD8" w14:textId="77777777" w:rsidTr="007E010E">
        <w:trPr>
          <w:trHeight w:val="227"/>
        </w:trPr>
        <w:tc>
          <w:tcPr>
            <w:tcW w:w="1276" w:type="dxa"/>
            <w:gridSpan w:val="2"/>
            <w:vAlign w:val="center"/>
          </w:tcPr>
          <w:p w14:paraId="1CE8E020" w14:textId="77777777" w:rsidR="00335743" w:rsidRPr="00AE23E7" w:rsidRDefault="00335743" w:rsidP="007E010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2CEAE1BA" w14:textId="77777777" w:rsidR="00335743" w:rsidRPr="00AE23E7" w:rsidRDefault="00335743" w:rsidP="0033574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16</w:t>
            </w:r>
          </w:p>
        </w:tc>
        <w:tc>
          <w:tcPr>
            <w:tcW w:w="426" w:type="dxa"/>
            <w:vAlign w:val="center"/>
          </w:tcPr>
          <w:p w14:paraId="49E25597" w14:textId="77777777" w:rsidR="00335743" w:rsidRPr="00AE23E7" w:rsidRDefault="00335743" w:rsidP="007E010E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0AFA6477" w14:textId="77777777" w:rsidR="00335743" w:rsidRPr="00AE23E7" w:rsidRDefault="00335743" w:rsidP="007E010E">
            <w:pPr>
              <w:ind w:rightChars="-22" w:right="-44"/>
              <w:rPr>
                <w:rFonts w:hAnsi="굴림"/>
                <w:b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42ECDE34" w14:textId="77777777" w:rsidR="00335743" w:rsidRPr="002C31D2" w:rsidRDefault="00335743" w:rsidP="007E010E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124ABDCE" w14:textId="77777777" w:rsidR="00335743" w:rsidRDefault="00335743" w:rsidP="00192226">
      <w:pPr>
        <w:ind w:rightChars="-22" w:right="-44"/>
        <w:rPr>
          <w:lang w:eastAsia="ko-KR"/>
        </w:rPr>
      </w:pPr>
    </w:p>
    <w:p w14:paraId="58603731" w14:textId="77777777" w:rsidR="00192226" w:rsidRDefault="00192226" w:rsidP="008008B4">
      <w:pPr>
        <w:numPr>
          <w:ilvl w:val="0"/>
          <w:numId w:val="16"/>
        </w:numPr>
        <w:ind w:rightChars="-22" w:right="-44"/>
        <w:rPr>
          <w:lang w:eastAsia="ko-KR"/>
        </w:rPr>
      </w:pPr>
      <w:r w:rsidRPr="00915D84">
        <w:rPr>
          <w:rFonts w:hint="eastAsia"/>
          <w:lang w:eastAsia="ko-KR"/>
        </w:rPr>
        <w:t>마지막으로 지나간 톨게이트 개수</w:t>
      </w:r>
      <w:r w:rsidR="00A57137">
        <w:rPr>
          <w:rFonts w:hint="eastAsia"/>
          <w:lang w:eastAsia="ko-KR"/>
        </w:rPr>
        <w:t xml:space="preserve">(최대 </w:t>
      </w:r>
      <w:r w:rsidR="00A57137">
        <w:rPr>
          <w:lang w:eastAsia="ko-KR"/>
        </w:rPr>
        <w:t>3</w:t>
      </w:r>
      <w:r w:rsidR="00A57137">
        <w:rPr>
          <w:rFonts w:hint="eastAsia"/>
          <w:lang w:eastAsia="ko-KR"/>
        </w:rPr>
        <w:t>개)</w:t>
      </w:r>
    </w:p>
    <w:p w14:paraId="7E3224D8" w14:textId="77777777" w:rsidR="00335743" w:rsidRDefault="005E3E70" w:rsidP="008008B4">
      <w:pPr>
        <w:numPr>
          <w:ilvl w:val="0"/>
          <w:numId w:val="16"/>
        </w:numPr>
        <w:ind w:rightChars="-22" w:right="-44"/>
        <w:rPr>
          <w:lang w:eastAsia="ko-KR"/>
        </w:rPr>
      </w:pPr>
      <w:r>
        <w:rPr>
          <w:rFonts w:hint="eastAsia"/>
          <w:lang w:eastAsia="ko-KR"/>
        </w:rPr>
        <w:t>톨게이트 Type</w:t>
      </w:r>
    </w:p>
    <w:tbl>
      <w:tblPr>
        <w:tblW w:w="3612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2478"/>
      </w:tblGrid>
      <w:tr w:rsidR="005E3E70" w:rsidRPr="00915D84" w14:paraId="24396575" w14:textId="77777777" w:rsidTr="007E010E">
        <w:tc>
          <w:tcPr>
            <w:tcW w:w="1134" w:type="dxa"/>
            <w:shd w:val="pct25" w:color="auto" w:fill="auto"/>
          </w:tcPr>
          <w:p w14:paraId="64BC6EB3" w14:textId="77777777" w:rsidR="005E3E70" w:rsidRPr="00915D84" w:rsidRDefault="005E3E70" w:rsidP="007E010E">
            <w:pPr>
              <w:ind w:rightChars="-22" w:right="-44"/>
              <w:jc w:val="center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값</w:t>
            </w:r>
          </w:p>
        </w:tc>
        <w:tc>
          <w:tcPr>
            <w:tcW w:w="2478" w:type="dxa"/>
            <w:shd w:val="pct25" w:color="auto" w:fill="auto"/>
          </w:tcPr>
          <w:p w14:paraId="2BEFA929" w14:textId="77777777" w:rsidR="005E3E70" w:rsidRPr="00915D84" w:rsidRDefault="005E3E70" w:rsidP="007E010E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915D84">
              <w:rPr>
                <w:rFonts w:hint="eastAsia"/>
                <w:b/>
                <w:lang w:eastAsia="ko-KR"/>
              </w:rPr>
              <w:t>내 용</w:t>
            </w:r>
          </w:p>
        </w:tc>
      </w:tr>
      <w:tr w:rsidR="005E3E70" w:rsidRPr="00915D84" w14:paraId="310642F0" w14:textId="77777777" w:rsidTr="007E010E">
        <w:tc>
          <w:tcPr>
            <w:tcW w:w="1134" w:type="dxa"/>
          </w:tcPr>
          <w:p w14:paraId="48F611FE" w14:textId="77777777" w:rsidR="005E3E70" w:rsidRPr="00915D84" w:rsidRDefault="005E3E70" w:rsidP="007E010E">
            <w:pPr>
              <w:ind w:rightChars="-22" w:right="-44"/>
              <w:jc w:val="center"/>
              <w:rPr>
                <w:lang w:eastAsia="ko-KR"/>
              </w:rPr>
            </w:pPr>
            <w:r w:rsidRPr="00915D84">
              <w:rPr>
                <w:rFonts w:hint="eastAsia"/>
                <w:lang w:eastAsia="ko-KR"/>
              </w:rPr>
              <w:t>1</w:t>
            </w:r>
          </w:p>
        </w:tc>
        <w:tc>
          <w:tcPr>
            <w:tcW w:w="2478" w:type="dxa"/>
          </w:tcPr>
          <w:p w14:paraId="231D2AF8" w14:textId="77777777" w:rsidR="005E3E70" w:rsidRPr="00915D84" w:rsidRDefault="005E3E70" w:rsidP="007E010E">
            <w:pPr>
              <w:ind w:rightChars="-22" w:right="-44"/>
              <w:jc w:val="center"/>
              <w:rPr>
                <w:lang w:eastAsia="ko-KR"/>
              </w:rPr>
            </w:pPr>
            <w:r w:rsidRPr="00915D84">
              <w:rPr>
                <w:rFonts w:hint="eastAsia"/>
                <w:lang w:eastAsia="ko-KR"/>
              </w:rPr>
              <w:t>개방형</w:t>
            </w:r>
          </w:p>
        </w:tc>
      </w:tr>
      <w:tr w:rsidR="005E3E70" w:rsidRPr="00635198" w14:paraId="05FFC929" w14:textId="77777777" w:rsidTr="007E010E">
        <w:tc>
          <w:tcPr>
            <w:tcW w:w="1134" w:type="dxa"/>
          </w:tcPr>
          <w:p w14:paraId="5842B8AB" w14:textId="77777777" w:rsidR="005E3E70" w:rsidRPr="00635198" w:rsidRDefault="005E3E70" w:rsidP="007E010E">
            <w:pPr>
              <w:ind w:rightChars="-22" w:right="-44"/>
              <w:jc w:val="center"/>
              <w:rPr>
                <w:lang w:eastAsia="ko-KR"/>
              </w:rPr>
            </w:pPr>
            <w:r w:rsidRPr="00635198">
              <w:rPr>
                <w:rFonts w:hint="eastAsia"/>
                <w:lang w:eastAsia="ko-KR"/>
              </w:rPr>
              <w:t>2</w:t>
            </w:r>
          </w:p>
        </w:tc>
        <w:tc>
          <w:tcPr>
            <w:tcW w:w="2478" w:type="dxa"/>
          </w:tcPr>
          <w:p w14:paraId="12B35CE7" w14:textId="77777777" w:rsidR="005E3E70" w:rsidRPr="00635198" w:rsidRDefault="005E3E70" w:rsidP="007E010E">
            <w:pPr>
              <w:ind w:rightChars="-22" w:right="-44"/>
              <w:jc w:val="center"/>
              <w:rPr>
                <w:lang w:eastAsia="ko-KR"/>
              </w:rPr>
            </w:pPr>
            <w:r w:rsidRPr="00635198">
              <w:rPr>
                <w:rFonts w:hint="eastAsia"/>
                <w:lang w:eastAsia="ko-KR"/>
              </w:rPr>
              <w:t>폐쇄형</w:t>
            </w:r>
          </w:p>
        </w:tc>
      </w:tr>
    </w:tbl>
    <w:p w14:paraId="40D4E90F" w14:textId="77777777" w:rsidR="005E3E70" w:rsidRDefault="005E3E70" w:rsidP="005E3E70">
      <w:pPr>
        <w:ind w:left="400" w:rightChars="-22" w:right="-44"/>
        <w:rPr>
          <w:lang w:eastAsia="ko-KR"/>
        </w:rPr>
      </w:pPr>
    </w:p>
    <w:p w14:paraId="42FDC302" w14:textId="77777777" w:rsidR="005E3E70" w:rsidRDefault="005E3E70" w:rsidP="008008B4">
      <w:pPr>
        <w:numPr>
          <w:ilvl w:val="0"/>
          <w:numId w:val="16"/>
        </w:numPr>
        <w:ind w:rightChars="-22" w:right="-44"/>
        <w:rPr>
          <w:lang w:eastAsia="ko-KR"/>
        </w:rPr>
      </w:pPr>
      <w:r>
        <w:rPr>
          <w:rFonts w:hint="eastAsia"/>
          <w:lang w:eastAsia="ko-KR"/>
        </w:rPr>
        <w:t xml:space="preserve">해당 톨게이트의 </w:t>
      </w:r>
      <w:proofErr w:type="gramStart"/>
      <w:r>
        <w:rPr>
          <w:rFonts w:hint="eastAsia"/>
          <w:lang w:eastAsia="ko-KR"/>
        </w:rPr>
        <w:t>Index :</w:t>
      </w:r>
      <w:proofErr w:type="gramEnd"/>
      <w:r>
        <w:rPr>
          <w:rFonts w:hint="eastAsia"/>
          <w:lang w:eastAsia="ko-KR"/>
        </w:rPr>
        <w:t xml:space="preserve"> </w:t>
      </w:r>
      <w:r w:rsidRPr="00635198">
        <w:rPr>
          <w:rFonts w:hint="eastAsia"/>
          <w:lang w:eastAsia="ko-KR"/>
        </w:rPr>
        <w:t>사용하지 않는 경우 -1</w:t>
      </w:r>
      <w:r>
        <w:rPr>
          <w:rFonts w:hint="eastAsia"/>
          <w:lang w:eastAsia="ko-KR"/>
        </w:rPr>
        <w:t>로</w:t>
      </w:r>
      <w:r w:rsidRPr="00635198">
        <w:rPr>
          <w:rFonts w:hint="eastAsia"/>
          <w:lang w:eastAsia="ko-KR"/>
        </w:rPr>
        <w:t xml:space="preserve"> 설정</w:t>
      </w:r>
    </w:p>
    <w:p w14:paraId="1C2F0669" w14:textId="77777777" w:rsidR="00335743" w:rsidRDefault="00335743" w:rsidP="00335743">
      <w:pPr>
        <w:rPr>
          <w:lang w:eastAsia="ko-KR"/>
        </w:rPr>
      </w:pPr>
    </w:p>
    <w:p w14:paraId="5315A616" w14:textId="77777777" w:rsidR="00192226" w:rsidRDefault="00192226">
      <w:pPr>
        <w:widowControl/>
        <w:spacing w:line="240" w:lineRule="auto"/>
        <w:jc w:val="left"/>
        <w:rPr>
          <w:lang w:eastAsia="ko-KR"/>
        </w:rPr>
      </w:pPr>
      <w:r>
        <w:rPr>
          <w:lang w:eastAsia="ko-KR"/>
        </w:rPr>
        <w:br w:type="page"/>
      </w:r>
    </w:p>
    <w:p w14:paraId="00917FD3" w14:textId="77777777" w:rsidR="0010753F" w:rsidRDefault="0010753F" w:rsidP="0010753F">
      <w:pPr>
        <w:pStyle w:val="5"/>
        <w:rPr>
          <w:lang w:eastAsia="ko-KR"/>
        </w:rPr>
      </w:pPr>
      <w:bookmarkStart w:id="13" w:name="_사용자_정보"/>
      <w:bookmarkEnd w:id="13"/>
      <w:r>
        <w:rPr>
          <w:rFonts w:hint="eastAsia"/>
          <w:lang w:eastAsia="ko-KR"/>
        </w:rPr>
        <w:lastRenderedPageBreak/>
        <w:t>사용자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3079"/>
        <w:gridCol w:w="3076"/>
        <w:gridCol w:w="599"/>
      </w:tblGrid>
      <w:tr w:rsidR="0010753F" w:rsidRPr="006F3883" w14:paraId="300A3408" w14:textId="77777777" w:rsidTr="00A57137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68E16F5B" w14:textId="77777777" w:rsidR="0010753F" w:rsidRPr="00E233A3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2B79EE9F" w14:textId="77777777" w:rsidR="0010753F" w:rsidRPr="00E233A3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7FC412AA" w14:textId="77777777" w:rsidR="0010753F" w:rsidRPr="00E233A3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200CF9D9" w14:textId="77777777" w:rsidR="0010753F" w:rsidRPr="00E233A3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gridSpan w:val="2"/>
            <w:shd w:val="clear" w:color="auto" w:fill="C0C0C0"/>
            <w:vAlign w:val="center"/>
          </w:tcPr>
          <w:p w14:paraId="2CD9B780" w14:textId="77777777" w:rsidR="0010753F" w:rsidRPr="00E233A3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37616FC9" w14:textId="77777777" w:rsidR="0010753F" w:rsidRPr="00E233A3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10753F" w:rsidRPr="006F3883" w14:paraId="149CA614" w14:textId="77777777" w:rsidTr="00A57137">
        <w:trPr>
          <w:trHeight w:val="227"/>
        </w:trPr>
        <w:tc>
          <w:tcPr>
            <w:tcW w:w="568" w:type="dxa"/>
            <w:vAlign w:val="center"/>
          </w:tcPr>
          <w:p w14:paraId="127AF1B9" w14:textId="77777777" w:rsidR="0010753F" w:rsidRPr="00915D84" w:rsidRDefault="0010753F" w:rsidP="00A57137">
            <w:pPr>
              <w:ind w:rightChars="-22" w:right="-44"/>
              <w:jc w:val="center"/>
              <w:rPr>
                <w:rFonts w:hAnsi="굴림"/>
              </w:rPr>
            </w:pPr>
            <w:r w:rsidRPr="00915D84">
              <w:rPr>
                <w:rFonts w:hAnsi="굴림" w:hint="eastAsia"/>
              </w:rPr>
              <w:t>1</w:t>
            </w:r>
          </w:p>
        </w:tc>
        <w:tc>
          <w:tcPr>
            <w:tcW w:w="708" w:type="dxa"/>
            <w:vAlign w:val="center"/>
          </w:tcPr>
          <w:p w14:paraId="1197FF61" w14:textId="77777777" w:rsidR="0010753F" w:rsidRPr="00915D84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0F2CF66C" w14:textId="77777777" w:rsidR="0010753F" w:rsidRPr="00915D84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4AF639F7" w14:textId="77777777" w:rsidR="0010753F" w:rsidRPr="00915D84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3108" w:type="dxa"/>
            <w:vAlign w:val="center"/>
          </w:tcPr>
          <w:p w14:paraId="631AA36D" w14:textId="77777777" w:rsidR="0010753F" w:rsidRPr="00C37442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높이(단위 : Cm)</w:t>
            </w:r>
          </w:p>
        </w:tc>
        <w:tc>
          <w:tcPr>
            <w:tcW w:w="3109" w:type="dxa"/>
            <w:vMerge w:val="restart"/>
            <w:vAlign w:val="center"/>
          </w:tcPr>
          <w:p w14:paraId="0FFC7F9E" w14:textId="77777777" w:rsidR="0010753F" w:rsidRPr="00C37442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사용하지 않는 경우 </w:t>
            </w:r>
            <w:r>
              <w:rPr>
                <w:rFonts w:hAnsi="굴림"/>
                <w:lang w:eastAsia="ko-KR"/>
              </w:rPr>
              <w:t xml:space="preserve">: </w:t>
            </w: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Merge w:val="restart"/>
            <w:vAlign w:val="center"/>
          </w:tcPr>
          <w:p w14:paraId="64B87CE7" w14:textId="77777777" w:rsidR="0010753F" w:rsidRPr="00915D84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10753F" w:rsidRPr="006F3883" w14:paraId="638C1F93" w14:textId="77777777" w:rsidTr="00A57137">
        <w:trPr>
          <w:trHeight w:val="227"/>
        </w:trPr>
        <w:tc>
          <w:tcPr>
            <w:tcW w:w="568" w:type="dxa"/>
            <w:vAlign w:val="center"/>
          </w:tcPr>
          <w:p w14:paraId="589BFFEA" w14:textId="77777777" w:rsidR="0010753F" w:rsidRPr="00915D84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73B5AC1D" w14:textId="77777777" w:rsidR="0010753F" w:rsidRPr="00915D84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1B98DB42" w14:textId="77777777" w:rsidR="0010753F" w:rsidRPr="00915D84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52203D3B" w14:textId="77777777" w:rsidR="0010753F" w:rsidRPr="00915D84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3108" w:type="dxa"/>
            <w:vAlign w:val="center"/>
          </w:tcPr>
          <w:p w14:paraId="39D9DA80" w14:textId="77777777" w:rsidR="0010753F" w:rsidRPr="00C37442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중량(단위 : Kg)</w:t>
            </w:r>
          </w:p>
        </w:tc>
        <w:tc>
          <w:tcPr>
            <w:tcW w:w="3109" w:type="dxa"/>
            <w:vMerge/>
            <w:vAlign w:val="center"/>
          </w:tcPr>
          <w:p w14:paraId="75A020B6" w14:textId="77777777" w:rsidR="0010753F" w:rsidRPr="00C37442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vMerge/>
            <w:vAlign w:val="center"/>
          </w:tcPr>
          <w:p w14:paraId="1B13D982" w14:textId="77777777" w:rsidR="0010753F" w:rsidRPr="00915D84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10753F" w:rsidRPr="006F3883" w14:paraId="689EB874" w14:textId="77777777" w:rsidTr="00A57137">
        <w:trPr>
          <w:trHeight w:val="227"/>
        </w:trPr>
        <w:tc>
          <w:tcPr>
            <w:tcW w:w="568" w:type="dxa"/>
            <w:vAlign w:val="center"/>
          </w:tcPr>
          <w:p w14:paraId="11A431F5" w14:textId="77777777" w:rsidR="0010753F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631D3887" w14:textId="77777777" w:rsidR="0010753F" w:rsidRPr="00915D84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730E798B" w14:textId="77777777" w:rsidR="0010753F" w:rsidRPr="00915D84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0D59B5EC" w14:textId="77777777" w:rsidR="0010753F" w:rsidRPr="00915D84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vAlign w:val="center"/>
          </w:tcPr>
          <w:p w14:paraId="45A4CBEB" w14:textId="77777777" w:rsidR="0010753F" w:rsidRPr="00915D84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부가정보</w:t>
            </w:r>
          </w:p>
        </w:tc>
        <w:tc>
          <w:tcPr>
            <w:tcW w:w="598" w:type="dxa"/>
            <w:vAlign w:val="center"/>
          </w:tcPr>
          <w:p w14:paraId="5E2FBE27" w14:textId="77777777" w:rsidR="0010753F" w:rsidRPr="00915D84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</w:t>
            </w:r>
            <w:r>
              <w:rPr>
                <w:rFonts w:hAnsi="굴림"/>
                <w:lang w:eastAsia="ko-KR"/>
              </w:rPr>
              <w:t>1</w:t>
            </w:r>
            <w:r>
              <w:rPr>
                <w:rFonts w:hAnsi="굴림" w:hint="eastAsia"/>
                <w:lang w:eastAsia="ko-KR"/>
              </w:rPr>
              <w:t>)</w:t>
            </w:r>
          </w:p>
        </w:tc>
      </w:tr>
      <w:tr w:rsidR="0010753F" w:rsidRPr="006F3883" w14:paraId="6C5B215E" w14:textId="77777777" w:rsidTr="00A57137">
        <w:trPr>
          <w:trHeight w:val="227"/>
        </w:trPr>
        <w:tc>
          <w:tcPr>
            <w:tcW w:w="1276" w:type="dxa"/>
            <w:gridSpan w:val="2"/>
            <w:vAlign w:val="center"/>
          </w:tcPr>
          <w:p w14:paraId="2C1735A0" w14:textId="77777777" w:rsidR="0010753F" w:rsidRPr="00AE23E7" w:rsidRDefault="0010753F" w:rsidP="00A57137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1170FBCB" w14:textId="77777777" w:rsidR="0010753F" w:rsidRPr="00AE23E7" w:rsidRDefault="0010753F" w:rsidP="00A57137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8</w:t>
            </w:r>
          </w:p>
        </w:tc>
        <w:tc>
          <w:tcPr>
            <w:tcW w:w="426" w:type="dxa"/>
            <w:vAlign w:val="center"/>
          </w:tcPr>
          <w:p w14:paraId="367844DB" w14:textId="77777777" w:rsidR="0010753F" w:rsidRPr="00AE23E7" w:rsidRDefault="0010753F" w:rsidP="00A57137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gridSpan w:val="2"/>
            <w:vAlign w:val="center"/>
          </w:tcPr>
          <w:p w14:paraId="3EF6628C" w14:textId="77777777" w:rsidR="0010753F" w:rsidRPr="00AD2433" w:rsidRDefault="0010753F" w:rsidP="00A57137">
            <w:pPr>
              <w:ind w:rightChars="-22" w:right="-44"/>
              <w:rPr>
                <w:rFonts w:hAnsi="굴림"/>
                <w:b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0D2F584C" w14:textId="77777777" w:rsidR="0010753F" w:rsidRPr="002C31D2" w:rsidRDefault="0010753F" w:rsidP="00A57137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7F1BF11B" w14:textId="77777777" w:rsidR="0010753F" w:rsidRPr="001B2AD1" w:rsidRDefault="0010753F" w:rsidP="0010753F">
      <w:pPr>
        <w:ind w:rightChars="-22" w:right="-44"/>
        <w:rPr>
          <w:color w:val="000000" w:themeColor="text1"/>
          <w:lang w:eastAsia="ko-KR"/>
        </w:rPr>
      </w:pPr>
    </w:p>
    <w:p w14:paraId="6DFD909E" w14:textId="77777777" w:rsidR="0010753F" w:rsidRPr="001B2AD1" w:rsidRDefault="0010753F" w:rsidP="008008B4">
      <w:pPr>
        <w:numPr>
          <w:ilvl w:val="0"/>
          <w:numId w:val="19"/>
        </w:numPr>
        <w:ind w:rightChars="-22" w:right="-44"/>
        <w:rPr>
          <w:color w:val="000000" w:themeColor="text1"/>
        </w:rPr>
      </w:pPr>
      <w:r w:rsidRPr="001B2AD1">
        <w:rPr>
          <w:rFonts w:hAnsi="굴림" w:hint="eastAsia"/>
          <w:color w:val="000000" w:themeColor="text1"/>
          <w:lang w:eastAsia="ko-KR"/>
        </w:rPr>
        <w:t>부가정보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699"/>
        <w:gridCol w:w="4394"/>
        <w:gridCol w:w="813"/>
      </w:tblGrid>
      <w:tr w:rsidR="0010753F" w:rsidRPr="00DA7255" w14:paraId="0DBAB2D6" w14:textId="77777777" w:rsidTr="00D66DD3">
        <w:tc>
          <w:tcPr>
            <w:tcW w:w="599" w:type="dxa"/>
            <w:shd w:val="clear" w:color="auto" w:fill="C0C0C0"/>
          </w:tcPr>
          <w:p w14:paraId="33A1E852" w14:textId="77777777" w:rsidR="0010753F" w:rsidRPr="00335743" w:rsidRDefault="0010753F" w:rsidP="00A57137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699" w:type="dxa"/>
            <w:shd w:val="clear" w:color="auto" w:fill="C0C0C0"/>
          </w:tcPr>
          <w:p w14:paraId="655A736B" w14:textId="77777777" w:rsidR="0010753F" w:rsidRPr="00335743" w:rsidRDefault="0010753F" w:rsidP="00A57137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4394" w:type="dxa"/>
            <w:shd w:val="clear" w:color="auto" w:fill="C0C0C0"/>
          </w:tcPr>
          <w:p w14:paraId="5A0AC3B5" w14:textId="77777777" w:rsidR="0010753F" w:rsidRPr="00335743" w:rsidRDefault="0010753F" w:rsidP="00A57137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813" w:type="dxa"/>
            <w:shd w:val="clear" w:color="auto" w:fill="C0C0C0"/>
          </w:tcPr>
          <w:p w14:paraId="6A02EFE9" w14:textId="77777777" w:rsidR="0010753F" w:rsidRPr="00335743" w:rsidRDefault="0010753F" w:rsidP="00A57137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10753F" w:rsidRPr="00DA7255" w14:paraId="466EA7A7" w14:textId="77777777" w:rsidTr="00D66DD3">
        <w:tc>
          <w:tcPr>
            <w:tcW w:w="599" w:type="dxa"/>
            <w:vAlign w:val="center"/>
          </w:tcPr>
          <w:p w14:paraId="4E6B7284" w14:textId="77777777" w:rsidR="0010753F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2699" w:type="dxa"/>
            <w:vAlign w:val="center"/>
          </w:tcPr>
          <w:p w14:paraId="0B150354" w14:textId="77777777" w:rsidR="0010753F" w:rsidRDefault="0010753F" w:rsidP="00A57137">
            <w:pPr>
              <w:jc w:val="center"/>
            </w:pPr>
            <w:r w:rsidRPr="00900BD4">
              <w:rPr>
                <w:rFonts w:hAnsi="굴림" w:hint="eastAsia"/>
                <w:lang w:eastAsia="ko-KR"/>
              </w:rPr>
              <w:t xml:space="preserve">하 : 0000 0000 0000 </w:t>
            </w:r>
            <w:r>
              <w:rPr>
                <w:rFonts w:hAnsi="굴림"/>
                <w:lang w:eastAsia="ko-KR"/>
              </w:rPr>
              <w:t>00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 w:rsidRPr="009A4EC1">
              <w:rPr>
                <w:rFonts w:hAnsi="굴림"/>
                <w:color w:val="FF0000"/>
                <w:lang w:eastAsia="ko-KR"/>
              </w:rPr>
              <w:t>1</w:t>
            </w:r>
          </w:p>
        </w:tc>
        <w:tc>
          <w:tcPr>
            <w:tcW w:w="4394" w:type="dxa"/>
          </w:tcPr>
          <w:p w14:paraId="402D6B08" w14:textId="77777777" w:rsidR="0010753F" w:rsidRPr="00DA7255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하이패스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소지</w:t>
            </w:r>
          </w:p>
        </w:tc>
        <w:tc>
          <w:tcPr>
            <w:tcW w:w="813" w:type="dxa"/>
            <w:vAlign w:val="center"/>
          </w:tcPr>
          <w:p w14:paraId="296FF09E" w14:textId="77777777" w:rsidR="0010753F" w:rsidRPr="00DA7255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0, 1</w:t>
            </w:r>
          </w:p>
        </w:tc>
      </w:tr>
      <w:tr w:rsidR="0010753F" w:rsidRPr="00DA7255" w14:paraId="15CC0804" w14:textId="77777777" w:rsidTr="00D66DD3">
        <w:tc>
          <w:tcPr>
            <w:tcW w:w="599" w:type="dxa"/>
            <w:vAlign w:val="center"/>
          </w:tcPr>
          <w:p w14:paraId="1E228BBC" w14:textId="77777777" w:rsidR="0010753F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2699" w:type="dxa"/>
            <w:vAlign w:val="center"/>
          </w:tcPr>
          <w:p w14:paraId="2E576B83" w14:textId="77777777" w:rsidR="0010753F" w:rsidRDefault="0010753F" w:rsidP="00A57137">
            <w:pPr>
              <w:jc w:val="center"/>
            </w:pPr>
            <w:r w:rsidRPr="00900BD4">
              <w:rPr>
                <w:rFonts w:hAnsi="굴림" w:hint="eastAsia"/>
                <w:lang w:eastAsia="ko-KR"/>
              </w:rPr>
              <w:t xml:space="preserve">하 : 0000 0000 0000 </w:t>
            </w:r>
            <w:r>
              <w:rPr>
                <w:rFonts w:hAnsi="굴림"/>
                <w:lang w:eastAsia="ko-KR"/>
              </w:rPr>
              <w:t>00</w:t>
            </w:r>
            <w:r w:rsidRPr="009A4EC1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4394" w:type="dxa"/>
          </w:tcPr>
          <w:p w14:paraId="6AC44D9D" w14:textId="77777777" w:rsidR="0010753F" w:rsidRPr="00DA7255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3인 이상</w:t>
            </w:r>
          </w:p>
        </w:tc>
        <w:tc>
          <w:tcPr>
            <w:tcW w:w="813" w:type="dxa"/>
            <w:vAlign w:val="center"/>
          </w:tcPr>
          <w:p w14:paraId="07E275C0" w14:textId="77777777" w:rsidR="0010753F" w:rsidRPr="00DA7255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0, 1</w:t>
            </w:r>
          </w:p>
        </w:tc>
      </w:tr>
      <w:tr w:rsidR="0010753F" w:rsidRPr="00DA7255" w14:paraId="2DE14B90" w14:textId="77777777" w:rsidTr="00D66DD3">
        <w:tc>
          <w:tcPr>
            <w:tcW w:w="599" w:type="dxa"/>
            <w:vAlign w:val="center"/>
          </w:tcPr>
          <w:p w14:paraId="4F5C3CF2" w14:textId="77777777" w:rsidR="0010753F" w:rsidRPr="00E97270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E97270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2699" w:type="dxa"/>
            <w:vAlign w:val="center"/>
          </w:tcPr>
          <w:p w14:paraId="209AF24C" w14:textId="77777777" w:rsidR="0010753F" w:rsidRPr="00E97270" w:rsidRDefault="0010753F" w:rsidP="00A57137">
            <w:pPr>
              <w:jc w:val="center"/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 xml:space="preserve">하 : 0000 0000 0000 </w:t>
            </w:r>
            <w:r>
              <w:rPr>
                <w:rFonts w:hAnsi="굴림"/>
                <w:lang w:eastAsia="ko-KR"/>
              </w:rPr>
              <w:t>0</w:t>
            </w:r>
            <w:r w:rsidRPr="009A4EC1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4394" w:type="dxa"/>
          </w:tcPr>
          <w:p w14:paraId="734E140A" w14:textId="77777777" w:rsidR="0010753F" w:rsidRPr="00E97270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 w:rsidRPr="00E97270">
              <w:rPr>
                <w:rFonts w:hAnsi="굴림" w:hint="eastAsia"/>
                <w:lang w:eastAsia="ko-KR"/>
              </w:rPr>
              <w:t>상수원 보호구역 진입 제한 차량</w:t>
            </w:r>
          </w:p>
        </w:tc>
        <w:tc>
          <w:tcPr>
            <w:tcW w:w="813" w:type="dxa"/>
            <w:vAlign w:val="center"/>
          </w:tcPr>
          <w:p w14:paraId="1563B9F3" w14:textId="77777777" w:rsidR="0010753F" w:rsidRPr="00E97270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 w:rsidRPr="00E97270">
              <w:rPr>
                <w:rFonts w:hAnsi="굴림" w:hint="eastAsia"/>
                <w:lang w:eastAsia="ko-KR"/>
              </w:rPr>
              <w:t>0, 1</w:t>
            </w:r>
          </w:p>
        </w:tc>
      </w:tr>
      <w:tr w:rsidR="0010753F" w:rsidRPr="00DA7255" w14:paraId="621F8DC9" w14:textId="77777777" w:rsidTr="00D66DD3">
        <w:tc>
          <w:tcPr>
            <w:tcW w:w="599" w:type="dxa"/>
            <w:vAlign w:val="center"/>
          </w:tcPr>
          <w:p w14:paraId="371C9434" w14:textId="77777777" w:rsidR="0010753F" w:rsidRPr="00E97270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2699" w:type="dxa"/>
            <w:vAlign w:val="center"/>
          </w:tcPr>
          <w:p w14:paraId="5E6E4DE7" w14:textId="77777777" w:rsidR="0010753F" w:rsidRPr="00E97270" w:rsidRDefault="0010753F" w:rsidP="00A57137">
            <w:pPr>
              <w:jc w:val="center"/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하 : 0000 0000 00</w:t>
            </w:r>
            <w:r w:rsidRPr="009A4EC1">
              <w:rPr>
                <w:rFonts w:hAnsi="굴림"/>
                <w:color w:val="FF0000"/>
                <w:lang w:eastAsia="ko-KR"/>
              </w:rPr>
              <w:t>11</w:t>
            </w:r>
            <w:r w:rsidRPr="00900BD4">
              <w:rPr>
                <w:rFonts w:hAnsi="굴림" w:hint="eastAsia"/>
                <w:lang w:eastAsia="ko-KR"/>
              </w:rPr>
              <w:t xml:space="preserve"> </w:t>
            </w:r>
            <w:r w:rsidRPr="009A4EC1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4394" w:type="dxa"/>
          </w:tcPr>
          <w:p w14:paraId="48AF8DE7" w14:textId="77777777" w:rsidR="0010753F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[차종]</w:t>
            </w:r>
          </w:p>
          <w:p w14:paraId="11E3C1D8" w14:textId="77777777" w:rsidR="0010753F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 xml:space="preserve">0 : </w:t>
            </w:r>
            <w:r w:rsidRPr="00C37442">
              <w:rPr>
                <w:rFonts w:hint="eastAsia"/>
                <w:lang w:eastAsia="ko-KR"/>
              </w:rPr>
              <w:t>1종</w:t>
            </w:r>
            <w:r>
              <w:rPr>
                <w:rFonts w:hint="eastAsia"/>
                <w:lang w:eastAsia="ko-KR"/>
              </w:rPr>
              <w:t xml:space="preserve"> (승용/</w:t>
            </w:r>
            <w:proofErr w:type="spellStart"/>
            <w:r>
              <w:rPr>
                <w:rFonts w:hint="eastAsia"/>
                <w:lang w:eastAsia="ko-KR"/>
              </w:rPr>
              <w:t>승합</w:t>
            </w:r>
            <w:proofErr w:type="spellEnd"/>
            <w:r>
              <w:rPr>
                <w:rFonts w:hint="eastAsia"/>
                <w:lang w:eastAsia="ko-KR"/>
              </w:rPr>
              <w:t>/화물)</w:t>
            </w:r>
          </w:p>
          <w:p w14:paraId="699036A9" w14:textId="77777777" w:rsidR="0010753F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 xml:space="preserve">1 : </w:t>
            </w:r>
            <w:r>
              <w:rPr>
                <w:rFonts w:hint="eastAsia"/>
                <w:lang w:eastAsia="ko-KR"/>
              </w:rPr>
              <w:t>2</w:t>
            </w:r>
            <w:r w:rsidRPr="00C37442">
              <w:rPr>
                <w:rFonts w:hint="eastAsia"/>
                <w:lang w:eastAsia="ko-KR"/>
              </w:rPr>
              <w:t>종</w:t>
            </w:r>
            <w:r>
              <w:rPr>
                <w:rFonts w:hint="eastAsia"/>
                <w:lang w:eastAsia="ko-KR"/>
              </w:rPr>
              <w:t xml:space="preserve"> (</w:t>
            </w:r>
            <w:proofErr w:type="spellStart"/>
            <w:r>
              <w:rPr>
                <w:rFonts w:hint="eastAsia"/>
                <w:lang w:eastAsia="ko-KR"/>
              </w:rPr>
              <w:t>승합</w:t>
            </w:r>
            <w:proofErr w:type="spellEnd"/>
            <w:r>
              <w:rPr>
                <w:rFonts w:hint="eastAsia"/>
                <w:lang w:eastAsia="ko-KR"/>
              </w:rPr>
              <w:t>/화물)</w:t>
            </w:r>
          </w:p>
          <w:p w14:paraId="5C8DDE44" w14:textId="77777777" w:rsidR="0010753F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 xml:space="preserve">2 : </w:t>
            </w:r>
            <w:r>
              <w:rPr>
                <w:rFonts w:hint="eastAsia"/>
                <w:lang w:eastAsia="ko-KR"/>
              </w:rPr>
              <w:t>3</w:t>
            </w:r>
            <w:r w:rsidRPr="00C37442">
              <w:rPr>
                <w:rFonts w:hint="eastAsia"/>
                <w:lang w:eastAsia="ko-KR"/>
              </w:rPr>
              <w:t>종</w:t>
            </w:r>
            <w:r>
              <w:rPr>
                <w:rFonts w:hint="eastAsia"/>
                <w:lang w:eastAsia="ko-KR"/>
              </w:rPr>
              <w:t xml:space="preserve"> (</w:t>
            </w:r>
            <w:proofErr w:type="spellStart"/>
            <w:r>
              <w:rPr>
                <w:rFonts w:hint="eastAsia"/>
                <w:lang w:eastAsia="ko-KR"/>
              </w:rPr>
              <w:t>승합</w:t>
            </w:r>
            <w:proofErr w:type="spellEnd"/>
            <w:r>
              <w:rPr>
                <w:rFonts w:hint="eastAsia"/>
                <w:lang w:eastAsia="ko-KR"/>
              </w:rPr>
              <w:t>/화물)</w:t>
            </w:r>
          </w:p>
          <w:p w14:paraId="4994AD9F" w14:textId="77777777" w:rsidR="0010753F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3 :</w:t>
            </w:r>
            <w:r>
              <w:rPr>
                <w:rFonts w:hint="eastAsia"/>
                <w:lang w:eastAsia="ko-KR"/>
              </w:rPr>
              <w:t xml:space="preserve"> 4</w:t>
            </w:r>
            <w:r w:rsidRPr="00C37442">
              <w:rPr>
                <w:rFonts w:hint="eastAsia"/>
                <w:lang w:eastAsia="ko-KR"/>
              </w:rPr>
              <w:t>종</w:t>
            </w:r>
            <w:r>
              <w:rPr>
                <w:rFonts w:hint="eastAsia"/>
                <w:lang w:eastAsia="ko-KR"/>
              </w:rPr>
              <w:t xml:space="preserve"> (화물)</w:t>
            </w:r>
          </w:p>
          <w:p w14:paraId="67D57B36" w14:textId="77777777" w:rsidR="0010753F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 xml:space="preserve">4 : </w:t>
            </w:r>
            <w:r>
              <w:rPr>
                <w:rFonts w:hint="eastAsia"/>
                <w:lang w:eastAsia="ko-KR"/>
              </w:rPr>
              <w:t>5</w:t>
            </w:r>
            <w:r w:rsidRPr="00C37442">
              <w:rPr>
                <w:rFonts w:hint="eastAsia"/>
                <w:lang w:eastAsia="ko-KR"/>
              </w:rPr>
              <w:t>종</w:t>
            </w:r>
            <w:r>
              <w:rPr>
                <w:rFonts w:hint="eastAsia"/>
                <w:lang w:eastAsia="ko-KR"/>
              </w:rPr>
              <w:t xml:space="preserve"> (화물)</w:t>
            </w:r>
          </w:p>
          <w:p w14:paraId="03E4A747" w14:textId="77777777" w:rsidR="0010753F" w:rsidRPr="00E97270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 xml:space="preserve">5 : </w:t>
            </w:r>
            <w:r>
              <w:rPr>
                <w:rFonts w:hint="eastAsia"/>
                <w:lang w:eastAsia="ko-KR"/>
              </w:rPr>
              <w:t>6</w:t>
            </w:r>
            <w:r w:rsidRPr="00C37442">
              <w:rPr>
                <w:rFonts w:hint="eastAsia"/>
                <w:lang w:eastAsia="ko-KR"/>
              </w:rPr>
              <w:t>종</w:t>
            </w:r>
            <w:r>
              <w:rPr>
                <w:rFonts w:hint="eastAsia"/>
                <w:lang w:eastAsia="ko-KR"/>
              </w:rPr>
              <w:t xml:space="preserve"> 경차</w:t>
            </w:r>
          </w:p>
        </w:tc>
        <w:tc>
          <w:tcPr>
            <w:tcW w:w="813" w:type="dxa"/>
            <w:vAlign w:val="center"/>
          </w:tcPr>
          <w:p w14:paraId="75F20E67" w14:textId="77777777" w:rsidR="0010753F" w:rsidRPr="00E97270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0~5</w:t>
            </w:r>
          </w:p>
        </w:tc>
      </w:tr>
      <w:tr w:rsidR="0010753F" w:rsidRPr="00DA7255" w14:paraId="6B81B603" w14:textId="77777777" w:rsidTr="00D66DD3">
        <w:tc>
          <w:tcPr>
            <w:tcW w:w="599" w:type="dxa"/>
            <w:vAlign w:val="center"/>
          </w:tcPr>
          <w:p w14:paraId="6F8F4856" w14:textId="77777777" w:rsidR="0010753F" w:rsidRPr="00E97270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2699" w:type="dxa"/>
            <w:vAlign w:val="center"/>
          </w:tcPr>
          <w:p w14:paraId="66D6EFCB" w14:textId="77777777" w:rsidR="0010753F" w:rsidRPr="00900BD4" w:rsidRDefault="0010753F" w:rsidP="00A57137">
            <w:pPr>
              <w:jc w:val="center"/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 xml:space="preserve">하 : 0000 0000 </w:t>
            </w:r>
            <w:r w:rsidRPr="009A4EC1">
              <w:rPr>
                <w:rFonts w:hAnsi="굴림"/>
                <w:color w:val="FF0000"/>
                <w:lang w:eastAsia="ko-KR"/>
              </w:rPr>
              <w:t>11</w:t>
            </w:r>
            <w:r w:rsidRPr="00900BD4">
              <w:rPr>
                <w:rFonts w:hAnsi="굴림" w:hint="eastAsia"/>
                <w:lang w:eastAsia="ko-KR"/>
              </w:rPr>
              <w:t xml:space="preserve">00 </w:t>
            </w:r>
            <w:r>
              <w:rPr>
                <w:rFonts w:hAnsi="굴림"/>
                <w:lang w:eastAsia="ko-KR"/>
              </w:rPr>
              <w:t>00</w:t>
            </w:r>
            <w:r w:rsidRPr="00900BD4"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4394" w:type="dxa"/>
          </w:tcPr>
          <w:p w14:paraId="5EBA35F5" w14:textId="77777777" w:rsidR="0010753F" w:rsidRDefault="0010753F" w:rsidP="00A57137">
            <w:pPr>
              <w:ind w:rightChars="-22" w:right="-44"/>
              <w:rPr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</w:t>
            </w:r>
            <w:r>
              <w:rPr>
                <w:rFonts w:hint="eastAsia"/>
                <w:lang w:eastAsia="ko-KR"/>
              </w:rPr>
              <w:t>고속도로 통행료 할인]</w:t>
            </w:r>
          </w:p>
          <w:p w14:paraId="28B4D178" w14:textId="77777777" w:rsidR="0010753F" w:rsidRPr="00E97270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lang w:eastAsia="ko-KR"/>
              </w:rPr>
              <w:t xml:space="preserve">0 : </w:t>
            </w:r>
            <w:r>
              <w:rPr>
                <w:rFonts w:hint="eastAsia"/>
                <w:lang w:eastAsia="ko-KR"/>
              </w:rPr>
              <w:t>없음,</w:t>
            </w:r>
            <w:r>
              <w:rPr>
                <w:lang w:eastAsia="ko-KR"/>
              </w:rPr>
              <w:t xml:space="preserve"> 1 : 50%</w:t>
            </w:r>
            <w:r>
              <w:rPr>
                <w:rFonts w:hint="eastAsia"/>
                <w:lang w:eastAsia="ko-KR"/>
              </w:rPr>
              <w:t>할인,</w:t>
            </w:r>
            <w:r>
              <w:rPr>
                <w:lang w:eastAsia="ko-KR"/>
              </w:rPr>
              <w:t xml:space="preserve"> 2 : </w:t>
            </w:r>
            <w:r>
              <w:rPr>
                <w:rFonts w:hint="eastAsia"/>
                <w:lang w:eastAsia="ko-KR"/>
              </w:rPr>
              <w:t>면제</w:t>
            </w:r>
          </w:p>
        </w:tc>
        <w:tc>
          <w:tcPr>
            <w:tcW w:w="813" w:type="dxa"/>
            <w:vAlign w:val="center"/>
          </w:tcPr>
          <w:p w14:paraId="3BD4BDCA" w14:textId="77777777" w:rsidR="0010753F" w:rsidRPr="00E97270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0~2</w:t>
            </w:r>
          </w:p>
        </w:tc>
      </w:tr>
      <w:tr w:rsidR="0010753F" w:rsidRPr="00DA7255" w14:paraId="41B957A6" w14:textId="77777777" w:rsidTr="00D66DD3">
        <w:tc>
          <w:tcPr>
            <w:tcW w:w="599" w:type="dxa"/>
            <w:vAlign w:val="center"/>
          </w:tcPr>
          <w:p w14:paraId="6A3083CE" w14:textId="77777777" w:rsidR="0010753F" w:rsidRPr="00E97270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2699" w:type="dxa"/>
            <w:vAlign w:val="center"/>
          </w:tcPr>
          <w:p w14:paraId="623D5345" w14:textId="77777777" w:rsidR="0010753F" w:rsidRPr="00900BD4" w:rsidRDefault="0010753F" w:rsidP="00A57137">
            <w:pPr>
              <w:jc w:val="center"/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하 : 0000 00</w:t>
            </w:r>
            <w:r w:rsidRPr="009A4EC1">
              <w:rPr>
                <w:rFonts w:hAnsi="굴림"/>
                <w:color w:val="FF0000"/>
                <w:lang w:eastAsia="ko-KR"/>
              </w:rPr>
              <w:t>11</w:t>
            </w:r>
            <w:r w:rsidRPr="00900BD4">
              <w:rPr>
                <w:rFonts w:hAnsi="굴림" w:hint="eastAsia"/>
                <w:lang w:eastAsia="ko-KR"/>
              </w:rPr>
              <w:t xml:space="preserve"> 0000 </w:t>
            </w:r>
            <w:r>
              <w:rPr>
                <w:rFonts w:hAnsi="굴림"/>
                <w:lang w:eastAsia="ko-KR"/>
              </w:rPr>
              <w:t>00</w:t>
            </w:r>
            <w:r w:rsidRPr="00900BD4"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4394" w:type="dxa"/>
          </w:tcPr>
          <w:p w14:paraId="65B06B4F" w14:textId="77777777" w:rsidR="0010753F" w:rsidRDefault="0010753F" w:rsidP="00A57137">
            <w:pPr>
              <w:ind w:rightChars="-22" w:right="-44"/>
              <w:rPr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</w:t>
            </w:r>
            <w:r>
              <w:rPr>
                <w:rFonts w:hint="eastAsia"/>
                <w:lang w:eastAsia="ko-KR"/>
              </w:rPr>
              <w:t>혼잡 통행료 할인]</w:t>
            </w:r>
          </w:p>
          <w:p w14:paraId="3C11AF75" w14:textId="77777777" w:rsidR="0010753F" w:rsidRPr="00E97270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lang w:eastAsia="ko-KR"/>
              </w:rPr>
              <w:t xml:space="preserve">0 : </w:t>
            </w:r>
            <w:r>
              <w:rPr>
                <w:rFonts w:hint="eastAsia"/>
                <w:lang w:eastAsia="ko-KR"/>
              </w:rPr>
              <w:t>없음,</w:t>
            </w:r>
            <w:r>
              <w:rPr>
                <w:lang w:eastAsia="ko-KR"/>
              </w:rPr>
              <w:t xml:space="preserve"> 1 : 50%</w:t>
            </w:r>
            <w:r>
              <w:rPr>
                <w:rFonts w:hint="eastAsia"/>
                <w:lang w:eastAsia="ko-KR"/>
              </w:rPr>
              <w:t>할인,</w:t>
            </w:r>
            <w:r>
              <w:rPr>
                <w:lang w:eastAsia="ko-KR"/>
              </w:rPr>
              <w:t xml:space="preserve"> 2 : </w:t>
            </w:r>
            <w:r>
              <w:rPr>
                <w:rFonts w:hint="eastAsia"/>
                <w:lang w:eastAsia="ko-KR"/>
              </w:rPr>
              <w:t>면제</w:t>
            </w:r>
          </w:p>
        </w:tc>
        <w:tc>
          <w:tcPr>
            <w:tcW w:w="813" w:type="dxa"/>
            <w:vAlign w:val="center"/>
          </w:tcPr>
          <w:p w14:paraId="0D84FBB7" w14:textId="77777777" w:rsidR="0010753F" w:rsidRPr="00E97270" w:rsidRDefault="0010753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0~2</w:t>
            </w:r>
          </w:p>
        </w:tc>
      </w:tr>
      <w:tr w:rsidR="00165012" w:rsidRPr="00DA7255" w14:paraId="46CE7404" w14:textId="77777777" w:rsidTr="00D66DD3">
        <w:tc>
          <w:tcPr>
            <w:tcW w:w="599" w:type="dxa"/>
            <w:vAlign w:val="center"/>
          </w:tcPr>
          <w:p w14:paraId="7E644FAC" w14:textId="77777777" w:rsidR="00165012" w:rsidRPr="004E275E" w:rsidRDefault="00165012" w:rsidP="00165012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4E275E">
              <w:rPr>
                <w:rFonts w:hAnsi="굴림" w:hint="eastAsia"/>
                <w:color w:val="000000" w:themeColor="text1"/>
                <w:lang w:eastAsia="ko-KR"/>
              </w:rPr>
              <w:t>7</w:t>
            </w:r>
          </w:p>
        </w:tc>
        <w:tc>
          <w:tcPr>
            <w:tcW w:w="2699" w:type="dxa"/>
            <w:vAlign w:val="center"/>
          </w:tcPr>
          <w:p w14:paraId="6951678D" w14:textId="77777777" w:rsidR="00165012" w:rsidRPr="009D2E28" w:rsidRDefault="00165012" w:rsidP="00165012">
            <w:pPr>
              <w:jc w:val="center"/>
              <w:rPr>
                <w:rFonts w:hAnsi="굴림"/>
                <w:lang w:eastAsia="ko-KR"/>
              </w:rPr>
            </w:pPr>
            <w:r w:rsidRPr="009D2E28">
              <w:rPr>
                <w:rFonts w:hAnsi="굴림" w:hint="eastAsia"/>
                <w:lang w:eastAsia="ko-KR"/>
              </w:rPr>
              <w:t>하</w:t>
            </w:r>
            <w:r w:rsidR="003040A4" w:rsidRPr="009D2E28">
              <w:rPr>
                <w:rFonts w:hAnsi="굴림" w:hint="eastAsia"/>
                <w:lang w:eastAsia="ko-KR"/>
              </w:rPr>
              <w:t xml:space="preserve"> : 000</w:t>
            </w:r>
            <w:r w:rsidR="003040A4" w:rsidRPr="00CE1B91">
              <w:rPr>
                <w:rFonts w:hAnsi="굴림" w:hint="eastAsia"/>
                <w:color w:val="FF0000"/>
                <w:lang w:eastAsia="ko-KR"/>
              </w:rPr>
              <w:t>1</w:t>
            </w:r>
            <w:r w:rsidRPr="00CE1B91">
              <w:rPr>
                <w:rFonts w:hAnsi="굴림" w:hint="eastAsia"/>
                <w:color w:val="FF0000"/>
                <w:lang w:eastAsia="ko-KR"/>
              </w:rPr>
              <w:t xml:space="preserve"> </w:t>
            </w:r>
            <w:r w:rsidR="00E61E5E" w:rsidRPr="00CE1B91">
              <w:rPr>
                <w:rFonts w:hAnsi="굴림"/>
                <w:color w:val="FF0000"/>
                <w:lang w:eastAsia="ko-KR"/>
              </w:rPr>
              <w:t>11</w:t>
            </w:r>
            <w:r w:rsidRPr="009D2E28">
              <w:rPr>
                <w:rFonts w:hAnsi="굴림"/>
                <w:lang w:eastAsia="ko-KR"/>
              </w:rPr>
              <w:t xml:space="preserve">00 </w:t>
            </w:r>
            <w:r w:rsidRPr="009D2E28">
              <w:rPr>
                <w:rFonts w:hAnsi="굴림" w:hint="eastAsia"/>
                <w:lang w:eastAsia="ko-KR"/>
              </w:rPr>
              <w:t xml:space="preserve">0000 </w:t>
            </w:r>
            <w:r w:rsidRPr="009D2E28">
              <w:rPr>
                <w:rFonts w:hAnsi="굴림"/>
                <w:lang w:eastAsia="ko-KR"/>
              </w:rPr>
              <w:t>00</w:t>
            </w:r>
            <w:r w:rsidRPr="009D2E28"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4394" w:type="dxa"/>
          </w:tcPr>
          <w:p w14:paraId="72FE85FA" w14:textId="77777777" w:rsidR="00165012" w:rsidRPr="009D2E28" w:rsidRDefault="00165012" w:rsidP="00165012">
            <w:pPr>
              <w:ind w:rightChars="-22" w:right="-44"/>
              <w:rPr>
                <w:lang w:eastAsia="ko-KR"/>
              </w:rPr>
            </w:pPr>
            <w:r w:rsidRPr="009D2E28">
              <w:rPr>
                <w:rFonts w:hAnsi="굴림" w:hint="eastAsia"/>
                <w:lang w:eastAsia="ko-KR"/>
              </w:rPr>
              <w:t xml:space="preserve">[차량 </w:t>
            </w:r>
            <w:r w:rsidR="00E61E5E" w:rsidRPr="009D2E28">
              <w:rPr>
                <w:rFonts w:hAnsi="굴림" w:hint="eastAsia"/>
                <w:lang w:eastAsia="ko-KR"/>
              </w:rPr>
              <w:t>용도</w:t>
            </w:r>
            <w:r w:rsidRPr="009D2E28">
              <w:rPr>
                <w:rFonts w:hint="eastAsia"/>
                <w:lang w:eastAsia="ko-KR"/>
              </w:rPr>
              <w:t>]</w:t>
            </w:r>
          </w:p>
          <w:p w14:paraId="2966CE65" w14:textId="77777777" w:rsidR="00A20A55" w:rsidRPr="009D2E28" w:rsidRDefault="00165012" w:rsidP="00863762">
            <w:pPr>
              <w:ind w:rightChars="-22" w:right="-44"/>
              <w:rPr>
                <w:lang w:eastAsia="ko-KR"/>
              </w:rPr>
            </w:pPr>
            <w:r w:rsidRPr="009D2E28">
              <w:rPr>
                <w:lang w:eastAsia="ko-KR"/>
              </w:rPr>
              <w:t xml:space="preserve">0 : </w:t>
            </w:r>
            <w:r w:rsidRPr="009D2E28">
              <w:rPr>
                <w:rFonts w:hint="eastAsia"/>
                <w:lang w:eastAsia="ko-KR"/>
              </w:rPr>
              <w:t>일반</w:t>
            </w:r>
          </w:p>
          <w:p w14:paraId="6808B4DB" w14:textId="77777777" w:rsidR="00A20A55" w:rsidRPr="009D2E28" w:rsidRDefault="00165012" w:rsidP="00863762">
            <w:pPr>
              <w:ind w:rightChars="-22" w:right="-44"/>
              <w:rPr>
                <w:lang w:eastAsia="ko-KR"/>
              </w:rPr>
            </w:pPr>
            <w:r w:rsidRPr="009D2E28">
              <w:rPr>
                <w:lang w:eastAsia="ko-KR"/>
              </w:rPr>
              <w:t xml:space="preserve">1 : </w:t>
            </w:r>
            <w:r w:rsidRPr="009D2E28">
              <w:rPr>
                <w:rFonts w:hint="eastAsia"/>
                <w:lang w:eastAsia="ko-KR"/>
              </w:rPr>
              <w:t>택시</w:t>
            </w:r>
            <w:r w:rsidR="00A20A55" w:rsidRPr="009D2E28">
              <w:rPr>
                <w:rFonts w:hint="eastAsia"/>
                <w:lang w:eastAsia="ko-KR"/>
              </w:rPr>
              <w:t xml:space="preserve"> 서비스 </w:t>
            </w:r>
            <w:r w:rsidR="00A20A55" w:rsidRPr="009D2E28">
              <w:rPr>
                <w:lang w:eastAsia="ko-KR"/>
              </w:rPr>
              <w:t>1(</w:t>
            </w:r>
            <w:proofErr w:type="spellStart"/>
            <w:r w:rsidR="00A20A55" w:rsidRPr="009D2E28">
              <w:rPr>
                <w:lang w:eastAsia="ko-KR"/>
              </w:rPr>
              <w:t>Onda</w:t>
            </w:r>
            <w:proofErr w:type="spellEnd"/>
            <w:r w:rsidR="00A20A55" w:rsidRPr="009D2E28">
              <w:rPr>
                <w:lang w:eastAsia="ko-KR"/>
              </w:rPr>
              <w:t>)</w:t>
            </w:r>
          </w:p>
          <w:p w14:paraId="310F304B" w14:textId="77777777" w:rsidR="00165012" w:rsidRPr="009D2E28" w:rsidRDefault="00706541" w:rsidP="00A20A55">
            <w:pPr>
              <w:ind w:rightChars="-22" w:right="-44"/>
              <w:rPr>
                <w:lang w:eastAsia="ko-KR"/>
              </w:rPr>
            </w:pPr>
            <w:r w:rsidRPr="009D2E28">
              <w:rPr>
                <w:rFonts w:hint="eastAsia"/>
                <w:lang w:eastAsia="ko-KR"/>
              </w:rPr>
              <w:t xml:space="preserve">2 : </w:t>
            </w:r>
            <w:r w:rsidR="00A20A55" w:rsidRPr="009D2E28">
              <w:rPr>
                <w:rFonts w:hint="eastAsia"/>
                <w:lang w:eastAsia="ko-KR"/>
              </w:rPr>
              <w:t>택시 서비스</w:t>
            </w:r>
            <w:r w:rsidR="00A20A55" w:rsidRPr="009D2E28">
              <w:rPr>
                <w:lang w:eastAsia="ko-KR"/>
              </w:rPr>
              <w:t>2 (</w:t>
            </w:r>
            <w:proofErr w:type="spellStart"/>
            <w:r w:rsidR="00A20A55" w:rsidRPr="009D2E28">
              <w:rPr>
                <w:lang w:eastAsia="ko-KR"/>
              </w:rPr>
              <w:t>i.</w:t>
            </w:r>
            <w:r w:rsidR="00A20A55" w:rsidRPr="009D2E28">
              <w:rPr>
                <w:rFonts w:hint="eastAsia"/>
                <w:lang w:eastAsia="ko-KR"/>
              </w:rPr>
              <w:t>M</w:t>
            </w:r>
            <w:proofErr w:type="spellEnd"/>
            <w:r w:rsidR="00A20A55" w:rsidRPr="009D2E28">
              <w:rPr>
                <w:lang w:eastAsia="ko-KR"/>
              </w:rPr>
              <w:t>)</w:t>
            </w:r>
          </w:p>
          <w:p w14:paraId="2EBC74F4" w14:textId="77777777" w:rsidR="00D01E04" w:rsidRPr="009D2E28" w:rsidRDefault="00D01E04" w:rsidP="00A20A55">
            <w:pPr>
              <w:ind w:rightChars="-22" w:right="-44"/>
              <w:rPr>
                <w:lang w:eastAsia="ko-KR"/>
              </w:rPr>
            </w:pPr>
            <w:r w:rsidRPr="009D2E28">
              <w:rPr>
                <w:lang w:eastAsia="ko-KR"/>
              </w:rPr>
              <w:t xml:space="preserve">3 </w:t>
            </w:r>
            <w:r w:rsidRPr="009D2E28">
              <w:rPr>
                <w:rFonts w:hint="eastAsia"/>
                <w:lang w:eastAsia="ko-KR"/>
              </w:rPr>
              <w:t>:</w:t>
            </w:r>
            <w:r w:rsidRPr="009D2E28">
              <w:rPr>
                <w:lang w:eastAsia="ko-KR"/>
              </w:rPr>
              <w:t xml:space="preserve"> </w:t>
            </w:r>
            <w:r w:rsidRPr="009D2E28">
              <w:rPr>
                <w:rFonts w:hint="eastAsia"/>
                <w:lang w:eastAsia="ko-KR"/>
              </w:rPr>
              <w:t xml:space="preserve">타다 서비스 </w:t>
            </w:r>
            <w:r w:rsidRPr="009D2E28">
              <w:rPr>
                <w:lang w:eastAsia="ko-KR"/>
              </w:rPr>
              <w:t>(</w:t>
            </w:r>
            <w:r w:rsidRPr="009D2E28">
              <w:rPr>
                <w:rFonts w:hint="eastAsia"/>
                <w:lang w:eastAsia="ko-KR"/>
              </w:rPr>
              <w:t>VCNC)</w:t>
            </w:r>
          </w:p>
          <w:p w14:paraId="0EDF87F7" w14:textId="77777777" w:rsidR="003040A4" w:rsidRPr="009D2E28" w:rsidRDefault="003040A4" w:rsidP="003040A4">
            <w:pPr>
              <w:ind w:rightChars="-22" w:right="-44"/>
              <w:rPr>
                <w:lang w:eastAsia="ko-KR"/>
              </w:rPr>
            </w:pPr>
            <w:r w:rsidRPr="009D2E28">
              <w:rPr>
                <w:lang w:eastAsia="ko-KR"/>
              </w:rPr>
              <w:t>4 : B</w:t>
            </w:r>
            <w:r w:rsidR="008C2662">
              <w:rPr>
                <w:lang w:eastAsia="ko-KR"/>
              </w:rPr>
              <w:t>AEMIN</w:t>
            </w:r>
            <w:r w:rsidRPr="009D2E28">
              <w:rPr>
                <w:lang w:eastAsia="ko-KR"/>
              </w:rPr>
              <w:t xml:space="preserve"> </w:t>
            </w:r>
            <w:r w:rsidRPr="009D2E28">
              <w:rPr>
                <w:rFonts w:hint="eastAsia"/>
                <w:lang w:eastAsia="ko-KR"/>
              </w:rPr>
              <w:t>서비스(우아한 형제들)</w:t>
            </w:r>
          </w:p>
          <w:p w14:paraId="306FC19C" w14:textId="77777777" w:rsidR="00DA6EAF" w:rsidRDefault="00DA6EAF" w:rsidP="00DA6EAF">
            <w:pPr>
              <w:ind w:rightChars="-22" w:right="-44"/>
              <w:rPr>
                <w:lang w:eastAsia="ko-KR"/>
              </w:rPr>
            </w:pPr>
            <w:r w:rsidRPr="009D2E28">
              <w:rPr>
                <w:lang w:eastAsia="ko-KR"/>
              </w:rPr>
              <w:t xml:space="preserve">5 : Where </w:t>
            </w:r>
            <w:r w:rsidRPr="009D2E28">
              <w:rPr>
                <w:rFonts w:hint="eastAsia"/>
                <w:lang w:eastAsia="ko-KR"/>
              </w:rPr>
              <w:t>서비스(</w:t>
            </w:r>
            <w:r w:rsidRPr="009D2E28">
              <w:rPr>
                <w:lang w:eastAsia="ko-KR"/>
              </w:rPr>
              <w:t>MXI</w:t>
            </w:r>
            <w:r w:rsidRPr="009D2E28">
              <w:rPr>
                <w:rFonts w:hint="eastAsia"/>
                <w:lang w:eastAsia="ko-KR"/>
              </w:rPr>
              <w:t>)</w:t>
            </w:r>
          </w:p>
          <w:p w14:paraId="4A633DF6" w14:textId="77777777" w:rsidR="009D2E28" w:rsidRDefault="009D2E28" w:rsidP="00DA6EAF">
            <w:pPr>
              <w:ind w:rightChars="-22" w:right="-44"/>
              <w:rPr>
                <w:color w:val="000000" w:themeColor="text1"/>
                <w:lang w:eastAsia="ko-KR"/>
              </w:rPr>
            </w:pPr>
            <w:r w:rsidRPr="00C150E6">
              <w:rPr>
                <w:color w:val="000000" w:themeColor="text1"/>
                <w:lang w:eastAsia="ko-KR"/>
              </w:rPr>
              <w:t xml:space="preserve">6 : </w:t>
            </w:r>
            <w:r w:rsidR="00914063" w:rsidRPr="00C150E6">
              <w:rPr>
                <w:rFonts w:hint="eastAsia"/>
                <w:color w:val="000000" w:themeColor="text1"/>
                <w:lang w:eastAsia="ko-KR"/>
              </w:rPr>
              <w:t>YOGIYO 서비스(</w:t>
            </w:r>
            <w:proofErr w:type="spellStart"/>
            <w:r w:rsidR="00914063" w:rsidRPr="00C150E6">
              <w:rPr>
                <w:rFonts w:hint="eastAsia"/>
                <w:color w:val="000000" w:themeColor="text1"/>
                <w:lang w:eastAsia="ko-KR"/>
              </w:rPr>
              <w:t>요기요</w:t>
            </w:r>
            <w:proofErr w:type="spellEnd"/>
            <w:r w:rsidR="000B1A1F" w:rsidRPr="00C150E6">
              <w:rPr>
                <w:rFonts w:hint="eastAsia"/>
                <w:color w:val="000000" w:themeColor="text1"/>
                <w:lang w:eastAsia="ko-KR"/>
              </w:rPr>
              <w:t>)</w:t>
            </w:r>
          </w:p>
          <w:p w14:paraId="5C4CDA5C" w14:textId="77777777" w:rsidR="00C150E6" w:rsidRPr="0048130B" w:rsidRDefault="00C150E6" w:rsidP="00DA6EAF">
            <w:pPr>
              <w:ind w:rightChars="-22" w:right="-44"/>
              <w:rPr>
                <w:rFonts w:hAnsi="굴림"/>
                <w:lang w:eastAsia="ko-KR"/>
              </w:rPr>
            </w:pPr>
            <w:r w:rsidRPr="0048130B">
              <w:rPr>
                <w:color w:val="000000" w:themeColor="text1"/>
                <w:lang w:eastAsia="ko-KR"/>
              </w:rPr>
              <w:t xml:space="preserve">7 : </w:t>
            </w:r>
            <w:proofErr w:type="spellStart"/>
            <w:r w:rsidRPr="0048130B">
              <w:rPr>
                <w:rFonts w:hint="eastAsia"/>
                <w:color w:val="000000" w:themeColor="text1"/>
                <w:lang w:eastAsia="ko-KR"/>
              </w:rPr>
              <w:t>응급차량</w:t>
            </w:r>
            <w:proofErr w:type="spellEnd"/>
            <w:r w:rsidRPr="0048130B">
              <w:rPr>
                <w:rFonts w:hint="eastAsia"/>
                <w:color w:val="000000" w:themeColor="text1"/>
                <w:lang w:eastAsia="ko-KR"/>
              </w:rPr>
              <w:t xml:space="preserve"> 서비스 </w:t>
            </w:r>
            <w:r w:rsidRPr="0048130B">
              <w:rPr>
                <w:color w:val="000000" w:themeColor="text1"/>
                <w:lang w:eastAsia="ko-KR"/>
              </w:rPr>
              <w:t>(</w:t>
            </w:r>
            <w:r w:rsidRPr="0048130B">
              <w:rPr>
                <w:rFonts w:hint="eastAsia"/>
                <w:color w:val="000000" w:themeColor="text1"/>
                <w:lang w:eastAsia="ko-KR"/>
              </w:rPr>
              <w:t>골목길 일방통행 무시)</w:t>
            </w:r>
          </w:p>
        </w:tc>
        <w:tc>
          <w:tcPr>
            <w:tcW w:w="813" w:type="dxa"/>
            <w:vAlign w:val="center"/>
          </w:tcPr>
          <w:p w14:paraId="0B61ED04" w14:textId="77777777" w:rsidR="00165012" w:rsidRPr="00375B8E" w:rsidRDefault="00706541" w:rsidP="00D01E04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375B8E">
              <w:rPr>
                <w:rFonts w:hAnsi="굴림" w:hint="eastAsia"/>
                <w:color w:val="000000" w:themeColor="text1"/>
                <w:lang w:eastAsia="ko-KR"/>
              </w:rPr>
              <w:t>0~</w:t>
            </w:r>
            <w:r w:rsidR="003040A4">
              <w:rPr>
                <w:rFonts w:hAnsi="굴림"/>
                <w:color w:val="000000" w:themeColor="text1"/>
                <w:lang w:eastAsia="ko-KR"/>
              </w:rPr>
              <w:t>7</w:t>
            </w:r>
          </w:p>
        </w:tc>
      </w:tr>
      <w:tr w:rsidR="00F64010" w:rsidRPr="00DA7255" w14:paraId="185D1E3B" w14:textId="77777777" w:rsidTr="00D66DD3">
        <w:tc>
          <w:tcPr>
            <w:tcW w:w="599" w:type="dxa"/>
            <w:vAlign w:val="center"/>
          </w:tcPr>
          <w:p w14:paraId="3D610A4C" w14:textId="22466582" w:rsidR="00F64010" w:rsidRPr="004E275E" w:rsidRDefault="00F64010" w:rsidP="00165012">
            <w:pPr>
              <w:ind w:rightChars="-22" w:right="-44"/>
              <w:jc w:val="center"/>
              <w:rPr>
                <w:rFonts w:hAnsi="굴림" w:hint="eastAsia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8</w:t>
            </w:r>
          </w:p>
        </w:tc>
        <w:tc>
          <w:tcPr>
            <w:tcW w:w="2699" w:type="dxa"/>
            <w:vAlign w:val="center"/>
          </w:tcPr>
          <w:p w14:paraId="4ED4E465" w14:textId="7E260DB8" w:rsidR="00F64010" w:rsidRPr="009D2E28" w:rsidRDefault="00F64010" w:rsidP="00165012">
            <w:pPr>
              <w:jc w:val="center"/>
              <w:rPr>
                <w:rFonts w:hAnsi="굴림" w:hint="eastAsia"/>
                <w:lang w:eastAsia="ko-KR"/>
              </w:rPr>
            </w:pPr>
            <w:proofErr w:type="gramStart"/>
            <w:r w:rsidRPr="00D66DD3">
              <w:rPr>
                <w:rFonts w:hAnsi="굴림" w:hint="eastAsia"/>
                <w:b/>
                <w:color w:val="FF0000"/>
                <w:lang w:eastAsia="ko-KR"/>
              </w:rPr>
              <w:t>상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/>
                <w:lang w:eastAsia="ko-KR"/>
              </w:rPr>
              <w:t>:</w:t>
            </w:r>
            <w:proofErr w:type="gramEnd"/>
            <w:r>
              <w:rPr>
                <w:rFonts w:hAnsi="굴림"/>
                <w:lang w:eastAsia="ko-KR"/>
              </w:rPr>
              <w:t xml:space="preserve"> 0000 0000 0000 </w:t>
            </w:r>
            <w:r w:rsidR="00D66DD3" w:rsidRPr="00F64010">
              <w:rPr>
                <w:rFonts w:hAnsi="굴림"/>
                <w:b/>
                <w:color w:val="FF0000"/>
                <w:lang w:eastAsia="ko-KR"/>
              </w:rPr>
              <w:t>1</w:t>
            </w:r>
            <w:r w:rsidRPr="00F64010">
              <w:rPr>
                <w:rFonts w:hAnsi="굴림"/>
                <w:b/>
                <w:color w:val="FF0000"/>
                <w:lang w:eastAsia="ko-KR"/>
              </w:rPr>
              <w:t>111</w:t>
            </w:r>
          </w:p>
        </w:tc>
        <w:tc>
          <w:tcPr>
            <w:tcW w:w="4394" w:type="dxa"/>
          </w:tcPr>
          <w:p w14:paraId="12488269" w14:textId="2E4F53DE" w:rsidR="00F64010" w:rsidRPr="00F64010" w:rsidRDefault="00F64010" w:rsidP="00165012">
            <w:pPr>
              <w:ind w:rightChars="-22" w:right="-44"/>
              <w:rPr>
                <w:rFonts w:hAnsi="굴림"/>
                <w:b/>
                <w:color w:val="FF0000"/>
                <w:lang w:eastAsia="ko-KR"/>
              </w:rPr>
            </w:pPr>
            <w:r w:rsidRPr="00F64010">
              <w:rPr>
                <w:rFonts w:hAnsi="굴림" w:hint="eastAsia"/>
                <w:b/>
                <w:color w:val="FF0000"/>
                <w:lang w:eastAsia="ko-KR"/>
              </w:rPr>
              <w:t>[연료 종류]</w:t>
            </w:r>
          </w:p>
          <w:p w14:paraId="13CB98D6" w14:textId="30864D8E" w:rsidR="00F64010" w:rsidRPr="00F64010" w:rsidRDefault="00F64010" w:rsidP="00165012">
            <w:pPr>
              <w:ind w:rightChars="-22" w:right="-44"/>
              <w:rPr>
                <w:rFonts w:hAnsi="굴림" w:hint="eastAsia"/>
                <w:b/>
                <w:color w:val="FF0000"/>
                <w:lang w:eastAsia="ko-KR"/>
              </w:rPr>
            </w:pPr>
            <w:proofErr w:type="gramStart"/>
            <w:r w:rsidRPr="00F64010">
              <w:rPr>
                <w:rFonts w:hAnsi="굴림" w:hint="eastAsia"/>
                <w:b/>
                <w:color w:val="FF0000"/>
                <w:lang w:eastAsia="ko-KR"/>
              </w:rPr>
              <w:t>0 :</w:t>
            </w:r>
            <w:proofErr w:type="gramEnd"/>
            <w:r w:rsidRPr="00F64010">
              <w:rPr>
                <w:rFonts w:hAnsi="굴림" w:hint="eastAsia"/>
                <w:b/>
                <w:color w:val="FF0000"/>
                <w:lang w:eastAsia="ko-KR"/>
              </w:rPr>
              <w:t xml:space="preserve"> 가솔린(휘발유</w:t>
            </w:r>
            <w:r w:rsidR="0029186D">
              <w:rPr>
                <w:rFonts w:hAnsi="굴림" w:hint="eastAsia"/>
                <w:b/>
                <w:color w:val="FF0000"/>
                <w:lang w:eastAsia="ko-KR"/>
              </w:rPr>
              <w:t xml:space="preserve">, </w:t>
            </w:r>
            <w:r w:rsidR="0029186D">
              <w:rPr>
                <w:rFonts w:hAnsi="굴림" w:hint="eastAsia"/>
                <w:b/>
                <w:color w:val="FF0000"/>
                <w:lang w:eastAsia="ko-KR"/>
              </w:rPr>
              <w:t>고급 휘발유 포함.</w:t>
            </w:r>
            <w:r w:rsidRPr="00F64010">
              <w:rPr>
                <w:rFonts w:hAnsi="굴림" w:hint="eastAsia"/>
                <w:b/>
                <w:color w:val="FF0000"/>
                <w:lang w:eastAsia="ko-KR"/>
              </w:rPr>
              <w:t>)</w:t>
            </w:r>
          </w:p>
          <w:p w14:paraId="04CFED0F" w14:textId="7CB0BB98" w:rsidR="00F64010" w:rsidRPr="00F64010" w:rsidRDefault="00F64010" w:rsidP="00165012">
            <w:pPr>
              <w:ind w:rightChars="-22" w:right="-44"/>
              <w:rPr>
                <w:rFonts w:hAnsi="굴림"/>
                <w:b/>
                <w:color w:val="FF0000"/>
                <w:lang w:eastAsia="ko-KR"/>
              </w:rPr>
            </w:pPr>
            <w:proofErr w:type="gramStart"/>
            <w:r w:rsidRPr="00F64010">
              <w:rPr>
                <w:rFonts w:hAnsi="굴림"/>
                <w:b/>
                <w:color w:val="FF0000"/>
                <w:lang w:eastAsia="ko-KR"/>
              </w:rPr>
              <w:t>1 :</w:t>
            </w:r>
            <w:proofErr w:type="gramEnd"/>
            <w:r w:rsidRPr="00F64010">
              <w:rPr>
                <w:rFonts w:hAnsi="굴림"/>
                <w:b/>
                <w:color w:val="FF0000"/>
                <w:lang w:eastAsia="ko-KR"/>
              </w:rPr>
              <w:t xml:space="preserve"> </w:t>
            </w:r>
            <w:r w:rsidRPr="00F64010">
              <w:rPr>
                <w:rFonts w:hAnsi="굴림" w:hint="eastAsia"/>
                <w:b/>
                <w:color w:val="FF0000"/>
                <w:lang w:eastAsia="ko-KR"/>
              </w:rPr>
              <w:t>디젤(경유)</w:t>
            </w:r>
          </w:p>
          <w:p w14:paraId="5FFB460C" w14:textId="05D54123" w:rsidR="00F64010" w:rsidRPr="00F64010" w:rsidRDefault="00F64010" w:rsidP="00165012">
            <w:pPr>
              <w:ind w:rightChars="-22" w:right="-44"/>
              <w:rPr>
                <w:rFonts w:hAnsi="굴림"/>
                <w:b/>
                <w:color w:val="FF0000"/>
                <w:lang w:eastAsia="ko-KR"/>
              </w:rPr>
            </w:pPr>
            <w:r w:rsidRPr="00F64010">
              <w:rPr>
                <w:rFonts w:hAnsi="굴림"/>
                <w:b/>
                <w:color w:val="FF0000"/>
                <w:lang w:eastAsia="ko-KR"/>
              </w:rPr>
              <w:t>2 : LPG</w:t>
            </w:r>
          </w:p>
          <w:p w14:paraId="0B82DA5A" w14:textId="69E34CD9" w:rsidR="00F64010" w:rsidRPr="00F64010" w:rsidRDefault="00F64010" w:rsidP="00165012">
            <w:pPr>
              <w:ind w:rightChars="-22" w:right="-44"/>
              <w:rPr>
                <w:rFonts w:hAnsi="굴림"/>
                <w:b/>
                <w:color w:val="FF0000"/>
                <w:lang w:eastAsia="ko-KR"/>
              </w:rPr>
            </w:pPr>
            <w:proofErr w:type="gramStart"/>
            <w:r w:rsidRPr="00F64010">
              <w:rPr>
                <w:rFonts w:hAnsi="굴림"/>
                <w:b/>
                <w:color w:val="FF0000"/>
                <w:lang w:eastAsia="ko-KR"/>
              </w:rPr>
              <w:t>3 :</w:t>
            </w:r>
            <w:proofErr w:type="gramEnd"/>
            <w:r w:rsidRPr="00F64010">
              <w:rPr>
                <w:rFonts w:hAnsi="굴림"/>
                <w:b/>
                <w:color w:val="FF0000"/>
                <w:lang w:eastAsia="ko-KR"/>
              </w:rPr>
              <w:t xml:space="preserve"> </w:t>
            </w:r>
            <w:r w:rsidRPr="00F64010">
              <w:rPr>
                <w:rFonts w:hAnsi="굴림" w:hint="eastAsia"/>
                <w:b/>
                <w:color w:val="FF0000"/>
                <w:lang w:eastAsia="ko-KR"/>
              </w:rPr>
              <w:t>전기</w:t>
            </w:r>
          </w:p>
          <w:p w14:paraId="4E54E2CF" w14:textId="47F94368" w:rsidR="00F64010" w:rsidRPr="00F64010" w:rsidRDefault="00F64010" w:rsidP="00165012">
            <w:pPr>
              <w:ind w:rightChars="-22" w:right="-44"/>
              <w:rPr>
                <w:rFonts w:hAnsi="굴림"/>
                <w:b/>
                <w:color w:val="FF0000"/>
                <w:lang w:eastAsia="ko-KR"/>
              </w:rPr>
            </w:pPr>
            <w:proofErr w:type="gramStart"/>
            <w:r w:rsidRPr="00F64010">
              <w:rPr>
                <w:rFonts w:hAnsi="굴림"/>
                <w:b/>
                <w:color w:val="FF0000"/>
                <w:lang w:eastAsia="ko-KR"/>
              </w:rPr>
              <w:t>4 :</w:t>
            </w:r>
            <w:proofErr w:type="gramEnd"/>
            <w:r w:rsidRPr="00F64010">
              <w:rPr>
                <w:rFonts w:hAnsi="굴림"/>
                <w:b/>
                <w:color w:val="FF0000"/>
                <w:lang w:eastAsia="ko-KR"/>
              </w:rPr>
              <w:t xml:space="preserve"> </w:t>
            </w:r>
            <w:r w:rsidRPr="00F64010">
              <w:rPr>
                <w:rFonts w:hAnsi="굴림" w:hint="eastAsia"/>
                <w:b/>
                <w:color w:val="FF0000"/>
                <w:lang w:eastAsia="ko-KR"/>
              </w:rPr>
              <w:t>수소</w:t>
            </w:r>
          </w:p>
          <w:p w14:paraId="584AC7EA" w14:textId="1F9BB723" w:rsidR="00F64010" w:rsidRPr="009D2E28" w:rsidRDefault="00F64010" w:rsidP="00D66DD3">
            <w:pPr>
              <w:ind w:rightChars="-22" w:right="-44"/>
              <w:rPr>
                <w:rFonts w:hAnsi="굴림" w:hint="eastAsia"/>
                <w:lang w:eastAsia="ko-KR"/>
              </w:rPr>
            </w:pPr>
            <w:r w:rsidRPr="00F64010">
              <w:rPr>
                <w:rFonts w:hAnsi="굴림"/>
                <w:b/>
                <w:color w:val="FF0000"/>
                <w:lang w:eastAsia="ko-KR"/>
              </w:rPr>
              <w:t xml:space="preserve">5 </w:t>
            </w:r>
            <w:r w:rsidR="00D66DD3">
              <w:rPr>
                <w:rFonts w:hAnsi="굴림"/>
                <w:b/>
                <w:color w:val="FF0000"/>
                <w:lang w:eastAsia="ko-KR"/>
              </w:rPr>
              <w:t xml:space="preserve">~ 15 </w:t>
            </w:r>
            <w:r w:rsidRPr="00F64010">
              <w:rPr>
                <w:rFonts w:hAnsi="굴림"/>
                <w:b/>
                <w:color w:val="FF0000"/>
                <w:lang w:eastAsia="ko-KR"/>
              </w:rPr>
              <w:t xml:space="preserve">: </w:t>
            </w:r>
            <w:r w:rsidRPr="00F64010">
              <w:rPr>
                <w:rFonts w:hAnsi="굴림" w:hint="eastAsia"/>
                <w:b/>
                <w:color w:val="FF0000"/>
                <w:lang w:eastAsia="ko-KR"/>
              </w:rPr>
              <w:t>Reserved</w:t>
            </w:r>
          </w:p>
        </w:tc>
        <w:tc>
          <w:tcPr>
            <w:tcW w:w="813" w:type="dxa"/>
            <w:vAlign w:val="center"/>
          </w:tcPr>
          <w:p w14:paraId="47E431F3" w14:textId="6660401C" w:rsidR="00F64010" w:rsidRPr="00F64010" w:rsidRDefault="00F64010" w:rsidP="00D66DD3">
            <w:pPr>
              <w:ind w:rightChars="-22" w:right="-44"/>
              <w:rPr>
                <w:rFonts w:hAnsi="굴림" w:hint="eastAsia"/>
                <w:b/>
                <w:color w:val="000000" w:themeColor="text1"/>
                <w:lang w:eastAsia="ko-KR"/>
              </w:rPr>
            </w:pPr>
            <w:r w:rsidRPr="00F64010">
              <w:rPr>
                <w:rFonts w:hAnsi="굴림" w:hint="eastAsia"/>
                <w:b/>
                <w:color w:val="FF0000"/>
                <w:lang w:eastAsia="ko-KR"/>
              </w:rPr>
              <w:t>0~</w:t>
            </w:r>
            <w:r w:rsidR="00D66DD3">
              <w:rPr>
                <w:rFonts w:hAnsi="굴림"/>
                <w:b/>
                <w:color w:val="FF0000"/>
                <w:lang w:eastAsia="ko-KR"/>
              </w:rPr>
              <w:t>15</w:t>
            </w:r>
          </w:p>
        </w:tc>
      </w:tr>
    </w:tbl>
    <w:p w14:paraId="794594D1" w14:textId="77777777" w:rsidR="00192226" w:rsidRDefault="00192226" w:rsidP="0010753F">
      <w:pPr>
        <w:ind w:left="400" w:rightChars="-22" w:right="-44"/>
        <w:rPr>
          <w:rFonts w:hAnsi="굴림"/>
          <w:lang w:eastAsia="ko-KR"/>
        </w:rPr>
      </w:pPr>
    </w:p>
    <w:p w14:paraId="7D6B0E2F" w14:textId="77777777" w:rsidR="0010753F" w:rsidRDefault="0010753F" w:rsidP="0010753F">
      <w:pPr>
        <w:pStyle w:val="5"/>
        <w:rPr>
          <w:lang w:eastAsia="ko-KR"/>
        </w:rPr>
      </w:pPr>
      <w:proofErr w:type="spellStart"/>
      <w:r>
        <w:rPr>
          <w:rFonts w:hint="eastAsia"/>
          <w:lang w:eastAsia="ko-KR"/>
        </w:rPr>
        <w:lastRenderedPageBreak/>
        <w:t>통계탐색</w:t>
      </w:r>
      <w:proofErr w:type="spellEnd"/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083C7F" w:rsidRPr="00083C7F" w14:paraId="380A9653" w14:textId="77777777" w:rsidTr="00A57137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0F0C0F72" w14:textId="77777777" w:rsidR="0010753F" w:rsidRPr="00083C7F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083C7F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5CB95151" w14:textId="77777777" w:rsidR="0010753F" w:rsidRPr="00083C7F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083C7F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4C718683" w14:textId="77777777" w:rsidR="0010753F" w:rsidRPr="00083C7F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083C7F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3A42339F" w14:textId="77777777" w:rsidR="0010753F" w:rsidRPr="00083C7F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083C7F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18C3210C" w14:textId="77777777" w:rsidR="0010753F" w:rsidRPr="00083C7F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083C7F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10D78B60" w14:textId="77777777" w:rsidR="0010753F" w:rsidRPr="00083C7F" w:rsidRDefault="0010753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083C7F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083C7F" w:rsidRPr="00083C7F" w14:paraId="20FD4BFE" w14:textId="77777777" w:rsidTr="00A57137">
        <w:trPr>
          <w:trHeight w:val="227"/>
        </w:trPr>
        <w:tc>
          <w:tcPr>
            <w:tcW w:w="568" w:type="dxa"/>
            <w:vAlign w:val="center"/>
          </w:tcPr>
          <w:p w14:paraId="0935CDB1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8" w:type="dxa"/>
            <w:vAlign w:val="center"/>
          </w:tcPr>
          <w:p w14:paraId="7020A31D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2F1E88FF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417A630C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0F3696FC" w14:textId="77777777" w:rsidR="0010753F" w:rsidRPr="00083C7F" w:rsidRDefault="0010753F" w:rsidP="0010753F">
            <w:pPr>
              <w:ind w:rightChars="-22" w:right="-44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서비스 구분</w:t>
            </w:r>
          </w:p>
        </w:tc>
        <w:tc>
          <w:tcPr>
            <w:tcW w:w="598" w:type="dxa"/>
            <w:vAlign w:val="center"/>
          </w:tcPr>
          <w:p w14:paraId="3C4AE9EF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(1)</w:t>
            </w:r>
          </w:p>
        </w:tc>
      </w:tr>
      <w:tr w:rsidR="00083C7F" w:rsidRPr="00083C7F" w14:paraId="6B4FF2FD" w14:textId="77777777" w:rsidTr="00A57137">
        <w:trPr>
          <w:trHeight w:val="227"/>
        </w:trPr>
        <w:tc>
          <w:tcPr>
            <w:tcW w:w="568" w:type="dxa"/>
            <w:vAlign w:val="center"/>
          </w:tcPr>
          <w:p w14:paraId="305924C5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66E456B5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67" w:type="dxa"/>
            <w:vAlign w:val="center"/>
          </w:tcPr>
          <w:p w14:paraId="60DF3FFC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6FA68567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258BEF8" w14:textId="77777777" w:rsidR="0010753F" w:rsidRPr="00083C7F" w:rsidRDefault="0010753F" w:rsidP="0010753F">
            <w:pPr>
              <w:ind w:rightChars="-22" w:right="-44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기준시간 전시간 탐색 개수</w:t>
            </w:r>
          </w:p>
        </w:tc>
        <w:tc>
          <w:tcPr>
            <w:tcW w:w="598" w:type="dxa"/>
            <w:vAlign w:val="center"/>
          </w:tcPr>
          <w:p w14:paraId="01A3285C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83C7F" w:rsidRPr="00083C7F" w14:paraId="6AEC7784" w14:textId="77777777" w:rsidTr="00A57137">
        <w:trPr>
          <w:trHeight w:val="227"/>
        </w:trPr>
        <w:tc>
          <w:tcPr>
            <w:tcW w:w="568" w:type="dxa"/>
            <w:vAlign w:val="center"/>
          </w:tcPr>
          <w:p w14:paraId="7529BC22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5D236334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31A1AFA9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22DCC435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0A5FE89E" w14:textId="77777777" w:rsidR="0010753F" w:rsidRPr="00083C7F" w:rsidRDefault="0010753F" w:rsidP="0010753F">
            <w:pPr>
              <w:ind w:rightChars="-22" w:right="-44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 xml:space="preserve">기준시간 </w:t>
            </w:r>
            <w:proofErr w:type="spellStart"/>
            <w:r w:rsidRPr="00083C7F">
              <w:rPr>
                <w:rFonts w:hAnsi="굴림" w:hint="eastAsia"/>
                <w:lang w:eastAsia="ko-KR"/>
              </w:rPr>
              <w:t>후시간</w:t>
            </w:r>
            <w:proofErr w:type="spellEnd"/>
            <w:r w:rsidRPr="00083C7F">
              <w:rPr>
                <w:rFonts w:hAnsi="굴림" w:hint="eastAsia"/>
                <w:lang w:eastAsia="ko-KR"/>
              </w:rPr>
              <w:t xml:space="preserve"> 탐색 개수</w:t>
            </w:r>
          </w:p>
        </w:tc>
        <w:tc>
          <w:tcPr>
            <w:tcW w:w="598" w:type="dxa"/>
            <w:vAlign w:val="center"/>
          </w:tcPr>
          <w:p w14:paraId="1C6BB431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83C7F" w:rsidRPr="00083C7F" w14:paraId="58E884C5" w14:textId="77777777" w:rsidTr="00A57137">
        <w:trPr>
          <w:trHeight w:val="227"/>
        </w:trPr>
        <w:tc>
          <w:tcPr>
            <w:tcW w:w="568" w:type="dxa"/>
            <w:vAlign w:val="center"/>
          </w:tcPr>
          <w:p w14:paraId="0CB1FA3E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22D9D698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67" w:type="dxa"/>
            <w:vAlign w:val="center"/>
          </w:tcPr>
          <w:p w14:paraId="1A0A564B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199D4341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4129DD72" w14:textId="77777777" w:rsidR="0010753F" w:rsidRPr="00083C7F" w:rsidRDefault="0010753F" w:rsidP="0010753F">
            <w:pPr>
              <w:ind w:rightChars="-22" w:right="-44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 xml:space="preserve">Response에 </w:t>
            </w:r>
            <w:proofErr w:type="spellStart"/>
            <w:r w:rsidRPr="00083C7F">
              <w:rPr>
                <w:rFonts w:hAnsi="굴림" w:hint="eastAsia"/>
                <w:lang w:eastAsia="ko-KR"/>
              </w:rPr>
              <w:t>경로정보</w:t>
            </w:r>
            <w:proofErr w:type="spellEnd"/>
            <w:r w:rsidRPr="00083C7F">
              <w:rPr>
                <w:rFonts w:hAnsi="굴림" w:hint="eastAsia"/>
                <w:lang w:eastAsia="ko-KR"/>
              </w:rPr>
              <w:t xml:space="preserve"> 포함여부</w:t>
            </w:r>
          </w:p>
        </w:tc>
        <w:tc>
          <w:tcPr>
            <w:tcW w:w="598" w:type="dxa"/>
            <w:vAlign w:val="center"/>
          </w:tcPr>
          <w:p w14:paraId="7E21272A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83C7F" w:rsidRPr="00083C7F" w14:paraId="06AD8273" w14:textId="77777777" w:rsidTr="00A57137">
        <w:trPr>
          <w:trHeight w:val="227"/>
        </w:trPr>
        <w:tc>
          <w:tcPr>
            <w:tcW w:w="568" w:type="dxa"/>
            <w:vAlign w:val="center"/>
          </w:tcPr>
          <w:p w14:paraId="6B3A65FC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708" w:type="dxa"/>
            <w:vAlign w:val="center"/>
          </w:tcPr>
          <w:p w14:paraId="3A676E62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2D026691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50258EA8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83C7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4BDEB5E5" w14:textId="77777777" w:rsidR="0010753F" w:rsidRPr="00083C7F" w:rsidRDefault="0010753F" w:rsidP="0010753F">
            <w:pPr>
              <w:ind w:rightChars="-22" w:right="-44"/>
              <w:rPr>
                <w:rFonts w:hAnsi="굴림"/>
                <w:lang w:eastAsia="ko-KR"/>
              </w:rPr>
            </w:pPr>
            <w:r w:rsidRPr="00083C7F">
              <w:rPr>
                <w:rFonts w:hAnsi="굴림"/>
                <w:lang w:eastAsia="ko-KR"/>
              </w:rPr>
              <w:t xml:space="preserve">60 </w:t>
            </w:r>
            <w:r w:rsidRPr="00083C7F">
              <w:rPr>
                <w:rFonts w:ascii="돋움" w:eastAsia="돋움" w:hAnsi="돋움" w:hint="eastAsia"/>
                <w:lang w:eastAsia="ko-KR"/>
              </w:rPr>
              <w:t xml:space="preserve">≤ </w:t>
            </w:r>
            <w:r w:rsidRPr="00083C7F">
              <w:rPr>
                <w:rFonts w:hAnsi="굴림" w:hint="eastAsia"/>
                <w:lang w:eastAsia="ko-KR"/>
              </w:rPr>
              <w:t>Interval</w:t>
            </w:r>
            <w:r w:rsidRPr="00083C7F">
              <w:rPr>
                <w:rFonts w:hAnsi="굴림"/>
                <w:lang w:eastAsia="ko-KR"/>
              </w:rPr>
              <w:t xml:space="preserve"> (</w:t>
            </w:r>
            <w:r w:rsidRPr="00083C7F">
              <w:rPr>
                <w:rFonts w:hAnsi="굴림" w:hint="eastAsia"/>
                <w:lang w:eastAsia="ko-KR"/>
              </w:rPr>
              <w:t xml:space="preserve">단위 </w:t>
            </w:r>
            <w:r w:rsidRPr="00083C7F">
              <w:rPr>
                <w:rFonts w:hAnsi="굴림"/>
                <w:lang w:eastAsia="ko-KR"/>
              </w:rPr>
              <w:t xml:space="preserve">: </w:t>
            </w:r>
            <w:r w:rsidRPr="00083C7F">
              <w:rPr>
                <w:rFonts w:hAnsi="굴림" w:hint="eastAsia"/>
                <w:lang w:eastAsia="ko-KR"/>
              </w:rPr>
              <w:t>초)</w:t>
            </w:r>
          </w:p>
        </w:tc>
        <w:tc>
          <w:tcPr>
            <w:tcW w:w="598" w:type="dxa"/>
            <w:vAlign w:val="center"/>
          </w:tcPr>
          <w:p w14:paraId="39F4FD7D" w14:textId="77777777" w:rsidR="0010753F" w:rsidRPr="00083C7F" w:rsidRDefault="0010753F" w:rsidP="0010753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83C7F" w:rsidRPr="00083C7F" w14:paraId="4D226525" w14:textId="77777777" w:rsidTr="00A57137">
        <w:trPr>
          <w:trHeight w:val="227"/>
        </w:trPr>
        <w:tc>
          <w:tcPr>
            <w:tcW w:w="1276" w:type="dxa"/>
            <w:gridSpan w:val="2"/>
            <w:vAlign w:val="center"/>
          </w:tcPr>
          <w:p w14:paraId="497227AE" w14:textId="77777777" w:rsidR="0010753F" w:rsidRPr="00083C7F" w:rsidRDefault="0010753F" w:rsidP="00A57137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083C7F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3B691700" w14:textId="77777777" w:rsidR="0010753F" w:rsidRPr="00083C7F" w:rsidRDefault="0010753F" w:rsidP="00A57137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083C7F">
              <w:rPr>
                <w:rFonts w:hAnsi="굴림"/>
                <w:b/>
                <w:lang w:eastAsia="ko-KR"/>
              </w:rPr>
              <w:t>8</w:t>
            </w:r>
          </w:p>
        </w:tc>
        <w:tc>
          <w:tcPr>
            <w:tcW w:w="426" w:type="dxa"/>
            <w:vAlign w:val="center"/>
          </w:tcPr>
          <w:p w14:paraId="49A43E34" w14:textId="77777777" w:rsidR="0010753F" w:rsidRPr="00083C7F" w:rsidRDefault="0010753F" w:rsidP="00A57137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3CF33D9D" w14:textId="77777777" w:rsidR="0010753F" w:rsidRPr="00083C7F" w:rsidRDefault="0010753F" w:rsidP="00A57137">
            <w:pPr>
              <w:ind w:rightChars="-22" w:right="-44"/>
              <w:rPr>
                <w:rFonts w:hAnsi="굴림"/>
                <w:b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5A8F7904" w14:textId="77777777" w:rsidR="0010753F" w:rsidRPr="00083C7F" w:rsidRDefault="0010753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3B8F1C5A" w14:textId="77777777" w:rsidR="0010753F" w:rsidRPr="00083C7F" w:rsidRDefault="0010753F" w:rsidP="0010753F">
      <w:pPr>
        <w:rPr>
          <w:lang w:eastAsia="ko-KR"/>
        </w:rPr>
      </w:pPr>
    </w:p>
    <w:p w14:paraId="7C3F6F59" w14:textId="77777777" w:rsidR="0010753F" w:rsidRPr="00083C7F" w:rsidRDefault="0010753F" w:rsidP="008008B4">
      <w:pPr>
        <w:pStyle w:val="af7"/>
        <w:numPr>
          <w:ilvl w:val="0"/>
          <w:numId w:val="22"/>
        </w:numPr>
        <w:ind w:leftChars="0"/>
        <w:rPr>
          <w:lang w:eastAsia="ko-KR"/>
        </w:rPr>
      </w:pPr>
      <w:r w:rsidRPr="00083C7F">
        <w:rPr>
          <w:rFonts w:hint="eastAsia"/>
          <w:lang w:eastAsia="ko-KR"/>
        </w:rPr>
        <w:t xml:space="preserve"> 서비스 구분</w:t>
      </w:r>
    </w:p>
    <w:tbl>
      <w:tblPr>
        <w:tblW w:w="850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8"/>
        <w:gridCol w:w="1695"/>
        <w:gridCol w:w="5345"/>
        <w:gridCol w:w="617"/>
      </w:tblGrid>
      <w:tr w:rsidR="00083C7F" w:rsidRPr="00083C7F" w14:paraId="2A782232" w14:textId="77777777" w:rsidTr="003326A9">
        <w:tc>
          <w:tcPr>
            <w:tcW w:w="850" w:type="dxa"/>
            <w:shd w:val="pct25" w:color="auto" w:fill="auto"/>
            <w:vAlign w:val="center"/>
          </w:tcPr>
          <w:p w14:paraId="289FB48D" w14:textId="77777777" w:rsidR="0010753F" w:rsidRPr="00083C7F" w:rsidRDefault="0010753F" w:rsidP="00A57137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083C7F">
              <w:rPr>
                <w:rFonts w:hint="eastAsia"/>
                <w:b/>
                <w:lang w:eastAsia="ko-KR"/>
              </w:rPr>
              <w:t>Code</w:t>
            </w:r>
          </w:p>
        </w:tc>
        <w:tc>
          <w:tcPr>
            <w:tcW w:w="1701" w:type="dxa"/>
            <w:shd w:val="pct25" w:color="auto" w:fill="auto"/>
          </w:tcPr>
          <w:p w14:paraId="11DE4B95" w14:textId="77777777" w:rsidR="0010753F" w:rsidRPr="00083C7F" w:rsidRDefault="0010753F" w:rsidP="00A57137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083C7F">
              <w:rPr>
                <w:rFonts w:hint="eastAsia"/>
                <w:b/>
                <w:lang w:eastAsia="ko-KR"/>
              </w:rPr>
              <w:t>내 용</w:t>
            </w:r>
          </w:p>
        </w:tc>
        <w:tc>
          <w:tcPr>
            <w:tcW w:w="5381" w:type="dxa"/>
            <w:shd w:val="pct25" w:color="auto" w:fill="auto"/>
          </w:tcPr>
          <w:p w14:paraId="18065C1D" w14:textId="77777777" w:rsidR="0010753F" w:rsidRPr="00083C7F" w:rsidRDefault="0010753F" w:rsidP="00A57137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083C7F">
              <w:rPr>
                <w:rFonts w:hint="eastAsia"/>
                <w:b/>
                <w:lang w:eastAsia="ko-KR"/>
              </w:rPr>
              <w:t>설 명</w:t>
            </w:r>
          </w:p>
        </w:tc>
        <w:tc>
          <w:tcPr>
            <w:tcW w:w="573" w:type="dxa"/>
            <w:shd w:val="pct25" w:color="auto" w:fill="auto"/>
          </w:tcPr>
          <w:p w14:paraId="470874DD" w14:textId="77777777" w:rsidR="0010753F" w:rsidRPr="00083C7F" w:rsidRDefault="0010753F" w:rsidP="00A57137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083C7F">
              <w:rPr>
                <w:rFonts w:hint="eastAsia"/>
                <w:b/>
                <w:lang w:eastAsia="ko-KR"/>
              </w:rPr>
              <w:t>비고</w:t>
            </w:r>
          </w:p>
        </w:tc>
      </w:tr>
      <w:tr w:rsidR="00083C7F" w:rsidRPr="00083C7F" w14:paraId="0950AA0E" w14:textId="77777777" w:rsidTr="003326A9">
        <w:tc>
          <w:tcPr>
            <w:tcW w:w="850" w:type="dxa"/>
            <w:vAlign w:val="center"/>
          </w:tcPr>
          <w:p w14:paraId="5DC49ED2" w14:textId="77777777" w:rsidR="0010753F" w:rsidRPr="00083C7F" w:rsidRDefault="0010753F" w:rsidP="00A57137">
            <w:pPr>
              <w:ind w:rightChars="-22" w:right="-44"/>
              <w:jc w:val="center"/>
              <w:rPr>
                <w:lang w:eastAsia="ko-KR"/>
              </w:rPr>
            </w:pPr>
            <w:r w:rsidRPr="00083C7F">
              <w:rPr>
                <w:rFonts w:hint="eastAsia"/>
                <w:lang w:eastAsia="ko-KR"/>
              </w:rPr>
              <w:t>0</w:t>
            </w:r>
          </w:p>
        </w:tc>
        <w:tc>
          <w:tcPr>
            <w:tcW w:w="1701" w:type="dxa"/>
            <w:vAlign w:val="center"/>
          </w:tcPr>
          <w:p w14:paraId="5B0DC324" w14:textId="77777777" w:rsidR="0010753F" w:rsidRPr="00083C7F" w:rsidRDefault="0010753F" w:rsidP="00A57137">
            <w:pPr>
              <w:ind w:rightChars="-22" w:right="-44"/>
              <w:jc w:val="center"/>
              <w:rPr>
                <w:lang w:eastAsia="ko-KR"/>
              </w:rPr>
            </w:pPr>
            <w:r w:rsidRPr="00083C7F">
              <w:rPr>
                <w:rFonts w:hint="eastAsia"/>
                <w:lang w:eastAsia="ko-KR"/>
              </w:rPr>
              <w:t>도착시간 예측</w:t>
            </w:r>
          </w:p>
        </w:tc>
        <w:tc>
          <w:tcPr>
            <w:tcW w:w="5381" w:type="dxa"/>
          </w:tcPr>
          <w:p w14:paraId="3A0428A6" w14:textId="77777777" w:rsidR="0010753F" w:rsidRPr="00083C7F" w:rsidRDefault="0010753F" w:rsidP="00F946C7">
            <w:pPr>
              <w:ind w:rightChars="-22" w:right="-44"/>
              <w:rPr>
                <w:lang w:eastAsia="ko-KR"/>
              </w:rPr>
            </w:pPr>
            <w:r w:rsidRPr="00083C7F">
              <w:rPr>
                <w:rFonts w:hint="eastAsia"/>
                <w:lang w:eastAsia="ko-KR"/>
              </w:rPr>
              <w:t xml:space="preserve">지정된 시간을 </w:t>
            </w:r>
            <w:r w:rsidR="003326A9">
              <w:rPr>
                <w:rFonts w:hint="eastAsia"/>
                <w:lang w:eastAsia="ko-KR"/>
              </w:rPr>
              <w:t>출발시간으로 하여 도착예정시간 예측</w:t>
            </w:r>
          </w:p>
        </w:tc>
        <w:tc>
          <w:tcPr>
            <w:tcW w:w="573" w:type="dxa"/>
          </w:tcPr>
          <w:p w14:paraId="4C9849B6" w14:textId="77777777" w:rsidR="0010753F" w:rsidRPr="00083C7F" w:rsidRDefault="0010753F" w:rsidP="00A57137">
            <w:pPr>
              <w:ind w:rightChars="-22" w:right="-44"/>
              <w:rPr>
                <w:lang w:eastAsia="ko-KR"/>
              </w:rPr>
            </w:pPr>
          </w:p>
        </w:tc>
      </w:tr>
      <w:tr w:rsidR="00083C7F" w:rsidRPr="00083C7F" w14:paraId="331EC75A" w14:textId="77777777" w:rsidTr="003326A9">
        <w:tc>
          <w:tcPr>
            <w:tcW w:w="850" w:type="dxa"/>
            <w:vAlign w:val="center"/>
          </w:tcPr>
          <w:p w14:paraId="769893E1" w14:textId="77777777" w:rsidR="0010753F" w:rsidRPr="00083C7F" w:rsidRDefault="0010753F" w:rsidP="00A57137">
            <w:pPr>
              <w:ind w:rightChars="-22" w:right="-44"/>
              <w:jc w:val="center"/>
              <w:rPr>
                <w:lang w:eastAsia="ko-KR"/>
              </w:rPr>
            </w:pPr>
            <w:r w:rsidRPr="00083C7F">
              <w:rPr>
                <w:rFonts w:hint="eastAsia"/>
                <w:lang w:eastAsia="ko-KR"/>
              </w:rPr>
              <w:t>1</w:t>
            </w:r>
          </w:p>
        </w:tc>
        <w:tc>
          <w:tcPr>
            <w:tcW w:w="1701" w:type="dxa"/>
            <w:vAlign w:val="center"/>
          </w:tcPr>
          <w:p w14:paraId="566E12CD" w14:textId="77777777" w:rsidR="0010753F" w:rsidRPr="00083C7F" w:rsidRDefault="0010753F" w:rsidP="00A57137">
            <w:pPr>
              <w:ind w:rightChars="-22" w:right="-44"/>
              <w:jc w:val="center"/>
              <w:rPr>
                <w:lang w:eastAsia="ko-KR"/>
              </w:rPr>
            </w:pPr>
            <w:r w:rsidRPr="00083C7F">
              <w:rPr>
                <w:rFonts w:hint="eastAsia"/>
                <w:lang w:eastAsia="ko-KR"/>
              </w:rPr>
              <w:t>출발시간 예측</w:t>
            </w:r>
          </w:p>
        </w:tc>
        <w:tc>
          <w:tcPr>
            <w:tcW w:w="5381" w:type="dxa"/>
          </w:tcPr>
          <w:p w14:paraId="57D42A3F" w14:textId="77777777" w:rsidR="0010753F" w:rsidRPr="00083C7F" w:rsidRDefault="0010753F" w:rsidP="00A57137">
            <w:pPr>
              <w:ind w:rightChars="-22" w:right="-44"/>
              <w:rPr>
                <w:lang w:eastAsia="ko-KR"/>
              </w:rPr>
            </w:pPr>
            <w:r w:rsidRPr="00083C7F">
              <w:rPr>
                <w:rFonts w:hint="eastAsia"/>
                <w:lang w:eastAsia="ko-KR"/>
              </w:rPr>
              <w:t>목적지 도착을 위한 최소 출발 시간 예측</w:t>
            </w:r>
          </w:p>
        </w:tc>
        <w:tc>
          <w:tcPr>
            <w:tcW w:w="573" w:type="dxa"/>
          </w:tcPr>
          <w:p w14:paraId="0165A2AF" w14:textId="77777777" w:rsidR="0010753F" w:rsidRPr="00083C7F" w:rsidRDefault="0010753F" w:rsidP="00A57137">
            <w:pPr>
              <w:ind w:rightChars="-22" w:right="-44"/>
              <w:rPr>
                <w:lang w:eastAsia="ko-KR"/>
              </w:rPr>
            </w:pPr>
          </w:p>
        </w:tc>
      </w:tr>
    </w:tbl>
    <w:p w14:paraId="3ED28EE1" w14:textId="77777777" w:rsidR="00192226" w:rsidRDefault="00192226" w:rsidP="0010753F">
      <w:pPr>
        <w:rPr>
          <w:lang w:eastAsia="ko-KR"/>
        </w:rPr>
      </w:pPr>
    </w:p>
    <w:p w14:paraId="2EC02225" w14:textId="77777777" w:rsidR="00083C7F" w:rsidRDefault="00083C7F" w:rsidP="00083C7F">
      <w:pPr>
        <w:pStyle w:val="5"/>
        <w:rPr>
          <w:lang w:eastAsia="ko-KR"/>
        </w:rPr>
      </w:pPr>
      <w:proofErr w:type="spellStart"/>
      <w:r>
        <w:rPr>
          <w:rFonts w:hint="eastAsia"/>
          <w:lang w:eastAsia="ko-KR"/>
        </w:rPr>
        <w:t>경유도로</w:t>
      </w:r>
      <w:proofErr w:type="spellEnd"/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083C7F" w:rsidRPr="006F3883" w14:paraId="23CA6997" w14:textId="77777777" w:rsidTr="00A57137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1BEAC3DB" w14:textId="77777777" w:rsidR="00083C7F" w:rsidRPr="00E233A3" w:rsidRDefault="00083C7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186856F1" w14:textId="77777777" w:rsidR="00083C7F" w:rsidRPr="00E233A3" w:rsidRDefault="00083C7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75DC1FBC" w14:textId="77777777" w:rsidR="00083C7F" w:rsidRPr="00E233A3" w:rsidRDefault="00083C7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18BA5461" w14:textId="77777777" w:rsidR="00083C7F" w:rsidRPr="00E233A3" w:rsidRDefault="00083C7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3F43C210" w14:textId="77777777" w:rsidR="00083C7F" w:rsidRPr="00E233A3" w:rsidRDefault="00083C7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2578BBD4" w14:textId="77777777" w:rsidR="00083C7F" w:rsidRPr="00E233A3" w:rsidRDefault="00083C7F" w:rsidP="00A5713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083C7F" w:rsidRPr="006F3883" w14:paraId="6231820D" w14:textId="77777777" w:rsidTr="00A57137">
        <w:trPr>
          <w:trHeight w:val="227"/>
        </w:trPr>
        <w:tc>
          <w:tcPr>
            <w:tcW w:w="568" w:type="dxa"/>
            <w:vAlign w:val="center"/>
          </w:tcPr>
          <w:p w14:paraId="27419AD3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8" w:type="dxa"/>
            <w:vAlign w:val="center"/>
          </w:tcPr>
          <w:p w14:paraId="1ADD69BF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3B2E76BD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008E0CE7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4919E08" w14:textId="77777777" w:rsidR="00083C7F" w:rsidRPr="00C37442" w:rsidRDefault="00083C7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경유할 도로 전체 개수</w:t>
            </w:r>
          </w:p>
        </w:tc>
        <w:tc>
          <w:tcPr>
            <w:tcW w:w="598" w:type="dxa"/>
            <w:vAlign w:val="center"/>
          </w:tcPr>
          <w:p w14:paraId="416887E0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(1)</w:t>
            </w:r>
          </w:p>
        </w:tc>
      </w:tr>
      <w:tr w:rsidR="00083C7F" w:rsidRPr="006F3883" w14:paraId="57ECFCA8" w14:textId="77777777" w:rsidTr="00A57137">
        <w:trPr>
          <w:trHeight w:val="227"/>
        </w:trPr>
        <w:tc>
          <w:tcPr>
            <w:tcW w:w="568" w:type="dxa"/>
            <w:vAlign w:val="center"/>
          </w:tcPr>
          <w:p w14:paraId="20571939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486F53C8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71EE02B5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52EADEE7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17761538" w14:textId="77777777" w:rsidR="00083C7F" w:rsidRDefault="00083C7F" w:rsidP="00A57137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경유도로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당 Link 개수 # n</w:t>
            </w:r>
          </w:p>
        </w:tc>
        <w:tc>
          <w:tcPr>
            <w:tcW w:w="598" w:type="dxa"/>
            <w:vAlign w:val="center"/>
          </w:tcPr>
          <w:p w14:paraId="2818BBE5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(2)</w:t>
            </w:r>
          </w:p>
        </w:tc>
      </w:tr>
      <w:tr w:rsidR="00083C7F" w:rsidRPr="006F3883" w14:paraId="176AFE35" w14:textId="77777777" w:rsidTr="00A57137">
        <w:trPr>
          <w:trHeight w:val="227"/>
        </w:trPr>
        <w:tc>
          <w:tcPr>
            <w:tcW w:w="568" w:type="dxa"/>
            <w:vAlign w:val="center"/>
          </w:tcPr>
          <w:p w14:paraId="39A5A946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235BC004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67" w:type="dxa"/>
            <w:vAlign w:val="center"/>
          </w:tcPr>
          <w:p w14:paraId="11E22E46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2D15FE96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FD47B16" w14:textId="77777777" w:rsidR="00083C7F" w:rsidRPr="00C37442" w:rsidRDefault="00083C7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Map ID # m</w:t>
            </w:r>
          </w:p>
        </w:tc>
        <w:tc>
          <w:tcPr>
            <w:tcW w:w="598" w:type="dxa"/>
            <w:vAlign w:val="center"/>
          </w:tcPr>
          <w:p w14:paraId="5582D67B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83C7F" w:rsidRPr="006F3883" w14:paraId="0730C4AD" w14:textId="77777777" w:rsidTr="00A57137">
        <w:trPr>
          <w:trHeight w:val="227"/>
        </w:trPr>
        <w:tc>
          <w:tcPr>
            <w:tcW w:w="568" w:type="dxa"/>
            <w:vAlign w:val="center"/>
          </w:tcPr>
          <w:p w14:paraId="7EA702B4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681FB038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10</w:t>
            </w:r>
          </w:p>
        </w:tc>
        <w:tc>
          <w:tcPr>
            <w:tcW w:w="567" w:type="dxa"/>
            <w:vAlign w:val="center"/>
          </w:tcPr>
          <w:p w14:paraId="22B845DD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125CE9E2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1185383B" w14:textId="77777777" w:rsidR="00083C7F" w:rsidRPr="00915D84" w:rsidRDefault="00083C7F" w:rsidP="00A5713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Link ID # m</w:t>
            </w:r>
          </w:p>
        </w:tc>
        <w:tc>
          <w:tcPr>
            <w:tcW w:w="598" w:type="dxa"/>
            <w:vAlign w:val="center"/>
          </w:tcPr>
          <w:p w14:paraId="3ECADA98" w14:textId="77777777" w:rsidR="00083C7F" w:rsidRPr="00915D84" w:rsidRDefault="00083C7F" w:rsidP="00A5713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83C7F" w:rsidRPr="006F3883" w14:paraId="599B0755" w14:textId="77777777" w:rsidTr="00A57137">
        <w:trPr>
          <w:trHeight w:val="227"/>
        </w:trPr>
        <w:tc>
          <w:tcPr>
            <w:tcW w:w="1276" w:type="dxa"/>
            <w:gridSpan w:val="2"/>
            <w:vAlign w:val="center"/>
          </w:tcPr>
          <w:p w14:paraId="74F5D0F3" w14:textId="77777777" w:rsidR="00083C7F" w:rsidRPr="00AE23E7" w:rsidRDefault="00083C7F" w:rsidP="00A57137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155DEBA6" w14:textId="77777777" w:rsidR="00083C7F" w:rsidRPr="00AE23E7" w:rsidRDefault="00083C7F" w:rsidP="00A57137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4F25EC09" w14:textId="77777777" w:rsidR="00083C7F" w:rsidRPr="00AE23E7" w:rsidRDefault="00083C7F" w:rsidP="00A57137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7CDCFFF7" w14:textId="77777777" w:rsidR="00083C7F" w:rsidRPr="00AD2433" w:rsidRDefault="00083C7F" w:rsidP="00A57137">
            <w:pPr>
              <w:ind w:rightChars="-22" w:right="-44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 xml:space="preserve">4 + ((4 + (4 * 경유할 링크 개수)) * </w:t>
            </w:r>
            <w:proofErr w:type="spellStart"/>
            <w:r>
              <w:rPr>
                <w:rFonts w:hAnsi="굴림" w:hint="eastAsia"/>
                <w:b/>
                <w:lang w:eastAsia="ko-KR"/>
              </w:rPr>
              <w:t>경유도로</w:t>
            </w:r>
            <w:proofErr w:type="spellEnd"/>
            <w:r>
              <w:rPr>
                <w:rFonts w:hAnsi="굴림" w:hint="eastAsia"/>
                <w:b/>
                <w:lang w:eastAsia="ko-KR"/>
              </w:rPr>
              <w:t xml:space="preserve"> 개수)</w:t>
            </w:r>
          </w:p>
        </w:tc>
        <w:tc>
          <w:tcPr>
            <w:tcW w:w="598" w:type="dxa"/>
            <w:vAlign w:val="center"/>
          </w:tcPr>
          <w:p w14:paraId="455499BF" w14:textId="77777777" w:rsidR="00083C7F" w:rsidRPr="002C31D2" w:rsidRDefault="00083C7F" w:rsidP="00A57137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2B7524A4" w14:textId="77777777" w:rsidR="00083C7F" w:rsidRDefault="00083C7F" w:rsidP="008008B4">
      <w:pPr>
        <w:numPr>
          <w:ilvl w:val="0"/>
          <w:numId w:val="21"/>
        </w:numPr>
        <w:ind w:rightChars="-22" w:right="-44"/>
        <w:rPr>
          <w:lang w:eastAsia="ko-KR"/>
        </w:rPr>
      </w:pPr>
      <w:r>
        <w:rPr>
          <w:rFonts w:hint="eastAsia"/>
          <w:lang w:eastAsia="ko-KR"/>
        </w:rPr>
        <w:t xml:space="preserve">경유할 도로 전체 </w:t>
      </w:r>
      <w:proofErr w:type="gramStart"/>
      <w:r>
        <w:rPr>
          <w:rFonts w:hint="eastAsia"/>
          <w:lang w:eastAsia="ko-KR"/>
        </w:rPr>
        <w:t>개수 :</w:t>
      </w:r>
      <w:proofErr w:type="gramEnd"/>
      <w:r>
        <w:rPr>
          <w:rFonts w:hint="eastAsia"/>
          <w:lang w:eastAsia="ko-KR"/>
        </w:rPr>
        <w:t xml:space="preserve"> Packet 내 한번만 설정</w:t>
      </w:r>
    </w:p>
    <w:p w14:paraId="480B7C79" w14:textId="77777777" w:rsidR="00083C7F" w:rsidRDefault="00083C7F" w:rsidP="008008B4">
      <w:pPr>
        <w:numPr>
          <w:ilvl w:val="0"/>
          <w:numId w:val="21"/>
        </w:numPr>
        <w:ind w:rightChars="-22" w:right="-44"/>
        <w:rPr>
          <w:lang w:eastAsia="ko-KR"/>
        </w:rPr>
      </w:pPr>
      <w:proofErr w:type="spellStart"/>
      <w:r>
        <w:rPr>
          <w:rFonts w:hAnsi="굴림" w:hint="eastAsia"/>
          <w:lang w:eastAsia="ko-KR"/>
        </w:rPr>
        <w:t>경유도로</w:t>
      </w:r>
      <w:proofErr w:type="spellEnd"/>
      <w:r>
        <w:rPr>
          <w:rFonts w:hAnsi="굴림" w:hint="eastAsia"/>
          <w:lang w:eastAsia="ko-KR"/>
        </w:rPr>
        <w:t xml:space="preserve"> 당 Link 개수 : 하나의 </w:t>
      </w:r>
      <w:proofErr w:type="spellStart"/>
      <w:r>
        <w:rPr>
          <w:rFonts w:hAnsi="굴림" w:hint="eastAsia"/>
          <w:lang w:eastAsia="ko-KR"/>
        </w:rPr>
        <w:t>경유도로</w:t>
      </w:r>
      <w:proofErr w:type="spellEnd"/>
      <w:r>
        <w:rPr>
          <w:rFonts w:hAnsi="굴림" w:hint="eastAsia"/>
          <w:lang w:eastAsia="ko-KR"/>
        </w:rPr>
        <w:t xml:space="preserve"> 당 한번만 설정</w:t>
      </w:r>
    </w:p>
    <w:p w14:paraId="7BB30013" w14:textId="77777777" w:rsidR="00192226" w:rsidRPr="00083C7F" w:rsidRDefault="00192226" w:rsidP="00083C7F">
      <w:pPr>
        <w:rPr>
          <w:lang w:eastAsia="ko-KR"/>
        </w:rPr>
      </w:pPr>
    </w:p>
    <w:p w14:paraId="1D16DC1B" w14:textId="77777777" w:rsidR="00A37050" w:rsidRDefault="00A37050" w:rsidP="00A37050">
      <w:pPr>
        <w:pStyle w:val="5"/>
        <w:rPr>
          <w:lang w:eastAsia="ko-KR"/>
        </w:rPr>
      </w:pPr>
      <w:r>
        <w:rPr>
          <w:rFonts w:hint="eastAsia"/>
          <w:lang w:eastAsia="ko-KR"/>
        </w:rPr>
        <w:t>유고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회피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AE2321" w:rsidRPr="006F3883" w14:paraId="5FD716B3" w14:textId="77777777" w:rsidTr="007E010E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1106AD63" w14:textId="77777777" w:rsidR="00AE2321" w:rsidRPr="00E233A3" w:rsidRDefault="00AE2321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48365D92" w14:textId="77777777" w:rsidR="00AE2321" w:rsidRPr="00E233A3" w:rsidRDefault="00AE2321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68B08320" w14:textId="77777777" w:rsidR="00AE2321" w:rsidRPr="00E233A3" w:rsidRDefault="00AE2321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56A361B4" w14:textId="77777777" w:rsidR="00AE2321" w:rsidRPr="00E233A3" w:rsidRDefault="00AE2321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54E812A0" w14:textId="77777777" w:rsidR="00AE2321" w:rsidRPr="00E233A3" w:rsidRDefault="00AE2321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661F74F7" w14:textId="77777777" w:rsidR="00AE2321" w:rsidRPr="00E233A3" w:rsidRDefault="00AE2321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AE2321" w:rsidRPr="006F3883" w14:paraId="589A4296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598EAB3D" w14:textId="77777777" w:rsidR="00AE2321" w:rsidRPr="00915D84" w:rsidRDefault="00AE2321" w:rsidP="007E010E">
            <w:pPr>
              <w:ind w:rightChars="-22" w:right="-44"/>
              <w:jc w:val="center"/>
              <w:rPr>
                <w:rFonts w:hAnsi="굴림"/>
              </w:rPr>
            </w:pPr>
            <w:r w:rsidRPr="00915D84">
              <w:rPr>
                <w:rFonts w:hAnsi="굴림" w:hint="eastAsia"/>
              </w:rPr>
              <w:t>1</w:t>
            </w:r>
          </w:p>
        </w:tc>
        <w:tc>
          <w:tcPr>
            <w:tcW w:w="708" w:type="dxa"/>
            <w:vAlign w:val="center"/>
          </w:tcPr>
          <w:p w14:paraId="514C37AC" w14:textId="77777777" w:rsidR="00AE2321" w:rsidRPr="00915D84" w:rsidRDefault="00AE2321" w:rsidP="007E010E">
            <w:pPr>
              <w:ind w:rightChars="-22" w:right="-44"/>
              <w:jc w:val="center"/>
              <w:rPr>
                <w:rFonts w:hAnsi="굴림"/>
              </w:rPr>
            </w:pPr>
            <w:r w:rsidRPr="00915D84">
              <w:rPr>
                <w:rFonts w:hAnsi="굴림"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7400ACA1" w14:textId="77777777" w:rsidR="00AE2321" w:rsidRPr="00915D84" w:rsidRDefault="00AE2321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58EB92F3" w14:textId="77777777" w:rsidR="00AE2321" w:rsidRPr="00915D84" w:rsidRDefault="00AE2321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07154DC" w14:textId="77777777" w:rsidR="00AE2321" w:rsidRPr="00915D84" w:rsidRDefault="00AE2321" w:rsidP="00AE2321">
            <w:pPr>
              <w:ind w:rightChars="-22" w:right="-44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유고 고유번호</w:t>
            </w:r>
            <w:r w:rsidR="00083C7F">
              <w:rPr>
                <w:rFonts w:hAnsi="굴림" w:hint="eastAsia"/>
                <w:lang w:eastAsia="ko-KR"/>
              </w:rPr>
              <w:t xml:space="preserve"> (</w:t>
            </w:r>
            <w:r w:rsidR="00083C7F">
              <w:rPr>
                <w:rFonts w:hint="eastAsia"/>
                <w:lang w:eastAsia="ko-KR"/>
              </w:rPr>
              <w:t>1 ~ 65535</w:t>
            </w:r>
            <w:r w:rsidR="00083C7F">
              <w:rPr>
                <w:lang w:eastAsia="ko-KR"/>
              </w:rPr>
              <w:t>)</w:t>
            </w:r>
          </w:p>
        </w:tc>
        <w:tc>
          <w:tcPr>
            <w:tcW w:w="598" w:type="dxa"/>
            <w:vAlign w:val="center"/>
          </w:tcPr>
          <w:p w14:paraId="76D15AEE" w14:textId="77777777" w:rsidR="00AE2321" w:rsidRPr="00915D84" w:rsidRDefault="00AE2321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E2321" w:rsidRPr="006F3883" w14:paraId="41FACC23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30F96483" w14:textId="77777777" w:rsidR="00AE2321" w:rsidRPr="00915D84" w:rsidRDefault="00AE2321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6A91BE45" w14:textId="77777777" w:rsidR="00AE2321" w:rsidRPr="00915D84" w:rsidRDefault="00AE2321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743D3E3F" w14:textId="77777777" w:rsidR="00AE2321" w:rsidRPr="00915D84" w:rsidRDefault="00AE2321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6C89E747" w14:textId="77777777" w:rsidR="00AE2321" w:rsidRPr="00915D84" w:rsidRDefault="00AE2321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017A7A52" w14:textId="77777777" w:rsidR="00AE2321" w:rsidRPr="00915D84" w:rsidRDefault="00AE2321" w:rsidP="006378F3">
            <w:pPr>
              <w:ind w:rightChars="-22" w:right="-44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 xml:space="preserve">유고 </w:t>
            </w:r>
            <w:r w:rsidR="006378F3">
              <w:rPr>
                <w:rFonts w:hAnsi="굴림" w:hint="eastAsia"/>
                <w:lang w:eastAsia="ko-KR"/>
              </w:rPr>
              <w:t>I</w:t>
            </w:r>
            <w:r w:rsidRPr="00915D84">
              <w:rPr>
                <w:rFonts w:hAnsi="굴림" w:hint="eastAsia"/>
                <w:lang w:eastAsia="ko-KR"/>
              </w:rPr>
              <w:t>ndex</w:t>
            </w:r>
            <w:r w:rsidR="006378F3">
              <w:rPr>
                <w:rFonts w:hAnsi="굴림" w:hint="eastAsia"/>
                <w:lang w:eastAsia="ko-KR"/>
              </w:rPr>
              <w:t xml:space="preserve"> (</w:t>
            </w:r>
            <w:r w:rsidR="00083C7F">
              <w:rPr>
                <w:rFonts w:hAnsi="굴림"/>
                <w:lang w:eastAsia="ko-KR"/>
              </w:rPr>
              <w:t>0 ~ 127</w:t>
            </w:r>
            <w:r w:rsidR="006378F3">
              <w:rPr>
                <w:rFonts w:hAnsi="굴림" w:hint="eastAsia"/>
                <w:lang w:eastAsia="ko-KR"/>
              </w:rPr>
              <w:t>)</w:t>
            </w:r>
            <w:r w:rsidR="00083C7F">
              <w:rPr>
                <w:rFonts w:hAnsi="굴림"/>
                <w:lang w:eastAsia="ko-KR"/>
              </w:rPr>
              <w:t xml:space="preserve"> </w:t>
            </w:r>
            <w:r w:rsidR="00083C7F">
              <w:rPr>
                <w:rFonts w:hAnsi="굴림" w:hint="eastAsia"/>
                <w:lang w:eastAsia="ko-KR"/>
              </w:rPr>
              <w:t>※</w:t>
            </w:r>
            <w:r w:rsidR="00083C7F">
              <w:rPr>
                <w:rFonts w:hAnsi="굴림"/>
                <w:lang w:eastAsia="ko-KR"/>
              </w:rPr>
              <w:t>PND</w:t>
            </w:r>
            <w:r w:rsidR="00083C7F">
              <w:rPr>
                <w:rFonts w:hAnsi="굴림" w:hint="eastAsia"/>
                <w:lang w:eastAsia="ko-KR"/>
              </w:rPr>
              <w:t>에서만 사용</w:t>
            </w:r>
          </w:p>
        </w:tc>
        <w:tc>
          <w:tcPr>
            <w:tcW w:w="598" w:type="dxa"/>
            <w:vAlign w:val="center"/>
          </w:tcPr>
          <w:p w14:paraId="52B34214" w14:textId="77777777" w:rsidR="00AE2321" w:rsidRPr="00915D84" w:rsidRDefault="00AE2321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E2321" w:rsidRPr="006F3883" w14:paraId="55E39925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4D763BF9" w14:textId="77777777" w:rsidR="00AE2321" w:rsidRPr="00915D84" w:rsidRDefault="00AE2321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4BE79074" w14:textId="77777777" w:rsidR="00AE2321" w:rsidRPr="00915D84" w:rsidRDefault="00AE2321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67" w:type="dxa"/>
            <w:vAlign w:val="center"/>
          </w:tcPr>
          <w:p w14:paraId="0D9D998C" w14:textId="77777777" w:rsidR="00AE2321" w:rsidRPr="00915D84" w:rsidRDefault="00AE2321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72183672" w14:textId="77777777" w:rsidR="00AE2321" w:rsidRPr="00915D84" w:rsidRDefault="00AE2321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25EDA229" w14:textId="77777777" w:rsidR="00AE2321" w:rsidRPr="00915D84" w:rsidRDefault="00AE2321" w:rsidP="007E010E">
            <w:pPr>
              <w:ind w:rightChars="-22" w:right="-44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598" w:type="dxa"/>
            <w:vAlign w:val="center"/>
          </w:tcPr>
          <w:p w14:paraId="2872C45B" w14:textId="77777777" w:rsidR="00AE2321" w:rsidRPr="00915D84" w:rsidRDefault="00AE2321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E2321" w:rsidRPr="006F3883" w14:paraId="55963DBE" w14:textId="77777777" w:rsidTr="007E010E">
        <w:trPr>
          <w:trHeight w:val="227"/>
        </w:trPr>
        <w:tc>
          <w:tcPr>
            <w:tcW w:w="1276" w:type="dxa"/>
            <w:gridSpan w:val="2"/>
            <w:vAlign w:val="center"/>
          </w:tcPr>
          <w:p w14:paraId="1777023A" w14:textId="77777777" w:rsidR="00AE2321" w:rsidRPr="00AE23E7" w:rsidRDefault="00AE2321" w:rsidP="007E010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4B9D201F" w14:textId="77777777" w:rsidR="00AE2321" w:rsidRPr="00AE23E7" w:rsidRDefault="00A57137" w:rsidP="00AE2321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65E60FD0" w14:textId="77777777" w:rsidR="00AE2321" w:rsidRPr="00AE23E7" w:rsidRDefault="00AE2321" w:rsidP="007E010E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45F99480" w14:textId="77777777" w:rsidR="00AE2321" w:rsidRPr="00AE23E7" w:rsidRDefault="00F12320" w:rsidP="007E010E">
            <w:pPr>
              <w:ind w:rightChars="-22" w:right="-44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4 * 유고 개수</w:t>
            </w:r>
          </w:p>
        </w:tc>
        <w:tc>
          <w:tcPr>
            <w:tcW w:w="598" w:type="dxa"/>
            <w:vAlign w:val="center"/>
          </w:tcPr>
          <w:p w14:paraId="12C2C898" w14:textId="77777777" w:rsidR="00AE2321" w:rsidRPr="002C31D2" w:rsidRDefault="00AE2321" w:rsidP="007E010E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7FCB89A5" w14:textId="77777777" w:rsidR="00192226" w:rsidRPr="00AE2321" w:rsidRDefault="00192226" w:rsidP="006378F3">
      <w:pPr>
        <w:ind w:rightChars="-22" w:right="-44"/>
        <w:rPr>
          <w:lang w:eastAsia="ko-KR"/>
        </w:rPr>
      </w:pPr>
    </w:p>
    <w:p w14:paraId="3E6C8729" w14:textId="77777777" w:rsidR="00A37050" w:rsidRDefault="00A37050" w:rsidP="00A37050">
      <w:pPr>
        <w:pStyle w:val="5"/>
        <w:rPr>
          <w:lang w:eastAsia="ko-KR"/>
        </w:rPr>
      </w:pPr>
      <w:r>
        <w:rPr>
          <w:rFonts w:hint="eastAsia"/>
          <w:lang w:eastAsia="ko-KR"/>
        </w:rPr>
        <w:t>경로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회피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8D448A" w:rsidRPr="006F3883" w14:paraId="494CAD78" w14:textId="77777777" w:rsidTr="007E010E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648A126C" w14:textId="77777777" w:rsidR="008D448A" w:rsidRPr="00E233A3" w:rsidRDefault="008D448A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1FF1B3F8" w14:textId="77777777" w:rsidR="008D448A" w:rsidRPr="00E233A3" w:rsidRDefault="008D448A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1691F8CE" w14:textId="77777777" w:rsidR="008D448A" w:rsidRPr="00E233A3" w:rsidRDefault="008D448A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7902A3CA" w14:textId="77777777" w:rsidR="008D448A" w:rsidRPr="00E233A3" w:rsidRDefault="008D448A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75527BFC" w14:textId="77777777" w:rsidR="008D448A" w:rsidRPr="00E233A3" w:rsidRDefault="008D448A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786B5945" w14:textId="77777777" w:rsidR="008D448A" w:rsidRPr="00E233A3" w:rsidRDefault="008D448A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8D448A" w:rsidRPr="006F3883" w14:paraId="61F328FD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1DA7A2BF" w14:textId="77777777" w:rsidR="008D448A" w:rsidRPr="00915D84" w:rsidRDefault="008D448A" w:rsidP="007E010E">
            <w:pPr>
              <w:ind w:rightChars="-22" w:right="-44"/>
              <w:jc w:val="center"/>
              <w:rPr>
                <w:rFonts w:hAnsi="굴림"/>
              </w:rPr>
            </w:pPr>
            <w:r w:rsidRPr="00915D84">
              <w:rPr>
                <w:rFonts w:hAnsi="굴림" w:hint="eastAsia"/>
              </w:rPr>
              <w:t>1</w:t>
            </w:r>
          </w:p>
        </w:tc>
        <w:tc>
          <w:tcPr>
            <w:tcW w:w="708" w:type="dxa"/>
            <w:vAlign w:val="center"/>
          </w:tcPr>
          <w:p w14:paraId="431B3E2C" w14:textId="77777777" w:rsidR="008D448A" w:rsidRPr="00915D84" w:rsidRDefault="0086670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072CEE16" w14:textId="77777777" w:rsidR="008D448A" w:rsidRPr="00915D84" w:rsidRDefault="0086670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61B67C23" w14:textId="77777777" w:rsidR="008D448A" w:rsidRPr="00915D84" w:rsidRDefault="0086670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0C522C2" w14:textId="77777777" w:rsidR="008D448A" w:rsidRPr="00915D84" w:rsidRDefault="00866704" w:rsidP="007E010E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Map ID #n</w:t>
            </w:r>
          </w:p>
        </w:tc>
        <w:tc>
          <w:tcPr>
            <w:tcW w:w="598" w:type="dxa"/>
            <w:vAlign w:val="center"/>
          </w:tcPr>
          <w:p w14:paraId="15D3305D" w14:textId="77777777" w:rsidR="008D448A" w:rsidRPr="00915D84" w:rsidRDefault="008D448A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D448A" w:rsidRPr="006F3883" w14:paraId="4A14529A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48785D82" w14:textId="77777777" w:rsidR="008D448A" w:rsidRPr="00915D84" w:rsidRDefault="008D448A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4CA817C5" w14:textId="77777777" w:rsidR="008D448A" w:rsidRPr="00915D84" w:rsidRDefault="0086670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67A4CEB5" w14:textId="77777777" w:rsidR="008D448A" w:rsidRPr="00915D84" w:rsidRDefault="0086670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389AF668" w14:textId="77777777" w:rsidR="008D448A" w:rsidRPr="00915D84" w:rsidRDefault="0086670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2BEBC8E7" w14:textId="77777777" w:rsidR="00866704" w:rsidRPr="00915D84" w:rsidRDefault="00866704" w:rsidP="007E010E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Link ID #n</w:t>
            </w:r>
          </w:p>
        </w:tc>
        <w:tc>
          <w:tcPr>
            <w:tcW w:w="598" w:type="dxa"/>
            <w:vAlign w:val="center"/>
          </w:tcPr>
          <w:p w14:paraId="0F870696" w14:textId="77777777" w:rsidR="008D448A" w:rsidRPr="00915D84" w:rsidRDefault="008D448A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D448A" w:rsidRPr="006F3883" w14:paraId="450D9D93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08B1BAEF" w14:textId="77777777" w:rsidR="008D448A" w:rsidRPr="00915D84" w:rsidRDefault="008D448A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255D2643" w14:textId="77777777" w:rsidR="008D448A" w:rsidRPr="00915D84" w:rsidRDefault="0086670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01919E1A" w14:textId="77777777" w:rsidR="008D448A" w:rsidRPr="00915D84" w:rsidRDefault="0086670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4A6B030B" w14:textId="77777777" w:rsidR="008D448A" w:rsidRPr="00915D84" w:rsidRDefault="0086670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06608E4C" w14:textId="77777777" w:rsidR="008D448A" w:rsidRPr="00915D84" w:rsidRDefault="00866704" w:rsidP="007E010E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Node ID #n</w:t>
            </w:r>
          </w:p>
        </w:tc>
        <w:tc>
          <w:tcPr>
            <w:tcW w:w="598" w:type="dxa"/>
            <w:vAlign w:val="center"/>
          </w:tcPr>
          <w:p w14:paraId="413FBB9F" w14:textId="77777777" w:rsidR="008D448A" w:rsidRPr="00915D84" w:rsidRDefault="008D448A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D448A" w:rsidRPr="006F3883" w14:paraId="7E2D540A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3662EFF0" w14:textId="77777777" w:rsidR="008D448A" w:rsidRPr="00915D84" w:rsidRDefault="0086670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0C9B945F" w14:textId="77777777" w:rsidR="008D448A" w:rsidRPr="00915D84" w:rsidRDefault="0086670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567" w:type="dxa"/>
            <w:vAlign w:val="center"/>
          </w:tcPr>
          <w:p w14:paraId="4797AD3E" w14:textId="77777777" w:rsidR="008D448A" w:rsidRPr="00915D84" w:rsidRDefault="0086670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20DE0E39" w14:textId="77777777" w:rsidR="008D448A" w:rsidRPr="00915D84" w:rsidRDefault="0086670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01D46D5D" w14:textId="77777777" w:rsidR="008D448A" w:rsidRPr="00915D84" w:rsidRDefault="00866704" w:rsidP="007E010E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부가 정보 #n</w:t>
            </w:r>
          </w:p>
        </w:tc>
        <w:tc>
          <w:tcPr>
            <w:tcW w:w="598" w:type="dxa"/>
            <w:vAlign w:val="center"/>
          </w:tcPr>
          <w:p w14:paraId="4D74354B" w14:textId="77777777" w:rsidR="008D448A" w:rsidRPr="00915D84" w:rsidRDefault="008D448A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D448A" w:rsidRPr="006F3883" w14:paraId="4FD169B0" w14:textId="77777777" w:rsidTr="007E010E">
        <w:trPr>
          <w:trHeight w:val="227"/>
        </w:trPr>
        <w:tc>
          <w:tcPr>
            <w:tcW w:w="568" w:type="dxa"/>
            <w:vAlign w:val="center"/>
          </w:tcPr>
          <w:p w14:paraId="2BFDF3A7" w14:textId="77777777" w:rsidR="008D448A" w:rsidRPr="00915D84" w:rsidRDefault="0086670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lastRenderedPageBreak/>
              <w:t>5</w:t>
            </w:r>
          </w:p>
        </w:tc>
        <w:tc>
          <w:tcPr>
            <w:tcW w:w="708" w:type="dxa"/>
            <w:vAlign w:val="center"/>
          </w:tcPr>
          <w:p w14:paraId="4879166C" w14:textId="77777777" w:rsidR="008D448A" w:rsidRPr="00915D84" w:rsidRDefault="0086670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567" w:type="dxa"/>
            <w:vAlign w:val="center"/>
          </w:tcPr>
          <w:p w14:paraId="685E1562" w14:textId="77777777" w:rsidR="008D448A" w:rsidRPr="00915D84" w:rsidRDefault="0086670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7C673CDF" w14:textId="77777777" w:rsidR="008D448A" w:rsidRPr="00915D84" w:rsidRDefault="00866704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1F9722E9" w14:textId="77777777" w:rsidR="008D448A" w:rsidRPr="00915D84" w:rsidRDefault="00866704" w:rsidP="007E010E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Link Position #n</w:t>
            </w:r>
          </w:p>
        </w:tc>
        <w:tc>
          <w:tcPr>
            <w:tcW w:w="598" w:type="dxa"/>
            <w:vAlign w:val="center"/>
          </w:tcPr>
          <w:p w14:paraId="04230DB4" w14:textId="77777777" w:rsidR="008D448A" w:rsidRPr="00915D84" w:rsidRDefault="008D448A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D448A" w:rsidRPr="006F3883" w14:paraId="7382B9CD" w14:textId="77777777" w:rsidTr="007E010E">
        <w:trPr>
          <w:trHeight w:val="227"/>
        </w:trPr>
        <w:tc>
          <w:tcPr>
            <w:tcW w:w="1276" w:type="dxa"/>
            <w:gridSpan w:val="2"/>
            <w:vAlign w:val="center"/>
          </w:tcPr>
          <w:p w14:paraId="2FD060BA" w14:textId="77777777" w:rsidR="008D448A" w:rsidRPr="00AE23E7" w:rsidRDefault="008D448A" w:rsidP="007E010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681B869A" w14:textId="77777777" w:rsidR="008D448A" w:rsidRPr="00AE23E7" w:rsidRDefault="00AD2433" w:rsidP="00AD243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0307A348" w14:textId="77777777" w:rsidR="008D448A" w:rsidRPr="00AE23E7" w:rsidRDefault="008D448A" w:rsidP="007E010E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570FB2C2" w14:textId="77777777" w:rsidR="008D448A" w:rsidRPr="00AD2433" w:rsidRDefault="00AD2433" w:rsidP="00AD2433">
            <w:pPr>
              <w:ind w:rightChars="-22" w:right="-44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8 * 회피할 Link 개수</w:t>
            </w:r>
          </w:p>
        </w:tc>
        <w:tc>
          <w:tcPr>
            <w:tcW w:w="598" w:type="dxa"/>
            <w:vAlign w:val="center"/>
          </w:tcPr>
          <w:p w14:paraId="10499FC3" w14:textId="77777777" w:rsidR="008D448A" w:rsidRPr="002C31D2" w:rsidRDefault="008D448A" w:rsidP="007E010E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791EF5FD" w14:textId="77777777" w:rsidR="00DA25D7" w:rsidRDefault="00DA25D7">
      <w:pPr>
        <w:widowControl/>
        <w:spacing w:line="240" w:lineRule="auto"/>
        <w:jc w:val="left"/>
        <w:rPr>
          <w:rFonts w:hAnsi="굴림"/>
          <w:lang w:eastAsia="ko-KR"/>
        </w:rPr>
      </w:pPr>
    </w:p>
    <w:p w14:paraId="33CFE951" w14:textId="77777777" w:rsidR="00DA25D7" w:rsidRPr="00707A95" w:rsidRDefault="00DA25D7" w:rsidP="00DA25D7">
      <w:pPr>
        <w:pStyle w:val="5"/>
        <w:rPr>
          <w:lang w:eastAsia="ko-KR"/>
        </w:rPr>
      </w:pPr>
      <w:r w:rsidRPr="00707A95">
        <w:rPr>
          <w:rFonts w:hint="eastAsia"/>
          <w:lang w:eastAsia="ko-KR"/>
        </w:rPr>
        <w:t>선호</w:t>
      </w:r>
      <w:r w:rsidRPr="00707A95">
        <w:rPr>
          <w:rFonts w:hint="eastAsia"/>
          <w:lang w:eastAsia="ko-KR"/>
        </w:rPr>
        <w:t xml:space="preserve"> </w:t>
      </w:r>
      <w:r w:rsidRPr="00707A95">
        <w:rPr>
          <w:rFonts w:hint="eastAsia"/>
          <w:lang w:eastAsia="ko-KR"/>
        </w:rPr>
        <w:t>도로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5"/>
        <w:gridCol w:w="599"/>
        <w:gridCol w:w="425"/>
        <w:gridCol w:w="5120"/>
        <w:gridCol w:w="1037"/>
        <w:gridCol w:w="599"/>
      </w:tblGrid>
      <w:tr w:rsidR="00707A95" w:rsidRPr="00707A95" w14:paraId="68A8F3EF" w14:textId="77777777" w:rsidTr="00DA25D7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4A368C63" w14:textId="77777777" w:rsidR="00DA25D7" w:rsidRPr="00707A95" w:rsidRDefault="00DA25D7" w:rsidP="00DA25D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07A95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29B48224" w14:textId="77777777" w:rsidR="00DA25D7" w:rsidRPr="00707A95" w:rsidRDefault="00DA25D7" w:rsidP="00DA25D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07A95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0CF16032" w14:textId="77777777" w:rsidR="00DA25D7" w:rsidRPr="00707A95" w:rsidRDefault="00DA25D7" w:rsidP="00DA25D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07A95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23040BB9" w14:textId="77777777" w:rsidR="00DA25D7" w:rsidRPr="00707A95" w:rsidRDefault="00DA25D7" w:rsidP="00DA25D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07A95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gridSpan w:val="2"/>
            <w:shd w:val="clear" w:color="auto" w:fill="C0C0C0"/>
            <w:vAlign w:val="center"/>
          </w:tcPr>
          <w:p w14:paraId="6D427C77" w14:textId="77777777" w:rsidR="00DA25D7" w:rsidRPr="00707A95" w:rsidRDefault="00DA25D7" w:rsidP="00DA25D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07A95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2AADCD47" w14:textId="77777777" w:rsidR="00DA25D7" w:rsidRPr="00707A95" w:rsidRDefault="00DA25D7" w:rsidP="00DA25D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07A95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707A95" w:rsidRPr="00707A95" w14:paraId="1C37F33D" w14:textId="77777777" w:rsidTr="00427D8B">
        <w:trPr>
          <w:trHeight w:val="227"/>
        </w:trPr>
        <w:tc>
          <w:tcPr>
            <w:tcW w:w="568" w:type="dxa"/>
            <w:vAlign w:val="center"/>
          </w:tcPr>
          <w:p w14:paraId="34A2FB2E" w14:textId="77777777" w:rsidR="00081CB8" w:rsidRPr="00707A95" w:rsidRDefault="00081CB8" w:rsidP="00DA25D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8" w:type="dxa"/>
            <w:vAlign w:val="center"/>
          </w:tcPr>
          <w:p w14:paraId="6B8AE801" w14:textId="77777777" w:rsidR="00081CB8" w:rsidRPr="00707A95" w:rsidRDefault="00081CB8" w:rsidP="00DA25D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4AF35577" w14:textId="77777777" w:rsidR="00081CB8" w:rsidRPr="00707A95" w:rsidRDefault="008F0F0A" w:rsidP="00DA25D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/>
                <w:lang w:eastAsia="ko-KR"/>
              </w:rPr>
              <w:t>40</w:t>
            </w:r>
          </w:p>
        </w:tc>
        <w:tc>
          <w:tcPr>
            <w:tcW w:w="426" w:type="dxa"/>
            <w:vAlign w:val="center"/>
          </w:tcPr>
          <w:p w14:paraId="74228DAB" w14:textId="77777777" w:rsidR="00081CB8" w:rsidRPr="00707A95" w:rsidRDefault="008F0F0A" w:rsidP="00DA25D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/>
                <w:lang w:eastAsia="ko-KR"/>
              </w:rPr>
              <w:t>S</w:t>
            </w:r>
          </w:p>
        </w:tc>
        <w:tc>
          <w:tcPr>
            <w:tcW w:w="5224" w:type="dxa"/>
            <w:vAlign w:val="center"/>
          </w:tcPr>
          <w:p w14:paraId="6CA1D859" w14:textId="77777777" w:rsidR="00081CB8" w:rsidRPr="00707A95" w:rsidRDefault="00902D70" w:rsidP="00902D70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707A95">
              <w:rPr>
                <w:rFonts w:hAnsi="굴림" w:hint="eastAsia"/>
                <w:lang w:eastAsia="ko-KR"/>
              </w:rPr>
              <w:t>도로</w:t>
            </w:r>
            <w:r w:rsidR="008F0F0A" w:rsidRPr="00707A95">
              <w:rPr>
                <w:rFonts w:hAnsi="굴림" w:hint="eastAsia"/>
                <w:lang w:eastAsia="ko-KR"/>
              </w:rPr>
              <w:t>명칭</w:t>
            </w:r>
            <w:proofErr w:type="spellEnd"/>
          </w:p>
        </w:tc>
        <w:tc>
          <w:tcPr>
            <w:tcW w:w="993" w:type="dxa"/>
            <w:vMerge w:val="restart"/>
            <w:vAlign w:val="center"/>
          </w:tcPr>
          <w:p w14:paraId="17F5B8A8" w14:textId="77777777" w:rsidR="00081CB8" w:rsidRPr="00707A95" w:rsidRDefault="00081CB8" w:rsidP="00081CB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기본정보</w:t>
            </w:r>
          </w:p>
        </w:tc>
        <w:tc>
          <w:tcPr>
            <w:tcW w:w="598" w:type="dxa"/>
            <w:vAlign w:val="center"/>
          </w:tcPr>
          <w:p w14:paraId="48B9D547" w14:textId="77777777" w:rsidR="00081CB8" w:rsidRPr="00707A95" w:rsidRDefault="00081CB8" w:rsidP="00DA25D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07A95" w:rsidRPr="00707A95" w14:paraId="07C42A15" w14:textId="77777777" w:rsidTr="00427D8B">
        <w:trPr>
          <w:trHeight w:val="227"/>
        </w:trPr>
        <w:tc>
          <w:tcPr>
            <w:tcW w:w="568" w:type="dxa"/>
            <w:vAlign w:val="center"/>
          </w:tcPr>
          <w:p w14:paraId="297B3AF6" w14:textId="77777777" w:rsidR="00392B10" w:rsidRPr="00707A95" w:rsidRDefault="00280A20" w:rsidP="00DA25D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7791B400" w14:textId="77777777" w:rsidR="00392B10" w:rsidRPr="00707A95" w:rsidRDefault="00B151CC" w:rsidP="00DA25D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40</w:t>
            </w:r>
          </w:p>
        </w:tc>
        <w:tc>
          <w:tcPr>
            <w:tcW w:w="567" w:type="dxa"/>
            <w:vAlign w:val="center"/>
          </w:tcPr>
          <w:p w14:paraId="2BB34C87" w14:textId="77777777" w:rsidR="00392B10" w:rsidRPr="00707A95" w:rsidRDefault="008F0F0A" w:rsidP="00DA25D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188B9982" w14:textId="77777777" w:rsidR="00392B10" w:rsidRPr="00707A95" w:rsidRDefault="008F0F0A" w:rsidP="00DA25D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224" w:type="dxa"/>
            <w:vAlign w:val="center"/>
          </w:tcPr>
          <w:p w14:paraId="3E8CC820" w14:textId="77777777" w:rsidR="00392B10" w:rsidRPr="00707A95" w:rsidRDefault="008F0F0A" w:rsidP="00902D70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707A95">
              <w:rPr>
                <w:rFonts w:hAnsi="굴림" w:hint="eastAsia"/>
                <w:lang w:eastAsia="ko-KR"/>
              </w:rPr>
              <w:t>도로종별</w:t>
            </w:r>
            <w:proofErr w:type="spellEnd"/>
            <w:r w:rsidRPr="00707A95">
              <w:rPr>
                <w:rFonts w:hAnsi="굴림" w:hint="eastAsia"/>
                <w:lang w:eastAsia="ko-KR"/>
              </w:rPr>
              <w:t xml:space="preserve"> (</w:t>
            </w:r>
            <w:proofErr w:type="spellStart"/>
            <w:r w:rsidRPr="00707A95">
              <w:rPr>
                <w:rFonts w:hAnsi="굴림" w:hint="eastAsia"/>
                <w:lang w:eastAsia="ko-KR"/>
              </w:rPr>
              <w:t>미사용시</w:t>
            </w:r>
            <w:proofErr w:type="spellEnd"/>
            <w:r w:rsidRPr="00707A95">
              <w:rPr>
                <w:rFonts w:hAnsi="굴림" w:hint="eastAsia"/>
                <w:lang w:eastAsia="ko-KR"/>
              </w:rPr>
              <w:t xml:space="preserve"> </w:t>
            </w:r>
            <w:r w:rsidRPr="00707A95">
              <w:rPr>
                <w:rFonts w:hAnsi="굴림"/>
                <w:lang w:eastAsia="ko-KR"/>
              </w:rPr>
              <w:t>: 0xFF</w:t>
            </w:r>
            <w:r w:rsidRPr="00707A95">
              <w:rPr>
                <w:rFonts w:hAnsi="굴림" w:hint="eastAsia"/>
                <w:lang w:eastAsia="ko-KR"/>
              </w:rPr>
              <w:t>)</w:t>
            </w:r>
          </w:p>
        </w:tc>
        <w:tc>
          <w:tcPr>
            <w:tcW w:w="993" w:type="dxa"/>
            <w:vMerge/>
            <w:vAlign w:val="center"/>
          </w:tcPr>
          <w:p w14:paraId="39E63A6F" w14:textId="77777777" w:rsidR="00392B10" w:rsidRPr="00707A95" w:rsidRDefault="00392B10" w:rsidP="00DA25D7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505C80C0" w14:textId="77777777" w:rsidR="00392B10" w:rsidRPr="00707A95" w:rsidRDefault="008F0F0A" w:rsidP="00DA25D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(1)</w:t>
            </w:r>
          </w:p>
        </w:tc>
      </w:tr>
      <w:tr w:rsidR="00707A95" w:rsidRPr="00707A95" w14:paraId="625995F4" w14:textId="77777777" w:rsidTr="00427D8B">
        <w:trPr>
          <w:trHeight w:val="227"/>
        </w:trPr>
        <w:tc>
          <w:tcPr>
            <w:tcW w:w="568" w:type="dxa"/>
            <w:vAlign w:val="center"/>
          </w:tcPr>
          <w:p w14:paraId="0B8F236D" w14:textId="77777777" w:rsidR="00392B10" w:rsidRPr="00707A95" w:rsidRDefault="00280A20" w:rsidP="00DA25D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0D4EBE21" w14:textId="77777777" w:rsidR="00392B10" w:rsidRPr="00707A95" w:rsidRDefault="00B151CC" w:rsidP="00DA25D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41</w:t>
            </w:r>
          </w:p>
        </w:tc>
        <w:tc>
          <w:tcPr>
            <w:tcW w:w="567" w:type="dxa"/>
            <w:vAlign w:val="center"/>
          </w:tcPr>
          <w:p w14:paraId="20E0ADF0" w14:textId="77777777" w:rsidR="00392B10" w:rsidRPr="00707A95" w:rsidRDefault="008F0F0A" w:rsidP="00DA25D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667DA1A2" w14:textId="77777777" w:rsidR="00392B10" w:rsidRPr="00707A95" w:rsidRDefault="008F0F0A" w:rsidP="00DA25D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224" w:type="dxa"/>
            <w:vAlign w:val="center"/>
          </w:tcPr>
          <w:p w14:paraId="7CAEAEB2" w14:textId="77777777" w:rsidR="00392B10" w:rsidRPr="00707A95" w:rsidRDefault="008F0F0A" w:rsidP="00902D70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기존 경로 개수</w:t>
            </w:r>
          </w:p>
        </w:tc>
        <w:tc>
          <w:tcPr>
            <w:tcW w:w="993" w:type="dxa"/>
            <w:vMerge/>
            <w:vAlign w:val="center"/>
          </w:tcPr>
          <w:p w14:paraId="5470E39D" w14:textId="77777777" w:rsidR="00392B10" w:rsidRPr="00707A95" w:rsidRDefault="00392B10" w:rsidP="00DA25D7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09D8EF1B" w14:textId="77777777" w:rsidR="00392B10" w:rsidRPr="00707A95" w:rsidRDefault="00392B10" w:rsidP="00DA25D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07A95" w:rsidRPr="00707A95" w14:paraId="263CC252" w14:textId="77777777" w:rsidTr="00427D8B">
        <w:trPr>
          <w:trHeight w:val="227"/>
        </w:trPr>
        <w:tc>
          <w:tcPr>
            <w:tcW w:w="568" w:type="dxa"/>
            <w:tcBorders>
              <w:bottom w:val="single" w:sz="12" w:space="0" w:color="auto"/>
            </w:tcBorders>
            <w:vAlign w:val="center"/>
          </w:tcPr>
          <w:p w14:paraId="21DAA5DB" w14:textId="77777777" w:rsidR="008F0F0A" w:rsidRPr="00707A95" w:rsidRDefault="00280A20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8" w:type="dxa"/>
            <w:tcBorders>
              <w:bottom w:val="single" w:sz="12" w:space="0" w:color="auto"/>
            </w:tcBorders>
            <w:vAlign w:val="center"/>
          </w:tcPr>
          <w:p w14:paraId="5C1991D5" w14:textId="77777777" w:rsidR="008F0F0A" w:rsidRPr="00707A95" w:rsidRDefault="00B151CC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42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BFC78F6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tcBorders>
              <w:bottom w:val="single" w:sz="12" w:space="0" w:color="auto"/>
            </w:tcBorders>
            <w:vAlign w:val="center"/>
          </w:tcPr>
          <w:p w14:paraId="7FB9545F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224" w:type="dxa"/>
            <w:tcBorders>
              <w:bottom w:val="single" w:sz="12" w:space="0" w:color="auto"/>
            </w:tcBorders>
            <w:vAlign w:val="center"/>
          </w:tcPr>
          <w:p w14:paraId="03E6CD02" w14:textId="77777777" w:rsidR="008F0F0A" w:rsidRPr="00707A95" w:rsidRDefault="00860DBC" w:rsidP="008F0F0A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부가정보</w:t>
            </w:r>
          </w:p>
        </w:tc>
        <w:tc>
          <w:tcPr>
            <w:tcW w:w="993" w:type="dxa"/>
            <w:vMerge/>
            <w:tcBorders>
              <w:bottom w:val="single" w:sz="12" w:space="0" w:color="auto"/>
            </w:tcBorders>
            <w:vAlign w:val="center"/>
          </w:tcPr>
          <w:p w14:paraId="48536905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tcBorders>
              <w:bottom w:val="single" w:sz="12" w:space="0" w:color="auto"/>
            </w:tcBorders>
            <w:vAlign w:val="center"/>
          </w:tcPr>
          <w:p w14:paraId="42F0AD7F" w14:textId="77777777" w:rsidR="008F0F0A" w:rsidRPr="00707A95" w:rsidRDefault="00860DBC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(2)</w:t>
            </w:r>
          </w:p>
        </w:tc>
      </w:tr>
      <w:tr w:rsidR="00707A95" w:rsidRPr="00707A95" w14:paraId="112C576A" w14:textId="77777777" w:rsidTr="00427D8B">
        <w:trPr>
          <w:trHeight w:val="227"/>
        </w:trPr>
        <w:tc>
          <w:tcPr>
            <w:tcW w:w="568" w:type="dxa"/>
            <w:tcBorders>
              <w:top w:val="single" w:sz="12" w:space="0" w:color="auto"/>
            </w:tcBorders>
            <w:vAlign w:val="center"/>
          </w:tcPr>
          <w:p w14:paraId="03F78DD2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708" w:type="dxa"/>
            <w:tcBorders>
              <w:top w:val="single" w:sz="12" w:space="0" w:color="auto"/>
            </w:tcBorders>
            <w:vAlign w:val="center"/>
          </w:tcPr>
          <w:p w14:paraId="4B087673" w14:textId="77777777" w:rsidR="008F0F0A" w:rsidRPr="00707A95" w:rsidRDefault="00B151CC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44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1EB4E65B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single" w:sz="12" w:space="0" w:color="auto"/>
            </w:tcBorders>
            <w:vAlign w:val="center"/>
          </w:tcPr>
          <w:p w14:paraId="1CF5FCF7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224" w:type="dxa"/>
            <w:tcBorders>
              <w:top w:val="single" w:sz="12" w:space="0" w:color="auto"/>
            </w:tcBorders>
            <w:vAlign w:val="center"/>
          </w:tcPr>
          <w:p w14:paraId="23F64348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#</w:t>
            </w:r>
            <w:r w:rsidRPr="00707A95">
              <w:rPr>
                <w:rFonts w:hAnsi="굴림"/>
                <w:lang w:eastAsia="ko-KR"/>
              </w:rPr>
              <w:t xml:space="preserve">N </w:t>
            </w:r>
            <w:proofErr w:type="spellStart"/>
            <w:r w:rsidRPr="00707A95">
              <w:rPr>
                <w:rFonts w:hAnsi="굴림" w:hint="eastAsia"/>
                <w:lang w:eastAsia="ko-KR"/>
              </w:rPr>
              <w:t>경로길이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12" w:space="0" w:color="auto"/>
            </w:tcBorders>
            <w:vAlign w:val="center"/>
          </w:tcPr>
          <w:p w14:paraId="397FF9CC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경로 요약정보</w:t>
            </w:r>
          </w:p>
          <w:p w14:paraId="7D9EDC60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1~</w:t>
            </w:r>
            <w:r w:rsidRPr="00707A95">
              <w:rPr>
                <w:rFonts w:hAnsi="굴림"/>
                <w:lang w:eastAsia="ko-KR"/>
              </w:rPr>
              <w:t>9</w:t>
            </w:r>
            <w:r w:rsidRPr="00707A95">
              <w:rPr>
                <w:rFonts w:hAnsi="굴림" w:hint="eastAsia"/>
                <w:lang w:eastAsia="ko-KR"/>
              </w:rPr>
              <w:t>필드</w:t>
            </w:r>
          </w:p>
        </w:tc>
        <w:tc>
          <w:tcPr>
            <w:tcW w:w="598" w:type="dxa"/>
            <w:tcBorders>
              <w:top w:val="single" w:sz="12" w:space="0" w:color="auto"/>
            </w:tcBorders>
            <w:vAlign w:val="center"/>
          </w:tcPr>
          <w:p w14:paraId="527943D6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07A95" w:rsidRPr="00707A95" w14:paraId="01232AD7" w14:textId="77777777" w:rsidTr="00427D8B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  <w:vAlign w:val="center"/>
          </w:tcPr>
          <w:p w14:paraId="6D223BD9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555ED277" w14:textId="77777777" w:rsidR="008F0F0A" w:rsidRPr="00707A95" w:rsidRDefault="00B151CC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48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1BD08F5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3C0D5DCB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224" w:type="dxa"/>
            <w:tcBorders>
              <w:top w:val="single" w:sz="4" w:space="0" w:color="auto"/>
            </w:tcBorders>
            <w:vAlign w:val="center"/>
          </w:tcPr>
          <w:p w14:paraId="67D416D3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#</w:t>
            </w:r>
            <w:r w:rsidRPr="00707A95">
              <w:rPr>
                <w:rFonts w:hAnsi="굴림"/>
                <w:lang w:eastAsia="ko-KR"/>
              </w:rPr>
              <w:t xml:space="preserve">N </w:t>
            </w:r>
            <w:r w:rsidRPr="00707A95">
              <w:rPr>
                <w:rFonts w:hAnsi="굴림" w:hint="eastAsia"/>
                <w:lang w:eastAsia="ko-KR"/>
              </w:rPr>
              <w:t>소요시간</w:t>
            </w:r>
          </w:p>
        </w:tc>
        <w:tc>
          <w:tcPr>
            <w:tcW w:w="993" w:type="dxa"/>
            <w:vMerge/>
            <w:vAlign w:val="center"/>
          </w:tcPr>
          <w:p w14:paraId="4E7C93F0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tcBorders>
              <w:top w:val="single" w:sz="4" w:space="0" w:color="auto"/>
            </w:tcBorders>
            <w:vAlign w:val="center"/>
          </w:tcPr>
          <w:p w14:paraId="1C443E9F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07A95" w:rsidRPr="00707A95" w14:paraId="11EB1E9E" w14:textId="77777777" w:rsidTr="00427D8B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  <w:vAlign w:val="center"/>
          </w:tcPr>
          <w:p w14:paraId="3D2F1BC0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53485D95" w14:textId="77777777" w:rsidR="008F0F0A" w:rsidRPr="00707A95" w:rsidRDefault="00B151CC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52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1A3AF15A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6249C377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224" w:type="dxa"/>
            <w:tcBorders>
              <w:top w:val="single" w:sz="4" w:space="0" w:color="auto"/>
            </w:tcBorders>
            <w:vAlign w:val="center"/>
          </w:tcPr>
          <w:p w14:paraId="42DC87CB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#</w:t>
            </w:r>
            <w:r w:rsidRPr="00707A95">
              <w:rPr>
                <w:rFonts w:hAnsi="굴림"/>
                <w:lang w:eastAsia="ko-KR"/>
              </w:rPr>
              <w:t xml:space="preserve">N Ferry </w:t>
            </w:r>
            <w:r w:rsidRPr="00707A95">
              <w:rPr>
                <w:rFonts w:hAnsi="굴림" w:hint="eastAsia"/>
                <w:lang w:eastAsia="ko-KR"/>
              </w:rPr>
              <w:t>길이</w:t>
            </w:r>
          </w:p>
        </w:tc>
        <w:tc>
          <w:tcPr>
            <w:tcW w:w="993" w:type="dxa"/>
            <w:vMerge/>
            <w:vAlign w:val="center"/>
          </w:tcPr>
          <w:p w14:paraId="21524F3D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tcBorders>
              <w:top w:val="single" w:sz="4" w:space="0" w:color="auto"/>
            </w:tcBorders>
            <w:vAlign w:val="center"/>
          </w:tcPr>
          <w:p w14:paraId="6DB69E7D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07A95" w:rsidRPr="00707A95" w14:paraId="4668252C" w14:textId="77777777" w:rsidTr="00427D8B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  <w:vAlign w:val="center"/>
          </w:tcPr>
          <w:p w14:paraId="04025AF5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69682E63" w14:textId="77777777" w:rsidR="008F0F0A" w:rsidRPr="00707A95" w:rsidRDefault="00B151CC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56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5CC86D72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01B9452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224" w:type="dxa"/>
            <w:tcBorders>
              <w:top w:val="single" w:sz="4" w:space="0" w:color="auto"/>
            </w:tcBorders>
            <w:vAlign w:val="center"/>
          </w:tcPr>
          <w:p w14:paraId="0D15C278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#</w:t>
            </w:r>
            <w:r w:rsidRPr="00707A95">
              <w:rPr>
                <w:rFonts w:hAnsi="굴림"/>
                <w:lang w:eastAsia="ko-KR"/>
              </w:rPr>
              <w:t xml:space="preserve">N </w:t>
            </w:r>
            <w:r w:rsidRPr="00707A95">
              <w:rPr>
                <w:rFonts w:hAnsi="굴림" w:hint="eastAsia"/>
                <w:lang w:eastAsia="ko-KR"/>
              </w:rPr>
              <w:t>고속도로 길이</w:t>
            </w:r>
          </w:p>
        </w:tc>
        <w:tc>
          <w:tcPr>
            <w:tcW w:w="993" w:type="dxa"/>
            <w:vMerge/>
            <w:vAlign w:val="center"/>
          </w:tcPr>
          <w:p w14:paraId="16D21D4F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tcBorders>
              <w:top w:val="single" w:sz="4" w:space="0" w:color="auto"/>
            </w:tcBorders>
            <w:vAlign w:val="center"/>
          </w:tcPr>
          <w:p w14:paraId="15BB1D85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07A95" w:rsidRPr="00707A95" w14:paraId="6C0A62FE" w14:textId="77777777" w:rsidTr="00427D8B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  <w:vAlign w:val="center"/>
          </w:tcPr>
          <w:p w14:paraId="2466E91F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9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1B09FF77" w14:textId="77777777" w:rsidR="008F0F0A" w:rsidRPr="00707A95" w:rsidRDefault="00B151CC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60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99A2A5B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A57D2C1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224" w:type="dxa"/>
            <w:tcBorders>
              <w:top w:val="single" w:sz="4" w:space="0" w:color="auto"/>
            </w:tcBorders>
            <w:vAlign w:val="center"/>
          </w:tcPr>
          <w:p w14:paraId="763D0CF4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#</w:t>
            </w:r>
            <w:r w:rsidRPr="00707A95">
              <w:rPr>
                <w:rFonts w:hAnsi="굴림"/>
                <w:lang w:eastAsia="ko-KR"/>
              </w:rPr>
              <w:t xml:space="preserve">N </w:t>
            </w:r>
            <w:proofErr w:type="spellStart"/>
            <w:r w:rsidRPr="00707A95">
              <w:rPr>
                <w:rFonts w:hAnsi="굴림" w:hint="eastAsia"/>
                <w:lang w:eastAsia="ko-KR"/>
              </w:rPr>
              <w:t>도시고속</w:t>
            </w:r>
            <w:proofErr w:type="spellEnd"/>
            <w:r w:rsidRPr="00707A95">
              <w:rPr>
                <w:rFonts w:hAnsi="굴림" w:hint="eastAsia"/>
                <w:lang w:eastAsia="ko-KR"/>
              </w:rPr>
              <w:t xml:space="preserve"> 길이</w:t>
            </w:r>
          </w:p>
        </w:tc>
        <w:tc>
          <w:tcPr>
            <w:tcW w:w="993" w:type="dxa"/>
            <w:vMerge/>
            <w:vAlign w:val="center"/>
          </w:tcPr>
          <w:p w14:paraId="1F26DA7D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tcBorders>
              <w:top w:val="single" w:sz="4" w:space="0" w:color="auto"/>
            </w:tcBorders>
            <w:vAlign w:val="center"/>
          </w:tcPr>
          <w:p w14:paraId="3098ABFA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07A95" w:rsidRPr="00707A95" w14:paraId="5D53A208" w14:textId="77777777" w:rsidTr="00427D8B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  <w:vAlign w:val="center"/>
          </w:tcPr>
          <w:p w14:paraId="6584ADEC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2E11161F" w14:textId="77777777" w:rsidR="008F0F0A" w:rsidRPr="00707A95" w:rsidRDefault="00B151CC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64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08A5F81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377EB334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224" w:type="dxa"/>
            <w:tcBorders>
              <w:top w:val="single" w:sz="4" w:space="0" w:color="auto"/>
            </w:tcBorders>
            <w:vAlign w:val="center"/>
          </w:tcPr>
          <w:p w14:paraId="12AD957B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#</w:t>
            </w:r>
            <w:r w:rsidRPr="00707A95">
              <w:rPr>
                <w:rFonts w:hAnsi="굴림"/>
                <w:lang w:eastAsia="ko-KR"/>
              </w:rPr>
              <w:t xml:space="preserve">N </w:t>
            </w:r>
            <w:r w:rsidRPr="00707A95">
              <w:rPr>
                <w:rFonts w:hAnsi="굴림" w:hint="eastAsia"/>
                <w:lang w:eastAsia="ko-KR"/>
              </w:rPr>
              <w:t>국도 길이</w:t>
            </w:r>
          </w:p>
        </w:tc>
        <w:tc>
          <w:tcPr>
            <w:tcW w:w="993" w:type="dxa"/>
            <w:vMerge/>
            <w:vAlign w:val="center"/>
          </w:tcPr>
          <w:p w14:paraId="284C3D04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tcBorders>
              <w:top w:val="single" w:sz="4" w:space="0" w:color="auto"/>
            </w:tcBorders>
            <w:vAlign w:val="center"/>
          </w:tcPr>
          <w:p w14:paraId="0FCD982D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07A95" w:rsidRPr="00707A95" w14:paraId="30F6820F" w14:textId="77777777" w:rsidTr="00427D8B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  <w:vAlign w:val="center"/>
          </w:tcPr>
          <w:p w14:paraId="6C7BE2C6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1</w:t>
            </w:r>
            <w:r w:rsidRPr="00707A95">
              <w:rPr>
                <w:rFonts w:hAnsi="굴림"/>
                <w:lang w:eastAsia="ko-KR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67B7A5E9" w14:textId="77777777" w:rsidR="008F0F0A" w:rsidRPr="00707A95" w:rsidRDefault="00B151CC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68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B64CFB6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35813A75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224" w:type="dxa"/>
            <w:tcBorders>
              <w:top w:val="single" w:sz="4" w:space="0" w:color="auto"/>
            </w:tcBorders>
            <w:vAlign w:val="center"/>
          </w:tcPr>
          <w:p w14:paraId="39AC5CF7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#</w:t>
            </w:r>
            <w:r w:rsidRPr="00707A95">
              <w:rPr>
                <w:rFonts w:hAnsi="굴림"/>
                <w:lang w:eastAsia="ko-KR"/>
              </w:rPr>
              <w:t xml:space="preserve">N </w:t>
            </w:r>
            <w:r w:rsidRPr="00707A95">
              <w:rPr>
                <w:rFonts w:hAnsi="굴림" w:hint="eastAsia"/>
                <w:lang w:eastAsia="ko-KR"/>
              </w:rPr>
              <w:t>지방도 길이</w:t>
            </w:r>
          </w:p>
        </w:tc>
        <w:tc>
          <w:tcPr>
            <w:tcW w:w="993" w:type="dxa"/>
            <w:vMerge/>
            <w:vAlign w:val="center"/>
          </w:tcPr>
          <w:p w14:paraId="24774DFE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tcBorders>
              <w:top w:val="single" w:sz="4" w:space="0" w:color="auto"/>
            </w:tcBorders>
            <w:vAlign w:val="center"/>
          </w:tcPr>
          <w:p w14:paraId="0FF7D015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07A95" w:rsidRPr="00707A95" w14:paraId="3956770B" w14:textId="77777777" w:rsidTr="00427D8B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  <w:vAlign w:val="center"/>
          </w:tcPr>
          <w:p w14:paraId="7BE83769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1</w:t>
            </w:r>
            <w:r w:rsidRPr="00707A95">
              <w:rPr>
                <w:rFonts w:hAnsi="굴림"/>
                <w:lang w:eastAsia="ko-KR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16A2BFAB" w14:textId="77777777" w:rsidR="008F0F0A" w:rsidRPr="00707A95" w:rsidRDefault="00B151CC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72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C9FB4CC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5E7E05C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224" w:type="dxa"/>
            <w:tcBorders>
              <w:top w:val="single" w:sz="4" w:space="0" w:color="auto"/>
            </w:tcBorders>
            <w:vAlign w:val="center"/>
          </w:tcPr>
          <w:p w14:paraId="7B96F2C6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#</w:t>
            </w:r>
            <w:r w:rsidRPr="00707A95">
              <w:rPr>
                <w:rFonts w:hAnsi="굴림"/>
                <w:lang w:eastAsia="ko-KR"/>
              </w:rPr>
              <w:t xml:space="preserve">N </w:t>
            </w:r>
            <w:r w:rsidRPr="00707A95">
              <w:rPr>
                <w:rFonts w:hAnsi="굴림" w:hint="eastAsia"/>
                <w:lang w:eastAsia="ko-KR"/>
              </w:rPr>
              <w:t>일반도로 길이</w:t>
            </w:r>
          </w:p>
        </w:tc>
        <w:tc>
          <w:tcPr>
            <w:tcW w:w="993" w:type="dxa"/>
            <w:vMerge/>
            <w:vAlign w:val="center"/>
          </w:tcPr>
          <w:p w14:paraId="68EC8F76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tcBorders>
              <w:top w:val="single" w:sz="4" w:space="0" w:color="auto"/>
            </w:tcBorders>
            <w:vAlign w:val="center"/>
          </w:tcPr>
          <w:p w14:paraId="564893AF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07A95" w:rsidRPr="00707A95" w14:paraId="14AF44A3" w14:textId="77777777" w:rsidTr="00427D8B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  <w:vAlign w:val="center"/>
          </w:tcPr>
          <w:p w14:paraId="4521AC00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1</w:t>
            </w:r>
            <w:r w:rsidRPr="00707A95">
              <w:rPr>
                <w:rFonts w:hAnsi="굴림"/>
                <w:lang w:eastAsia="ko-KR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37D04F05" w14:textId="77777777" w:rsidR="008F0F0A" w:rsidRPr="00707A95" w:rsidRDefault="00B151CC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76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D74568C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032909A3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224" w:type="dxa"/>
            <w:tcBorders>
              <w:top w:val="single" w:sz="4" w:space="0" w:color="auto"/>
            </w:tcBorders>
            <w:vAlign w:val="center"/>
          </w:tcPr>
          <w:p w14:paraId="58635E59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#</w:t>
            </w:r>
            <w:r w:rsidRPr="00707A95">
              <w:rPr>
                <w:rFonts w:hAnsi="굴림"/>
                <w:lang w:eastAsia="ko-KR"/>
              </w:rPr>
              <w:t xml:space="preserve">N </w:t>
            </w:r>
            <w:r w:rsidRPr="00707A95">
              <w:rPr>
                <w:rFonts w:hAnsi="굴림" w:hint="eastAsia"/>
                <w:lang w:eastAsia="ko-KR"/>
              </w:rPr>
              <w:t>자동차 전용 도로 길이</w:t>
            </w:r>
          </w:p>
        </w:tc>
        <w:tc>
          <w:tcPr>
            <w:tcW w:w="993" w:type="dxa"/>
            <w:vMerge/>
            <w:vAlign w:val="center"/>
          </w:tcPr>
          <w:p w14:paraId="772755A5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tcBorders>
              <w:top w:val="single" w:sz="4" w:space="0" w:color="auto"/>
            </w:tcBorders>
            <w:vAlign w:val="center"/>
          </w:tcPr>
          <w:p w14:paraId="3B0D9F91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07A95" w:rsidRPr="00707A95" w14:paraId="2AE5DE9E" w14:textId="77777777" w:rsidTr="00C21812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  <w:vAlign w:val="center"/>
          </w:tcPr>
          <w:p w14:paraId="22E8D538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1</w:t>
            </w:r>
            <w:r w:rsidRPr="00707A95">
              <w:rPr>
                <w:rFonts w:hAnsi="굴림"/>
                <w:lang w:eastAsia="ko-KR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59487B11" w14:textId="77777777" w:rsidR="008F0F0A" w:rsidRPr="00707A95" w:rsidRDefault="00B151CC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80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CA61E15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BDCDC7B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tcBorders>
              <w:top w:val="single" w:sz="4" w:space="0" w:color="auto"/>
            </w:tcBorders>
            <w:vAlign w:val="center"/>
          </w:tcPr>
          <w:p w14:paraId="03030DCA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#</w:t>
            </w:r>
            <w:r w:rsidRPr="00707A95">
              <w:rPr>
                <w:rFonts w:hAnsi="굴림"/>
                <w:lang w:eastAsia="ko-KR"/>
              </w:rPr>
              <w:t xml:space="preserve">N </w:t>
            </w:r>
            <w:r w:rsidRPr="00707A95">
              <w:rPr>
                <w:rFonts w:hAnsi="굴림" w:hint="eastAsia"/>
                <w:lang w:eastAsia="ko-KR"/>
              </w:rPr>
              <w:t>부가정보(</w:t>
            </w:r>
            <w:r w:rsidRPr="00707A95">
              <w:rPr>
                <w:rFonts w:hAnsi="굴림"/>
                <w:lang w:eastAsia="ko-KR"/>
              </w:rPr>
              <w:t>Reserved</w:t>
            </w:r>
            <w:r w:rsidRPr="00707A95">
              <w:rPr>
                <w:rFonts w:hAnsi="굴림" w:hint="eastAsia"/>
                <w:lang w:eastAsia="ko-KR"/>
              </w:rPr>
              <w:t>)</w:t>
            </w:r>
          </w:p>
        </w:tc>
        <w:tc>
          <w:tcPr>
            <w:tcW w:w="598" w:type="dxa"/>
            <w:tcBorders>
              <w:top w:val="single" w:sz="4" w:space="0" w:color="auto"/>
            </w:tcBorders>
            <w:vAlign w:val="center"/>
          </w:tcPr>
          <w:p w14:paraId="2734AD37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07A95" w:rsidRPr="00707A95" w14:paraId="391F07BD" w14:textId="77777777" w:rsidTr="00C21812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  <w:vAlign w:val="center"/>
          </w:tcPr>
          <w:p w14:paraId="4F9A1064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1</w:t>
            </w:r>
            <w:r w:rsidRPr="00707A95">
              <w:rPr>
                <w:rFonts w:hAnsi="굴림"/>
                <w:lang w:eastAsia="ko-KR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6473A09F" w14:textId="77777777" w:rsidR="008F0F0A" w:rsidRPr="00707A95" w:rsidRDefault="00B151CC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84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2E5DADD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070A27BB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gridSpan w:val="2"/>
            <w:tcBorders>
              <w:top w:val="single" w:sz="4" w:space="0" w:color="auto"/>
            </w:tcBorders>
            <w:vAlign w:val="center"/>
          </w:tcPr>
          <w:p w14:paraId="2BA2E370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#</w:t>
            </w:r>
            <w:r w:rsidRPr="00707A95">
              <w:rPr>
                <w:rFonts w:hAnsi="굴림"/>
                <w:lang w:eastAsia="ko-KR"/>
              </w:rPr>
              <w:t>N</w:t>
            </w:r>
            <w:r w:rsidRPr="00707A95">
              <w:rPr>
                <w:rFonts w:hAnsi="굴림" w:hint="eastAsia"/>
                <w:lang w:eastAsia="ko-KR"/>
              </w:rPr>
              <w:t xml:space="preserve"> </w:t>
            </w:r>
            <w:proofErr w:type="spellStart"/>
            <w:r w:rsidRPr="00707A95">
              <w:rPr>
                <w:rFonts w:hAnsi="굴림" w:hint="eastAsia"/>
                <w:lang w:eastAsia="ko-KR"/>
              </w:rPr>
              <w:t>기존경로</w:t>
            </w:r>
            <w:proofErr w:type="spellEnd"/>
            <w:r w:rsidRPr="00707A95">
              <w:rPr>
                <w:rFonts w:hAnsi="굴림" w:hint="eastAsia"/>
                <w:lang w:eastAsia="ko-KR"/>
              </w:rPr>
              <w:t xml:space="preserve"> </w:t>
            </w:r>
            <w:r w:rsidRPr="00707A95">
              <w:rPr>
                <w:rFonts w:hAnsi="굴림"/>
                <w:lang w:eastAsia="ko-KR"/>
              </w:rPr>
              <w:t xml:space="preserve">Link </w:t>
            </w:r>
            <w:r w:rsidRPr="00707A95">
              <w:rPr>
                <w:rFonts w:hAnsi="굴림" w:hint="eastAsia"/>
                <w:lang w:eastAsia="ko-KR"/>
              </w:rPr>
              <w:t>개수</w:t>
            </w:r>
          </w:p>
        </w:tc>
        <w:tc>
          <w:tcPr>
            <w:tcW w:w="598" w:type="dxa"/>
            <w:tcBorders>
              <w:top w:val="single" w:sz="4" w:space="0" w:color="auto"/>
            </w:tcBorders>
            <w:vAlign w:val="center"/>
          </w:tcPr>
          <w:p w14:paraId="22FC0380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07A95" w:rsidRPr="00707A95" w14:paraId="6FA18080" w14:textId="77777777" w:rsidTr="00C21812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  <w:vAlign w:val="center"/>
          </w:tcPr>
          <w:p w14:paraId="7678A703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1</w:t>
            </w:r>
            <w:r w:rsidRPr="00707A95">
              <w:rPr>
                <w:rFonts w:hAnsi="굴림"/>
                <w:lang w:eastAsia="ko-KR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0DAC17A0" w14:textId="77777777" w:rsidR="008F0F0A" w:rsidRPr="00707A95" w:rsidRDefault="00B151CC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88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1E132095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N</w:t>
            </w: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ED5A43B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O</w:t>
            </w:r>
          </w:p>
        </w:tc>
        <w:tc>
          <w:tcPr>
            <w:tcW w:w="6217" w:type="dxa"/>
            <w:gridSpan w:val="2"/>
            <w:tcBorders>
              <w:top w:val="single" w:sz="4" w:space="0" w:color="auto"/>
            </w:tcBorders>
            <w:vAlign w:val="center"/>
          </w:tcPr>
          <w:p w14:paraId="450A5CCD" w14:textId="77777777" w:rsidR="008F0F0A" w:rsidRPr="00707A95" w:rsidRDefault="008F0F0A" w:rsidP="008F0F0A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#</w:t>
            </w:r>
            <w:r w:rsidRPr="00707A95">
              <w:rPr>
                <w:rFonts w:hAnsi="굴림"/>
                <w:lang w:eastAsia="ko-KR"/>
              </w:rPr>
              <w:t>N</w:t>
            </w:r>
            <w:r w:rsidRPr="00707A95">
              <w:rPr>
                <w:rFonts w:hAnsi="굴림" w:hint="eastAsia"/>
                <w:lang w:eastAsia="ko-KR"/>
              </w:rPr>
              <w:t xml:space="preserve"> </w:t>
            </w:r>
            <w:proofErr w:type="spellStart"/>
            <w:r w:rsidRPr="00707A95">
              <w:rPr>
                <w:rFonts w:hAnsi="굴림" w:hint="eastAsia"/>
                <w:lang w:eastAsia="ko-KR"/>
              </w:rPr>
              <w:t>기존경로</w:t>
            </w:r>
            <w:proofErr w:type="spellEnd"/>
            <w:r w:rsidRPr="00707A95">
              <w:rPr>
                <w:rFonts w:hAnsi="굴림" w:hint="eastAsia"/>
                <w:lang w:eastAsia="ko-KR"/>
              </w:rPr>
              <w:t xml:space="preserve"> </w:t>
            </w:r>
            <w:r w:rsidRPr="00707A95">
              <w:rPr>
                <w:rFonts w:hint="eastAsia"/>
                <w:lang w:eastAsia="ko-KR"/>
              </w:rPr>
              <w:t>Link List (</w:t>
            </w:r>
            <w:hyperlink w:anchor="_Link" w:history="1">
              <w:r w:rsidRPr="00707A95">
                <w:rPr>
                  <w:rStyle w:val="af1"/>
                  <w:rFonts w:hint="eastAsia"/>
                  <w:color w:val="auto"/>
                  <w:lang w:eastAsia="ko-KR"/>
                </w:rPr>
                <w:t>1.2.2.</w:t>
              </w:r>
              <w:r w:rsidRPr="00707A95">
                <w:rPr>
                  <w:rStyle w:val="af1"/>
                  <w:color w:val="auto"/>
                  <w:lang w:eastAsia="ko-KR"/>
                </w:rPr>
                <w:t>2.</w:t>
              </w:r>
              <w:r w:rsidRPr="00707A95">
                <w:rPr>
                  <w:rStyle w:val="af1"/>
                  <w:rFonts w:hint="eastAsia"/>
                  <w:color w:val="auto"/>
                  <w:lang w:eastAsia="ko-KR"/>
                </w:rPr>
                <w:t>7</w:t>
              </w:r>
            </w:hyperlink>
            <w:r w:rsidRPr="00707A95">
              <w:rPr>
                <w:rFonts w:hint="eastAsia"/>
                <w:lang w:eastAsia="ko-KR"/>
              </w:rPr>
              <w:t xml:space="preserve"> 참조)</w:t>
            </w:r>
          </w:p>
        </w:tc>
        <w:tc>
          <w:tcPr>
            <w:tcW w:w="598" w:type="dxa"/>
            <w:tcBorders>
              <w:top w:val="single" w:sz="4" w:space="0" w:color="auto"/>
            </w:tcBorders>
            <w:vAlign w:val="center"/>
          </w:tcPr>
          <w:p w14:paraId="3996F77E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07A95" w:rsidRPr="00707A95" w14:paraId="027FD094" w14:textId="77777777" w:rsidTr="00DA25D7">
        <w:trPr>
          <w:trHeight w:val="227"/>
        </w:trPr>
        <w:tc>
          <w:tcPr>
            <w:tcW w:w="1276" w:type="dxa"/>
            <w:gridSpan w:val="2"/>
            <w:vAlign w:val="center"/>
          </w:tcPr>
          <w:p w14:paraId="21CBA5A3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1C9E30DD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7BC54F2B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gridSpan w:val="2"/>
            <w:vAlign w:val="center"/>
          </w:tcPr>
          <w:p w14:paraId="5B7B305C" w14:textId="77777777" w:rsidR="008F0F0A" w:rsidRPr="00707A95" w:rsidRDefault="008F0F0A" w:rsidP="008F0F0A">
            <w:pPr>
              <w:ind w:rightChars="-22" w:right="-44"/>
              <w:rPr>
                <w:rFonts w:hAnsi="굴림"/>
                <w:b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1FFB307C" w14:textId="77777777" w:rsidR="008F0F0A" w:rsidRPr="00707A95" w:rsidRDefault="008F0F0A" w:rsidP="008F0F0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7C7174D6" w14:textId="77777777" w:rsidR="00657065" w:rsidRPr="00707A95" w:rsidRDefault="00E61748" w:rsidP="00657065">
      <w:pPr>
        <w:pStyle w:val="af7"/>
        <w:numPr>
          <w:ilvl w:val="0"/>
          <w:numId w:val="27"/>
        </w:numPr>
        <w:ind w:leftChars="0"/>
        <w:rPr>
          <w:lang w:eastAsia="ko-KR"/>
        </w:rPr>
      </w:pPr>
      <w:r w:rsidRPr="00707A95">
        <w:rPr>
          <w:rFonts w:hint="eastAsia"/>
          <w:lang w:eastAsia="ko-KR"/>
        </w:rPr>
        <w:t>도로 종별</w:t>
      </w:r>
    </w:p>
    <w:tbl>
      <w:tblPr>
        <w:tblW w:w="850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0"/>
        <w:gridCol w:w="6048"/>
        <w:gridCol w:w="617"/>
      </w:tblGrid>
      <w:tr w:rsidR="00707A95" w:rsidRPr="00707A95" w14:paraId="5F217C59" w14:textId="77777777" w:rsidTr="00902D70">
        <w:tc>
          <w:tcPr>
            <w:tcW w:w="1842" w:type="dxa"/>
            <w:shd w:val="pct25" w:color="auto" w:fill="auto"/>
            <w:vAlign w:val="center"/>
          </w:tcPr>
          <w:p w14:paraId="279C22FE" w14:textId="77777777" w:rsidR="008F7971" w:rsidRPr="00707A95" w:rsidRDefault="008F7971" w:rsidP="00F61C45">
            <w:pPr>
              <w:ind w:rightChars="-22" w:right="-44"/>
              <w:jc w:val="center"/>
              <w:rPr>
                <w:b/>
                <w:lang w:eastAsia="ko-KR"/>
              </w:rPr>
            </w:pPr>
            <w:proofErr w:type="spellStart"/>
            <w:r w:rsidRPr="00707A95">
              <w:rPr>
                <w:rFonts w:hint="eastAsia"/>
                <w:b/>
                <w:lang w:eastAsia="ko-KR"/>
              </w:rPr>
              <w:t>도로종별</w:t>
            </w:r>
            <w:proofErr w:type="spellEnd"/>
            <w:r w:rsidRPr="00707A95">
              <w:rPr>
                <w:rFonts w:hint="eastAsia"/>
                <w:b/>
                <w:lang w:eastAsia="ko-KR"/>
              </w:rPr>
              <w:t>Code</w:t>
            </w:r>
          </w:p>
        </w:tc>
        <w:tc>
          <w:tcPr>
            <w:tcW w:w="6090" w:type="dxa"/>
            <w:shd w:val="pct25" w:color="auto" w:fill="auto"/>
          </w:tcPr>
          <w:p w14:paraId="2BF72E63" w14:textId="77777777" w:rsidR="008F7971" w:rsidRPr="00707A95" w:rsidRDefault="008F7971" w:rsidP="00F61C45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707A95">
              <w:rPr>
                <w:rFonts w:hint="eastAsia"/>
                <w:b/>
                <w:lang w:eastAsia="ko-KR"/>
              </w:rPr>
              <w:t>내 용</w:t>
            </w:r>
          </w:p>
        </w:tc>
        <w:tc>
          <w:tcPr>
            <w:tcW w:w="573" w:type="dxa"/>
            <w:shd w:val="pct25" w:color="auto" w:fill="auto"/>
          </w:tcPr>
          <w:p w14:paraId="44BB43B6" w14:textId="77777777" w:rsidR="008F7971" w:rsidRPr="00707A95" w:rsidRDefault="008F7971" w:rsidP="00F61C45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707A95">
              <w:rPr>
                <w:rFonts w:hint="eastAsia"/>
                <w:b/>
                <w:lang w:eastAsia="ko-KR"/>
              </w:rPr>
              <w:t>비고</w:t>
            </w:r>
          </w:p>
        </w:tc>
      </w:tr>
      <w:tr w:rsidR="00707A95" w:rsidRPr="00707A95" w14:paraId="6FDF9248" w14:textId="77777777" w:rsidTr="00902D70">
        <w:tc>
          <w:tcPr>
            <w:tcW w:w="1842" w:type="dxa"/>
            <w:vAlign w:val="center"/>
          </w:tcPr>
          <w:p w14:paraId="22AC5D5E" w14:textId="77777777" w:rsidR="00B16B0D" w:rsidRPr="00707A95" w:rsidRDefault="00B16B0D" w:rsidP="00F61C45">
            <w:pPr>
              <w:ind w:rightChars="-22" w:right="-44"/>
              <w:jc w:val="center"/>
              <w:rPr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1</w:t>
            </w:r>
          </w:p>
        </w:tc>
        <w:tc>
          <w:tcPr>
            <w:tcW w:w="6090" w:type="dxa"/>
            <w:vAlign w:val="center"/>
          </w:tcPr>
          <w:p w14:paraId="49869C5D" w14:textId="77777777" w:rsidR="00B16B0D" w:rsidRPr="00707A95" w:rsidRDefault="00B16B0D" w:rsidP="00F61C45">
            <w:pPr>
              <w:ind w:rightChars="-22" w:right="-44"/>
              <w:jc w:val="center"/>
              <w:rPr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고속 도로</w:t>
            </w:r>
          </w:p>
        </w:tc>
        <w:tc>
          <w:tcPr>
            <w:tcW w:w="573" w:type="dxa"/>
            <w:vAlign w:val="center"/>
          </w:tcPr>
          <w:p w14:paraId="4C2984FC" w14:textId="77777777" w:rsidR="00B16B0D" w:rsidRPr="00707A95" w:rsidRDefault="00B16B0D" w:rsidP="00F61C45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707A95" w:rsidRPr="00707A95" w14:paraId="3B52A19A" w14:textId="77777777" w:rsidTr="00902D70">
        <w:tc>
          <w:tcPr>
            <w:tcW w:w="1842" w:type="dxa"/>
            <w:vAlign w:val="center"/>
          </w:tcPr>
          <w:p w14:paraId="6EFBD315" w14:textId="77777777" w:rsidR="00B16B0D" w:rsidRPr="00707A95" w:rsidRDefault="00B16B0D" w:rsidP="00F61C45">
            <w:pPr>
              <w:ind w:rightChars="-22" w:right="-44"/>
              <w:jc w:val="center"/>
              <w:rPr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2</w:t>
            </w:r>
          </w:p>
        </w:tc>
        <w:tc>
          <w:tcPr>
            <w:tcW w:w="6090" w:type="dxa"/>
            <w:vAlign w:val="center"/>
          </w:tcPr>
          <w:p w14:paraId="4DDDC171" w14:textId="77777777" w:rsidR="00B16B0D" w:rsidRPr="00707A95" w:rsidRDefault="00B16B0D" w:rsidP="00F61C45">
            <w:pPr>
              <w:ind w:rightChars="-22" w:right="-44"/>
              <w:jc w:val="center"/>
              <w:rPr>
                <w:lang w:eastAsia="ko-KR"/>
              </w:rPr>
            </w:pPr>
            <w:proofErr w:type="spellStart"/>
            <w:r w:rsidRPr="00707A95">
              <w:rPr>
                <w:rFonts w:hint="eastAsia"/>
                <w:lang w:eastAsia="ko-KR"/>
              </w:rPr>
              <w:t>도시고속화</w:t>
            </w:r>
            <w:proofErr w:type="spellEnd"/>
            <w:r w:rsidRPr="00707A95">
              <w:rPr>
                <w:rFonts w:hint="eastAsia"/>
                <w:lang w:eastAsia="ko-KR"/>
              </w:rPr>
              <w:t xml:space="preserve"> 도로</w:t>
            </w:r>
          </w:p>
        </w:tc>
        <w:tc>
          <w:tcPr>
            <w:tcW w:w="573" w:type="dxa"/>
          </w:tcPr>
          <w:p w14:paraId="4F52ECC8" w14:textId="77777777" w:rsidR="00B16B0D" w:rsidRPr="00707A95" w:rsidRDefault="00B16B0D" w:rsidP="00F61C45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707A95" w:rsidRPr="00707A95" w14:paraId="57A6447A" w14:textId="77777777" w:rsidTr="00902D70">
        <w:tc>
          <w:tcPr>
            <w:tcW w:w="1842" w:type="dxa"/>
            <w:vAlign w:val="center"/>
          </w:tcPr>
          <w:p w14:paraId="6C0E6ED4" w14:textId="77777777" w:rsidR="00B16B0D" w:rsidRPr="00707A95" w:rsidRDefault="00B16B0D" w:rsidP="00F61C45">
            <w:pPr>
              <w:ind w:rightChars="-22" w:right="-44"/>
              <w:jc w:val="center"/>
              <w:rPr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3</w:t>
            </w:r>
          </w:p>
        </w:tc>
        <w:tc>
          <w:tcPr>
            <w:tcW w:w="6090" w:type="dxa"/>
            <w:vAlign w:val="center"/>
          </w:tcPr>
          <w:p w14:paraId="00BEABB6" w14:textId="77777777" w:rsidR="00B16B0D" w:rsidRPr="00707A95" w:rsidRDefault="00B16B0D" w:rsidP="00F61C45">
            <w:pPr>
              <w:ind w:rightChars="-22" w:right="-44"/>
              <w:jc w:val="center"/>
              <w:rPr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국도</w:t>
            </w:r>
          </w:p>
        </w:tc>
        <w:tc>
          <w:tcPr>
            <w:tcW w:w="573" w:type="dxa"/>
          </w:tcPr>
          <w:p w14:paraId="2DCE1FCA" w14:textId="77777777" w:rsidR="00B16B0D" w:rsidRPr="00707A95" w:rsidRDefault="00B16B0D" w:rsidP="00F61C45">
            <w:pPr>
              <w:ind w:rightChars="-22" w:right="-44"/>
              <w:jc w:val="center"/>
              <w:rPr>
                <w:lang w:eastAsia="ko-KR"/>
              </w:rPr>
            </w:pPr>
          </w:p>
        </w:tc>
      </w:tr>
    </w:tbl>
    <w:p w14:paraId="209DD53A" w14:textId="77777777" w:rsidR="00CE6DD4" w:rsidRPr="00707A95" w:rsidRDefault="00CE6DD4" w:rsidP="008F7971">
      <w:pPr>
        <w:pStyle w:val="af7"/>
        <w:numPr>
          <w:ilvl w:val="0"/>
          <w:numId w:val="27"/>
        </w:numPr>
        <w:ind w:leftChars="0"/>
        <w:rPr>
          <w:lang w:eastAsia="ko-KR"/>
        </w:rPr>
      </w:pPr>
      <w:r w:rsidRPr="00707A95">
        <w:rPr>
          <w:rFonts w:hint="eastAsia"/>
          <w:lang w:eastAsia="ko-KR"/>
        </w:rPr>
        <w:t>부가정보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258"/>
        <w:gridCol w:w="5049"/>
        <w:gridCol w:w="599"/>
      </w:tblGrid>
      <w:tr w:rsidR="00902D70" w:rsidRPr="00DA7255" w14:paraId="6BF17C50" w14:textId="77777777" w:rsidTr="00B151CC">
        <w:trPr>
          <w:trHeight w:val="320"/>
        </w:trPr>
        <w:tc>
          <w:tcPr>
            <w:tcW w:w="555" w:type="dxa"/>
            <w:shd w:val="clear" w:color="auto" w:fill="C0C0C0"/>
          </w:tcPr>
          <w:p w14:paraId="6209C638" w14:textId="77777777" w:rsidR="00902D70" w:rsidRPr="00707A95" w:rsidRDefault="00902D70" w:rsidP="00902D70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280" w:type="dxa"/>
            <w:shd w:val="clear" w:color="auto" w:fill="C0C0C0"/>
          </w:tcPr>
          <w:p w14:paraId="2C063C5E" w14:textId="77777777" w:rsidR="00902D70" w:rsidRPr="00707A95" w:rsidRDefault="00902D70" w:rsidP="00902D70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5103" w:type="dxa"/>
            <w:shd w:val="clear" w:color="auto" w:fill="C0C0C0"/>
          </w:tcPr>
          <w:p w14:paraId="0646BCD1" w14:textId="77777777" w:rsidR="00902D70" w:rsidRPr="00707A95" w:rsidRDefault="00902D70" w:rsidP="00902D70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67" w:type="dxa"/>
            <w:shd w:val="clear" w:color="auto" w:fill="C0C0C0"/>
          </w:tcPr>
          <w:p w14:paraId="62C64928" w14:textId="77777777" w:rsidR="00902D70" w:rsidRPr="00707A95" w:rsidRDefault="00902D70" w:rsidP="00902D70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902D70" w:rsidRPr="00DA7255" w14:paraId="1FB82DAF" w14:textId="77777777" w:rsidTr="00B151CC">
        <w:trPr>
          <w:trHeight w:val="308"/>
        </w:trPr>
        <w:tc>
          <w:tcPr>
            <w:tcW w:w="555" w:type="dxa"/>
            <w:vAlign w:val="center"/>
          </w:tcPr>
          <w:p w14:paraId="2A3B01C6" w14:textId="77777777" w:rsidR="00902D70" w:rsidRPr="00707A95" w:rsidRDefault="00902D70" w:rsidP="00902D7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2280" w:type="dxa"/>
            <w:vAlign w:val="center"/>
          </w:tcPr>
          <w:p w14:paraId="34BFD462" w14:textId="77777777" w:rsidR="00902D70" w:rsidRPr="00B16B0D" w:rsidRDefault="00720F51" w:rsidP="00902D70">
            <w:pPr>
              <w:jc w:val="center"/>
              <w:rPr>
                <w:color w:val="FF0000"/>
              </w:rPr>
            </w:pPr>
            <w:r w:rsidRPr="00B151CC">
              <w:rPr>
                <w:rFonts w:hAnsi="굴림" w:hint="eastAsia"/>
                <w:lang w:eastAsia="ko-KR"/>
              </w:rPr>
              <w:t xml:space="preserve">0000 0000 </w:t>
            </w:r>
            <w:r w:rsidR="00902D70" w:rsidRPr="00B151CC">
              <w:rPr>
                <w:rFonts w:hAnsi="굴림" w:hint="eastAsia"/>
                <w:lang w:eastAsia="ko-KR"/>
              </w:rPr>
              <w:t>0000 00</w:t>
            </w:r>
            <w:r w:rsidR="00902D70" w:rsidRPr="00B151CC">
              <w:rPr>
                <w:rFonts w:hAnsi="굴림"/>
                <w:lang w:eastAsia="ko-KR"/>
              </w:rPr>
              <w:t>0</w:t>
            </w:r>
            <w:r w:rsidR="00902D70" w:rsidRPr="00B16B0D">
              <w:rPr>
                <w:rFonts w:hAnsi="굴림" w:hint="eastAsia"/>
                <w:color w:val="FF0000"/>
                <w:lang w:eastAsia="ko-KR"/>
              </w:rPr>
              <w:t>1</w:t>
            </w:r>
          </w:p>
        </w:tc>
        <w:tc>
          <w:tcPr>
            <w:tcW w:w="5103" w:type="dxa"/>
          </w:tcPr>
          <w:p w14:paraId="3E438A12" w14:textId="77777777" w:rsidR="00902D70" w:rsidRPr="00707A95" w:rsidRDefault="00902D70" w:rsidP="00902D70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[</w:t>
            </w:r>
            <w:proofErr w:type="spellStart"/>
            <w:r w:rsidRPr="00707A95">
              <w:rPr>
                <w:rFonts w:hAnsi="굴림" w:hint="eastAsia"/>
                <w:lang w:eastAsia="ko-KR"/>
              </w:rPr>
              <w:t>무료도로</w:t>
            </w:r>
            <w:proofErr w:type="spellEnd"/>
            <w:r w:rsidRPr="00707A95">
              <w:rPr>
                <w:rFonts w:hAnsi="굴림" w:hint="eastAsia"/>
                <w:lang w:eastAsia="ko-KR"/>
              </w:rPr>
              <w:t xml:space="preserve"> 이용]</w:t>
            </w:r>
          </w:p>
          <w:p w14:paraId="40149F8B" w14:textId="77777777" w:rsidR="00902D70" w:rsidRPr="00707A95" w:rsidRDefault="00902D70" w:rsidP="00902D70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 xml:space="preserve">0 : </w:t>
            </w:r>
            <w:proofErr w:type="spellStart"/>
            <w:r w:rsidRPr="00707A95">
              <w:rPr>
                <w:rFonts w:hAnsi="굴림" w:hint="eastAsia"/>
                <w:lang w:eastAsia="ko-KR"/>
              </w:rPr>
              <w:t>이용안함</w:t>
            </w:r>
            <w:proofErr w:type="spellEnd"/>
            <w:r w:rsidRPr="00707A95">
              <w:rPr>
                <w:rFonts w:hAnsi="굴림" w:hint="eastAsia"/>
                <w:lang w:eastAsia="ko-KR"/>
              </w:rPr>
              <w:t xml:space="preserve">, 1 : </w:t>
            </w:r>
            <w:proofErr w:type="spellStart"/>
            <w:r w:rsidRPr="00707A95">
              <w:rPr>
                <w:rFonts w:hAnsi="굴림" w:hint="eastAsia"/>
                <w:lang w:eastAsia="ko-KR"/>
              </w:rPr>
              <w:t>무료도로</w:t>
            </w:r>
            <w:proofErr w:type="spellEnd"/>
            <w:r w:rsidRPr="00707A95">
              <w:rPr>
                <w:rFonts w:hAnsi="굴림" w:hint="eastAsia"/>
                <w:lang w:eastAsia="ko-KR"/>
              </w:rPr>
              <w:t xml:space="preserve"> 이용</w:t>
            </w:r>
          </w:p>
        </w:tc>
        <w:tc>
          <w:tcPr>
            <w:tcW w:w="567" w:type="dxa"/>
            <w:vAlign w:val="center"/>
          </w:tcPr>
          <w:p w14:paraId="72396A84" w14:textId="77777777" w:rsidR="00902D70" w:rsidRPr="00707A95" w:rsidRDefault="00902D70" w:rsidP="00902D7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0</w:t>
            </w:r>
            <w:r w:rsidRPr="00707A95">
              <w:rPr>
                <w:rFonts w:hAnsi="굴림"/>
                <w:lang w:eastAsia="ko-KR"/>
              </w:rPr>
              <w:t>, 1</w:t>
            </w:r>
          </w:p>
        </w:tc>
      </w:tr>
      <w:tr w:rsidR="00C34E3A" w:rsidRPr="00DA7255" w14:paraId="04122E97" w14:textId="77777777" w:rsidTr="00B151CC">
        <w:trPr>
          <w:trHeight w:val="308"/>
        </w:trPr>
        <w:tc>
          <w:tcPr>
            <w:tcW w:w="555" w:type="dxa"/>
            <w:vAlign w:val="center"/>
          </w:tcPr>
          <w:p w14:paraId="77BD636B" w14:textId="77777777" w:rsidR="00C34E3A" w:rsidRPr="00707A95" w:rsidRDefault="00CE6DD4" w:rsidP="00902D7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2280" w:type="dxa"/>
            <w:vAlign w:val="center"/>
          </w:tcPr>
          <w:p w14:paraId="379BFFB3" w14:textId="77777777" w:rsidR="00C34E3A" w:rsidRDefault="00C34E3A" w:rsidP="00CE6DD4">
            <w:pPr>
              <w:jc w:val="center"/>
              <w:rPr>
                <w:rFonts w:hAnsi="굴림"/>
                <w:color w:val="FF0000"/>
                <w:lang w:eastAsia="ko-KR"/>
              </w:rPr>
            </w:pPr>
            <w:r w:rsidRPr="00B151CC">
              <w:rPr>
                <w:rFonts w:hAnsi="굴림" w:hint="eastAsia"/>
                <w:lang w:eastAsia="ko-KR"/>
              </w:rPr>
              <w:t>0000 0000 000</w:t>
            </w:r>
            <w:r w:rsidR="00CE6DD4" w:rsidRPr="00B151CC">
              <w:rPr>
                <w:rFonts w:hAnsi="굴림"/>
                <w:lang w:eastAsia="ko-KR"/>
              </w:rPr>
              <w:t>0</w:t>
            </w:r>
            <w:r w:rsidRPr="00B151CC">
              <w:rPr>
                <w:rFonts w:hAnsi="굴림" w:hint="eastAsia"/>
                <w:lang w:eastAsia="ko-KR"/>
              </w:rPr>
              <w:t xml:space="preserve"> 00</w:t>
            </w:r>
            <w:r w:rsidR="00CE6DD4">
              <w:rPr>
                <w:rFonts w:hAnsi="굴림"/>
                <w:color w:val="FF0000"/>
                <w:lang w:eastAsia="ko-KR"/>
              </w:rPr>
              <w:t>1</w:t>
            </w:r>
            <w:r w:rsidR="00CE6DD4" w:rsidRPr="00B151CC">
              <w:rPr>
                <w:rFonts w:hAnsi="굴림"/>
                <w:lang w:eastAsia="ko-KR"/>
              </w:rPr>
              <w:t>0</w:t>
            </w:r>
          </w:p>
        </w:tc>
        <w:tc>
          <w:tcPr>
            <w:tcW w:w="5103" w:type="dxa"/>
          </w:tcPr>
          <w:p w14:paraId="76AD4B5E" w14:textId="77777777" w:rsidR="00C34E3A" w:rsidRPr="00707A95" w:rsidRDefault="00C34E3A" w:rsidP="00C34E3A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[</w:t>
            </w:r>
            <w:proofErr w:type="spellStart"/>
            <w:r w:rsidRPr="00707A95">
              <w:rPr>
                <w:rFonts w:hAnsi="굴림" w:hint="eastAsia"/>
                <w:lang w:eastAsia="ko-KR"/>
              </w:rPr>
              <w:t>탐색결과</w:t>
            </w:r>
            <w:proofErr w:type="spellEnd"/>
            <w:r w:rsidRPr="00707A95">
              <w:rPr>
                <w:rFonts w:hAnsi="굴림" w:hint="eastAsia"/>
                <w:lang w:eastAsia="ko-KR"/>
              </w:rPr>
              <w:t xml:space="preserve"> 전달방법 - 개발용]</w:t>
            </w:r>
          </w:p>
          <w:p w14:paraId="71315114" w14:textId="77777777" w:rsidR="00C34E3A" w:rsidRPr="00707A95" w:rsidRDefault="00C34E3A" w:rsidP="00C34E3A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 xml:space="preserve">0 : </w:t>
            </w:r>
            <w:proofErr w:type="spellStart"/>
            <w:r w:rsidRPr="00707A95">
              <w:rPr>
                <w:rFonts w:hAnsi="굴림" w:hint="eastAsia"/>
                <w:lang w:eastAsia="ko-KR"/>
              </w:rPr>
              <w:t>최종선택된</w:t>
            </w:r>
            <w:proofErr w:type="spellEnd"/>
            <w:r w:rsidRPr="00707A95">
              <w:rPr>
                <w:rFonts w:hAnsi="굴림" w:hint="eastAsia"/>
                <w:lang w:eastAsia="ko-KR"/>
              </w:rPr>
              <w:t xml:space="preserve"> 경로, 1 : </w:t>
            </w:r>
            <w:proofErr w:type="spellStart"/>
            <w:r w:rsidRPr="00707A95">
              <w:rPr>
                <w:rFonts w:hAnsi="굴림" w:hint="eastAsia"/>
                <w:lang w:eastAsia="ko-KR"/>
              </w:rPr>
              <w:t>전체경로</w:t>
            </w:r>
            <w:proofErr w:type="spellEnd"/>
          </w:p>
        </w:tc>
        <w:tc>
          <w:tcPr>
            <w:tcW w:w="567" w:type="dxa"/>
            <w:vAlign w:val="center"/>
          </w:tcPr>
          <w:p w14:paraId="0C0056E4" w14:textId="77777777" w:rsidR="00C34E3A" w:rsidRPr="00707A95" w:rsidRDefault="00C34E3A" w:rsidP="00902D7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0</w:t>
            </w:r>
            <w:r w:rsidRPr="00707A95">
              <w:rPr>
                <w:rFonts w:hAnsi="굴림"/>
                <w:lang w:eastAsia="ko-KR"/>
              </w:rPr>
              <w:t>, 1</w:t>
            </w:r>
          </w:p>
        </w:tc>
      </w:tr>
    </w:tbl>
    <w:p w14:paraId="48920E74" w14:textId="77777777" w:rsidR="00A21D2D" w:rsidRDefault="00A21D2D" w:rsidP="00B16B0D">
      <w:pPr>
        <w:rPr>
          <w:color w:val="FF0000"/>
          <w:lang w:eastAsia="ko-KR"/>
        </w:rPr>
      </w:pPr>
    </w:p>
    <w:p w14:paraId="26414971" w14:textId="77777777" w:rsidR="00A21D2D" w:rsidRDefault="00A21D2D" w:rsidP="00A21D2D">
      <w:pPr>
        <w:rPr>
          <w:lang w:eastAsia="ko-KR"/>
        </w:rPr>
      </w:pPr>
      <w:r>
        <w:rPr>
          <w:lang w:eastAsia="ko-KR"/>
        </w:rPr>
        <w:br w:type="page"/>
      </w:r>
    </w:p>
    <w:p w14:paraId="31AB2A9A" w14:textId="77777777" w:rsidR="00DB72A1" w:rsidRPr="00707A95" w:rsidRDefault="00751A03">
      <w:pPr>
        <w:widowControl/>
        <w:spacing w:line="240" w:lineRule="auto"/>
        <w:jc w:val="left"/>
        <w:rPr>
          <w:lang w:eastAsia="ko-KR"/>
        </w:rPr>
      </w:pPr>
      <w:r w:rsidRPr="00707A95">
        <w:rPr>
          <w:rFonts w:hAnsi="굴림" w:hint="eastAsia"/>
          <w:b/>
          <w:lang w:eastAsia="ko-KR"/>
        </w:rPr>
        <w:lastRenderedPageBreak/>
        <w:t>※</w:t>
      </w:r>
      <w:r w:rsidRPr="00707A95">
        <w:rPr>
          <w:rFonts w:hint="eastAsia"/>
          <w:b/>
          <w:lang w:eastAsia="ko-KR"/>
        </w:rPr>
        <w:t xml:space="preserve"> 예상 시나리오 별 </w:t>
      </w:r>
      <w:r w:rsidRPr="00707A95">
        <w:rPr>
          <w:b/>
          <w:lang w:eastAsia="ko-KR"/>
        </w:rPr>
        <w:t xml:space="preserve">Parameter </w:t>
      </w:r>
      <w:r w:rsidRPr="00707A95">
        <w:rPr>
          <w:rFonts w:hint="eastAsia"/>
          <w:b/>
          <w:lang w:eastAsia="ko-KR"/>
        </w:rPr>
        <w:t>입력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44"/>
        <w:gridCol w:w="998"/>
        <w:gridCol w:w="1270"/>
        <w:gridCol w:w="964"/>
        <w:gridCol w:w="999"/>
        <w:gridCol w:w="999"/>
        <w:gridCol w:w="710"/>
      </w:tblGrid>
      <w:tr w:rsidR="00707A95" w:rsidRPr="00707A95" w14:paraId="46FC4818" w14:textId="77777777" w:rsidTr="00056151">
        <w:trPr>
          <w:trHeight w:val="227"/>
        </w:trPr>
        <w:tc>
          <w:tcPr>
            <w:tcW w:w="3189" w:type="dxa"/>
            <w:vMerge w:val="restart"/>
            <w:shd w:val="clear" w:color="auto" w:fill="C0C0C0"/>
            <w:vAlign w:val="center"/>
          </w:tcPr>
          <w:p w14:paraId="0E8E126A" w14:textId="77777777" w:rsidR="00081C80" w:rsidRPr="00707A95" w:rsidRDefault="00081C80" w:rsidP="00CC2C04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07A95">
              <w:rPr>
                <w:rFonts w:ascii="굴림" w:eastAsia="굴림" w:hAnsi="굴림" w:hint="eastAsia"/>
                <w:b/>
                <w:color w:val="auto"/>
              </w:rPr>
              <w:t>예상 시나리오</w:t>
            </w:r>
          </w:p>
        </w:tc>
        <w:tc>
          <w:tcPr>
            <w:tcW w:w="990" w:type="dxa"/>
            <w:vMerge w:val="restart"/>
            <w:shd w:val="clear" w:color="auto" w:fill="C0C0C0"/>
            <w:vAlign w:val="center"/>
          </w:tcPr>
          <w:p w14:paraId="7B653662" w14:textId="77777777" w:rsidR="00081C80" w:rsidRPr="00707A95" w:rsidRDefault="00081C80" w:rsidP="00CC2C04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07A95">
              <w:rPr>
                <w:rFonts w:ascii="굴림" w:eastAsia="굴림" w:hAnsi="굴림" w:hint="eastAsia"/>
                <w:b/>
                <w:color w:val="auto"/>
              </w:rPr>
              <w:t>특징</w:t>
            </w:r>
          </w:p>
        </w:tc>
        <w:tc>
          <w:tcPr>
            <w:tcW w:w="4192" w:type="dxa"/>
            <w:gridSpan w:val="4"/>
            <w:shd w:val="clear" w:color="auto" w:fill="C0C0C0"/>
            <w:vAlign w:val="center"/>
          </w:tcPr>
          <w:p w14:paraId="74E4518C" w14:textId="77777777" w:rsidR="00081C80" w:rsidRPr="00707A95" w:rsidRDefault="00081C80" w:rsidP="00081C80">
            <w:pPr>
              <w:ind w:rightChars="-22" w:right="-44"/>
              <w:jc w:val="center"/>
              <w:rPr>
                <w:rFonts w:hAnsi="굴림"/>
                <w:b/>
              </w:rPr>
            </w:pPr>
            <w:r w:rsidRPr="00707A95">
              <w:rPr>
                <w:rFonts w:hint="eastAsia"/>
                <w:b/>
                <w:lang w:eastAsia="ko-KR"/>
              </w:rPr>
              <w:t>Parameter</w:t>
            </w:r>
            <w:r w:rsidRPr="00707A95">
              <w:rPr>
                <w:b/>
                <w:lang w:eastAsia="ko-KR"/>
              </w:rPr>
              <w:t xml:space="preserve"> </w:t>
            </w:r>
            <w:r w:rsidRPr="00707A95">
              <w:rPr>
                <w:rFonts w:hint="eastAsia"/>
                <w:b/>
                <w:lang w:eastAsia="ko-KR"/>
              </w:rPr>
              <w:t>입력</w:t>
            </w:r>
          </w:p>
        </w:tc>
        <w:tc>
          <w:tcPr>
            <w:tcW w:w="713" w:type="dxa"/>
            <w:vMerge w:val="restart"/>
            <w:shd w:val="clear" w:color="auto" w:fill="C0C0C0"/>
            <w:vAlign w:val="center"/>
          </w:tcPr>
          <w:p w14:paraId="7619631D" w14:textId="77777777" w:rsidR="00081C80" w:rsidRPr="00707A95" w:rsidRDefault="00081C80" w:rsidP="00CC2C04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07A95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707A95" w:rsidRPr="00707A95" w14:paraId="27C17FD5" w14:textId="77777777" w:rsidTr="00056151">
        <w:trPr>
          <w:trHeight w:val="227"/>
        </w:trPr>
        <w:tc>
          <w:tcPr>
            <w:tcW w:w="3189" w:type="dxa"/>
            <w:vMerge/>
            <w:shd w:val="clear" w:color="auto" w:fill="C0C0C0"/>
            <w:vAlign w:val="center"/>
          </w:tcPr>
          <w:p w14:paraId="5766A499" w14:textId="77777777" w:rsidR="00081C80" w:rsidRPr="00707A95" w:rsidRDefault="00081C80" w:rsidP="00CC2C04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</w:p>
        </w:tc>
        <w:tc>
          <w:tcPr>
            <w:tcW w:w="990" w:type="dxa"/>
            <w:vMerge/>
            <w:shd w:val="clear" w:color="auto" w:fill="C0C0C0"/>
            <w:vAlign w:val="center"/>
          </w:tcPr>
          <w:p w14:paraId="17C5604B" w14:textId="77777777" w:rsidR="00081C80" w:rsidRPr="00707A95" w:rsidRDefault="00081C80" w:rsidP="00CC2C04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</w:p>
        </w:tc>
        <w:tc>
          <w:tcPr>
            <w:tcW w:w="1272" w:type="dxa"/>
            <w:shd w:val="clear" w:color="auto" w:fill="C0C0C0"/>
            <w:vAlign w:val="center"/>
          </w:tcPr>
          <w:p w14:paraId="0A0BE781" w14:textId="77777777" w:rsidR="00081C80" w:rsidRPr="00707A95" w:rsidRDefault="00081C80" w:rsidP="00CC2C04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07A95">
              <w:rPr>
                <w:rFonts w:ascii="굴림" w:eastAsia="굴림" w:hAnsi="굴림" w:hint="eastAsia"/>
                <w:b/>
                <w:color w:val="auto"/>
              </w:rPr>
              <w:t>명칭</w:t>
            </w:r>
          </w:p>
        </w:tc>
        <w:tc>
          <w:tcPr>
            <w:tcW w:w="974" w:type="dxa"/>
            <w:shd w:val="clear" w:color="auto" w:fill="C0C0C0"/>
            <w:vAlign w:val="center"/>
          </w:tcPr>
          <w:p w14:paraId="05BCF391" w14:textId="77777777" w:rsidR="00081C80" w:rsidRPr="00707A95" w:rsidRDefault="00081C80" w:rsidP="00CC2C04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07A95">
              <w:rPr>
                <w:rFonts w:ascii="굴림" w:eastAsia="굴림" w:hAnsi="굴림" w:hint="eastAsia"/>
                <w:b/>
                <w:color w:val="auto"/>
              </w:rPr>
              <w:t>종별</w:t>
            </w:r>
          </w:p>
        </w:tc>
        <w:tc>
          <w:tcPr>
            <w:tcW w:w="991" w:type="dxa"/>
            <w:shd w:val="clear" w:color="auto" w:fill="C0C0C0"/>
            <w:vAlign w:val="center"/>
          </w:tcPr>
          <w:p w14:paraId="3CD8C1E4" w14:textId="77777777" w:rsidR="00081C80" w:rsidRPr="00707A95" w:rsidRDefault="00081C80" w:rsidP="00CC2C04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proofErr w:type="spellStart"/>
            <w:r w:rsidRPr="00707A95">
              <w:rPr>
                <w:rFonts w:ascii="굴림" w:eastAsia="굴림" w:hAnsi="굴림" w:hint="eastAsia"/>
                <w:b/>
                <w:color w:val="auto"/>
              </w:rPr>
              <w:t>무료도로</w:t>
            </w:r>
            <w:proofErr w:type="spellEnd"/>
          </w:p>
        </w:tc>
        <w:tc>
          <w:tcPr>
            <w:tcW w:w="955" w:type="dxa"/>
            <w:shd w:val="clear" w:color="auto" w:fill="C0C0C0"/>
            <w:vAlign w:val="center"/>
          </w:tcPr>
          <w:p w14:paraId="629314DA" w14:textId="77777777" w:rsidR="00081C80" w:rsidRPr="00707A95" w:rsidRDefault="00081C80" w:rsidP="00CC2C04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proofErr w:type="spellStart"/>
            <w:r w:rsidRPr="00707A95">
              <w:rPr>
                <w:rFonts w:ascii="굴림" w:eastAsia="굴림" w:hAnsi="굴림" w:hint="eastAsia"/>
                <w:b/>
                <w:color w:val="auto"/>
              </w:rPr>
              <w:t>기존경로</w:t>
            </w:r>
            <w:proofErr w:type="spellEnd"/>
          </w:p>
        </w:tc>
        <w:tc>
          <w:tcPr>
            <w:tcW w:w="713" w:type="dxa"/>
            <w:vMerge/>
            <w:shd w:val="clear" w:color="auto" w:fill="C0C0C0"/>
            <w:vAlign w:val="center"/>
          </w:tcPr>
          <w:p w14:paraId="3F93E4E8" w14:textId="77777777" w:rsidR="00081C80" w:rsidRPr="00707A95" w:rsidRDefault="00081C80" w:rsidP="00CC2C04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</w:p>
        </w:tc>
      </w:tr>
      <w:tr w:rsidR="00707A95" w:rsidRPr="00707A95" w14:paraId="05D0AE2B" w14:textId="77777777" w:rsidTr="00056151">
        <w:trPr>
          <w:trHeight w:val="227"/>
        </w:trPr>
        <w:tc>
          <w:tcPr>
            <w:tcW w:w="31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51E944" w14:textId="77777777" w:rsidR="00802D9F" w:rsidRPr="00707A95" w:rsidRDefault="00802D9F" w:rsidP="00CC2C0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/>
                <w:lang w:eastAsia="ko-KR"/>
              </w:rPr>
              <w:t>“</w:t>
            </w:r>
            <w:r w:rsidRPr="00707A95">
              <w:rPr>
                <w:rFonts w:hAnsi="굴림" w:hint="eastAsia"/>
                <w:lang w:eastAsia="ko-KR"/>
              </w:rPr>
              <w:t>경부고속으로 집에</w:t>
            </w:r>
            <w:r w:rsidR="007454BB" w:rsidRPr="00707A95">
              <w:rPr>
                <w:rFonts w:hAnsi="굴림" w:hint="eastAsia"/>
                <w:lang w:eastAsia="ko-KR"/>
              </w:rPr>
              <w:t xml:space="preserve"> </w:t>
            </w:r>
            <w:r w:rsidRPr="00707A95">
              <w:rPr>
                <w:rFonts w:hAnsi="굴림" w:hint="eastAsia"/>
                <w:lang w:eastAsia="ko-KR"/>
              </w:rPr>
              <w:t>가자</w:t>
            </w:r>
            <w:r w:rsidRPr="00707A95">
              <w:rPr>
                <w:rFonts w:hAnsi="굴림"/>
                <w:lang w:eastAsia="ko-KR"/>
              </w:rPr>
              <w:t>”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6EBC34" w14:textId="77777777" w:rsidR="00802D9F" w:rsidRPr="00707A95" w:rsidRDefault="00802D9F" w:rsidP="00CC2C0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proofErr w:type="spellStart"/>
            <w:r w:rsidRPr="00707A95">
              <w:rPr>
                <w:rFonts w:hAnsi="굴림" w:hint="eastAsia"/>
                <w:lang w:eastAsia="ko-KR"/>
              </w:rPr>
              <w:t>특정도로</w:t>
            </w:r>
            <w:proofErr w:type="spellEnd"/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370350" w14:textId="77777777" w:rsidR="00802D9F" w:rsidRPr="00707A95" w:rsidRDefault="00E61A0B" w:rsidP="00081C8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경부고속</w:t>
            </w:r>
          </w:p>
        </w:tc>
        <w:tc>
          <w:tcPr>
            <w:tcW w:w="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6E79B" w14:textId="77777777" w:rsidR="00802D9F" w:rsidRPr="00707A95" w:rsidRDefault="00081C80" w:rsidP="00081C8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X</w:t>
            </w:r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01373" w14:textId="77777777" w:rsidR="00802D9F" w:rsidRPr="00707A95" w:rsidRDefault="00081C80" w:rsidP="00081C8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X</w:t>
            </w:r>
          </w:p>
        </w:tc>
        <w:tc>
          <w:tcPr>
            <w:tcW w:w="9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A7236E" w14:textId="77777777" w:rsidR="00802D9F" w:rsidRPr="00707A95" w:rsidRDefault="00081C80" w:rsidP="00081C8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X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70829" w14:textId="77777777" w:rsidR="00802D9F" w:rsidRPr="00707A95" w:rsidRDefault="00802D9F" w:rsidP="00CC2C0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07A95" w:rsidRPr="00707A95" w14:paraId="257FB1F5" w14:textId="77777777" w:rsidTr="00056151">
        <w:trPr>
          <w:trHeight w:val="227"/>
        </w:trPr>
        <w:tc>
          <w:tcPr>
            <w:tcW w:w="31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64D9D" w14:textId="77777777" w:rsidR="00E61A0B" w:rsidRPr="00707A95" w:rsidRDefault="00E61A0B" w:rsidP="00207D0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/>
                <w:lang w:eastAsia="ko-KR"/>
              </w:rPr>
              <w:t>“3</w:t>
            </w:r>
            <w:r w:rsidR="00207D00" w:rsidRPr="00707A95">
              <w:rPr>
                <w:rFonts w:hAnsi="굴림" w:hint="eastAsia"/>
                <w:lang w:eastAsia="ko-KR"/>
              </w:rPr>
              <w:t>번국도</w:t>
            </w:r>
            <w:r w:rsidRPr="00707A95">
              <w:rPr>
                <w:rFonts w:hAnsi="굴림" w:hint="eastAsia"/>
                <w:lang w:eastAsia="ko-KR"/>
              </w:rPr>
              <w:t>로 가자</w:t>
            </w:r>
            <w:r w:rsidRPr="00707A95">
              <w:rPr>
                <w:rFonts w:hAnsi="굴림"/>
                <w:lang w:eastAsia="ko-KR"/>
              </w:rPr>
              <w:t>”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CC4288" w14:textId="77777777" w:rsidR="00E61A0B" w:rsidRPr="00707A95" w:rsidRDefault="00E61A0B" w:rsidP="00E61A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proofErr w:type="spellStart"/>
            <w:r w:rsidRPr="00707A95">
              <w:rPr>
                <w:rFonts w:hAnsi="굴림" w:hint="eastAsia"/>
                <w:lang w:eastAsia="ko-KR"/>
              </w:rPr>
              <w:t>특정도로</w:t>
            </w:r>
            <w:proofErr w:type="spellEnd"/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212253" w14:textId="77777777" w:rsidR="00E61A0B" w:rsidRPr="00707A95" w:rsidRDefault="00E61A0B" w:rsidP="00E61A0B">
            <w:pPr>
              <w:ind w:rightChars="-22" w:right="-44"/>
              <w:jc w:val="center"/>
              <w:rPr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국도3호선</w:t>
            </w:r>
          </w:p>
        </w:tc>
        <w:tc>
          <w:tcPr>
            <w:tcW w:w="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2EB440" w14:textId="77777777" w:rsidR="00E61A0B" w:rsidRPr="00707A95" w:rsidRDefault="00E61A0B" w:rsidP="00E61A0B">
            <w:pPr>
              <w:ind w:rightChars="-22" w:right="-44"/>
              <w:jc w:val="center"/>
              <w:rPr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X</w:t>
            </w:r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C5DCE1" w14:textId="77777777" w:rsidR="00E61A0B" w:rsidRPr="00707A95" w:rsidRDefault="00E61A0B" w:rsidP="00E61A0B">
            <w:pPr>
              <w:ind w:rightChars="-22" w:right="-44"/>
              <w:jc w:val="center"/>
              <w:rPr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X</w:t>
            </w:r>
          </w:p>
        </w:tc>
        <w:tc>
          <w:tcPr>
            <w:tcW w:w="9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79793" w14:textId="77777777" w:rsidR="00E61A0B" w:rsidRPr="00707A95" w:rsidRDefault="00E61A0B" w:rsidP="00E61A0B">
            <w:pPr>
              <w:ind w:rightChars="-22" w:right="-44"/>
              <w:jc w:val="center"/>
              <w:rPr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X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3EDBB6" w14:textId="77777777" w:rsidR="00E61A0B" w:rsidRPr="00707A95" w:rsidRDefault="00E61A0B" w:rsidP="00E61A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07A95" w:rsidRPr="00707A95" w14:paraId="68344059" w14:textId="77777777" w:rsidTr="00056151">
        <w:trPr>
          <w:trHeight w:val="227"/>
        </w:trPr>
        <w:tc>
          <w:tcPr>
            <w:tcW w:w="31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DAB981" w14:textId="77777777" w:rsidR="00E61A0B" w:rsidRPr="00707A95" w:rsidRDefault="00E61A0B" w:rsidP="00E61A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/>
                <w:lang w:eastAsia="ko-KR"/>
              </w:rPr>
              <w:t>“</w:t>
            </w:r>
            <w:r w:rsidRPr="00707A95">
              <w:rPr>
                <w:rFonts w:hAnsi="굴림" w:hint="eastAsia"/>
                <w:lang w:eastAsia="ko-KR"/>
              </w:rPr>
              <w:t>국도로 보내줘</w:t>
            </w:r>
            <w:r w:rsidRPr="00707A95">
              <w:rPr>
                <w:rFonts w:hAnsi="굴림"/>
                <w:lang w:eastAsia="ko-KR"/>
              </w:rPr>
              <w:t>”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0B57DE" w14:textId="77777777" w:rsidR="00E61A0B" w:rsidRPr="00707A95" w:rsidRDefault="00E61A0B" w:rsidP="00E61A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proofErr w:type="spellStart"/>
            <w:r w:rsidRPr="00707A95">
              <w:rPr>
                <w:rFonts w:hAnsi="굴림" w:hint="eastAsia"/>
                <w:lang w:eastAsia="ko-KR"/>
              </w:rPr>
              <w:t>특정종별</w:t>
            </w:r>
            <w:proofErr w:type="spellEnd"/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69680" w14:textId="77777777" w:rsidR="00E61A0B" w:rsidRPr="00707A95" w:rsidRDefault="00E61A0B" w:rsidP="00E61A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X</w:t>
            </w:r>
          </w:p>
        </w:tc>
        <w:tc>
          <w:tcPr>
            <w:tcW w:w="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385E79" w14:textId="77777777" w:rsidR="00E61A0B" w:rsidRPr="00707A95" w:rsidRDefault="00E61A0B" w:rsidP="00E61A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국도</w:t>
            </w:r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8D4E14" w14:textId="77777777" w:rsidR="00E61A0B" w:rsidRPr="00707A95" w:rsidRDefault="00E61A0B" w:rsidP="00E61A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X</w:t>
            </w:r>
          </w:p>
        </w:tc>
        <w:tc>
          <w:tcPr>
            <w:tcW w:w="9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F9347F" w14:textId="77777777" w:rsidR="00E61A0B" w:rsidRPr="00707A95" w:rsidRDefault="00E61A0B" w:rsidP="00E61A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X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5FE72B" w14:textId="77777777" w:rsidR="00E61A0B" w:rsidRPr="00707A95" w:rsidRDefault="00E61A0B" w:rsidP="00E61A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07A95" w:rsidRPr="00707A95" w14:paraId="4DC3F1D2" w14:textId="77777777" w:rsidTr="00056151">
        <w:trPr>
          <w:trHeight w:val="227"/>
        </w:trPr>
        <w:tc>
          <w:tcPr>
            <w:tcW w:w="31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958D78" w14:textId="77777777" w:rsidR="00E61A0B" w:rsidRPr="00707A95" w:rsidRDefault="00E61A0B" w:rsidP="00E61A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/>
                <w:lang w:eastAsia="ko-KR"/>
              </w:rPr>
              <w:t>“</w:t>
            </w:r>
            <w:proofErr w:type="spellStart"/>
            <w:r w:rsidRPr="00707A95">
              <w:rPr>
                <w:rFonts w:hAnsi="굴림" w:hint="eastAsia"/>
                <w:lang w:eastAsia="ko-KR"/>
              </w:rPr>
              <w:t>무료도로</w:t>
            </w:r>
            <w:proofErr w:type="spellEnd"/>
            <w:r w:rsidRPr="00707A95">
              <w:rPr>
                <w:rFonts w:hAnsi="굴림" w:hint="eastAsia"/>
                <w:lang w:eastAsia="ko-KR"/>
              </w:rPr>
              <w:t xml:space="preserve"> 없어?</w:t>
            </w:r>
            <w:r w:rsidRPr="00707A95">
              <w:rPr>
                <w:rFonts w:hAnsi="굴림"/>
                <w:lang w:eastAsia="ko-KR"/>
              </w:rPr>
              <w:t>”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610716" w14:textId="77777777" w:rsidR="00E61A0B" w:rsidRPr="00707A95" w:rsidRDefault="00E61A0B" w:rsidP="00E61A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proofErr w:type="spellStart"/>
            <w:r w:rsidRPr="00707A95">
              <w:rPr>
                <w:rFonts w:hAnsi="굴림" w:hint="eastAsia"/>
                <w:lang w:eastAsia="ko-KR"/>
              </w:rPr>
              <w:t>무료도로</w:t>
            </w:r>
            <w:proofErr w:type="spellEnd"/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59D6AB" w14:textId="77777777" w:rsidR="00E61A0B" w:rsidRPr="00707A95" w:rsidRDefault="00E61A0B" w:rsidP="00E61A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X</w:t>
            </w:r>
          </w:p>
        </w:tc>
        <w:tc>
          <w:tcPr>
            <w:tcW w:w="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8D4BBE" w14:textId="77777777" w:rsidR="00E61A0B" w:rsidRPr="00707A95" w:rsidRDefault="000A418C" w:rsidP="00E61A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X</w:t>
            </w:r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9F87E5" w14:textId="77777777" w:rsidR="00E61A0B" w:rsidRPr="00707A95" w:rsidRDefault="00E61A0B" w:rsidP="00E61A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O</w:t>
            </w:r>
          </w:p>
        </w:tc>
        <w:tc>
          <w:tcPr>
            <w:tcW w:w="9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D4E29" w14:textId="77777777" w:rsidR="00E61A0B" w:rsidRPr="00707A95" w:rsidRDefault="00E61A0B" w:rsidP="00E61A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int="eastAsia"/>
                <w:lang w:eastAsia="ko-KR"/>
              </w:rPr>
              <w:t>X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1C3902" w14:textId="77777777" w:rsidR="00E61A0B" w:rsidRPr="00707A95" w:rsidRDefault="00E61A0B" w:rsidP="00E61A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E61A0B" w:rsidRPr="007E6B5D" w14:paraId="45555CAE" w14:textId="77777777" w:rsidTr="00056151">
        <w:trPr>
          <w:trHeight w:val="227"/>
        </w:trPr>
        <w:tc>
          <w:tcPr>
            <w:tcW w:w="31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20D4EF" w14:textId="77777777" w:rsidR="00E61A0B" w:rsidRPr="00A53121" w:rsidRDefault="00E61A0B" w:rsidP="00E61A0B">
            <w:pPr>
              <w:ind w:rightChars="-22" w:right="-44"/>
              <w:jc w:val="center"/>
              <w:rPr>
                <w:rFonts w:hAnsi="굴림"/>
                <w:color w:val="0000FF"/>
                <w:lang w:eastAsia="ko-KR"/>
              </w:rPr>
            </w:pPr>
            <w:r w:rsidRPr="00A53121">
              <w:rPr>
                <w:rFonts w:hAnsi="굴림"/>
                <w:color w:val="0000FF"/>
                <w:lang w:eastAsia="ko-KR"/>
              </w:rPr>
              <w:t>“</w:t>
            </w:r>
            <w:r w:rsidRPr="00A53121">
              <w:rPr>
                <w:rFonts w:hAnsi="굴림" w:hint="eastAsia"/>
                <w:color w:val="0000FF"/>
                <w:lang w:eastAsia="ko-KR"/>
              </w:rPr>
              <w:t>다른 고속도로는 없어?</w:t>
            </w:r>
            <w:r w:rsidRPr="00A53121">
              <w:rPr>
                <w:rFonts w:hAnsi="굴림"/>
                <w:color w:val="0000FF"/>
                <w:lang w:eastAsia="ko-KR"/>
              </w:rPr>
              <w:t>”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95D840" w14:textId="77777777" w:rsidR="00E61A0B" w:rsidRPr="00A53121" w:rsidRDefault="00E61A0B" w:rsidP="00E61A0B">
            <w:pPr>
              <w:ind w:rightChars="-22" w:right="-44"/>
              <w:jc w:val="center"/>
              <w:rPr>
                <w:rFonts w:hAnsi="굴림"/>
                <w:color w:val="0000FF"/>
                <w:lang w:eastAsia="ko-KR"/>
              </w:rPr>
            </w:pPr>
            <w:r w:rsidRPr="00A53121">
              <w:rPr>
                <w:rFonts w:hAnsi="굴림" w:hint="eastAsia"/>
                <w:color w:val="0000FF"/>
                <w:lang w:eastAsia="ko-KR"/>
              </w:rPr>
              <w:t>다른</w:t>
            </w:r>
            <w:r w:rsidR="00A53121" w:rsidRPr="00A53121">
              <w:rPr>
                <w:rFonts w:hAnsi="굴림" w:hint="eastAsia"/>
                <w:color w:val="0000FF"/>
                <w:lang w:eastAsia="ko-KR"/>
              </w:rPr>
              <w:t xml:space="preserve"> </w:t>
            </w:r>
            <w:r w:rsidRPr="00A53121">
              <w:rPr>
                <w:rFonts w:hAnsi="굴림" w:hint="eastAsia"/>
                <w:color w:val="0000FF"/>
                <w:lang w:eastAsia="ko-KR"/>
              </w:rPr>
              <w:t>길</w:t>
            </w:r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5D9CD" w14:textId="77777777" w:rsidR="00E61A0B" w:rsidRPr="00A53121" w:rsidRDefault="00E61A0B" w:rsidP="00E61A0B">
            <w:pPr>
              <w:ind w:rightChars="-22" w:right="-44"/>
              <w:jc w:val="center"/>
              <w:rPr>
                <w:color w:val="0000FF"/>
                <w:lang w:eastAsia="ko-KR"/>
              </w:rPr>
            </w:pPr>
            <w:r w:rsidRPr="00A53121">
              <w:rPr>
                <w:rFonts w:hint="eastAsia"/>
                <w:color w:val="0000FF"/>
                <w:lang w:eastAsia="ko-KR"/>
              </w:rPr>
              <w:t>X</w:t>
            </w:r>
          </w:p>
        </w:tc>
        <w:tc>
          <w:tcPr>
            <w:tcW w:w="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D18368" w14:textId="77777777" w:rsidR="00E61A0B" w:rsidRPr="00A53121" w:rsidRDefault="00E61A0B" w:rsidP="00E61A0B">
            <w:pPr>
              <w:ind w:rightChars="-22" w:right="-44"/>
              <w:jc w:val="center"/>
              <w:rPr>
                <w:color w:val="0000FF"/>
                <w:lang w:eastAsia="ko-KR"/>
              </w:rPr>
            </w:pPr>
            <w:r w:rsidRPr="00A53121">
              <w:rPr>
                <w:rFonts w:hint="eastAsia"/>
                <w:color w:val="0000FF"/>
                <w:lang w:eastAsia="ko-KR"/>
              </w:rPr>
              <w:t>고속</w:t>
            </w:r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B2964" w14:textId="77777777" w:rsidR="00E61A0B" w:rsidRPr="00A53121" w:rsidRDefault="00E61A0B" w:rsidP="00E61A0B">
            <w:pPr>
              <w:ind w:rightChars="-22" w:right="-44"/>
              <w:jc w:val="center"/>
              <w:rPr>
                <w:color w:val="0000FF"/>
                <w:lang w:eastAsia="ko-KR"/>
              </w:rPr>
            </w:pPr>
            <w:r w:rsidRPr="00A53121">
              <w:rPr>
                <w:rFonts w:hint="eastAsia"/>
                <w:color w:val="0000FF"/>
                <w:lang w:eastAsia="ko-KR"/>
              </w:rPr>
              <w:t>X</w:t>
            </w:r>
          </w:p>
        </w:tc>
        <w:tc>
          <w:tcPr>
            <w:tcW w:w="9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5F9780" w14:textId="77777777" w:rsidR="00E61A0B" w:rsidRPr="00A53121" w:rsidRDefault="00E61A0B" w:rsidP="00E61A0B">
            <w:pPr>
              <w:ind w:rightChars="-22" w:right="-44"/>
              <w:jc w:val="center"/>
              <w:rPr>
                <w:color w:val="0000FF"/>
                <w:lang w:eastAsia="ko-KR"/>
              </w:rPr>
            </w:pPr>
            <w:r w:rsidRPr="00A53121">
              <w:rPr>
                <w:rFonts w:hint="eastAsia"/>
                <w:color w:val="0000FF"/>
                <w:lang w:eastAsia="ko-KR"/>
              </w:rPr>
              <w:t>O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43EFDB" w14:textId="77777777" w:rsidR="00E61A0B" w:rsidRPr="00A53121" w:rsidRDefault="00A53121" w:rsidP="00A53121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  <w:r w:rsidRPr="00A53121">
              <w:rPr>
                <w:rFonts w:hAnsi="굴림" w:hint="eastAsia"/>
                <w:color w:val="0000FF"/>
                <w:lang w:eastAsia="ko-KR"/>
              </w:rPr>
              <w:t>(1</w:t>
            </w:r>
            <w:r w:rsidRPr="00A53121">
              <w:rPr>
                <w:rFonts w:hAnsi="굴림"/>
                <w:color w:val="0000FF"/>
                <w:lang w:eastAsia="ko-KR"/>
              </w:rPr>
              <w:t>)-A</w:t>
            </w:r>
          </w:p>
        </w:tc>
      </w:tr>
      <w:tr w:rsidR="00056151" w:rsidRPr="007E6B5D" w14:paraId="6C05A474" w14:textId="77777777" w:rsidTr="00056151">
        <w:trPr>
          <w:trHeight w:val="227"/>
        </w:trPr>
        <w:tc>
          <w:tcPr>
            <w:tcW w:w="31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D15AEC" w14:textId="77777777" w:rsidR="00056151" w:rsidRPr="00A53121" w:rsidRDefault="00056151" w:rsidP="00056151">
            <w:pPr>
              <w:ind w:rightChars="-22" w:right="-44"/>
              <w:jc w:val="center"/>
              <w:rPr>
                <w:rFonts w:hAnsi="굴림"/>
                <w:color w:val="0000FF"/>
                <w:lang w:eastAsia="ko-KR"/>
              </w:rPr>
            </w:pPr>
            <w:r w:rsidRPr="00A53121">
              <w:rPr>
                <w:rFonts w:hAnsi="굴림"/>
                <w:color w:val="0000FF"/>
                <w:lang w:eastAsia="ko-KR"/>
              </w:rPr>
              <w:t>“</w:t>
            </w:r>
            <w:r w:rsidRPr="00A53121">
              <w:rPr>
                <w:rFonts w:hAnsi="굴림" w:hint="eastAsia"/>
                <w:color w:val="0000FF"/>
                <w:lang w:eastAsia="ko-KR"/>
              </w:rPr>
              <w:t xml:space="preserve">다른 </w:t>
            </w:r>
            <w:proofErr w:type="spellStart"/>
            <w:r>
              <w:rPr>
                <w:rFonts w:hAnsi="굴림" w:hint="eastAsia"/>
                <w:color w:val="0000FF"/>
                <w:lang w:eastAsia="ko-KR"/>
              </w:rPr>
              <w:t>무료도로</w:t>
            </w:r>
            <w:proofErr w:type="spellEnd"/>
            <w:r w:rsidRPr="00A53121">
              <w:rPr>
                <w:rFonts w:hAnsi="굴림" w:hint="eastAsia"/>
                <w:color w:val="0000FF"/>
                <w:lang w:eastAsia="ko-KR"/>
              </w:rPr>
              <w:t xml:space="preserve"> </w:t>
            </w:r>
            <w:r>
              <w:rPr>
                <w:rFonts w:hAnsi="굴림" w:hint="eastAsia"/>
                <w:color w:val="0000FF"/>
                <w:lang w:eastAsia="ko-KR"/>
              </w:rPr>
              <w:t>없어</w:t>
            </w:r>
            <w:r w:rsidRPr="00A53121">
              <w:rPr>
                <w:rFonts w:hAnsi="굴림" w:hint="eastAsia"/>
                <w:color w:val="0000FF"/>
                <w:lang w:eastAsia="ko-KR"/>
              </w:rPr>
              <w:t>?</w:t>
            </w:r>
            <w:r w:rsidRPr="00A53121">
              <w:rPr>
                <w:rFonts w:hAnsi="굴림"/>
                <w:color w:val="0000FF"/>
                <w:lang w:eastAsia="ko-KR"/>
              </w:rPr>
              <w:t>”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99F629" w14:textId="77777777" w:rsidR="00056151" w:rsidRPr="00A53121" w:rsidRDefault="00056151" w:rsidP="00056151">
            <w:pPr>
              <w:ind w:rightChars="-22" w:right="-44"/>
              <w:jc w:val="center"/>
              <w:rPr>
                <w:rFonts w:hAnsi="굴림"/>
                <w:color w:val="0000FF"/>
                <w:lang w:eastAsia="ko-KR"/>
              </w:rPr>
            </w:pPr>
            <w:r w:rsidRPr="00A53121">
              <w:rPr>
                <w:rFonts w:hAnsi="굴림" w:hint="eastAsia"/>
                <w:color w:val="0000FF"/>
                <w:lang w:eastAsia="ko-KR"/>
              </w:rPr>
              <w:t>다른 길</w:t>
            </w:r>
          </w:p>
        </w:tc>
        <w:tc>
          <w:tcPr>
            <w:tcW w:w="12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85686D" w14:textId="77777777" w:rsidR="00056151" w:rsidRPr="00A53121" w:rsidRDefault="00056151" w:rsidP="00056151">
            <w:pPr>
              <w:ind w:rightChars="-22" w:right="-44"/>
              <w:jc w:val="center"/>
              <w:rPr>
                <w:color w:val="0000FF"/>
                <w:lang w:eastAsia="ko-KR"/>
              </w:rPr>
            </w:pPr>
            <w:r w:rsidRPr="00A53121">
              <w:rPr>
                <w:rFonts w:hint="eastAsia"/>
                <w:color w:val="0000FF"/>
                <w:lang w:eastAsia="ko-KR"/>
              </w:rPr>
              <w:t>X</w:t>
            </w:r>
          </w:p>
        </w:tc>
        <w:tc>
          <w:tcPr>
            <w:tcW w:w="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03D5CC" w14:textId="77777777" w:rsidR="00056151" w:rsidRPr="00A53121" w:rsidRDefault="00056151" w:rsidP="00056151">
            <w:pPr>
              <w:ind w:rightChars="-22" w:right="-44"/>
              <w:jc w:val="center"/>
              <w:rPr>
                <w:color w:val="0000FF"/>
                <w:lang w:eastAsia="ko-KR"/>
              </w:rPr>
            </w:pPr>
            <w:r w:rsidRPr="00A53121">
              <w:rPr>
                <w:rFonts w:hint="eastAsia"/>
                <w:color w:val="0000FF"/>
                <w:lang w:eastAsia="ko-KR"/>
              </w:rPr>
              <w:t>X</w:t>
            </w:r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DAF6D" w14:textId="77777777" w:rsidR="00056151" w:rsidRPr="00A53121" w:rsidRDefault="00056151" w:rsidP="00056151">
            <w:pPr>
              <w:ind w:rightChars="-22" w:right="-44"/>
              <w:jc w:val="center"/>
              <w:rPr>
                <w:color w:val="0000FF"/>
                <w:lang w:eastAsia="ko-KR"/>
              </w:rPr>
            </w:pPr>
            <w:r w:rsidRPr="00A53121">
              <w:rPr>
                <w:rFonts w:hint="eastAsia"/>
                <w:color w:val="0000FF"/>
                <w:lang w:eastAsia="ko-KR"/>
              </w:rPr>
              <w:t>O</w:t>
            </w:r>
          </w:p>
        </w:tc>
        <w:tc>
          <w:tcPr>
            <w:tcW w:w="9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FCAE8" w14:textId="77777777" w:rsidR="00056151" w:rsidRPr="00A53121" w:rsidRDefault="00056151" w:rsidP="00056151">
            <w:pPr>
              <w:ind w:rightChars="-22" w:right="-44"/>
              <w:jc w:val="center"/>
              <w:rPr>
                <w:color w:val="0000FF"/>
                <w:lang w:eastAsia="ko-KR"/>
              </w:rPr>
            </w:pPr>
            <w:r w:rsidRPr="00A53121">
              <w:rPr>
                <w:rFonts w:hint="eastAsia"/>
                <w:color w:val="0000FF"/>
                <w:lang w:eastAsia="ko-KR"/>
              </w:rPr>
              <w:t>O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07E5C0" w14:textId="77777777" w:rsidR="00056151" w:rsidRPr="00A53121" w:rsidRDefault="00056151" w:rsidP="00056151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  <w:r w:rsidRPr="00A53121">
              <w:rPr>
                <w:rFonts w:hAnsi="굴림" w:hint="eastAsia"/>
                <w:color w:val="0000FF"/>
                <w:lang w:eastAsia="ko-KR"/>
              </w:rPr>
              <w:t>(1</w:t>
            </w:r>
            <w:r w:rsidRPr="00A53121">
              <w:rPr>
                <w:rFonts w:hAnsi="굴림"/>
                <w:color w:val="0000FF"/>
                <w:lang w:eastAsia="ko-KR"/>
              </w:rPr>
              <w:t>)-B</w:t>
            </w:r>
          </w:p>
        </w:tc>
      </w:tr>
      <w:tr w:rsidR="00E61A0B" w:rsidRPr="007E6B5D" w14:paraId="008964A0" w14:textId="77777777" w:rsidTr="00056151">
        <w:trPr>
          <w:trHeight w:val="227"/>
        </w:trPr>
        <w:tc>
          <w:tcPr>
            <w:tcW w:w="3189" w:type="dxa"/>
            <w:tcBorders>
              <w:top w:val="single" w:sz="4" w:space="0" w:color="auto"/>
            </w:tcBorders>
            <w:vAlign w:val="center"/>
          </w:tcPr>
          <w:p w14:paraId="2F82EEB4" w14:textId="77777777" w:rsidR="00E61A0B" w:rsidRPr="00A53121" w:rsidRDefault="00E61A0B" w:rsidP="00E61A0B">
            <w:pPr>
              <w:ind w:rightChars="-22" w:right="-44"/>
              <w:jc w:val="center"/>
              <w:rPr>
                <w:rFonts w:hAnsi="굴림"/>
                <w:color w:val="0000FF"/>
                <w:lang w:eastAsia="ko-KR"/>
              </w:rPr>
            </w:pPr>
            <w:r w:rsidRPr="00A53121">
              <w:rPr>
                <w:rFonts w:hAnsi="굴림"/>
                <w:color w:val="0000FF"/>
                <w:lang w:eastAsia="ko-KR"/>
              </w:rPr>
              <w:t>“</w:t>
            </w:r>
            <w:r w:rsidRPr="00A53121">
              <w:rPr>
                <w:rFonts w:hAnsi="굴림" w:hint="eastAsia"/>
                <w:color w:val="0000FF"/>
                <w:lang w:eastAsia="ko-KR"/>
              </w:rPr>
              <w:t>다른</w:t>
            </w:r>
            <w:r w:rsidR="000A418C" w:rsidRPr="00A53121">
              <w:rPr>
                <w:rFonts w:hAnsi="굴림" w:hint="eastAsia"/>
                <w:color w:val="0000FF"/>
                <w:lang w:eastAsia="ko-KR"/>
              </w:rPr>
              <w:t xml:space="preserve"> </w:t>
            </w:r>
            <w:r w:rsidRPr="00A53121">
              <w:rPr>
                <w:rFonts w:hAnsi="굴림" w:hint="eastAsia"/>
                <w:color w:val="0000FF"/>
                <w:lang w:eastAsia="ko-KR"/>
              </w:rPr>
              <w:t>길 알려줘</w:t>
            </w:r>
            <w:r w:rsidRPr="00A53121">
              <w:rPr>
                <w:rFonts w:hAnsi="굴림"/>
                <w:color w:val="0000FF"/>
                <w:lang w:eastAsia="ko-KR"/>
              </w:rPr>
              <w:t>”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4D0C2CE8" w14:textId="77777777" w:rsidR="00E61A0B" w:rsidRPr="00A53121" w:rsidRDefault="00E61A0B" w:rsidP="00E61A0B">
            <w:pPr>
              <w:ind w:rightChars="-22" w:right="-44"/>
              <w:jc w:val="center"/>
              <w:rPr>
                <w:rFonts w:hAnsi="굴림"/>
                <w:color w:val="0000FF"/>
                <w:lang w:eastAsia="ko-KR"/>
              </w:rPr>
            </w:pPr>
            <w:r w:rsidRPr="00A53121">
              <w:rPr>
                <w:rFonts w:hAnsi="굴림" w:hint="eastAsia"/>
                <w:color w:val="0000FF"/>
                <w:lang w:eastAsia="ko-KR"/>
              </w:rPr>
              <w:t>다른</w:t>
            </w:r>
            <w:r w:rsidR="00A53121" w:rsidRPr="00A53121">
              <w:rPr>
                <w:rFonts w:hAnsi="굴림" w:hint="eastAsia"/>
                <w:color w:val="0000FF"/>
                <w:lang w:eastAsia="ko-KR"/>
              </w:rPr>
              <w:t xml:space="preserve"> </w:t>
            </w:r>
            <w:r w:rsidRPr="00A53121">
              <w:rPr>
                <w:rFonts w:hAnsi="굴림" w:hint="eastAsia"/>
                <w:color w:val="0000FF"/>
                <w:lang w:eastAsia="ko-KR"/>
              </w:rPr>
              <w:t>길</w:t>
            </w:r>
          </w:p>
        </w:tc>
        <w:tc>
          <w:tcPr>
            <w:tcW w:w="1272" w:type="dxa"/>
            <w:tcBorders>
              <w:top w:val="single" w:sz="4" w:space="0" w:color="auto"/>
            </w:tcBorders>
            <w:vAlign w:val="center"/>
          </w:tcPr>
          <w:p w14:paraId="67239EFD" w14:textId="77777777" w:rsidR="00E61A0B" w:rsidRPr="00A53121" w:rsidRDefault="00E61A0B" w:rsidP="00E61A0B">
            <w:pPr>
              <w:ind w:rightChars="-22" w:right="-44"/>
              <w:jc w:val="center"/>
              <w:rPr>
                <w:color w:val="0000FF"/>
                <w:lang w:eastAsia="ko-KR"/>
              </w:rPr>
            </w:pPr>
            <w:r w:rsidRPr="00A53121">
              <w:rPr>
                <w:rFonts w:hint="eastAsia"/>
                <w:color w:val="0000FF"/>
                <w:lang w:eastAsia="ko-KR"/>
              </w:rPr>
              <w:t>X</w:t>
            </w:r>
          </w:p>
        </w:tc>
        <w:tc>
          <w:tcPr>
            <w:tcW w:w="974" w:type="dxa"/>
            <w:tcBorders>
              <w:top w:val="single" w:sz="4" w:space="0" w:color="auto"/>
            </w:tcBorders>
            <w:vAlign w:val="center"/>
          </w:tcPr>
          <w:p w14:paraId="5C974087" w14:textId="77777777" w:rsidR="00E61A0B" w:rsidRPr="00A53121" w:rsidRDefault="007454BB" w:rsidP="00E61A0B">
            <w:pPr>
              <w:ind w:rightChars="-22" w:right="-44"/>
              <w:jc w:val="center"/>
              <w:rPr>
                <w:color w:val="0000FF"/>
                <w:lang w:eastAsia="ko-KR"/>
              </w:rPr>
            </w:pPr>
            <w:r w:rsidRPr="00A53121">
              <w:rPr>
                <w:rFonts w:hint="eastAsia"/>
                <w:color w:val="0000FF"/>
                <w:lang w:eastAsia="ko-KR"/>
              </w:rPr>
              <w:t>X</w:t>
            </w:r>
          </w:p>
        </w:tc>
        <w:tc>
          <w:tcPr>
            <w:tcW w:w="991" w:type="dxa"/>
            <w:tcBorders>
              <w:top w:val="single" w:sz="4" w:space="0" w:color="auto"/>
            </w:tcBorders>
            <w:vAlign w:val="center"/>
          </w:tcPr>
          <w:p w14:paraId="3193551C" w14:textId="77777777" w:rsidR="00E61A0B" w:rsidRPr="00A53121" w:rsidRDefault="00E61A0B" w:rsidP="00E61A0B">
            <w:pPr>
              <w:ind w:rightChars="-22" w:right="-44"/>
              <w:jc w:val="center"/>
              <w:rPr>
                <w:color w:val="0000FF"/>
                <w:lang w:eastAsia="ko-KR"/>
              </w:rPr>
            </w:pPr>
            <w:r w:rsidRPr="00A53121">
              <w:rPr>
                <w:rFonts w:hint="eastAsia"/>
                <w:color w:val="0000FF"/>
                <w:lang w:eastAsia="ko-KR"/>
              </w:rPr>
              <w:t>X</w:t>
            </w:r>
          </w:p>
        </w:tc>
        <w:tc>
          <w:tcPr>
            <w:tcW w:w="955" w:type="dxa"/>
            <w:tcBorders>
              <w:top w:val="single" w:sz="4" w:space="0" w:color="auto"/>
            </w:tcBorders>
            <w:vAlign w:val="center"/>
          </w:tcPr>
          <w:p w14:paraId="7C34D362" w14:textId="77777777" w:rsidR="00E61A0B" w:rsidRPr="00A53121" w:rsidRDefault="00E61A0B" w:rsidP="00E61A0B">
            <w:pPr>
              <w:ind w:rightChars="-22" w:right="-44"/>
              <w:jc w:val="center"/>
              <w:rPr>
                <w:color w:val="0000FF"/>
                <w:lang w:eastAsia="ko-KR"/>
              </w:rPr>
            </w:pPr>
            <w:r w:rsidRPr="00A53121">
              <w:rPr>
                <w:rFonts w:hint="eastAsia"/>
                <w:color w:val="0000FF"/>
                <w:lang w:eastAsia="ko-KR"/>
              </w:rPr>
              <w:t>O</w:t>
            </w:r>
          </w:p>
        </w:tc>
        <w:tc>
          <w:tcPr>
            <w:tcW w:w="713" w:type="dxa"/>
            <w:tcBorders>
              <w:top w:val="single" w:sz="4" w:space="0" w:color="auto"/>
            </w:tcBorders>
            <w:vAlign w:val="center"/>
          </w:tcPr>
          <w:p w14:paraId="119E49FF" w14:textId="77777777" w:rsidR="00E61A0B" w:rsidRPr="00A53121" w:rsidRDefault="00751A03" w:rsidP="00E61A0B">
            <w:pPr>
              <w:ind w:rightChars="-22" w:right="-44"/>
              <w:jc w:val="center"/>
              <w:rPr>
                <w:rFonts w:hAnsi="굴림"/>
                <w:color w:val="0000FF"/>
                <w:lang w:eastAsia="ko-KR"/>
              </w:rPr>
            </w:pPr>
            <w:r w:rsidRPr="00A53121">
              <w:rPr>
                <w:rFonts w:hAnsi="굴림" w:hint="eastAsia"/>
                <w:color w:val="0000FF"/>
                <w:lang w:eastAsia="ko-KR"/>
              </w:rPr>
              <w:t>(1</w:t>
            </w:r>
            <w:r w:rsidR="00A53121" w:rsidRPr="00A53121">
              <w:rPr>
                <w:rFonts w:hAnsi="굴림"/>
                <w:color w:val="0000FF"/>
                <w:lang w:eastAsia="ko-KR"/>
              </w:rPr>
              <w:t>)-</w:t>
            </w:r>
            <w:r w:rsidR="00056151">
              <w:rPr>
                <w:rFonts w:hAnsi="굴림"/>
                <w:color w:val="0000FF"/>
                <w:lang w:eastAsia="ko-KR"/>
              </w:rPr>
              <w:t>C</w:t>
            </w:r>
          </w:p>
        </w:tc>
      </w:tr>
    </w:tbl>
    <w:p w14:paraId="31E60F50" w14:textId="77777777" w:rsidR="001766DE" w:rsidRDefault="001766DE">
      <w:pPr>
        <w:widowControl/>
        <w:spacing w:line="240" w:lineRule="auto"/>
        <w:jc w:val="left"/>
        <w:rPr>
          <w:rFonts w:hAnsi="굴림"/>
          <w:lang w:eastAsia="ko-KR"/>
        </w:rPr>
      </w:pPr>
    </w:p>
    <w:p w14:paraId="61E64AF3" w14:textId="77777777" w:rsidR="007454BB" w:rsidRDefault="007454BB" w:rsidP="00D34631">
      <w:pPr>
        <w:widowControl/>
        <w:spacing w:line="276" w:lineRule="auto"/>
        <w:jc w:val="left"/>
        <w:rPr>
          <w:lang w:eastAsia="ko-KR"/>
        </w:rPr>
      </w:pPr>
      <w:r>
        <w:rPr>
          <w:rFonts w:hAnsi="굴림" w:hint="eastAsia"/>
          <w:lang w:eastAsia="ko-KR"/>
        </w:rPr>
        <w:t>(1)</w:t>
      </w:r>
      <w:r>
        <w:rPr>
          <w:rFonts w:hAnsi="굴림"/>
          <w:lang w:eastAsia="ko-KR"/>
        </w:rPr>
        <w:t xml:space="preserve"> </w:t>
      </w:r>
      <w:r w:rsidR="001766DE" w:rsidRPr="001766DE">
        <w:rPr>
          <w:rFonts w:hAnsi="굴림"/>
          <w:b/>
          <w:lang w:eastAsia="ko-KR"/>
        </w:rPr>
        <w:t>“</w:t>
      </w:r>
      <w:r w:rsidRPr="001766DE">
        <w:rPr>
          <w:rFonts w:hint="eastAsia"/>
          <w:b/>
          <w:lang w:eastAsia="ko-KR"/>
        </w:rPr>
        <w:t>다른 길</w:t>
      </w:r>
      <w:r w:rsidR="001766DE" w:rsidRPr="001766DE">
        <w:rPr>
          <w:b/>
          <w:lang w:eastAsia="ko-KR"/>
        </w:rPr>
        <w:t>”</w:t>
      </w:r>
      <w:r>
        <w:rPr>
          <w:rFonts w:hint="eastAsia"/>
          <w:lang w:eastAsia="ko-KR"/>
        </w:rPr>
        <w:t>의 의미</w:t>
      </w:r>
    </w:p>
    <w:p w14:paraId="5AD63E48" w14:textId="77777777" w:rsidR="007454BB" w:rsidRDefault="001766DE" w:rsidP="00D34631">
      <w:pPr>
        <w:widowControl/>
        <w:spacing w:line="276" w:lineRule="auto"/>
        <w:ind w:leftChars="200" w:left="400"/>
        <w:jc w:val="left"/>
        <w:rPr>
          <w:lang w:eastAsia="ko-KR"/>
        </w:rPr>
      </w:pPr>
      <w:r>
        <w:rPr>
          <w:lang w:eastAsia="ko-KR"/>
        </w:rPr>
        <w:t>(A)</w:t>
      </w:r>
      <w:r w:rsidR="007454BB">
        <w:rPr>
          <w:rFonts w:hint="eastAsia"/>
          <w:lang w:eastAsia="ko-KR"/>
        </w:rPr>
        <w:t xml:space="preserve"> 현재 선택된 종별 중 다른 길</w:t>
      </w:r>
    </w:p>
    <w:p w14:paraId="682024D3" w14:textId="77777777" w:rsidR="007454BB" w:rsidRDefault="007454BB" w:rsidP="00D34631">
      <w:pPr>
        <w:widowControl/>
        <w:spacing w:line="276" w:lineRule="auto"/>
        <w:ind w:leftChars="200" w:left="400"/>
        <w:jc w:val="left"/>
        <w:rPr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ex) 경부고속도로 이용 중 다른 고속도로를 이용하고자 하는 경우</w:t>
      </w:r>
    </w:p>
    <w:p w14:paraId="3431963C" w14:textId="77777777" w:rsidR="007454BB" w:rsidRDefault="001766DE" w:rsidP="009623EB">
      <w:pPr>
        <w:widowControl/>
        <w:spacing w:line="276" w:lineRule="auto"/>
        <w:ind w:leftChars="200" w:left="400"/>
        <w:jc w:val="left"/>
        <w:rPr>
          <w:lang w:eastAsia="ko-KR"/>
        </w:rPr>
      </w:pPr>
      <w:r>
        <w:rPr>
          <w:lang w:eastAsia="ko-KR"/>
        </w:rPr>
        <w:t xml:space="preserve">(B) </w:t>
      </w:r>
      <w:r w:rsidR="007454BB">
        <w:rPr>
          <w:rFonts w:hint="eastAsia"/>
          <w:lang w:eastAsia="ko-KR"/>
        </w:rPr>
        <w:t xml:space="preserve">현재 </w:t>
      </w:r>
      <w:r w:rsidR="000D0452">
        <w:rPr>
          <w:rFonts w:hint="eastAsia"/>
          <w:lang w:eastAsia="ko-KR"/>
        </w:rPr>
        <w:t xml:space="preserve">경로를 제외한 다른 </w:t>
      </w:r>
      <w:proofErr w:type="spellStart"/>
      <w:r w:rsidR="000D0452">
        <w:rPr>
          <w:rFonts w:hint="eastAsia"/>
          <w:lang w:eastAsia="ko-KR"/>
        </w:rPr>
        <w:t>무료도로</w:t>
      </w:r>
      <w:proofErr w:type="spellEnd"/>
    </w:p>
    <w:p w14:paraId="6D5D3EA1" w14:textId="77777777" w:rsidR="00056151" w:rsidRDefault="00056151" w:rsidP="00A53121">
      <w:pPr>
        <w:widowControl/>
        <w:spacing w:line="276" w:lineRule="auto"/>
        <w:ind w:leftChars="200" w:left="400"/>
        <w:jc w:val="left"/>
        <w:rPr>
          <w:lang w:eastAsia="ko-KR"/>
        </w:rPr>
      </w:pPr>
      <w:r>
        <w:rPr>
          <w:lang w:eastAsia="ko-KR"/>
        </w:rPr>
        <w:t>(</w:t>
      </w:r>
      <w:r>
        <w:rPr>
          <w:rFonts w:hint="eastAsia"/>
          <w:lang w:eastAsia="ko-KR"/>
        </w:rPr>
        <w:t>C)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현재 </w:t>
      </w:r>
      <w:r w:rsidR="000D0452">
        <w:rPr>
          <w:rFonts w:hint="eastAsia"/>
          <w:lang w:eastAsia="ko-KR"/>
        </w:rPr>
        <w:t xml:space="preserve">경로의 </w:t>
      </w:r>
      <w:r>
        <w:rPr>
          <w:rFonts w:hint="eastAsia"/>
          <w:lang w:eastAsia="ko-KR"/>
        </w:rPr>
        <w:t xml:space="preserve">종별 및 </w:t>
      </w:r>
      <w:proofErr w:type="spellStart"/>
      <w:r>
        <w:rPr>
          <w:rFonts w:hint="eastAsia"/>
          <w:lang w:eastAsia="ko-KR"/>
        </w:rPr>
        <w:t>무료여부와</w:t>
      </w:r>
      <w:proofErr w:type="spellEnd"/>
      <w:r>
        <w:rPr>
          <w:rFonts w:hint="eastAsia"/>
          <w:lang w:eastAsia="ko-KR"/>
        </w:rPr>
        <w:t xml:space="preserve"> 무관하게 다른 길</w:t>
      </w:r>
    </w:p>
    <w:p w14:paraId="2D38A797" w14:textId="77777777" w:rsidR="00056151" w:rsidRPr="00A53121" w:rsidRDefault="00056151" w:rsidP="00A53121">
      <w:pPr>
        <w:widowControl/>
        <w:spacing w:line="276" w:lineRule="auto"/>
        <w:ind w:leftChars="200" w:left="400"/>
        <w:jc w:val="left"/>
        <w:rPr>
          <w:b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ex) 국도 이용 중 고속도로를 포함한, 현재의 길 외 다른 길을 원하는 경우</w:t>
      </w:r>
    </w:p>
    <w:p w14:paraId="7182247E" w14:textId="77777777" w:rsidR="00D34631" w:rsidRDefault="00D34631" w:rsidP="00D34631">
      <w:pPr>
        <w:widowControl/>
        <w:spacing w:line="276" w:lineRule="auto"/>
        <w:jc w:val="left"/>
        <w:rPr>
          <w:lang w:eastAsia="ko-KR"/>
        </w:rPr>
      </w:pPr>
    </w:p>
    <w:p w14:paraId="28BEF168" w14:textId="77777777" w:rsidR="00D34631" w:rsidRDefault="00D34631" w:rsidP="00D34631">
      <w:pPr>
        <w:widowControl/>
        <w:spacing w:line="276" w:lineRule="auto"/>
        <w:jc w:val="left"/>
        <w:rPr>
          <w:lang w:eastAsia="ko-KR"/>
        </w:rPr>
      </w:pPr>
      <w:r>
        <w:rPr>
          <w:rFonts w:hAnsi="굴림" w:hint="eastAsia"/>
          <w:lang w:eastAsia="ko-KR"/>
        </w:rPr>
        <w:t>※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Parameter 우선 순위</w:t>
      </w:r>
    </w:p>
    <w:p w14:paraId="403FF188" w14:textId="77777777" w:rsidR="00D34631" w:rsidRDefault="00D34631" w:rsidP="00722E7A">
      <w:pPr>
        <w:pStyle w:val="af7"/>
        <w:widowControl/>
        <w:numPr>
          <w:ilvl w:val="0"/>
          <w:numId w:val="36"/>
        </w:numPr>
        <w:spacing w:line="276" w:lineRule="auto"/>
        <w:ind w:leftChars="0"/>
        <w:jc w:val="left"/>
        <w:rPr>
          <w:lang w:eastAsia="ko-KR"/>
        </w:rPr>
      </w:pPr>
      <w:r>
        <w:rPr>
          <w:rFonts w:hint="eastAsia"/>
          <w:lang w:eastAsia="ko-KR"/>
        </w:rPr>
        <w:t>명칭이 있는 경우 나머지는 모두 무시</w:t>
      </w:r>
    </w:p>
    <w:p w14:paraId="7021C492" w14:textId="77777777" w:rsidR="00A53121" w:rsidRPr="00D34631" w:rsidRDefault="00D34631" w:rsidP="00722E7A">
      <w:pPr>
        <w:pStyle w:val="af7"/>
        <w:widowControl/>
        <w:numPr>
          <w:ilvl w:val="0"/>
          <w:numId w:val="36"/>
        </w:numPr>
        <w:spacing w:line="276" w:lineRule="auto"/>
        <w:ind w:leftChars="0"/>
        <w:jc w:val="left"/>
        <w:rPr>
          <w:lang w:eastAsia="ko-KR"/>
        </w:rPr>
      </w:pPr>
      <w:r>
        <w:rPr>
          <w:rFonts w:hint="eastAsia"/>
          <w:lang w:eastAsia="ko-KR"/>
        </w:rPr>
        <w:t xml:space="preserve">명칭이 없고 종별과 </w:t>
      </w:r>
      <w:proofErr w:type="spellStart"/>
      <w:r>
        <w:rPr>
          <w:rFonts w:hint="eastAsia"/>
          <w:lang w:eastAsia="ko-KR"/>
        </w:rPr>
        <w:t>무료도로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flag</w:t>
      </w:r>
      <w:r>
        <w:rPr>
          <w:rFonts w:hint="eastAsia"/>
          <w:lang w:eastAsia="ko-KR"/>
        </w:rPr>
        <w:t>가 있는</w:t>
      </w:r>
      <w:r w:rsidR="00A53121">
        <w:rPr>
          <w:rFonts w:hint="eastAsia"/>
          <w:lang w:eastAsia="ko-KR"/>
        </w:rPr>
        <w:t xml:space="preserve"> 경우 </w:t>
      </w:r>
      <w:proofErr w:type="spellStart"/>
      <w:r w:rsidR="00A53121">
        <w:rPr>
          <w:rFonts w:hint="eastAsia"/>
          <w:lang w:eastAsia="ko-KR"/>
        </w:rPr>
        <w:t>무료도로</w:t>
      </w:r>
      <w:proofErr w:type="spellEnd"/>
      <w:r w:rsidR="00A53121">
        <w:rPr>
          <w:rFonts w:hint="eastAsia"/>
          <w:lang w:eastAsia="ko-KR"/>
        </w:rPr>
        <w:t xml:space="preserve"> </w:t>
      </w:r>
      <w:r w:rsidR="00A53121">
        <w:rPr>
          <w:lang w:eastAsia="ko-KR"/>
        </w:rPr>
        <w:t xml:space="preserve">flag </w:t>
      </w:r>
      <w:r w:rsidR="00A53121">
        <w:rPr>
          <w:rFonts w:hint="eastAsia"/>
          <w:lang w:eastAsia="ko-KR"/>
        </w:rPr>
        <w:t>무시</w:t>
      </w:r>
    </w:p>
    <w:p w14:paraId="5A7F10E5" w14:textId="77777777" w:rsidR="00520133" w:rsidRDefault="00520133" w:rsidP="00520133">
      <w:pPr>
        <w:rPr>
          <w:color w:val="FF0000"/>
          <w:lang w:eastAsia="ko-KR"/>
        </w:rPr>
      </w:pPr>
    </w:p>
    <w:p w14:paraId="57B804C5" w14:textId="77777777" w:rsidR="00FC7DF6" w:rsidRPr="00A31AED" w:rsidRDefault="00FC7DF6" w:rsidP="00520133">
      <w:pPr>
        <w:rPr>
          <w:color w:val="FF0000"/>
          <w:lang w:eastAsia="ko-KR"/>
        </w:rPr>
      </w:pPr>
    </w:p>
    <w:p w14:paraId="499BE2C4" w14:textId="77777777" w:rsidR="00520133" w:rsidRPr="00C85CD1" w:rsidRDefault="00520133" w:rsidP="00520133">
      <w:pPr>
        <w:pStyle w:val="5"/>
        <w:rPr>
          <w:lang w:eastAsia="ko-KR"/>
        </w:rPr>
      </w:pPr>
      <w:bookmarkStart w:id="14" w:name="_출발지_헤딩_Angle"/>
      <w:bookmarkEnd w:id="14"/>
      <w:r w:rsidRPr="00C85CD1">
        <w:rPr>
          <w:rFonts w:hint="eastAsia"/>
          <w:lang w:eastAsia="ko-KR"/>
        </w:rPr>
        <w:t>출발지</w:t>
      </w:r>
      <w:r w:rsidRPr="00C85CD1">
        <w:rPr>
          <w:rFonts w:hint="eastAsia"/>
          <w:lang w:eastAsia="ko-KR"/>
        </w:rPr>
        <w:t xml:space="preserve"> </w:t>
      </w:r>
      <w:r w:rsidRPr="00C85CD1">
        <w:rPr>
          <w:rFonts w:hint="eastAsia"/>
          <w:lang w:eastAsia="ko-KR"/>
        </w:rPr>
        <w:t>각도</w:t>
      </w:r>
      <w:r w:rsidRPr="00C85CD1">
        <w:rPr>
          <w:rFonts w:hint="eastAsia"/>
          <w:lang w:eastAsia="ko-KR"/>
        </w:rPr>
        <w:t xml:space="preserve"> </w:t>
      </w:r>
      <w:r w:rsidRPr="00C85CD1">
        <w:rPr>
          <w:rFonts w:hint="eastAsia"/>
          <w:lang w:eastAsia="ko-KR"/>
        </w:rPr>
        <w:t>사용</w:t>
      </w:r>
      <w:r w:rsidRPr="00C85CD1">
        <w:rPr>
          <w:rFonts w:hint="eastAsia"/>
          <w:lang w:eastAsia="ko-KR"/>
        </w:rPr>
        <w:t xml:space="preserve"> </w:t>
      </w:r>
      <w:proofErr w:type="spellStart"/>
      <w:r w:rsidRPr="00C85CD1">
        <w:rPr>
          <w:rFonts w:hint="eastAsia"/>
          <w:lang w:eastAsia="ko-KR"/>
        </w:rPr>
        <w:t>프로젝션</w:t>
      </w:r>
      <w:proofErr w:type="spellEnd"/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520133" w:rsidRPr="006F3883" w14:paraId="7EC4C4E8" w14:textId="77777777" w:rsidTr="00732806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7C5753F0" w14:textId="77777777" w:rsidR="00520133" w:rsidRPr="00E233A3" w:rsidRDefault="00520133" w:rsidP="0073280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3D3C1D1E" w14:textId="77777777" w:rsidR="00520133" w:rsidRPr="00E233A3" w:rsidRDefault="00520133" w:rsidP="0073280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4635D659" w14:textId="77777777" w:rsidR="00520133" w:rsidRPr="00E233A3" w:rsidRDefault="00520133" w:rsidP="0073280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1A6CF4FE" w14:textId="77777777" w:rsidR="00520133" w:rsidRPr="00E233A3" w:rsidRDefault="00520133" w:rsidP="0073280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60FF73E3" w14:textId="77777777" w:rsidR="00520133" w:rsidRPr="00E233A3" w:rsidRDefault="00520133" w:rsidP="0073280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430DAD79" w14:textId="77777777" w:rsidR="00520133" w:rsidRPr="00E233A3" w:rsidRDefault="00520133" w:rsidP="0073280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B74F90" w:rsidRPr="006F3883" w14:paraId="7791E841" w14:textId="77777777" w:rsidTr="00732806">
        <w:trPr>
          <w:trHeight w:val="227"/>
        </w:trPr>
        <w:tc>
          <w:tcPr>
            <w:tcW w:w="568" w:type="dxa"/>
            <w:vAlign w:val="center"/>
          </w:tcPr>
          <w:p w14:paraId="5DC30332" w14:textId="77777777" w:rsidR="00B74F90" w:rsidRPr="00915D84" w:rsidRDefault="00B74F90" w:rsidP="00B74F90">
            <w:pPr>
              <w:ind w:rightChars="-22" w:right="-44"/>
              <w:jc w:val="center"/>
              <w:rPr>
                <w:rFonts w:hAnsi="굴림"/>
              </w:rPr>
            </w:pPr>
            <w:r w:rsidRPr="00915D84">
              <w:rPr>
                <w:rFonts w:hAnsi="굴림" w:hint="eastAsia"/>
              </w:rPr>
              <w:t>1</w:t>
            </w:r>
          </w:p>
        </w:tc>
        <w:tc>
          <w:tcPr>
            <w:tcW w:w="708" w:type="dxa"/>
            <w:vAlign w:val="center"/>
          </w:tcPr>
          <w:p w14:paraId="1D5E8C61" w14:textId="77777777" w:rsidR="00B74F90" w:rsidRPr="00915D84" w:rsidRDefault="00B74F90" w:rsidP="00B74F90">
            <w:pPr>
              <w:ind w:rightChars="-22" w:right="-44"/>
              <w:jc w:val="center"/>
              <w:rPr>
                <w:rFonts w:hAnsi="굴림"/>
              </w:rPr>
            </w:pPr>
            <w:r w:rsidRPr="00915D84">
              <w:rPr>
                <w:rFonts w:hAnsi="굴림"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4F3C1857" w14:textId="77777777" w:rsidR="00B74F90" w:rsidRPr="00915D84" w:rsidRDefault="00B74F90" w:rsidP="00B74F9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4F7E96CC" w14:textId="77777777" w:rsidR="00B74F90" w:rsidRPr="00915D84" w:rsidRDefault="00B74F90" w:rsidP="00B74F9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466BFE1B" w14:textId="77777777" w:rsidR="00B74F90" w:rsidRPr="00C85CD1" w:rsidRDefault="00B74F90" w:rsidP="00B74F90">
            <w:pPr>
              <w:ind w:rightChars="-22" w:right="-44"/>
              <w:rPr>
                <w:rFonts w:hAnsi="굴림"/>
                <w:lang w:eastAsia="ko-KR"/>
              </w:rPr>
            </w:pPr>
            <w:r w:rsidRPr="00C85CD1">
              <w:rPr>
                <w:rFonts w:hAnsi="굴림" w:hint="eastAsia"/>
                <w:lang w:eastAsia="ko-KR"/>
              </w:rPr>
              <w:t>각도</w:t>
            </w:r>
            <w:r w:rsidRPr="00C85CD1">
              <w:rPr>
                <w:rFonts w:hAnsi="굴림"/>
                <w:lang w:eastAsia="ko-KR"/>
              </w:rPr>
              <w:t>(</w:t>
            </w:r>
            <w:proofErr w:type="spellStart"/>
            <w:r w:rsidRPr="00C85CD1">
              <w:rPr>
                <w:rFonts w:hAnsi="굴림" w:hint="eastAsia"/>
                <w:lang w:eastAsia="ko-KR"/>
              </w:rPr>
              <w:t>진북기준</w:t>
            </w:r>
            <w:proofErr w:type="spellEnd"/>
            <w:r w:rsidRPr="00C85CD1">
              <w:rPr>
                <w:rFonts w:hAnsi="굴림" w:hint="eastAsia"/>
                <w:lang w:eastAsia="ko-KR"/>
              </w:rPr>
              <w:t xml:space="preserve"> </w:t>
            </w:r>
            <w:r w:rsidRPr="00C85CD1">
              <w:rPr>
                <w:rFonts w:hAnsi="굴림"/>
                <w:lang w:eastAsia="ko-KR"/>
              </w:rPr>
              <w:t>0~359)</w:t>
            </w:r>
          </w:p>
        </w:tc>
        <w:tc>
          <w:tcPr>
            <w:tcW w:w="598" w:type="dxa"/>
            <w:vAlign w:val="center"/>
          </w:tcPr>
          <w:p w14:paraId="38001E29" w14:textId="77777777" w:rsidR="00B74F90" w:rsidRPr="00915D84" w:rsidRDefault="00B74F90" w:rsidP="00B74F9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B74F90" w:rsidRPr="006F3883" w14:paraId="57FD7556" w14:textId="77777777" w:rsidTr="00732806">
        <w:trPr>
          <w:trHeight w:val="227"/>
        </w:trPr>
        <w:tc>
          <w:tcPr>
            <w:tcW w:w="568" w:type="dxa"/>
            <w:vAlign w:val="center"/>
          </w:tcPr>
          <w:p w14:paraId="3387EBE4" w14:textId="77777777" w:rsidR="00B74F90" w:rsidRPr="00915D84" w:rsidRDefault="00B74F90" w:rsidP="00B74F9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0071616C" w14:textId="77777777" w:rsidR="00B74F90" w:rsidRPr="00915D84" w:rsidRDefault="00B74F90" w:rsidP="00B74F9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18B32CAD" w14:textId="77777777" w:rsidR="00B74F90" w:rsidRDefault="006B48F0" w:rsidP="00B74F9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2CC5A46B" w14:textId="77777777" w:rsidR="00B74F90" w:rsidRPr="00915D84" w:rsidRDefault="00B74F90" w:rsidP="00B74F9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5416B5C" w14:textId="77777777" w:rsidR="00B74F90" w:rsidRPr="00C85CD1" w:rsidRDefault="00B74F90" w:rsidP="00B74F90">
            <w:pPr>
              <w:ind w:rightChars="-22" w:right="-44"/>
              <w:rPr>
                <w:rFonts w:hAnsi="굴림"/>
                <w:lang w:eastAsia="ko-KR"/>
              </w:rPr>
            </w:pPr>
            <w:r w:rsidRPr="00C85CD1"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598" w:type="dxa"/>
            <w:vAlign w:val="center"/>
          </w:tcPr>
          <w:p w14:paraId="29C07962" w14:textId="77777777" w:rsidR="00B74F90" w:rsidRPr="00915D84" w:rsidRDefault="00B74F90" w:rsidP="00B74F9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B48F0" w:rsidRPr="006F3883" w14:paraId="6182FAF9" w14:textId="77777777" w:rsidTr="00732806">
        <w:trPr>
          <w:trHeight w:val="227"/>
        </w:trPr>
        <w:tc>
          <w:tcPr>
            <w:tcW w:w="568" w:type="dxa"/>
            <w:vAlign w:val="center"/>
          </w:tcPr>
          <w:p w14:paraId="318B4670" w14:textId="77777777" w:rsidR="006B48F0" w:rsidRDefault="006B48F0" w:rsidP="00B74F9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4719FEEB" w14:textId="77777777" w:rsidR="006B48F0" w:rsidRDefault="006B48F0" w:rsidP="00B74F9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67" w:type="dxa"/>
            <w:vAlign w:val="center"/>
          </w:tcPr>
          <w:p w14:paraId="4B555B1B" w14:textId="77777777" w:rsidR="006B48F0" w:rsidRDefault="006B48F0" w:rsidP="00B74F9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2494FD91" w14:textId="77777777" w:rsidR="006B48F0" w:rsidRDefault="006B48F0" w:rsidP="00B74F9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02D06697" w14:textId="77777777" w:rsidR="006B48F0" w:rsidRPr="00C85CD1" w:rsidRDefault="006B48F0" w:rsidP="00B74F90">
            <w:pPr>
              <w:ind w:rightChars="-22" w:right="-44"/>
              <w:rPr>
                <w:rFonts w:hAnsi="굴림"/>
                <w:lang w:eastAsia="ko-KR"/>
              </w:rPr>
            </w:pPr>
            <w:r w:rsidRPr="00C85CD1"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598" w:type="dxa"/>
            <w:vAlign w:val="center"/>
          </w:tcPr>
          <w:p w14:paraId="0FFC6A34" w14:textId="77777777" w:rsidR="006B48F0" w:rsidRPr="00915D84" w:rsidRDefault="006B48F0" w:rsidP="00B74F9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520133" w:rsidRPr="006F3883" w14:paraId="6F8CA294" w14:textId="77777777" w:rsidTr="00732806">
        <w:trPr>
          <w:trHeight w:val="227"/>
        </w:trPr>
        <w:tc>
          <w:tcPr>
            <w:tcW w:w="1276" w:type="dxa"/>
            <w:gridSpan w:val="2"/>
            <w:vAlign w:val="center"/>
          </w:tcPr>
          <w:p w14:paraId="78E30822" w14:textId="77777777" w:rsidR="00520133" w:rsidRPr="00AE23E7" w:rsidRDefault="00520133" w:rsidP="00732806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38BBECD9" w14:textId="77777777" w:rsidR="00520133" w:rsidRPr="00AE23E7" w:rsidRDefault="00120DF0" w:rsidP="00732806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/>
                <w:b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1C7A1B46" w14:textId="77777777" w:rsidR="00520133" w:rsidRPr="00AE23E7" w:rsidRDefault="00520133" w:rsidP="00732806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13750920" w14:textId="77777777" w:rsidR="00520133" w:rsidRPr="00AE23E7" w:rsidRDefault="00520133" w:rsidP="00732806">
            <w:pPr>
              <w:ind w:rightChars="-22" w:right="-44"/>
              <w:rPr>
                <w:rFonts w:hAnsi="굴림"/>
                <w:b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0BEBC90D" w14:textId="77777777" w:rsidR="00520133" w:rsidRPr="002C31D2" w:rsidRDefault="00520133" w:rsidP="00732806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01460413" w14:textId="77777777" w:rsidR="00F90C3A" w:rsidRDefault="00F90C3A" w:rsidP="00287844">
      <w:pPr>
        <w:widowControl/>
        <w:spacing w:line="276" w:lineRule="auto"/>
        <w:jc w:val="left"/>
        <w:rPr>
          <w:lang w:eastAsia="ko-KR"/>
        </w:rPr>
      </w:pPr>
    </w:p>
    <w:p w14:paraId="76170D90" w14:textId="77777777" w:rsidR="00F90C3A" w:rsidRDefault="00F90C3A" w:rsidP="00F90C3A">
      <w:pPr>
        <w:rPr>
          <w:lang w:eastAsia="ko-KR"/>
        </w:rPr>
      </w:pPr>
      <w:r>
        <w:rPr>
          <w:lang w:eastAsia="ko-KR"/>
        </w:rPr>
        <w:br w:type="page"/>
      </w:r>
    </w:p>
    <w:p w14:paraId="6D704426" w14:textId="77777777" w:rsidR="005508D2" w:rsidRPr="00F7156C" w:rsidRDefault="005508D2" w:rsidP="005508D2">
      <w:pPr>
        <w:pStyle w:val="5"/>
        <w:rPr>
          <w:lang w:eastAsia="ko-KR"/>
        </w:rPr>
      </w:pPr>
      <w:proofErr w:type="spellStart"/>
      <w:r w:rsidRPr="00F7156C">
        <w:rPr>
          <w:rFonts w:hint="eastAsia"/>
          <w:lang w:eastAsia="ko-KR"/>
        </w:rPr>
        <w:lastRenderedPageBreak/>
        <w:t>커스텀</w:t>
      </w:r>
      <w:proofErr w:type="spellEnd"/>
      <w:r w:rsidRPr="00F7156C">
        <w:rPr>
          <w:rFonts w:hint="eastAsia"/>
          <w:lang w:eastAsia="ko-KR"/>
        </w:rPr>
        <w:t xml:space="preserve"> </w:t>
      </w:r>
      <w:r w:rsidRPr="00F7156C">
        <w:rPr>
          <w:rFonts w:hint="eastAsia"/>
          <w:lang w:eastAsia="ko-KR"/>
        </w:rPr>
        <w:t>경로</w:t>
      </w:r>
      <w:r w:rsidRPr="00F7156C">
        <w:rPr>
          <w:rFonts w:hint="eastAsia"/>
          <w:lang w:eastAsia="ko-KR"/>
        </w:rPr>
        <w:t xml:space="preserve"> </w:t>
      </w:r>
      <w:r w:rsidR="00B93F40" w:rsidRPr="00F7156C">
        <w:rPr>
          <w:rFonts w:hint="eastAsia"/>
          <w:lang w:eastAsia="ko-KR"/>
        </w:rPr>
        <w:t>반영</w:t>
      </w:r>
      <w:r w:rsidRPr="00F7156C">
        <w:rPr>
          <w:rFonts w:hint="eastAsia"/>
          <w:lang w:eastAsia="ko-KR"/>
        </w:rPr>
        <w:t xml:space="preserve"> </w:t>
      </w:r>
      <w:r w:rsidRPr="00F7156C">
        <w:rPr>
          <w:rFonts w:hint="eastAsia"/>
          <w:lang w:eastAsia="ko-KR"/>
        </w:rPr>
        <w:t>탐색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5508D2" w:rsidRPr="00E233A3" w14:paraId="0E4CB08B" w14:textId="77777777" w:rsidTr="005508D2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06F34E55" w14:textId="77777777" w:rsidR="005508D2" w:rsidRPr="00E233A3" w:rsidRDefault="005508D2" w:rsidP="005508D2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3F10D557" w14:textId="77777777" w:rsidR="005508D2" w:rsidRPr="00E233A3" w:rsidRDefault="005508D2" w:rsidP="005508D2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03D548DF" w14:textId="77777777" w:rsidR="005508D2" w:rsidRPr="00E233A3" w:rsidRDefault="005508D2" w:rsidP="005508D2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28593375" w14:textId="77777777" w:rsidR="005508D2" w:rsidRPr="00E233A3" w:rsidRDefault="005508D2" w:rsidP="005508D2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0117DBEF" w14:textId="77777777" w:rsidR="005508D2" w:rsidRPr="00E233A3" w:rsidRDefault="005508D2" w:rsidP="005508D2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0B5D1DCB" w14:textId="77777777" w:rsidR="005508D2" w:rsidRPr="00E233A3" w:rsidRDefault="005508D2" w:rsidP="005508D2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5508D2" w:rsidRPr="00915D84" w14:paraId="0D3D8E50" w14:textId="77777777" w:rsidTr="005508D2">
        <w:trPr>
          <w:trHeight w:val="227"/>
        </w:trPr>
        <w:tc>
          <w:tcPr>
            <w:tcW w:w="568" w:type="dxa"/>
            <w:vAlign w:val="center"/>
          </w:tcPr>
          <w:p w14:paraId="2F1D8187" w14:textId="77777777" w:rsidR="005508D2" w:rsidRPr="00915D84" w:rsidRDefault="005508D2" w:rsidP="005508D2">
            <w:pPr>
              <w:ind w:rightChars="-22" w:right="-44"/>
              <w:jc w:val="center"/>
              <w:rPr>
                <w:rFonts w:hAnsi="굴림"/>
              </w:rPr>
            </w:pPr>
            <w:r w:rsidRPr="00915D84">
              <w:rPr>
                <w:rFonts w:hAnsi="굴림" w:hint="eastAsia"/>
              </w:rPr>
              <w:t>1</w:t>
            </w:r>
          </w:p>
        </w:tc>
        <w:tc>
          <w:tcPr>
            <w:tcW w:w="708" w:type="dxa"/>
            <w:vAlign w:val="center"/>
          </w:tcPr>
          <w:p w14:paraId="19FEDCA4" w14:textId="77777777" w:rsidR="005508D2" w:rsidRPr="00915D84" w:rsidRDefault="005508D2" w:rsidP="005508D2">
            <w:pPr>
              <w:ind w:rightChars="-22" w:right="-44"/>
              <w:jc w:val="center"/>
              <w:rPr>
                <w:rFonts w:hAnsi="굴림"/>
              </w:rPr>
            </w:pPr>
            <w:r w:rsidRPr="00915D84">
              <w:rPr>
                <w:rFonts w:hAnsi="굴림"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61635170" w14:textId="77777777" w:rsidR="005508D2" w:rsidRPr="00915D84" w:rsidRDefault="005508D2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3A380D51" w14:textId="77777777" w:rsidR="005508D2" w:rsidRPr="00915D84" w:rsidRDefault="005508D2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1363B37F" w14:textId="77777777" w:rsidR="005508D2" w:rsidRPr="00915D84" w:rsidRDefault="009C4153" w:rsidP="005508D2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지도버전</w:t>
            </w:r>
            <w:proofErr w:type="spellEnd"/>
          </w:p>
        </w:tc>
        <w:tc>
          <w:tcPr>
            <w:tcW w:w="598" w:type="dxa"/>
            <w:vAlign w:val="center"/>
          </w:tcPr>
          <w:p w14:paraId="72E9C528" w14:textId="77777777" w:rsidR="005508D2" w:rsidRPr="00915D84" w:rsidRDefault="0064787D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(1)</w:t>
            </w:r>
          </w:p>
        </w:tc>
      </w:tr>
      <w:tr w:rsidR="005508D2" w:rsidRPr="00915D84" w14:paraId="572E264A" w14:textId="77777777" w:rsidTr="005508D2">
        <w:trPr>
          <w:trHeight w:val="227"/>
        </w:trPr>
        <w:tc>
          <w:tcPr>
            <w:tcW w:w="568" w:type="dxa"/>
            <w:vAlign w:val="center"/>
          </w:tcPr>
          <w:p w14:paraId="0D89536E" w14:textId="77777777" w:rsidR="005508D2" w:rsidRPr="00915D84" w:rsidRDefault="005508D2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6852578F" w14:textId="77777777" w:rsidR="005508D2" w:rsidRPr="00915D84" w:rsidRDefault="009C4153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39F5F66C" w14:textId="77777777" w:rsidR="005508D2" w:rsidRPr="00915D84" w:rsidRDefault="005508D2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2BFB4F2C" w14:textId="77777777" w:rsidR="005508D2" w:rsidRPr="00915D84" w:rsidRDefault="005508D2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3191ED4" w14:textId="77777777" w:rsidR="005508D2" w:rsidRPr="00915D84" w:rsidRDefault="0029627B" w:rsidP="0029627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지</w:t>
            </w:r>
            <w:r>
              <w:rPr>
                <w:rFonts w:hAnsi="굴림" w:hint="eastAsia"/>
                <w:lang w:eastAsia="ko-KR"/>
              </w:rPr>
              <w:t>도 데이터 타입</w:t>
            </w:r>
            <w:r w:rsidR="009C4153">
              <w:rPr>
                <w:rFonts w:hAnsi="굴림" w:hint="eastAsia"/>
                <w:lang w:eastAsia="ko-KR"/>
              </w:rPr>
              <w:t>(</w:t>
            </w:r>
            <w:r w:rsidR="009C4153">
              <w:rPr>
                <w:rFonts w:hAnsi="굴림"/>
                <w:lang w:eastAsia="ko-KR"/>
              </w:rPr>
              <w:t>MT</w:t>
            </w:r>
            <w:r w:rsidR="00F90C3A">
              <w:rPr>
                <w:rFonts w:hAnsi="굴림"/>
                <w:lang w:eastAsia="ko-KR"/>
              </w:rPr>
              <w:t xml:space="preserve"> </w:t>
            </w:r>
            <w:r w:rsidR="009C4153">
              <w:rPr>
                <w:rFonts w:hAnsi="굴림" w:hint="eastAsia"/>
                <w:lang w:eastAsia="ko-KR"/>
              </w:rPr>
              <w:t>:</w:t>
            </w:r>
            <w:r w:rsidR="009C4153">
              <w:rPr>
                <w:rFonts w:hAnsi="굴림"/>
                <w:lang w:eastAsia="ko-KR"/>
              </w:rPr>
              <w:t xml:space="preserve"> 0, MR</w:t>
            </w:r>
            <w:r w:rsidR="00F90C3A">
              <w:rPr>
                <w:rFonts w:hAnsi="굴림"/>
                <w:lang w:eastAsia="ko-KR"/>
              </w:rPr>
              <w:t xml:space="preserve"> </w:t>
            </w:r>
            <w:r w:rsidR="009C4153">
              <w:rPr>
                <w:rFonts w:hAnsi="굴림" w:hint="eastAsia"/>
                <w:lang w:eastAsia="ko-KR"/>
              </w:rPr>
              <w:t>:</w:t>
            </w:r>
            <w:r w:rsidR="009C4153">
              <w:rPr>
                <w:rFonts w:hAnsi="굴림"/>
                <w:lang w:eastAsia="ko-KR"/>
              </w:rPr>
              <w:t xml:space="preserve"> 1)</w:t>
            </w:r>
          </w:p>
        </w:tc>
        <w:tc>
          <w:tcPr>
            <w:tcW w:w="598" w:type="dxa"/>
            <w:vAlign w:val="center"/>
          </w:tcPr>
          <w:p w14:paraId="55C08EAB" w14:textId="77777777" w:rsidR="005508D2" w:rsidRPr="00915D84" w:rsidRDefault="009C4153" w:rsidP="0064787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</w:t>
            </w:r>
            <w:r w:rsidR="0064787D">
              <w:rPr>
                <w:rFonts w:hAnsi="굴림"/>
                <w:lang w:eastAsia="ko-KR"/>
              </w:rPr>
              <w:t>2</w:t>
            </w:r>
            <w:r>
              <w:rPr>
                <w:rFonts w:hAnsi="굴림" w:hint="eastAsia"/>
                <w:lang w:eastAsia="ko-KR"/>
              </w:rPr>
              <w:t>)</w:t>
            </w:r>
          </w:p>
        </w:tc>
      </w:tr>
      <w:tr w:rsidR="005508D2" w:rsidRPr="00915D84" w14:paraId="78E3B1BE" w14:textId="77777777" w:rsidTr="005508D2">
        <w:trPr>
          <w:trHeight w:val="227"/>
        </w:trPr>
        <w:tc>
          <w:tcPr>
            <w:tcW w:w="568" w:type="dxa"/>
            <w:vAlign w:val="center"/>
          </w:tcPr>
          <w:p w14:paraId="207FBB81" w14:textId="77777777" w:rsidR="005508D2" w:rsidRPr="00DC683F" w:rsidRDefault="005508D2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C683F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5F48F670" w14:textId="77777777" w:rsidR="005508D2" w:rsidRPr="00DC683F" w:rsidRDefault="009C4153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C683F">
              <w:rPr>
                <w:rFonts w:hAnsi="굴림"/>
                <w:lang w:eastAsia="ko-KR"/>
              </w:rPr>
              <w:t>5</w:t>
            </w:r>
          </w:p>
        </w:tc>
        <w:tc>
          <w:tcPr>
            <w:tcW w:w="567" w:type="dxa"/>
            <w:vAlign w:val="center"/>
          </w:tcPr>
          <w:p w14:paraId="0D2317D5" w14:textId="77777777" w:rsidR="005508D2" w:rsidRPr="00DC683F" w:rsidRDefault="00F90C3A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C683F">
              <w:rPr>
                <w:rFonts w:hAnsi="굴림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1656047F" w14:textId="77777777" w:rsidR="005508D2" w:rsidRPr="00DC683F" w:rsidRDefault="005508D2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C683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7CF745DD" w14:textId="77777777" w:rsidR="005508D2" w:rsidRPr="00DC683F" w:rsidRDefault="005508D2" w:rsidP="005508D2">
            <w:pPr>
              <w:ind w:rightChars="-22" w:right="-44"/>
              <w:rPr>
                <w:rFonts w:hAnsi="굴림"/>
                <w:lang w:eastAsia="ko-KR"/>
              </w:rPr>
            </w:pPr>
            <w:r w:rsidRPr="00DC683F"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598" w:type="dxa"/>
            <w:vAlign w:val="center"/>
          </w:tcPr>
          <w:p w14:paraId="3540254C" w14:textId="77777777" w:rsidR="005508D2" w:rsidRPr="00DC683F" w:rsidRDefault="00A4151A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C683F">
              <w:rPr>
                <w:rFonts w:hAnsi="굴림" w:hint="eastAsia"/>
                <w:lang w:eastAsia="ko-KR"/>
              </w:rPr>
              <w:t>(</w:t>
            </w:r>
            <w:r w:rsidRPr="00DC683F">
              <w:rPr>
                <w:rFonts w:hAnsi="굴림"/>
                <w:lang w:eastAsia="ko-KR"/>
              </w:rPr>
              <w:t>3)</w:t>
            </w:r>
          </w:p>
        </w:tc>
      </w:tr>
      <w:tr w:rsidR="009C4153" w:rsidRPr="00915D84" w14:paraId="23713845" w14:textId="77777777" w:rsidTr="005508D2">
        <w:trPr>
          <w:trHeight w:val="227"/>
        </w:trPr>
        <w:tc>
          <w:tcPr>
            <w:tcW w:w="568" w:type="dxa"/>
            <w:vAlign w:val="center"/>
          </w:tcPr>
          <w:p w14:paraId="5226BDC2" w14:textId="77777777" w:rsidR="009C4153" w:rsidRPr="00915D84" w:rsidRDefault="009C4153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334A9F82" w14:textId="77777777" w:rsidR="009C4153" w:rsidRPr="00915D84" w:rsidRDefault="00F90C3A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6</w:t>
            </w:r>
          </w:p>
        </w:tc>
        <w:tc>
          <w:tcPr>
            <w:tcW w:w="567" w:type="dxa"/>
            <w:vAlign w:val="center"/>
          </w:tcPr>
          <w:p w14:paraId="50D60482" w14:textId="77777777" w:rsidR="009C4153" w:rsidRPr="00915D84" w:rsidRDefault="00F90C3A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3D77D79A" w14:textId="77777777" w:rsidR="009C4153" w:rsidRDefault="00F90C3A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99709C2" w14:textId="77777777" w:rsidR="009C4153" w:rsidRPr="00915D84" w:rsidRDefault="00F90C3A" w:rsidP="00734783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통과 </w:t>
            </w:r>
            <w:r w:rsidR="00134696">
              <w:rPr>
                <w:rFonts w:hAnsi="굴림" w:hint="eastAsia"/>
                <w:lang w:eastAsia="ko-KR"/>
              </w:rPr>
              <w:t>도엽</w:t>
            </w:r>
            <w:r w:rsidR="007C3AA7">
              <w:rPr>
                <w:rFonts w:hAnsi="굴림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개수</w:t>
            </w:r>
          </w:p>
        </w:tc>
        <w:tc>
          <w:tcPr>
            <w:tcW w:w="598" w:type="dxa"/>
            <w:vAlign w:val="center"/>
          </w:tcPr>
          <w:p w14:paraId="725E3702" w14:textId="77777777" w:rsidR="009C4153" w:rsidRPr="00915D84" w:rsidRDefault="00AE2C0F" w:rsidP="00A4151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</w:t>
            </w:r>
            <w:r w:rsidR="00A4151A">
              <w:rPr>
                <w:rFonts w:hAnsi="굴림"/>
                <w:lang w:eastAsia="ko-KR"/>
              </w:rPr>
              <w:t>4</w:t>
            </w:r>
            <w:r>
              <w:rPr>
                <w:rFonts w:hAnsi="굴림" w:hint="eastAsia"/>
                <w:lang w:eastAsia="ko-KR"/>
              </w:rPr>
              <w:t>)</w:t>
            </w:r>
          </w:p>
        </w:tc>
      </w:tr>
      <w:tr w:rsidR="009C4153" w:rsidRPr="00915D84" w14:paraId="7ACAD94E" w14:textId="77777777" w:rsidTr="005508D2">
        <w:trPr>
          <w:trHeight w:val="227"/>
        </w:trPr>
        <w:tc>
          <w:tcPr>
            <w:tcW w:w="568" w:type="dxa"/>
            <w:vAlign w:val="center"/>
          </w:tcPr>
          <w:p w14:paraId="49888250" w14:textId="77777777" w:rsidR="009C4153" w:rsidRPr="00915D84" w:rsidRDefault="00AE2C0F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708" w:type="dxa"/>
            <w:vAlign w:val="center"/>
          </w:tcPr>
          <w:p w14:paraId="14FC0956" w14:textId="77777777" w:rsidR="009C4153" w:rsidRPr="00915D84" w:rsidRDefault="00AE2C0F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67" w:type="dxa"/>
            <w:vAlign w:val="center"/>
          </w:tcPr>
          <w:p w14:paraId="23FEECA7" w14:textId="77777777" w:rsidR="009C4153" w:rsidRPr="00915D84" w:rsidRDefault="00AE2C0F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05C9964B" w14:textId="77777777" w:rsidR="009C4153" w:rsidRDefault="00AE2C0F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219763A2" w14:textId="77777777" w:rsidR="009C4153" w:rsidRPr="00915D84" w:rsidRDefault="00C0529D" w:rsidP="00C0529D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#N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/>
                <w:lang w:eastAsia="ko-KR"/>
              </w:rPr>
              <w:t xml:space="preserve"> </w:t>
            </w:r>
            <w:r w:rsidR="007C3AA7">
              <w:rPr>
                <w:rFonts w:hAnsi="굴림" w:hint="eastAsia"/>
                <w:lang w:eastAsia="ko-KR"/>
              </w:rPr>
              <w:t>Map ID</w:t>
            </w:r>
          </w:p>
        </w:tc>
        <w:tc>
          <w:tcPr>
            <w:tcW w:w="598" w:type="dxa"/>
            <w:vAlign w:val="center"/>
          </w:tcPr>
          <w:p w14:paraId="47D61405" w14:textId="77777777" w:rsidR="009C4153" w:rsidRPr="00915D84" w:rsidRDefault="009C4153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F90C3A" w:rsidRPr="00915D84" w14:paraId="416E06B9" w14:textId="77777777" w:rsidTr="005508D2">
        <w:trPr>
          <w:trHeight w:val="227"/>
        </w:trPr>
        <w:tc>
          <w:tcPr>
            <w:tcW w:w="568" w:type="dxa"/>
            <w:vAlign w:val="center"/>
          </w:tcPr>
          <w:p w14:paraId="52FF8F34" w14:textId="77777777" w:rsidR="00F90C3A" w:rsidRPr="00915D84" w:rsidRDefault="00AE2C0F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708" w:type="dxa"/>
            <w:vAlign w:val="center"/>
          </w:tcPr>
          <w:p w14:paraId="3125A01F" w14:textId="77777777" w:rsidR="00F90C3A" w:rsidRPr="00915D84" w:rsidRDefault="00AE2C0F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567" w:type="dxa"/>
            <w:vAlign w:val="center"/>
          </w:tcPr>
          <w:p w14:paraId="0B7CA420" w14:textId="77777777" w:rsidR="00F90C3A" w:rsidRPr="00915D84" w:rsidRDefault="00AE2C0F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47B11174" w14:textId="77777777" w:rsidR="00F90C3A" w:rsidRDefault="00AE2C0F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EF760F6" w14:textId="77777777" w:rsidR="00F90C3A" w:rsidRDefault="00C0529D" w:rsidP="00C0529D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#</w:t>
            </w:r>
            <w:r>
              <w:rPr>
                <w:rFonts w:hAnsi="굴림"/>
                <w:lang w:eastAsia="ko-KR"/>
              </w:rPr>
              <w:t>N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/>
                <w:lang w:eastAsia="ko-KR"/>
              </w:rPr>
              <w:t xml:space="preserve"> </w:t>
            </w:r>
            <w:r w:rsidR="007C3AA7">
              <w:rPr>
                <w:rFonts w:hAnsi="굴림" w:hint="eastAsia"/>
                <w:lang w:eastAsia="ko-KR"/>
              </w:rPr>
              <w:t>Node ID</w:t>
            </w:r>
            <w:r w:rsidR="00AE2C0F">
              <w:rPr>
                <w:rFonts w:hAnsi="굴림"/>
                <w:lang w:eastAsia="ko-KR"/>
              </w:rPr>
              <w:t xml:space="preserve">(or </w:t>
            </w:r>
            <w:r w:rsidR="00AE2C0F">
              <w:rPr>
                <w:rFonts w:hAnsi="굴림" w:hint="eastAsia"/>
                <w:lang w:eastAsia="ko-KR"/>
              </w:rPr>
              <w:t>Link ID)</w:t>
            </w:r>
            <w:r w:rsidR="007C3AA7">
              <w:rPr>
                <w:rFonts w:hAnsi="굴림"/>
                <w:lang w:eastAsia="ko-KR"/>
              </w:rPr>
              <w:t xml:space="preserve"> </w:t>
            </w:r>
            <w:r w:rsidR="007C3AA7">
              <w:rPr>
                <w:rFonts w:hAnsi="굴림" w:hint="eastAsia"/>
                <w:lang w:eastAsia="ko-KR"/>
              </w:rPr>
              <w:t>개수</w:t>
            </w:r>
          </w:p>
        </w:tc>
        <w:tc>
          <w:tcPr>
            <w:tcW w:w="598" w:type="dxa"/>
            <w:vAlign w:val="center"/>
          </w:tcPr>
          <w:p w14:paraId="234FA4B2" w14:textId="77777777" w:rsidR="00F90C3A" w:rsidRPr="00915D84" w:rsidRDefault="00F90C3A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F90C3A" w:rsidRPr="00915D84" w14:paraId="337BD54A" w14:textId="77777777" w:rsidTr="005508D2">
        <w:trPr>
          <w:trHeight w:val="227"/>
        </w:trPr>
        <w:tc>
          <w:tcPr>
            <w:tcW w:w="568" w:type="dxa"/>
            <w:vAlign w:val="center"/>
          </w:tcPr>
          <w:p w14:paraId="3504BAAE" w14:textId="77777777" w:rsidR="00F90C3A" w:rsidRPr="00915D84" w:rsidRDefault="00AE2C0F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708" w:type="dxa"/>
            <w:vAlign w:val="center"/>
          </w:tcPr>
          <w:p w14:paraId="117A6607" w14:textId="77777777" w:rsidR="00F90C3A" w:rsidRPr="00915D84" w:rsidRDefault="00AE2C0F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14</w:t>
            </w:r>
          </w:p>
        </w:tc>
        <w:tc>
          <w:tcPr>
            <w:tcW w:w="567" w:type="dxa"/>
            <w:vAlign w:val="center"/>
          </w:tcPr>
          <w:p w14:paraId="1FA8D297" w14:textId="77777777" w:rsidR="00F90C3A" w:rsidRPr="00915D84" w:rsidRDefault="00AE2C0F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2AA3BF9A" w14:textId="77777777" w:rsidR="00F90C3A" w:rsidRDefault="00AE2C0F" w:rsidP="005508D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6FA3B21" w14:textId="77777777" w:rsidR="00F90C3A" w:rsidRDefault="00C0529D" w:rsidP="00C0529D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#</w:t>
            </w:r>
            <w:r>
              <w:rPr>
                <w:rFonts w:hAnsi="굴림" w:hint="eastAsia"/>
                <w:lang w:eastAsia="ko-KR"/>
              </w:rPr>
              <w:t xml:space="preserve">N </w:t>
            </w:r>
            <w:r>
              <w:rPr>
                <w:rFonts w:hAnsi="굴림"/>
                <w:lang w:eastAsia="ko-KR"/>
              </w:rPr>
              <w:t xml:space="preserve"> </w:t>
            </w:r>
            <w:r w:rsidR="007C3AA7">
              <w:rPr>
                <w:rFonts w:hAnsi="굴림" w:hint="eastAsia"/>
                <w:lang w:eastAsia="ko-KR"/>
              </w:rPr>
              <w:t xml:space="preserve">Node </w:t>
            </w:r>
            <w:r w:rsidR="00F90C3A">
              <w:rPr>
                <w:rFonts w:hAnsi="굴림"/>
                <w:lang w:eastAsia="ko-KR"/>
              </w:rPr>
              <w:t>ID</w:t>
            </w:r>
            <w:r w:rsidR="00AE2C0F">
              <w:rPr>
                <w:rFonts w:hAnsi="굴림"/>
                <w:lang w:eastAsia="ko-KR"/>
              </w:rPr>
              <w:t xml:space="preserve">(or </w:t>
            </w:r>
            <w:r w:rsidR="00AE2C0F">
              <w:rPr>
                <w:rFonts w:hAnsi="굴림" w:hint="eastAsia"/>
                <w:lang w:eastAsia="ko-KR"/>
              </w:rPr>
              <w:t>Link ID)</w:t>
            </w:r>
            <w:r w:rsidR="00F90C3A">
              <w:rPr>
                <w:rFonts w:hAnsi="굴림"/>
                <w:lang w:eastAsia="ko-KR"/>
              </w:rPr>
              <w:t xml:space="preserve"> </w:t>
            </w:r>
            <w:r w:rsidR="00F90C3A">
              <w:rPr>
                <w:rFonts w:hAnsi="굴림" w:hint="eastAsia"/>
                <w:lang w:eastAsia="ko-KR"/>
              </w:rPr>
              <w:t>리스트</w:t>
            </w:r>
          </w:p>
        </w:tc>
        <w:tc>
          <w:tcPr>
            <w:tcW w:w="598" w:type="dxa"/>
            <w:vAlign w:val="center"/>
          </w:tcPr>
          <w:p w14:paraId="28BB4611" w14:textId="77777777" w:rsidR="00F90C3A" w:rsidRPr="00915D84" w:rsidRDefault="0029627B" w:rsidP="00A4151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</w:t>
            </w:r>
            <w:r w:rsidR="00A4151A">
              <w:rPr>
                <w:rFonts w:hAnsi="굴림"/>
                <w:lang w:eastAsia="ko-KR"/>
              </w:rPr>
              <w:t>5</w:t>
            </w:r>
            <w:r>
              <w:rPr>
                <w:rFonts w:hAnsi="굴림" w:hint="eastAsia"/>
                <w:lang w:eastAsia="ko-KR"/>
              </w:rPr>
              <w:t>)</w:t>
            </w:r>
          </w:p>
        </w:tc>
      </w:tr>
      <w:tr w:rsidR="005508D2" w:rsidRPr="002C31D2" w14:paraId="51A2BF43" w14:textId="77777777" w:rsidTr="005508D2">
        <w:trPr>
          <w:trHeight w:val="227"/>
        </w:trPr>
        <w:tc>
          <w:tcPr>
            <w:tcW w:w="1276" w:type="dxa"/>
            <w:gridSpan w:val="2"/>
            <w:vAlign w:val="center"/>
          </w:tcPr>
          <w:p w14:paraId="30B24CED" w14:textId="77777777" w:rsidR="005508D2" w:rsidRPr="00AE23E7" w:rsidRDefault="005508D2" w:rsidP="005508D2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433E0028" w14:textId="77777777" w:rsidR="005508D2" w:rsidRPr="00AE23E7" w:rsidRDefault="005508D2" w:rsidP="005508D2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3C98D320" w14:textId="77777777" w:rsidR="005508D2" w:rsidRPr="00AE23E7" w:rsidRDefault="005508D2" w:rsidP="005508D2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4DE84F3C" w14:textId="77777777" w:rsidR="005508D2" w:rsidRPr="00AE23E7" w:rsidRDefault="00940D12" w:rsidP="00344C6B">
            <w:pPr>
              <w:ind w:rightChars="-22" w:right="-44"/>
              <w:rPr>
                <w:rFonts w:hAnsi="굴림"/>
                <w:b/>
                <w:lang w:eastAsia="ko-KR"/>
              </w:rPr>
            </w:pPr>
            <w:r>
              <w:rPr>
                <w:rFonts w:hAnsi="굴림"/>
                <w:b/>
                <w:lang w:eastAsia="ko-KR"/>
              </w:rPr>
              <w:t>8</w:t>
            </w:r>
            <w:r w:rsidR="00E94D66">
              <w:rPr>
                <w:rFonts w:hAnsi="굴림"/>
                <w:b/>
                <w:lang w:eastAsia="ko-KR"/>
              </w:rPr>
              <w:t xml:space="preserve"> </w:t>
            </w:r>
            <w:r>
              <w:rPr>
                <w:rFonts w:hAnsi="굴림"/>
                <w:b/>
                <w:lang w:eastAsia="ko-KR"/>
              </w:rPr>
              <w:t>+</w:t>
            </w:r>
            <w:r w:rsidR="00E94D66">
              <w:rPr>
                <w:rFonts w:hAnsi="굴림"/>
                <w:b/>
                <w:lang w:eastAsia="ko-KR"/>
              </w:rPr>
              <w:t xml:space="preserve"> (</w:t>
            </w:r>
            <w:r w:rsidR="00A5697D">
              <w:rPr>
                <w:rFonts w:hAnsi="굴림"/>
                <w:b/>
                <w:lang w:eastAsia="ko-KR"/>
              </w:rPr>
              <w:t>(6</w:t>
            </w:r>
            <w:r w:rsidR="005508D2">
              <w:rPr>
                <w:rFonts w:hAnsi="굴림" w:hint="eastAsia"/>
                <w:b/>
                <w:lang w:eastAsia="ko-KR"/>
              </w:rPr>
              <w:t xml:space="preserve"> </w:t>
            </w:r>
            <w:r w:rsidR="00A5697D">
              <w:rPr>
                <w:rFonts w:hAnsi="굴림"/>
                <w:b/>
                <w:lang w:eastAsia="ko-KR"/>
              </w:rPr>
              <w:t xml:space="preserve">+ </w:t>
            </w:r>
            <w:r w:rsidR="00E94D66">
              <w:rPr>
                <w:rFonts w:hAnsi="굴림"/>
                <w:b/>
                <w:lang w:eastAsia="ko-KR"/>
              </w:rPr>
              <w:t>(</w:t>
            </w:r>
            <w:r w:rsidR="00A5697D">
              <w:rPr>
                <w:rFonts w:hAnsi="굴림"/>
                <w:b/>
                <w:lang w:eastAsia="ko-KR"/>
              </w:rPr>
              <w:t>2</w:t>
            </w:r>
            <w:r w:rsidR="007C3C6A">
              <w:rPr>
                <w:rFonts w:hAnsi="굴림"/>
                <w:b/>
                <w:lang w:eastAsia="ko-KR"/>
              </w:rPr>
              <w:t xml:space="preserve"> </w:t>
            </w:r>
            <w:r w:rsidR="00A5697D">
              <w:rPr>
                <w:rFonts w:hAnsi="굴림"/>
                <w:b/>
                <w:lang w:eastAsia="ko-KR"/>
              </w:rPr>
              <w:t>*</w:t>
            </w:r>
            <w:r w:rsidR="007C3C6A">
              <w:rPr>
                <w:rFonts w:hAnsi="굴림"/>
                <w:b/>
                <w:lang w:eastAsia="ko-KR"/>
              </w:rPr>
              <w:t xml:space="preserve"> </w:t>
            </w:r>
            <w:r w:rsidR="00E94D66">
              <w:rPr>
                <w:rFonts w:hAnsi="굴림"/>
                <w:b/>
                <w:lang w:eastAsia="ko-KR"/>
              </w:rPr>
              <w:t>Node ID</w:t>
            </w:r>
            <w:r w:rsidR="00E94D66">
              <w:rPr>
                <w:rFonts w:hAnsi="굴림" w:hint="eastAsia"/>
                <w:b/>
                <w:lang w:eastAsia="ko-KR"/>
              </w:rPr>
              <w:t xml:space="preserve">리스트 </w:t>
            </w:r>
            <w:r w:rsidR="00344C6B">
              <w:rPr>
                <w:rFonts w:hAnsi="굴림" w:hint="eastAsia"/>
                <w:b/>
                <w:lang w:eastAsia="ko-KR"/>
              </w:rPr>
              <w:t>원소 개수</w:t>
            </w:r>
            <w:r w:rsidR="00E94D66">
              <w:rPr>
                <w:rFonts w:hAnsi="굴림" w:hint="eastAsia"/>
                <w:b/>
                <w:lang w:eastAsia="ko-KR"/>
              </w:rPr>
              <w:t>)</w:t>
            </w:r>
            <w:r w:rsidR="00E94D66">
              <w:rPr>
                <w:rFonts w:hAnsi="굴림"/>
                <w:b/>
                <w:lang w:eastAsia="ko-KR"/>
              </w:rPr>
              <w:t xml:space="preserve">) </w:t>
            </w:r>
            <w:r w:rsidR="00A5697D">
              <w:rPr>
                <w:rFonts w:hAnsi="굴림"/>
                <w:b/>
                <w:lang w:eastAsia="ko-KR"/>
              </w:rPr>
              <w:t xml:space="preserve">* </w:t>
            </w:r>
            <w:r w:rsidR="009806B1">
              <w:rPr>
                <w:rFonts w:hAnsi="굴림"/>
                <w:b/>
                <w:lang w:eastAsia="ko-KR"/>
              </w:rPr>
              <w:t>(</w:t>
            </w:r>
            <w:r w:rsidR="00A5697D">
              <w:rPr>
                <w:rFonts w:hAnsi="굴림" w:hint="eastAsia"/>
                <w:b/>
                <w:lang w:eastAsia="ko-KR"/>
              </w:rPr>
              <w:t>통과하는</w:t>
            </w:r>
            <w:r w:rsidR="00542491">
              <w:rPr>
                <w:rFonts w:hAnsi="굴림" w:hint="eastAsia"/>
                <w:b/>
                <w:lang w:eastAsia="ko-KR"/>
              </w:rPr>
              <w:t xml:space="preserve"> </w:t>
            </w:r>
            <w:r w:rsidR="00134696">
              <w:rPr>
                <w:rFonts w:hAnsi="굴림" w:hint="eastAsia"/>
                <w:b/>
                <w:lang w:eastAsia="ko-KR"/>
              </w:rPr>
              <w:t>도엽</w:t>
            </w:r>
            <w:r w:rsidR="00A5697D">
              <w:rPr>
                <w:rFonts w:hAnsi="굴림" w:hint="eastAsia"/>
                <w:b/>
                <w:lang w:eastAsia="ko-KR"/>
              </w:rPr>
              <w:t xml:space="preserve"> 개수</w:t>
            </w:r>
            <w:r w:rsidR="009806B1">
              <w:rPr>
                <w:rFonts w:hAnsi="굴림" w:hint="eastAsia"/>
                <w:b/>
                <w:lang w:eastAsia="ko-KR"/>
              </w:rPr>
              <w:t>)</w:t>
            </w:r>
            <w:r w:rsidR="00E94D66">
              <w:rPr>
                <w:rFonts w:hAnsi="굴림"/>
                <w:b/>
                <w:lang w:eastAsia="ko-KR"/>
              </w:rPr>
              <w:t>)</w:t>
            </w:r>
          </w:p>
        </w:tc>
        <w:tc>
          <w:tcPr>
            <w:tcW w:w="598" w:type="dxa"/>
            <w:vAlign w:val="center"/>
          </w:tcPr>
          <w:p w14:paraId="64349E1E" w14:textId="77777777" w:rsidR="005508D2" w:rsidRPr="002C31D2" w:rsidRDefault="005508D2" w:rsidP="005508D2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6B90496D" w14:textId="77777777" w:rsidR="00BD40E6" w:rsidRDefault="00BD40E6" w:rsidP="00BD40E6">
      <w:pPr>
        <w:widowControl/>
        <w:spacing w:line="240" w:lineRule="auto"/>
        <w:jc w:val="left"/>
        <w:rPr>
          <w:rFonts w:hAnsi="굴림"/>
          <w:lang w:eastAsia="ko-KR"/>
        </w:rPr>
      </w:pPr>
    </w:p>
    <w:p w14:paraId="195DBD81" w14:textId="77777777" w:rsidR="00E47069" w:rsidRDefault="00E47069" w:rsidP="00E47069">
      <w:pPr>
        <w:widowControl/>
        <w:spacing w:line="276" w:lineRule="auto"/>
        <w:jc w:val="left"/>
        <w:rPr>
          <w:rFonts w:hAnsi="굴림"/>
          <w:lang w:eastAsia="ko-KR"/>
        </w:rPr>
      </w:pPr>
      <w:r>
        <w:rPr>
          <w:rFonts w:hAnsi="굴림" w:hint="eastAsia"/>
          <w:lang w:eastAsia="ko-KR"/>
        </w:rPr>
        <w:t xml:space="preserve">(1) </w:t>
      </w:r>
      <w:proofErr w:type="spellStart"/>
      <w:r>
        <w:rPr>
          <w:rFonts w:hAnsi="굴림" w:hint="eastAsia"/>
          <w:lang w:eastAsia="ko-KR"/>
        </w:rPr>
        <w:t>커</w:t>
      </w:r>
      <w:r>
        <w:rPr>
          <w:rFonts w:hAnsi="굴림"/>
          <w:lang w:eastAsia="ko-KR"/>
        </w:rPr>
        <w:t>스텀</w:t>
      </w:r>
      <w:proofErr w:type="spellEnd"/>
      <w:r>
        <w:rPr>
          <w:rFonts w:hAnsi="굴림" w:hint="eastAsia"/>
          <w:lang w:eastAsia="ko-KR"/>
        </w:rPr>
        <w:t xml:space="preserve"> </w:t>
      </w:r>
      <w:proofErr w:type="spellStart"/>
      <w:r>
        <w:rPr>
          <w:rFonts w:hAnsi="굴림" w:hint="eastAsia"/>
          <w:lang w:eastAsia="ko-KR"/>
        </w:rPr>
        <w:t>경</w:t>
      </w:r>
      <w:r>
        <w:rPr>
          <w:rFonts w:hAnsi="굴림"/>
          <w:lang w:eastAsia="ko-KR"/>
        </w:rPr>
        <w:t>로</w:t>
      </w:r>
      <w:r>
        <w:rPr>
          <w:rFonts w:hAnsi="굴림" w:hint="eastAsia"/>
          <w:lang w:eastAsia="ko-KR"/>
        </w:rPr>
        <w:t>열</w:t>
      </w:r>
      <w:proofErr w:type="spellEnd"/>
      <w:r>
        <w:rPr>
          <w:rFonts w:hAnsi="굴림" w:hint="eastAsia"/>
          <w:lang w:eastAsia="ko-KR"/>
        </w:rPr>
        <w:t xml:space="preserve"> 생</w:t>
      </w:r>
      <w:r>
        <w:rPr>
          <w:rFonts w:hAnsi="굴림"/>
          <w:lang w:eastAsia="ko-KR"/>
        </w:rPr>
        <w:t>성에</w:t>
      </w:r>
      <w:r>
        <w:rPr>
          <w:rFonts w:hAnsi="굴림" w:hint="eastAsia"/>
          <w:lang w:eastAsia="ko-KR"/>
        </w:rPr>
        <w:t xml:space="preserve"> 사</w:t>
      </w:r>
      <w:r>
        <w:rPr>
          <w:rFonts w:hAnsi="굴림"/>
          <w:lang w:eastAsia="ko-KR"/>
        </w:rPr>
        <w:t>용한</w:t>
      </w:r>
      <w:r>
        <w:rPr>
          <w:rFonts w:hAnsi="굴림" w:hint="eastAsia"/>
          <w:lang w:eastAsia="ko-KR"/>
        </w:rPr>
        <w:t xml:space="preserve"> 지도 데이터 버전(</w:t>
      </w:r>
      <w:proofErr w:type="spellStart"/>
      <w:r>
        <w:rPr>
          <w:rFonts w:hint="eastAsia"/>
          <w:lang w:eastAsia="ko-KR"/>
        </w:rPr>
        <w:t>YYYYMMn</w:t>
      </w:r>
      <w:proofErr w:type="spellEnd"/>
      <w:r>
        <w:rPr>
          <w:lang w:eastAsia="ko-KR"/>
        </w:rPr>
        <w:t>)</w:t>
      </w:r>
    </w:p>
    <w:p w14:paraId="3C3BCEB6" w14:textId="77777777" w:rsidR="00E47069" w:rsidRDefault="00E47069" w:rsidP="00E47069">
      <w:pPr>
        <w:widowControl/>
        <w:spacing w:line="276" w:lineRule="auto"/>
        <w:ind w:firstLineChars="200" w:firstLine="400"/>
        <w:jc w:val="left"/>
        <w:rPr>
          <w:lang w:eastAsia="ko-KR"/>
        </w:rPr>
      </w:pPr>
      <w:r>
        <w:rPr>
          <w:rFonts w:hint="eastAsia"/>
          <w:lang w:eastAsia="ko-KR"/>
        </w:rPr>
        <w:t xml:space="preserve">ex) </w:t>
      </w:r>
      <w:r>
        <w:rPr>
          <w:lang w:eastAsia="ko-KR"/>
        </w:rPr>
        <w:t>2020</w:t>
      </w:r>
      <w:r>
        <w:rPr>
          <w:rFonts w:hint="eastAsia"/>
          <w:lang w:eastAsia="ko-KR"/>
        </w:rPr>
        <w:t xml:space="preserve">년 </w:t>
      </w:r>
      <w:r>
        <w:rPr>
          <w:lang w:eastAsia="ko-KR"/>
        </w:rPr>
        <w:t>03</w:t>
      </w:r>
      <w:r>
        <w:rPr>
          <w:rFonts w:hint="eastAsia"/>
          <w:lang w:eastAsia="ko-KR"/>
        </w:rPr>
        <w:t xml:space="preserve">월에 첫번째로 배포된 데이터 </w:t>
      </w:r>
      <w:r>
        <w:rPr>
          <w:lang w:eastAsia="ko-KR"/>
        </w:rPr>
        <w:t>: 2020031</w:t>
      </w:r>
    </w:p>
    <w:p w14:paraId="5D75F595" w14:textId="77777777" w:rsidR="00E47069" w:rsidRDefault="00E47069" w:rsidP="00E47069">
      <w:pPr>
        <w:widowControl/>
        <w:spacing w:line="276" w:lineRule="auto"/>
        <w:jc w:val="left"/>
        <w:rPr>
          <w:rFonts w:hAnsi="굴림"/>
          <w:lang w:eastAsia="ko-KR"/>
        </w:rPr>
      </w:pPr>
      <w:r>
        <w:rPr>
          <w:rFonts w:hAnsi="굴림" w:hint="eastAsia"/>
          <w:lang w:eastAsia="ko-KR"/>
        </w:rPr>
        <w:t xml:space="preserve">(2) </w:t>
      </w:r>
      <w:proofErr w:type="spellStart"/>
      <w:r>
        <w:rPr>
          <w:rFonts w:hAnsi="굴림" w:hint="eastAsia"/>
          <w:lang w:eastAsia="ko-KR"/>
        </w:rPr>
        <w:t>커스텀</w:t>
      </w:r>
      <w:proofErr w:type="spellEnd"/>
      <w:r>
        <w:rPr>
          <w:rFonts w:hAnsi="굴림" w:hint="eastAsia"/>
          <w:lang w:eastAsia="ko-KR"/>
        </w:rPr>
        <w:t xml:space="preserve"> </w:t>
      </w:r>
      <w:proofErr w:type="spellStart"/>
      <w:r>
        <w:rPr>
          <w:rFonts w:hAnsi="굴림" w:hint="eastAsia"/>
          <w:lang w:eastAsia="ko-KR"/>
        </w:rPr>
        <w:t>경로열이</w:t>
      </w:r>
      <w:proofErr w:type="spellEnd"/>
      <w:r>
        <w:rPr>
          <w:rFonts w:hAnsi="굴림" w:hint="eastAsia"/>
          <w:lang w:eastAsia="ko-KR"/>
        </w:rPr>
        <w:t xml:space="preserve"> </w:t>
      </w:r>
      <w:r w:rsidRPr="00BD40E6">
        <w:rPr>
          <w:rFonts w:hAnsi="굴림" w:hint="eastAsia"/>
          <w:lang w:eastAsia="ko-KR"/>
        </w:rPr>
        <w:t>MT</w:t>
      </w:r>
      <w:r>
        <w:rPr>
          <w:rFonts w:hAnsi="굴림"/>
          <w:lang w:eastAsia="ko-KR"/>
        </w:rPr>
        <w:t>(</w:t>
      </w:r>
      <w:r>
        <w:rPr>
          <w:rFonts w:hAnsi="굴림" w:hint="eastAsia"/>
          <w:lang w:eastAsia="ko-KR"/>
        </w:rPr>
        <w:t>원도</w:t>
      </w:r>
      <w:r w:rsidRPr="00BD40E6">
        <w:rPr>
          <w:rFonts w:hAnsi="굴림" w:hint="eastAsia"/>
          <w:lang w:eastAsia="ko-KR"/>
        </w:rPr>
        <w:t>)</w:t>
      </w:r>
      <w:r>
        <w:rPr>
          <w:rFonts w:hAnsi="굴림"/>
          <w:lang w:eastAsia="ko-KR"/>
        </w:rPr>
        <w:t>-</w:t>
      </w:r>
      <w:r>
        <w:rPr>
          <w:rFonts w:hAnsi="굴림" w:hint="eastAsia"/>
          <w:lang w:eastAsia="ko-KR"/>
        </w:rPr>
        <w:t>Node ID</w:t>
      </w:r>
      <w:r>
        <w:rPr>
          <w:rFonts w:hAnsi="굴림"/>
          <w:lang w:eastAsia="ko-KR"/>
        </w:rPr>
        <w:t xml:space="preserve"> Lis</w:t>
      </w:r>
      <w:r>
        <w:rPr>
          <w:rFonts w:hAnsi="굴림" w:hint="eastAsia"/>
          <w:lang w:eastAsia="ko-KR"/>
        </w:rPr>
        <w:t>t</w:t>
      </w:r>
      <w:r>
        <w:rPr>
          <w:rFonts w:hAnsi="굴림"/>
          <w:lang w:eastAsia="ko-KR"/>
        </w:rPr>
        <w:t xml:space="preserve"> </w:t>
      </w:r>
      <w:r>
        <w:rPr>
          <w:rFonts w:hAnsi="굴림" w:hint="eastAsia"/>
          <w:lang w:eastAsia="ko-KR"/>
        </w:rPr>
        <w:t xml:space="preserve">또는 </w:t>
      </w:r>
      <w:r>
        <w:rPr>
          <w:rFonts w:hAnsi="굴림"/>
          <w:lang w:eastAsia="ko-KR"/>
        </w:rPr>
        <w:t xml:space="preserve">MR-Link ID List </w:t>
      </w:r>
      <w:r>
        <w:rPr>
          <w:rFonts w:hAnsi="굴림" w:hint="eastAsia"/>
          <w:lang w:eastAsia="ko-KR"/>
        </w:rPr>
        <w:t>인지 여부</w:t>
      </w:r>
    </w:p>
    <w:p w14:paraId="115B2A53" w14:textId="77777777" w:rsidR="00E47069" w:rsidRPr="00707A95" w:rsidRDefault="00E47069" w:rsidP="00E47069">
      <w:pPr>
        <w:rPr>
          <w:lang w:eastAsia="ko-KR"/>
        </w:rPr>
      </w:pPr>
      <w:r>
        <w:rPr>
          <w:rFonts w:hint="eastAsia"/>
          <w:lang w:eastAsia="ko-KR"/>
        </w:rPr>
        <w:t xml:space="preserve">(3) </w:t>
      </w:r>
      <w:r w:rsidRPr="00707A95">
        <w:rPr>
          <w:rFonts w:hint="eastAsia"/>
          <w:lang w:eastAsia="ko-KR"/>
        </w:rPr>
        <w:t>부가정보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256"/>
        <w:gridCol w:w="5051"/>
        <w:gridCol w:w="599"/>
      </w:tblGrid>
      <w:tr w:rsidR="00E47069" w:rsidRPr="00DA7255" w14:paraId="2F59A63D" w14:textId="77777777" w:rsidTr="006F38AF">
        <w:trPr>
          <w:trHeight w:val="320"/>
        </w:trPr>
        <w:tc>
          <w:tcPr>
            <w:tcW w:w="555" w:type="dxa"/>
            <w:shd w:val="clear" w:color="auto" w:fill="C0C0C0"/>
          </w:tcPr>
          <w:p w14:paraId="717379C8" w14:textId="77777777" w:rsidR="00E47069" w:rsidRPr="00707A95" w:rsidRDefault="00E47069" w:rsidP="006F38A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280" w:type="dxa"/>
            <w:shd w:val="clear" w:color="auto" w:fill="C0C0C0"/>
          </w:tcPr>
          <w:p w14:paraId="7613E05E" w14:textId="77777777" w:rsidR="00E47069" w:rsidRPr="00707A95" w:rsidRDefault="00E47069" w:rsidP="006F38A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5103" w:type="dxa"/>
            <w:shd w:val="clear" w:color="auto" w:fill="C0C0C0"/>
          </w:tcPr>
          <w:p w14:paraId="739379F2" w14:textId="77777777" w:rsidR="00E47069" w:rsidRPr="00707A95" w:rsidRDefault="00E47069" w:rsidP="006F38A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67" w:type="dxa"/>
            <w:shd w:val="clear" w:color="auto" w:fill="C0C0C0"/>
          </w:tcPr>
          <w:p w14:paraId="7BBA263B" w14:textId="77777777" w:rsidR="00E47069" w:rsidRPr="00707A95" w:rsidRDefault="00E47069" w:rsidP="006F38AF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E47069" w:rsidRPr="00DA7255" w14:paraId="267A3851" w14:textId="77777777" w:rsidTr="006F38AF">
        <w:trPr>
          <w:trHeight w:val="308"/>
        </w:trPr>
        <w:tc>
          <w:tcPr>
            <w:tcW w:w="555" w:type="dxa"/>
            <w:vAlign w:val="center"/>
          </w:tcPr>
          <w:p w14:paraId="1D4B2EEE" w14:textId="77777777" w:rsidR="00E47069" w:rsidRPr="00707A95" w:rsidRDefault="00E4706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2280" w:type="dxa"/>
            <w:vAlign w:val="center"/>
          </w:tcPr>
          <w:p w14:paraId="68541FD9" w14:textId="77777777" w:rsidR="00E47069" w:rsidRPr="00B16B0D" w:rsidRDefault="00E47069" w:rsidP="006F38AF">
            <w:pPr>
              <w:jc w:val="center"/>
              <w:rPr>
                <w:color w:val="FF0000"/>
              </w:rPr>
            </w:pPr>
            <w:r w:rsidRPr="00B151CC">
              <w:rPr>
                <w:rFonts w:hAnsi="굴림" w:hint="eastAsia"/>
                <w:lang w:eastAsia="ko-KR"/>
              </w:rPr>
              <w:t>0000 00</w:t>
            </w:r>
            <w:r w:rsidRPr="00B151CC">
              <w:rPr>
                <w:rFonts w:hAnsi="굴림"/>
                <w:lang w:eastAsia="ko-KR"/>
              </w:rPr>
              <w:t>0</w:t>
            </w:r>
            <w:r w:rsidRPr="00B16B0D">
              <w:rPr>
                <w:rFonts w:hAnsi="굴림" w:hint="eastAsia"/>
                <w:color w:val="FF0000"/>
                <w:lang w:eastAsia="ko-KR"/>
              </w:rPr>
              <w:t>1</w:t>
            </w:r>
          </w:p>
        </w:tc>
        <w:tc>
          <w:tcPr>
            <w:tcW w:w="5103" w:type="dxa"/>
          </w:tcPr>
          <w:p w14:paraId="7E56BB4B" w14:textId="77777777" w:rsidR="00E47069" w:rsidRPr="00707A95" w:rsidRDefault="00E47069" w:rsidP="006F38A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[</w:t>
            </w:r>
            <w:proofErr w:type="spellStart"/>
            <w:r>
              <w:rPr>
                <w:rFonts w:hAnsi="굴림" w:hint="eastAsia"/>
                <w:lang w:eastAsia="ko-KR"/>
              </w:rPr>
              <w:t>커스텀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</w:t>
            </w:r>
            <w:proofErr w:type="spellStart"/>
            <w:r>
              <w:rPr>
                <w:rFonts w:hAnsi="굴림" w:hint="eastAsia"/>
                <w:lang w:eastAsia="ko-KR"/>
              </w:rPr>
              <w:t>경로열내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출발지/목적지 포함 여부]</w:t>
            </w:r>
          </w:p>
          <w:p w14:paraId="605C28ED" w14:textId="77777777" w:rsidR="00E47069" w:rsidRDefault="00E47069" w:rsidP="006F38AF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 xml:space="preserve">0 : </w:t>
            </w:r>
            <w:r>
              <w:rPr>
                <w:rFonts w:hAnsi="굴림" w:hint="eastAsia"/>
                <w:lang w:eastAsia="ko-KR"/>
              </w:rPr>
              <w:t xml:space="preserve">출발지/목적지 미포함 </w:t>
            </w:r>
            <w:proofErr w:type="spellStart"/>
            <w:r>
              <w:rPr>
                <w:rFonts w:hAnsi="굴림" w:hint="eastAsia"/>
                <w:lang w:eastAsia="ko-KR"/>
              </w:rPr>
              <w:t>커스텀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경로</w:t>
            </w:r>
          </w:p>
          <w:p w14:paraId="4A9AEF87" w14:textId="77777777" w:rsidR="00E47069" w:rsidRPr="00707A95" w:rsidRDefault="00E47069" w:rsidP="006F38AF">
            <w:pPr>
              <w:ind w:rightChars="-22" w:right="-44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 xml:space="preserve">1 : </w:t>
            </w:r>
            <w:r>
              <w:rPr>
                <w:rFonts w:hAnsi="굴림" w:hint="eastAsia"/>
                <w:lang w:eastAsia="ko-KR"/>
              </w:rPr>
              <w:t xml:space="preserve">출발지/목적지 포함 </w:t>
            </w:r>
            <w:proofErr w:type="spellStart"/>
            <w:r>
              <w:rPr>
                <w:rFonts w:hAnsi="굴림" w:hint="eastAsia"/>
                <w:lang w:eastAsia="ko-KR"/>
              </w:rPr>
              <w:t>커스텀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경로</w:t>
            </w:r>
          </w:p>
        </w:tc>
        <w:tc>
          <w:tcPr>
            <w:tcW w:w="567" w:type="dxa"/>
            <w:vAlign w:val="center"/>
          </w:tcPr>
          <w:p w14:paraId="34E3E94E" w14:textId="77777777" w:rsidR="00E47069" w:rsidRPr="00707A95" w:rsidRDefault="00E4706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0</w:t>
            </w:r>
            <w:r w:rsidRPr="00707A95">
              <w:rPr>
                <w:rFonts w:hAnsi="굴림"/>
                <w:lang w:eastAsia="ko-KR"/>
              </w:rPr>
              <w:t>, 1</w:t>
            </w:r>
          </w:p>
        </w:tc>
      </w:tr>
    </w:tbl>
    <w:p w14:paraId="39CF533E" w14:textId="77777777" w:rsidR="00E47069" w:rsidRPr="00DC683F" w:rsidRDefault="00E47069" w:rsidP="00E47069">
      <w:pPr>
        <w:widowControl/>
        <w:spacing w:line="276" w:lineRule="auto"/>
        <w:ind w:left="600" w:hangingChars="300" w:hanging="600"/>
        <w:jc w:val="left"/>
        <w:rPr>
          <w:rFonts w:hAnsi="굴림"/>
          <w:lang w:eastAsia="ko-KR"/>
        </w:rPr>
      </w:pPr>
      <w:r>
        <w:rPr>
          <w:rFonts w:hAnsi="굴림" w:hint="eastAsia"/>
          <w:lang w:eastAsia="ko-KR"/>
        </w:rPr>
        <w:t xml:space="preserve">      </w:t>
      </w:r>
      <w:r w:rsidRPr="00DC683F">
        <w:rPr>
          <w:rFonts w:hAnsi="굴림" w:hint="eastAsia"/>
          <w:lang w:eastAsia="ko-KR"/>
        </w:rPr>
        <w:t>※</w:t>
      </w:r>
      <w:proofErr w:type="spellStart"/>
      <w:r w:rsidRPr="00DC683F">
        <w:rPr>
          <w:rFonts w:hint="eastAsia"/>
          <w:lang w:eastAsia="ko-KR"/>
        </w:rPr>
        <w:t>커스텀</w:t>
      </w:r>
      <w:proofErr w:type="spellEnd"/>
      <w:r w:rsidRPr="00DC683F">
        <w:rPr>
          <w:rFonts w:hint="eastAsia"/>
          <w:lang w:eastAsia="ko-KR"/>
        </w:rPr>
        <w:t xml:space="preserve"> </w:t>
      </w:r>
      <w:proofErr w:type="spellStart"/>
      <w:r w:rsidRPr="00DC683F">
        <w:rPr>
          <w:rFonts w:hint="eastAsia"/>
          <w:lang w:eastAsia="ko-KR"/>
        </w:rPr>
        <w:t>경로열내</w:t>
      </w:r>
      <w:proofErr w:type="spellEnd"/>
      <w:r w:rsidRPr="00DC683F">
        <w:rPr>
          <w:rFonts w:hint="eastAsia"/>
          <w:lang w:eastAsia="ko-KR"/>
        </w:rPr>
        <w:t xml:space="preserve"> 출발지/목적지 포함 </w:t>
      </w:r>
      <w:proofErr w:type="spellStart"/>
      <w:r w:rsidRPr="00DC683F">
        <w:rPr>
          <w:rFonts w:hint="eastAsia"/>
          <w:lang w:eastAsia="ko-KR"/>
        </w:rPr>
        <w:t>탐색시</w:t>
      </w:r>
      <w:proofErr w:type="spellEnd"/>
      <w:r w:rsidRPr="00DC683F">
        <w:rPr>
          <w:rFonts w:hint="eastAsia"/>
          <w:lang w:eastAsia="ko-KR"/>
        </w:rPr>
        <w:t>,</w:t>
      </w:r>
      <w:r w:rsidRPr="00DC683F">
        <w:rPr>
          <w:lang w:eastAsia="ko-KR"/>
        </w:rPr>
        <w:br/>
      </w:r>
      <w:r w:rsidRPr="00DC683F">
        <w:rPr>
          <w:rFonts w:hint="eastAsia"/>
          <w:lang w:eastAsia="ko-KR"/>
        </w:rPr>
        <w:t>출발지/목적지 정보가 부정확한 경우 일반 탐색 진행</w:t>
      </w:r>
    </w:p>
    <w:p w14:paraId="61B946DD" w14:textId="77777777" w:rsidR="00E47069" w:rsidRDefault="00E47069" w:rsidP="00E47069">
      <w:pPr>
        <w:widowControl/>
        <w:spacing w:line="276" w:lineRule="auto"/>
        <w:jc w:val="left"/>
        <w:rPr>
          <w:rFonts w:hAnsi="굴림"/>
          <w:lang w:eastAsia="ko-KR"/>
        </w:rPr>
      </w:pPr>
    </w:p>
    <w:p w14:paraId="1BE08838" w14:textId="77777777" w:rsidR="00E47069" w:rsidRDefault="00E47069" w:rsidP="00E47069">
      <w:pPr>
        <w:widowControl/>
        <w:spacing w:line="276" w:lineRule="auto"/>
        <w:jc w:val="left"/>
        <w:rPr>
          <w:rFonts w:hAnsi="굴림"/>
          <w:lang w:eastAsia="ko-KR"/>
        </w:rPr>
      </w:pPr>
      <w:r>
        <w:rPr>
          <w:rFonts w:hAnsi="굴림"/>
          <w:lang w:eastAsia="ko-KR"/>
        </w:rPr>
        <w:t xml:space="preserve">(4) </w:t>
      </w:r>
      <w:proofErr w:type="spellStart"/>
      <w:r>
        <w:rPr>
          <w:rFonts w:hAnsi="굴림" w:hint="eastAsia"/>
          <w:lang w:eastAsia="ko-KR"/>
        </w:rPr>
        <w:t>커스텀</w:t>
      </w:r>
      <w:proofErr w:type="spellEnd"/>
      <w:r>
        <w:rPr>
          <w:rFonts w:hAnsi="굴림" w:hint="eastAsia"/>
          <w:lang w:eastAsia="ko-KR"/>
        </w:rPr>
        <w:t xml:space="preserve"> </w:t>
      </w:r>
      <w:proofErr w:type="spellStart"/>
      <w:r>
        <w:rPr>
          <w:rFonts w:hAnsi="굴림" w:hint="eastAsia"/>
          <w:lang w:eastAsia="ko-KR"/>
        </w:rPr>
        <w:t>경로열의</w:t>
      </w:r>
      <w:proofErr w:type="spellEnd"/>
      <w:r>
        <w:rPr>
          <w:rFonts w:hAnsi="굴림" w:hint="eastAsia"/>
          <w:lang w:eastAsia="ko-KR"/>
        </w:rPr>
        <w:t xml:space="preserve"> 진행 순서에 따라 통과하는 도엽</w:t>
      </w:r>
      <w:r>
        <w:rPr>
          <w:rFonts w:hAnsi="굴림"/>
          <w:lang w:eastAsia="ko-KR"/>
        </w:rPr>
        <w:t xml:space="preserve"> </w:t>
      </w:r>
      <w:r>
        <w:rPr>
          <w:rFonts w:hAnsi="굴림" w:hint="eastAsia"/>
          <w:lang w:eastAsia="ko-KR"/>
        </w:rPr>
        <w:t>개수</w:t>
      </w:r>
    </w:p>
    <w:p w14:paraId="0FD69075" w14:textId="77777777" w:rsidR="00E47069" w:rsidRDefault="00E47069" w:rsidP="00E47069">
      <w:pPr>
        <w:widowControl/>
        <w:spacing w:line="276" w:lineRule="auto"/>
        <w:ind w:left="200" w:hangingChars="100" w:hanging="200"/>
        <w:jc w:val="left"/>
        <w:rPr>
          <w:rFonts w:hAnsi="굴림"/>
          <w:lang w:eastAsia="ko-KR"/>
        </w:rPr>
      </w:pPr>
      <w:r>
        <w:rPr>
          <w:rFonts w:hAnsi="굴림" w:hint="eastAsia"/>
          <w:lang w:eastAsia="ko-KR"/>
        </w:rPr>
        <w:t>(</w:t>
      </w:r>
      <w:r>
        <w:rPr>
          <w:rFonts w:hAnsi="굴림"/>
          <w:lang w:eastAsia="ko-KR"/>
        </w:rPr>
        <w:t>5</w:t>
      </w:r>
      <w:r>
        <w:rPr>
          <w:rFonts w:hAnsi="굴림" w:hint="eastAsia"/>
          <w:lang w:eastAsia="ko-KR"/>
        </w:rPr>
        <w:t xml:space="preserve">) 리스트는 </w:t>
      </w:r>
      <w:proofErr w:type="spellStart"/>
      <w:r>
        <w:rPr>
          <w:rFonts w:hAnsi="굴림" w:hint="eastAsia"/>
          <w:lang w:eastAsia="ko-KR"/>
        </w:rPr>
        <w:t>도엽별</w:t>
      </w:r>
      <w:proofErr w:type="spellEnd"/>
      <w:r>
        <w:rPr>
          <w:rFonts w:hAnsi="굴림" w:hint="eastAsia"/>
          <w:lang w:eastAsia="ko-KR"/>
        </w:rPr>
        <w:t xml:space="preserve"> </w:t>
      </w:r>
      <w:proofErr w:type="spellStart"/>
      <w:r>
        <w:rPr>
          <w:rFonts w:hAnsi="굴림" w:hint="eastAsia"/>
          <w:lang w:eastAsia="ko-KR"/>
        </w:rPr>
        <w:t>폐구간의</w:t>
      </w:r>
      <w:proofErr w:type="spellEnd"/>
      <w:r>
        <w:rPr>
          <w:rFonts w:hAnsi="굴림" w:hint="eastAsia"/>
          <w:lang w:eastAsia="ko-KR"/>
        </w:rPr>
        <w:t xml:space="preserve"> 노드ID(or</w:t>
      </w:r>
      <w:r>
        <w:rPr>
          <w:rFonts w:hAnsi="굴림"/>
          <w:lang w:eastAsia="ko-KR"/>
        </w:rPr>
        <w:t xml:space="preserve"> Link ID)</w:t>
      </w:r>
      <w:r>
        <w:rPr>
          <w:rFonts w:hAnsi="굴림" w:hint="eastAsia"/>
          <w:lang w:eastAsia="ko-KR"/>
        </w:rPr>
        <w:t xml:space="preserve"> 리스트이며 출발지와 목적지를 포함.</w:t>
      </w:r>
      <w:r>
        <w:rPr>
          <w:rFonts w:hAnsi="굴림"/>
          <w:lang w:eastAsia="ko-KR"/>
        </w:rPr>
        <w:br/>
      </w:r>
      <w:r>
        <w:rPr>
          <w:rFonts w:hAnsi="굴림" w:hint="eastAsia"/>
          <w:lang w:eastAsia="ko-KR"/>
        </w:rPr>
        <w:t xml:space="preserve"> </w:t>
      </w:r>
      <w:r>
        <w:rPr>
          <w:rFonts w:hAnsi="굴림"/>
          <w:lang w:eastAsia="ko-KR"/>
        </w:rPr>
        <w:t xml:space="preserve"> </w:t>
      </w:r>
      <w:proofErr w:type="spellStart"/>
      <w:r>
        <w:rPr>
          <w:rFonts w:hAnsi="굴림" w:hint="eastAsia"/>
          <w:lang w:eastAsia="ko-KR"/>
        </w:rPr>
        <w:t>폐구간이</w:t>
      </w:r>
      <w:proofErr w:type="spellEnd"/>
      <w:r>
        <w:rPr>
          <w:rFonts w:hAnsi="굴림" w:hint="eastAsia"/>
          <w:lang w:eastAsia="ko-KR"/>
        </w:rPr>
        <w:t xml:space="preserve"> 아닌 경우 경우에 따라 이어주거나,</w:t>
      </w:r>
      <w:r>
        <w:rPr>
          <w:rFonts w:hAnsi="굴림"/>
          <w:lang w:eastAsia="ko-KR"/>
        </w:rPr>
        <w:t xml:space="preserve"> </w:t>
      </w:r>
      <w:r>
        <w:rPr>
          <w:rFonts w:hAnsi="굴림" w:hint="eastAsia"/>
          <w:lang w:eastAsia="ko-KR"/>
        </w:rPr>
        <w:t>기본 출발지와 목적지를 기준으로 탐색.</w:t>
      </w:r>
    </w:p>
    <w:p w14:paraId="35709040" w14:textId="77777777" w:rsidR="00E47069" w:rsidRDefault="00E47069" w:rsidP="00E47069">
      <w:pPr>
        <w:rPr>
          <w:lang w:eastAsia="ko-KR"/>
        </w:rPr>
      </w:pPr>
      <w:r>
        <w:rPr>
          <w:lang w:eastAsia="ko-KR"/>
        </w:rPr>
        <w:br w:type="page"/>
      </w:r>
    </w:p>
    <w:p w14:paraId="3A5AC67C" w14:textId="77777777" w:rsidR="00475A29" w:rsidRDefault="00475A29" w:rsidP="00475A29">
      <w:pPr>
        <w:widowControl/>
        <w:spacing w:line="276" w:lineRule="auto"/>
        <w:jc w:val="left"/>
        <w:rPr>
          <w:lang w:eastAsia="ko-KR"/>
        </w:rPr>
      </w:pPr>
      <w:bookmarkStart w:id="15" w:name="_Toc190787680"/>
      <w:r>
        <w:rPr>
          <w:rFonts w:hAnsi="굴림" w:hint="eastAsia"/>
          <w:lang w:eastAsia="ko-KR"/>
        </w:rPr>
        <w:lastRenderedPageBreak/>
        <w:t xml:space="preserve">※ </w:t>
      </w:r>
      <w:proofErr w:type="spellStart"/>
      <w:r>
        <w:rPr>
          <w:rFonts w:hint="eastAsia"/>
          <w:lang w:eastAsia="ko-KR"/>
        </w:rPr>
        <w:t>커스텀</w:t>
      </w:r>
      <w:proofErr w:type="spellEnd"/>
      <w:r>
        <w:rPr>
          <w:rFonts w:hint="eastAsia"/>
          <w:lang w:eastAsia="ko-KR"/>
        </w:rPr>
        <w:t xml:space="preserve"> 경로 반영 탐색 사용 예시</w:t>
      </w:r>
    </w:p>
    <w:p w14:paraId="477D57B7" w14:textId="77777777" w:rsidR="00475A29" w:rsidRDefault="00475A29" w:rsidP="00475A29">
      <w:pPr>
        <w:widowControl/>
        <w:spacing w:line="276" w:lineRule="auto"/>
        <w:jc w:val="center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367AD35A" wp14:editId="210B04E1">
            <wp:extent cx="5004000" cy="204419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2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8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16"/>
        <w:gridCol w:w="716"/>
        <w:gridCol w:w="716"/>
        <w:gridCol w:w="3544"/>
        <w:gridCol w:w="2124"/>
      </w:tblGrid>
      <w:tr w:rsidR="00475A29" w:rsidRPr="00E233A3" w14:paraId="7BE67F92" w14:textId="77777777" w:rsidTr="006F38AF">
        <w:trPr>
          <w:trHeight w:val="186"/>
          <w:jc w:val="center"/>
        </w:trPr>
        <w:tc>
          <w:tcPr>
            <w:tcW w:w="716" w:type="dxa"/>
            <w:shd w:val="clear" w:color="auto" w:fill="C0C0C0"/>
            <w:vAlign w:val="center"/>
          </w:tcPr>
          <w:p w14:paraId="2E9AEB10" w14:textId="77777777" w:rsidR="00475A29" w:rsidRPr="00E233A3" w:rsidRDefault="00475A29" w:rsidP="006F38AF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716" w:type="dxa"/>
            <w:shd w:val="clear" w:color="auto" w:fill="C0C0C0"/>
            <w:vAlign w:val="center"/>
          </w:tcPr>
          <w:p w14:paraId="083887A7" w14:textId="77777777" w:rsidR="00475A29" w:rsidRPr="00E233A3" w:rsidRDefault="00475A29" w:rsidP="006F38AF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716" w:type="dxa"/>
            <w:shd w:val="clear" w:color="auto" w:fill="C0C0C0"/>
            <w:vAlign w:val="center"/>
          </w:tcPr>
          <w:p w14:paraId="7BB8C60A" w14:textId="77777777" w:rsidR="00475A29" w:rsidRPr="00E233A3" w:rsidRDefault="00475A29" w:rsidP="006F38AF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3544" w:type="dxa"/>
            <w:shd w:val="clear" w:color="auto" w:fill="C0C0C0"/>
            <w:vAlign w:val="center"/>
          </w:tcPr>
          <w:p w14:paraId="7A926C8F" w14:textId="77777777" w:rsidR="00475A29" w:rsidRPr="00E233A3" w:rsidRDefault="00475A29" w:rsidP="006F38AF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2124" w:type="dxa"/>
            <w:shd w:val="clear" w:color="auto" w:fill="C0C0C0"/>
            <w:vAlign w:val="center"/>
          </w:tcPr>
          <w:p w14:paraId="5E5B9EC3" w14:textId="77777777" w:rsidR="00475A29" w:rsidRPr="00E233A3" w:rsidRDefault="00475A29" w:rsidP="006F38AF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>
              <w:rPr>
                <w:rFonts w:ascii="굴림" w:eastAsia="굴림" w:hAnsi="굴림" w:hint="eastAsia"/>
                <w:b/>
                <w:color w:val="auto"/>
              </w:rPr>
              <w:t>값</w:t>
            </w:r>
          </w:p>
        </w:tc>
      </w:tr>
      <w:tr w:rsidR="00475A29" w:rsidRPr="00915D84" w14:paraId="2A7EEE30" w14:textId="77777777" w:rsidTr="006F38AF">
        <w:trPr>
          <w:trHeight w:val="186"/>
          <w:jc w:val="center"/>
        </w:trPr>
        <w:tc>
          <w:tcPr>
            <w:tcW w:w="716" w:type="dxa"/>
            <w:vAlign w:val="center"/>
          </w:tcPr>
          <w:p w14:paraId="54B8F0FC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</w:rPr>
            </w:pPr>
            <w:r w:rsidRPr="00D41856">
              <w:rPr>
                <w:rFonts w:hAnsi="굴림" w:hint="eastAsia"/>
              </w:rPr>
              <w:t>0</w:t>
            </w:r>
          </w:p>
        </w:tc>
        <w:tc>
          <w:tcPr>
            <w:tcW w:w="716" w:type="dxa"/>
            <w:vAlign w:val="center"/>
          </w:tcPr>
          <w:p w14:paraId="5601D195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/>
                <w:lang w:eastAsia="ko-KR"/>
              </w:rPr>
              <w:t>4</w:t>
            </w:r>
          </w:p>
        </w:tc>
        <w:tc>
          <w:tcPr>
            <w:tcW w:w="716" w:type="dxa"/>
            <w:vAlign w:val="center"/>
          </w:tcPr>
          <w:p w14:paraId="1ED21966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D25107A" w14:textId="77777777" w:rsidR="00475A29" w:rsidRPr="00D41856" w:rsidRDefault="00475A29" w:rsidP="006F38AF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지도버전</w:t>
            </w:r>
            <w:proofErr w:type="spellEnd"/>
          </w:p>
        </w:tc>
        <w:tc>
          <w:tcPr>
            <w:tcW w:w="2124" w:type="dxa"/>
            <w:shd w:val="clear" w:color="auto" w:fill="auto"/>
            <w:vAlign w:val="center"/>
          </w:tcPr>
          <w:p w14:paraId="11F621E4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2020031</w:t>
            </w:r>
          </w:p>
        </w:tc>
      </w:tr>
      <w:tr w:rsidR="00475A29" w:rsidRPr="00915D84" w14:paraId="245BD9A9" w14:textId="77777777" w:rsidTr="006F38AF">
        <w:trPr>
          <w:trHeight w:val="186"/>
          <w:jc w:val="center"/>
        </w:trPr>
        <w:tc>
          <w:tcPr>
            <w:tcW w:w="716" w:type="dxa"/>
            <w:vAlign w:val="center"/>
          </w:tcPr>
          <w:p w14:paraId="6284706A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/>
                <w:lang w:eastAsia="ko-KR"/>
              </w:rPr>
              <w:t>4</w:t>
            </w:r>
          </w:p>
        </w:tc>
        <w:tc>
          <w:tcPr>
            <w:tcW w:w="716" w:type="dxa"/>
            <w:vAlign w:val="center"/>
          </w:tcPr>
          <w:p w14:paraId="0DD98F91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16" w:type="dxa"/>
            <w:vAlign w:val="center"/>
          </w:tcPr>
          <w:p w14:paraId="6E656738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335BC5D" w14:textId="77777777" w:rsidR="00475A29" w:rsidRPr="00D41856" w:rsidRDefault="00475A29" w:rsidP="006F38A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지</w:t>
            </w:r>
            <w:r>
              <w:rPr>
                <w:rFonts w:hAnsi="굴림" w:hint="eastAsia"/>
                <w:lang w:eastAsia="ko-KR"/>
              </w:rPr>
              <w:t>도 데이터 타입</w:t>
            </w:r>
          </w:p>
        </w:tc>
        <w:tc>
          <w:tcPr>
            <w:tcW w:w="2124" w:type="dxa"/>
            <w:shd w:val="clear" w:color="auto" w:fill="auto"/>
            <w:vAlign w:val="center"/>
          </w:tcPr>
          <w:p w14:paraId="7F8820B6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</w:t>
            </w:r>
          </w:p>
        </w:tc>
      </w:tr>
      <w:tr w:rsidR="00475A29" w:rsidRPr="00915D84" w14:paraId="3B3B725F" w14:textId="77777777" w:rsidTr="006F38AF">
        <w:trPr>
          <w:trHeight w:val="186"/>
          <w:jc w:val="center"/>
        </w:trPr>
        <w:tc>
          <w:tcPr>
            <w:tcW w:w="716" w:type="dxa"/>
            <w:vAlign w:val="center"/>
          </w:tcPr>
          <w:p w14:paraId="72B9DF77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/>
                <w:lang w:eastAsia="ko-KR"/>
              </w:rPr>
              <w:t>5</w:t>
            </w:r>
          </w:p>
        </w:tc>
        <w:tc>
          <w:tcPr>
            <w:tcW w:w="716" w:type="dxa"/>
            <w:vAlign w:val="center"/>
          </w:tcPr>
          <w:p w14:paraId="5FBEC579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/>
                <w:lang w:eastAsia="ko-KR"/>
              </w:rPr>
              <w:t>1</w:t>
            </w:r>
          </w:p>
        </w:tc>
        <w:tc>
          <w:tcPr>
            <w:tcW w:w="716" w:type="dxa"/>
            <w:vAlign w:val="center"/>
          </w:tcPr>
          <w:p w14:paraId="34AAACDE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2B6886F" w14:textId="77777777" w:rsidR="00475A29" w:rsidRPr="00D41856" w:rsidRDefault="00475A29" w:rsidP="006F38A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부가정보</w:t>
            </w:r>
          </w:p>
        </w:tc>
        <w:tc>
          <w:tcPr>
            <w:tcW w:w="2124" w:type="dxa"/>
            <w:shd w:val="clear" w:color="auto" w:fill="auto"/>
            <w:vAlign w:val="center"/>
          </w:tcPr>
          <w:p w14:paraId="7F9CBE3F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0</w:t>
            </w:r>
            <w:r>
              <w:rPr>
                <w:rFonts w:hAnsi="굴림" w:hint="eastAsia"/>
                <w:lang w:eastAsia="ko-KR"/>
              </w:rPr>
              <w:t>x01</w:t>
            </w:r>
          </w:p>
        </w:tc>
      </w:tr>
      <w:tr w:rsidR="00475A29" w:rsidRPr="00915D84" w14:paraId="34D4B02B" w14:textId="77777777" w:rsidTr="006F38AF">
        <w:trPr>
          <w:trHeight w:val="186"/>
          <w:jc w:val="center"/>
        </w:trPr>
        <w:tc>
          <w:tcPr>
            <w:tcW w:w="716" w:type="dxa"/>
            <w:vAlign w:val="center"/>
          </w:tcPr>
          <w:p w14:paraId="729F672C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/>
                <w:lang w:eastAsia="ko-KR"/>
              </w:rPr>
              <w:t>6</w:t>
            </w:r>
          </w:p>
        </w:tc>
        <w:tc>
          <w:tcPr>
            <w:tcW w:w="716" w:type="dxa"/>
            <w:vAlign w:val="center"/>
          </w:tcPr>
          <w:p w14:paraId="6845F9D2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16" w:type="dxa"/>
            <w:vAlign w:val="center"/>
          </w:tcPr>
          <w:p w14:paraId="5F8DCA6C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5D9B88F8" w14:textId="77777777" w:rsidR="00475A29" w:rsidRPr="00915D84" w:rsidRDefault="00475A29" w:rsidP="006F38A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통과 도엽</w:t>
            </w:r>
            <w:r>
              <w:rPr>
                <w:rFonts w:hAnsi="굴림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개수</w:t>
            </w:r>
          </w:p>
        </w:tc>
        <w:tc>
          <w:tcPr>
            <w:tcW w:w="2124" w:type="dxa"/>
            <w:shd w:val="clear" w:color="auto" w:fill="auto"/>
            <w:vAlign w:val="center"/>
          </w:tcPr>
          <w:p w14:paraId="32E275F9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</w:tr>
      <w:tr w:rsidR="00475A29" w:rsidRPr="00915D84" w14:paraId="6E864CB4" w14:textId="77777777" w:rsidTr="006F38AF">
        <w:trPr>
          <w:trHeight w:val="186"/>
          <w:jc w:val="center"/>
        </w:trPr>
        <w:tc>
          <w:tcPr>
            <w:tcW w:w="716" w:type="dxa"/>
            <w:vAlign w:val="center"/>
          </w:tcPr>
          <w:p w14:paraId="5E772BE0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716" w:type="dxa"/>
            <w:vAlign w:val="center"/>
          </w:tcPr>
          <w:p w14:paraId="1CDB0A71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16" w:type="dxa"/>
            <w:vAlign w:val="center"/>
          </w:tcPr>
          <w:p w14:paraId="1A2C5144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1366ABB" w14:textId="77777777" w:rsidR="00475A29" w:rsidRPr="00D41856" w:rsidRDefault="00475A29" w:rsidP="006F38A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 xml:space="preserve">#1 </w:t>
            </w:r>
            <w:r>
              <w:rPr>
                <w:rFonts w:hAnsi="굴림" w:hint="eastAsia"/>
                <w:lang w:eastAsia="ko-KR"/>
              </w:rPr>
              <w:t>Map ID</w:t>
            </w:r>
            <w:r>
              <w:rPr>
                <w:rFonts w:hAnsi="굴림"/>
                <w:lang w:eastAsia="ko-KR"/>
              </w:rPr>
              <w:t xml:space="preserve"> </w:t>
            </w:r>
          </w:p>
        </w:tc>
        <w:tc>
          <w:tcPr>
            <w:tcW w:w="2124" w:type="dxa"/>
            <w:shd w:val="clear" w:color="auto" w:fill="auto"/>
            <w:vAlign w:val="center"/>
          </w:tcPr>
          <w:p w14:paraId="0FA95749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186306</w:t>
            </w:r>
          </w:p>
        </w:tc>
      </w:tr>
      <w:tr w:rsidR="00475A29" w14:paraId="7B0F92C7" w14:textId="77777777" w:rsidTr="006F38AF">
        <w:trPr>
          <w:trHeight w:val="186"/>
          <w:jc w:val="center"/>
        </w:trPr>
        <w:tc>
          <w:tcPr>
            <w:tcW w:w="716" w:type="dxa"/>
            <w:vAlign w:val="center"/>
          </w:tcPr>
          <w:p w14:paraId="313996A5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716" w:type="dxa"/>
            <w:vAlign w:val="center"/>
          </w:tcPr>
          <w:p w14:paraId="0954F829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16" w:type="dxa"/>
            <w:vAlign w:val="center"/>
          </w:tcPr>
          <w:p w14:paraId="1BC0E38F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51E6B44C" w14:textId="77777777" w:rsidR="00475A29" w:rsidRPr="00D41856" w:rsidRDefault="00475A29" w:rsidP="006F38A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#1</w:t>
            </w:r>
            <w:r>
              <w:rPr>
                <w:rFonts w:hAnsi="굴림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Node ID</w:t>
            </w:r>
            <w:r>
              <w:rPr>
                <w:rFonts w:hAnsi="굴림"/>
                <w:lang w:eastAsia="ko-KR"/>
              </w:rPr>
              <w:t xml:space="preserve">(or </w:t>
            </w:r>
            <w:r>
              <w:rPr>
                <w:rFonts w:hAnsi="굴림" w:hint="eastAsia"/>
                <w:lang w:eastAsia="ko-KR"/>
              </w:rPr>
              <w:t>Link ID)</w:t>
            </w:r>
            <w:r>
              <w:rPr>
                <w:rFonts w:hAnsi="굴림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 xml:space="preserve">개수 </w:t>
            </w:r>
          </w:p>
        </w:tc>
        <w:tc>
          <w:tcPr>
            <w:tcW w:w="2124" w:type="dxa"/>
            <w:shd w:val="clear" w:color="auto" w:fill="auto"/>
            <w:vAlign w:val="center"/>
          </w:tcPr>
          <w:p w14:paraId="1A9FAF2A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</w:tr>
      <w:tr w:rsidR="00475A29" w14:paraId="188F85C5" w14:textId="77777777" w:rsidTr="006F38AF">
        <w:trPr>
          <w:trHeight w:val="186"/>
          <w:jc w:val="center"/>
        </w:trPr>
        <w:tc>
          <w:tcPr>
            <w:tcW w:w="716" w:type="dxa"/>
            <w:vAlign w:val="center"/>
          </w:tcPr>
          <w:p w14:paraId="1F7EE929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 w:hint="eastAsia"/>
                <w:lang w:eastAsia="ko-KR"/>
              </w:rPr>
              <w:t>14</w:t>
            </w:r>
          </w:p>
        </w:tc>
        <w:tc>
          <w:tcPr>
            <w:tcW w:w="716" w:type="dxa"/>
            <w:vAlign w:val="center"/>
          </w:tcPr>
          <w:p w14:paraId="62C38FF3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 w:hint="eastAsia"/>
                <w:lang w:eastAsia="ko-KR"/>
              </w:rPr>
              <w:t>2</w:t>
            </w:r>
            <w:r>
              <w:rPr>
                <w:rFonts w:hAnsi="굴림"/>
                <w:lang w:eastAsia="ko-KR"/>
              </w:rPr>
              <w:t>*4</w:t>
            </w:r>
          </w:p>
        </w:tc>
        <w:tc>
          <w:tcPr>
            <w:tcW w:w="716" w:type="dxa"/>
            <w:vAlign w:val="center"/>
          </w:tcPr>
          <w:p w14:paraId="0376571D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41856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DF8B458" w14:textId="77777777" w:rsidR="00475A29" w:rsidRPr="00D41856" w:rsidRDefault="00475A29" w:rsidP="006F38A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#1</w:t>
            </w:r>
            <w:r>
              <w:rPr>
                <w:rFonts w:hAnsi="굴림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 xml:space="preserve">Node </w:t>
            </w:r>
            <w:r>
              <w:rPr>
                <w:rFonts w:hAnsi="굴림"/>
                <w:lang w:eastAsia="ko-KR"/>
              </w:rPr>
              <w:t xml:space="preserve">ID(or </w:t>
            </w:r>
            <w:r>
              <w:rPr>
                <w:rFonts w:hAnsi="굴림" w:hint="eastAsia"/>
                <w:lang w:eastAsia="ko-KR"/>
              </w:rPr>
              <w:t>Link ID)</w:t>
            </w:r>
            <w:r>
              <w:rPr>
                <w:rFonts w:hAnsi="굴림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리스트</w:t>
            </w:r>
          </w:p>
        </w:tc>
        <w:tc>
          <w:tcPr>
            <w:tcW w:w="2124" w:type="dxa"/>
            <w:shd w:val="clear" w:color="auto" w:fill="auto"/>
            <w:vAlign w:val="center"/>
          </w:tcPr>
          <w:p w14:paraId="792B98BD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{</w:t>
            </w:r>
            <w:r>
              <w:rPr>
                <w:rFonts w:hAnsi="굴림"/>
                <w:lang w:eastAsia="ko-KR"/>
              </w:rPr>
              <w:t xml:space="preserve"> 1170, 808, 538 </w:t>
            </w:r>
            <w:r>
              <w:rPr>
                <w:rFonts w:hAnsi="굴림" w:hint="eastAsia"/>
                <w:lang w:eastAsia="ko-KR"/>
              </w:rPr>
              <w:t>}</w:t>
            </w:r>
          </w:p>
        </w:tc>
      </w:tr>
      <w:tr w:rsidR="00475A29" w14:paraId="0A5F603C" w14:textId="77777777" w:rsidTr="006F38AF">
        <w:trPr>
          <w:trHeight w:val="186"/>
          <w:jc w:val="center"/>
        </w:trPr>
        <w:tc>
          <w:tcPr>
            <w:tcW w:w="716" w:type="dxa"/>
            <w:vAlign w:val="center"/>
          </w:tcPr>
          <w:p w14:paraId="550B9AD3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22</w:t>
            </w:r>
          </w:p>
        </w:tc>
        <w:tc>
          <w:tcPr>
            <w:tcW w:w="716" w:type="dxa"/>
            <w:vAlign w:val="center"/>
          </w:tcPr>
          <w:p w14:paraId="393F7CB3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16" w:type="dxa"/>
            <w:vAlign w:val="center"/>
          </w:tcPr>
          <w:p w14:paraId="539FB605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116B33C" w14:textId="77777777" w:rsidR="00475A29" w:rsidRPr="00D41856" w:rsidRDefault="00475A29" w:rsidP="006F38A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 xml:space="preserve">#2 </w:t>
            </w:r>
            <w:r>
              <w:rPr>
                <w:rFonts w:hAnsi="굴림" w:hint="eastAsia"/>
                <w:lang w:eastAsia="ko-KR"/>
              </w:rPr>
              <w:t>Map ID</w:t>
            </w:r>
            <w:r>
              <w:rPr>
                <w:rFonts w:hAnsi="굴림"/>
                <w:lang w:eastAsia="ko-KR"/>
              </w:rPr>
              <w:t xml:space="preserve"> </w:t>
            </w:r>
          </w:p>
        </w:tc>
        <w:tc>
          <w:tcPr>
            <w:tcW w:w="2124" w:type="dxa"/>
            <w:shd w:val="clear" w:color="auto" w:fill="auto"/>
            <w:vAlign w:val="center"/>
          </w:tcPr>
          <w:p w14:paraId="4EE6E155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186311</w:t>
            </w:r>
          </w:p>
        </w:tc>
      </w:tr>
      <w:tr w:rsidR="00475A29" w14:paraId="0C490F03" w14:textId="77777777" w:rsidTr="006F38AF">
        <w:trPr>
          <w:trHeight w:val="186"/>
          <w:jc w:val="center"/>
        </w:trPr>
        <w:tc>
          <w:tcPr>
            <w:tcW w:w="716" w:type="dxa"/>
            <w:vAlign w:val="center"/>
          </w:tcPr>
          <w:p w14:paraId="07FB95EC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26</w:t>
            </w:r>
          </w:p>
        </w:tc>
        <w:tc>
          <w:tcPr>
            <w:tcW w:w="716" w:type="dxa"/>
            <w:vAlign w:val="center"/>
          </w:tcPr>
          <w:p w14:paraId="59B33415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16" w:type="dxa"/>
            <w:vAlign w:val="center"/>
          </w:tcPr>
          <w:p w14:paraId="4AE1F00E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58C32E8A" w14:textId="77777777" w:rsidR="00475A29" w:rsidRPr="00D41856" w:rsidRDefault="00475A29" w:rsidP="006F38A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#2</w:t>
            </w:r>
            <w:r>
              <w:rPr>
                <w:rFonts w:hAnsi="굴림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Node ID</w:t>
            </w:r>
            <w:r>
              <w:rPr>
                <w:rFonts w:hAnsi="굴림"/>
                <w:lang w:eastAsia="ko-KR"/>
              </w:rPr>
              <w:t xml:space="preserve">(or </w:t>
            </w:r>
            <w:r>
              <w:rPr>
                <w:rFonts w:hAnsi="굴림" w:hint="eastAsia"/>
                <w:lang w:eastAsia="ko-KR"/>
              </w:rPr>
              <w:t>Link ID)</w:t>
            </w:r>
            <w:r>
              <w:rPr>
                <w:rFonts w:hAnsi="굴림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개수</w:t>
            </w:r>
          </w:p>
        </w:tc>
        <w:tc>
          <w:tcPr>
            <w:tcW w:w="2124" w:type="dxa"/>
            <w:shd w:val="clear" w:color="auto" w:fill="auto"/>
            <w:vAlign w:val="center"/>
          </w:tcPr>
          <w:p w14:paraId="52DD3BB9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</w:tr>
      <w:tr w:rsidR="00475A29" w14:paraId="7DDFD623" w14:textId="77777777" w:rsidTr="006F38AF">
        <w:trPr>
          <w:trHeight w:val="186"/>
          <w:jc w:val="center"/>
        </w:trPr>
        <w:tc>
          <w:tcPr>
            <w:tcW w:w="716" w:type="dxa"/>
            <w:vAlign w:val="center"/>
          </w:tcPr>
          <w:p w14:paraId="69D1A1A8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28</w:t>
            </w:r>
          </w:p>
        </w:tc>
        <w:tc>
          <w:tcPr>
            <w:tcW w:w="716" w:type="dxa"/>
            <w:vAlign w:val="center"/>
          </w:tcPr>
          <w:p w14:paraId="2A339362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2*3</w:t>
            </w:r>
          </w:p>
        </w:tc>
        <w:tc>
          <w:tcPr>
            <w:tcW w:w="716" w:type="dxa"/>
            <w:vAlign w:val="center"/>
          </w:tcPr>
          <w:p w14:paraId="17A9D8EA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9F35954" w14:textId="77777777" w:rsidR="00475A29" w:rsidRPr="00D41856" w:rsidRDefault="00475A29" w:rsidP="006F38A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#2</w:t>
            </w:r>
            <w:r>
              <w:rPr>
                <w:rFonts w:hAnsi="굴림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 xml:space="preserve">Node </w:t>
            </w:r>
            <w:r>
              <w:rPr>
                <w:rFonts w:hAnsi="굴림"/>
                <w:lang w:eastAsia="ko-KR"/>
              </w:rPr>
              <w:t xml:space="preserve">ID(or </w:t>
            </w:r>
            <w:r>
              <w:rPr>
                <w:rFonts w:hAnsi="굴림" w:hint="eastAsia"/>
                <w:lang w:eastAsia="ko-KR"/>
              </w:rPr>
              <w:t>Link ID)</w:t>
            </w:r>
            <w:r>
              <w:rPr>
                <w:rFonts w:hAnsi="굴림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리스트</w:t>
            </w:r>
          </w:p>
        </w:tc>
        <w:tc>
          <w:tcPr>
            <w:tcW w:w="2124" w:type="dxa"/>
            <w:shd w:val="clear" w:color="auto" w:fill="auto"/>
            <w:vAlign w:val="center"/>
          </w:tcPr>
          <w:p w14:paraId="37B6E0EE" w14:textId="77777777" w:rsidR="00475A29" w:rsidRPr="00D41856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{</w:t>
            </w:r>
            <w:r>
              <w:rPr>
                <w:rFonts w:hAnsi="굴림"/>
                <w:lang w:eastAsia="ko-KR"/>
              </w:rPr>
              <w:t xml:space="preserve"> 495, 96, 2429 </w:t>
            </w:r>
            <w:r>
              <w:rPr>
                <w:rFonts w:hAnsi="굴림" w:hint="eastAsia"/>
                <w:lang w:eastAsia="ko-KR"/>
              </w:rPr>
              <w:t>}</w:t>
            </w:r>
          </w:p>
        </w:tc>
      </w:tr>
      <w:tr w:rsidR="00475A29" w14:paraId="007EDDF2" w14:textId="77777777" w:rsidTr="006F38AF">
        <w:trPr>
          <w:trHeight w:val="186"/>
          <w:jc w:val="center"/>
        </w:trPr>
        <w:tc>
          <w:tcPr>
            <w:tcW w:w="716" w:type="dxa"/>
            <w:shd w:val="clear" w:color="auto" w:fill="BFBFBF" w:themeFill="background1" w:themeFillShade="BF"/>
            <w:vAlign w:val="center"/>
          </w:tcPr>
          <w:p w14:paraId="0F26E817" w14:textId="77777777" w:rsidR="00475A29" w:rsidRPr="00B27B2F" w:rsidRDefault="00475A29" w:rsidP="006F38A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B27B2F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716" w:type="dxa"/>
            <w:shd w:val="clear" w:color="auto" w:fill="BFBFBF" w:themeFill="background1" w:themeFillShade="BF"/>
            <w:vAlign w:val="center"/>
          </w:tcPr>
          <w:p w14:paraId="62A27912" w14:textId="77777777" w:rsidR="00475A29" w:rsidRPr="00B27B2F" w:rsidRDefault="00475A29" w:rsidP="006F38A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B27B2F">
              <w:rPr>
                <w:rFonts w:hAnsi="굴림" w:hint="eastAsia"/>
                <w:b/>
                <w:lang w:eastAsia="ko-KR"/>
              </w:rPr>
              <w:t>34</w:t>
            </w:r>
          </w:p>
        </w:tc>
        <w:tc>
          <w:tcPr>
            <w:tcW w:w="716" w:type="dxa"/>
            <w:vAlign w:val="center"/>
          </w:tcPr>
          <w:p w14:paraId="0E0B82A8" w14:textId="77777777" w:rsidR="00475A29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6AA015B6" w14:textId="77777777" w:rsidR="00475A29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2124" w:type="dxa"/>
            <w:shd w:val="clear" w:color="auto" w:fill="auto"/>
            <w:vAlign w:val="center"/>
          </w:tcPr>
          <w:p w14:paraId="1A6DC72E" w14:textId="77777777" w:rsidR="00475A29" w:rsidRDefault="00475A29" w:rsidP="006F38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1E15432A" w14:textId="77777777" w:rsidR="00475A29" w:rsidRDefault="00475A29" w:rsidP="00475A29">
      <w:pPr>
        <w:widowControl/>
        <w:spacing w:line="276" w:lineRule="auto"/>
        <w:jc w:val="left"/>
        <w:rPr>
          <w:lang w:eastAsia="ko-KR"/>
        </w:rPr>
      </w:pPr>
      <w:r>
        <w:rPr>
          <w:lang w:eastAsia="ko-KR"/>
        </w:rPr>
        <w:br w:type="page"/>
      </w:r>
    </w:p>
    <w:p w14:paraId="30BE6938" w14:textId="77777777" w:rsidR="008B16F2" w:rsidRPr="0012747A" w:rsidRDefault="00BF00D9" w:rsidP="008B16F2">
      <w:pPr>
        <w:pStyle w:val="5"/>
        <w:rPr>
          <w:color w:val="000000" w:themeColor="text1"/>
          <w:lang w:eastAsia="ko-KR"/>
        </w:rPr>
      </w:pPr>
      <w:r w:rsidRPr="0012747A">
        <w:rPr>
          <w:rFonts w:hint="eastAsia"/>
          <w:color w:val="000000" w:themeColor="text1"/>
          <w:lang w:eastAsia="ko-KR"/>
        </w:rPr>
        <w:lastRenderedPageBreak/>
        <w:t>사용자</w:t>
      </w:r>
      <w:r w:rsidRPr="0012747A">
        <w:rPr>
          <w:rFonts w:hint="eastAsia"/>
          <w:color w:val="000000" w:themeColor="text1"/>
          <w:lang w:eastAsia="ko-KR"/>
        </w:rPr>
        <w:t xml:space="preserve"> </w:t>
      </w:r>
      <w:r w:rsidRPr="0012747A">
        <w:rPr>
          <w:rFonts w:hint="eastAsia"/>
          <w:color w:val="000000" w:themeColor="text1"/>
          <w:lang w:eastAsia="ko-KR"/>
        </w:rPr>
        <w:t>설정</w:t>
      </w:r>
      <w:r w:rsidRPr="0012747A">
        <w:rPr>
          <w:rFonts w:hint="eastAsia"/>
          <w:color w:val="000000" w:themeColor="text1"/>
          <w:lang w:eastAsia="ko-KR"/>
        </w:rPr>
        <w:t xml:space="preserve"> </w:t>
      </w:r>
      <w:r w:rsidRPr="0012747A">
        <w:rPr>
          <w:rFonts w:hint="eastAsia"/>
          <w:color w:val="000000" w:themeColor="text1"/>
          <w:lang w:eastAsia="ko-KR"/>
        </w:rPr>
        <w:t>정보</w:t>
      </w:r>
      <w:r w:rsidRPr="0012747A">
        <w:rPr>
          <w:rFonts w:hint="eastAsia"/>
          <w:color w:val="000000" w:themeColor="text1"/>
          <w:lang w:eastAsia="ko-KR"/>
        </w:rPr>
        <w:t xml:space="preserve"> </w:t>
      </w:r>
      <w:r w:rsidR="008B16F2" w:rsidRPr="0012747A">
        <w:rPr>
          <w:rFonts w:hint="eastAsia"/>
          <w:color w:val="000000" w:themeColor="text1"/>
          <w:lang w:eastAsia="ko-KR"/>
        </w:rPr>
        <w:t>반영</w:t>
      </w:r>
      <w:r w:rsidR="008B16F2" w:rsidRPr="0012747A">
        <w:rPr>
          <w:rFonts w:hint="eastAsia"/>
          <w:color w:val="000000" w:themeColor="text1"/>
          <w:lang w:eastAsia="ko-KR"/>
        </w:rPr>
        <w:t xml:space="preserve"> </w:t>
      </w:r>
      <w:r w:rsidR="008B16F2" w:rsidRPr="0012747A">
        <w:rPr>
          <w:rFonts w:hint="eastAsia"/>
          <w:color w:val="000000" w:themeColor="text1"/>
          <w:lang w:eastAsia="ko-KR"/>
        </w:rPr>
        <w:t>탐색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8B16F2" w:rsidRPr="00E233A3" w14:paraId="33C5BD3A" w14:textId="77777777" w:rsidTr="00023B05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13D748D9" w14:textId="77777777" w:rsidR="008B16F2" w:rsidRPr="00E233A3" w:rsidRDefault="008B16F2" w:rsidP="00023B0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45127134" w14:textId="77777777" w:rsidR="008B16F2" w:rsidRPr="00E233A3" w:rsidRDefault="008B16F2" w:rsidP="00023B0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6F8DBB35" w14:textId="77777777" w:rsidR="008B16F2" w:rsidRPr="00E233A3" w:rsidRDefault="008B16F2" w:rsidP="00023B0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2B53C436" w14:textId="77777777" w:rsidR="008B16F2" w:rsidRPr="00E233A3" w:rsidRDefault="008B16F2" w:rsidP="00023B0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479B0B15" w14:textId="77777777" w:rsidR="008B16F2" w:rsidRPr="00E233A3" w:rsidRDefault="008B16F2" w:rsidP="00023B0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2204F8B3" w14:textId="77777777" w:rsidR="008B16F2" w:rsidRPr="00E233A3" w:rsidRDefault="008B16F2" w:rsidP="00023B0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8B16F2" w:rsidRPr="00915D84" w14:paraId="35AAEF76" w14:textId="77777777" w:rsidTr="00023B05">
        <w:trPr>
          <w:trHeight w:val="227"/>
        </w:trPr>
        <w:tc>
          <w:tcPr>
            <w:tcW w:w="568" w:type="dxa"/>
            <w:vAlign w:val="center"/>
          </w:tcPr>
          <w:p w14:paraId="43F91783" w14:textId="77777777" w:rsidR="008B16F2" w:rsidRPr="00915D84" w:rsidRDefault="008B16F2" w:rsidP="00023B05">
            <w:pPr>
              <w:ind w:rightChars="-22" w:right="-44"/>
              <w:jc w:val="center"/>
              <w:rPr>
                <w:rFonts w:hAnsi="굴림"/>
              </w:rPr>
            </w:pPr>
            <w:r w:rsidRPr="00915D84">
              <w:rPr>
                <w:rFonts w:hAnsi="굴림" w:hint="eastAsia"/>
              </w:rPr>
              <w:t>1</w:t>
            </w:r>
          </w:p>
        </w:tc>
        <w:tc>
          <w:tcPr>
            <w:tcW w:w="708" w:type="dxa"/>
            <w:vAlign w:val="center"/>
          </w:tcPr>
          <w:p w14:paraId="4607D455" w14:textId="77777777" w:rsidR="008B16F2" w:rsidRPr="00915D84" w:rsidRDefault="008B16F2" w:rsidP="00023B05">
            <w:pPr>
              <w:ind w:rightChars="-22" w:right="-44"/>
              <w:jc w:val="center"/>
              <w:rPr>
                <w:rFonts w:hAnsi="굴림"/>
              </w:rPr>
            </w:pPr>
            <w:r w:rsidRPr="00915D84">
              <w:rPr>
                <w:rFonts w:hAnsi="굴림"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35698F41" w14:textId="77777777" w:rsidR="008B16F2" w:rsidRPr="00915D84" w:rsidRDefault="008B16F2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2DA98A4E" w14:textId="77777777" w:rsidR="008B16F2" w:rsidRPr="00915D84" w:rsidRDefault="008B16F2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C2B9612" w14:textId="77777777" w:rsidR="008B16F2" w:rsidRPr="00915D84" w:rsidRDefault="00BF00D9" w:rsidP="00A21D2D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사용자 설정</w:t>
            </w:r>
            <w:r w:rsidR="008B16F2">
              <w:rPr>
                <w:rFonts w:hAnsi="굴림" w:hint="eastAsia"/>
                <w:lang w:eastAsia="ko-KR"/>
              </w:rPr>
              <w:t xml:space="preserve"> </w:t>
            </w:r>
            <w:r w:rsidR="00383F03">
              <w:rPr>
                <w:rFonts w:hAnsi="굴림" w:hint="eastAsia"/>
                <w:lang w:eastAsia="ko-KR"/>
              </w:rPr>
              <w:t>On/Off</w:t>
            </w:r>
            <w:r w:rsidR="00383F03">
              <w:rPr>
                <w:rFonts w:hAnsi="굴림"/>
                <w:lang w:eastAsia="ko-KR"/>
              </w:rPr>
              <w:t xml:space="preserve"> </w:t>
            </w:r>
            <w:r w:rsidR="00383F03">
              <w:rPr>
                <w:rFonts w:hAnsi="굴림" w:hint="eastAsia"/>
                <w:lang w:eastAsia="ko-KR"/>
              </w:rPr>
              <w:t>정보</w:t>
            </w:r>
          </w:p>
        </w:tc>
        <w:tc>
          <w:tcPr>
            <w:tcW w:w="598" w:type="dxa"/>
            <w:vAlign w:val="center"/>
          </w:tcPr>
          <w:p w14:paraId="0F29122D" w14:textId="77777777" w:rsidR="008B16F2" w:rsidRPr="00915D84" w:rsidRDefault="008B16F2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(1)</w:t>
            </w:r>
          </w:p>
        </w:tc>
      </w:tr>
      <w:tr w:rsidR="008B16F2" w:rsidRPr="00915D84" w14:paraId="58127E67" w14:textId="77777777" w:rsidTr="00023B05">
        <w:trPr>
          <w:trHeight w:val="227"/>
        </w:trPr>
        <w:tc>
          <w:tcPr>
            <w:tcW w:w="568" w:type="dxa"/>
            <w:vAlign w:val="center"/>
          </w:tcPr>
          <w:p w14:paraId="79B154A9" w14:textId="77777777" w:rsidR="008B16F2" w:rsidRPr="00915D84" w:rsidRDefault="008B16F2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2309CC96" w14:textId="77777777" w:rsidR="008B16F2" w:rsidRPr="00915D84" w:rsidRDefault="00F15B5E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1</w:t>
            </w:r>
          </w:p>
        </w:tc>
        <w:tc>
          <w:tcPr>
            <w:tcW w:w="567" w:type="dxa"/>
            <w:vAlign w:val="center"/>
          </w:tcPr>
          <w:p w14:paraId="49FA4D44" w14:textId="77777777" w:rsidR="008B16F2" w:rsidRPr="00915D84" w:rsidRDefault="008B16F2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2272FB14" w14:textId="77777777" w:rsidR="008B16F2" w:rsidRPr="00915D84" w:rsidRDefault="008B16F2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016EBC8" w14:textId="77777777" w:rsidR="008B16F2" w:rsidRPr="00915D84" w:rsidRDefault="008B16F2" w:rsidP="00023B0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R</w:t>
            </w:r>
            <w:r>
              <w:rPr>
                <w:rFonts w:hAnsi="굴림" w:hint="eastAsia"/>
                <w:lang w:eastAsia="ko-KR"/>
              </w:rPr>
              <w:t>eserved</w:t>
            </w:r>
          </w:p>
        </w:tc>
        <w:tc>
          <w:tcPr>
            <w:tcW w:w="598" w:type="dxa"/>
            <w:vAlign w:val="center"/>
          </w:tcPr>
          <w:p w14:paraId="7A60365D" w14:textId="77777777" w:rsidR="008B16F2" w:rsidRPr="00915D84" w:rsidRDefault="008B16F2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83F03" w:rsidRPr="00915D84" w14:paraId="526B7696" w14:textId="77777777" w:rsidTr="00023B05">
        <w:trPr>
          <w:trHeight w:val="227"/>
        </w:trPr>
        <w:tc>
          <w:tcPr>
            <w:tcW w:w="568" w:type="dxa"/>
            <w:vAlign w:val="center"/>
          </w:tcPr>
          <w:p w14:paraId="58880F8E" w14:textId="77777777" w:rsidR="00383F03" w:rsidRPr="00915D84" w:rsidRDefault="003A4D4C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76C9A821" w14:textId="77777777" w:rsidR="00383F03" w:rsidRDefault="00F15B5E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3143E942" w14:textId="77777777" w:rsidR="00383F03" w:rsidRPr="00915D84" w:rsidRDefault="003A4D4C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155858C7" w14:textId="77777777" w:rsidR="00383F03" w:rsidRPr="00915D84" w:rsidRDefault="00F15B5E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79528EED" w14:textId="77777777" w:rsidR="00383F03" w:rsidRDefault="00383F03" w:rsidP="00556501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옵션 </w:t>
            </w:r>
            <w:r>
              <w:rPr>
                <w:rFonts w:hAnsi="굴림"/>
                <w:lang w:eastAsia="ko-KR"/>
              </w:rPr>
              <w:t xml:space="preserve">#1) </w:t>
            </w:r>
            <w:r w:rsidR="00556501">
              <w:rPr>
                <w:rFonts w:hAnsi="굴림" w:hint="eastAsia"/>
                <w:lang w:eastAsia="ko-KR"/>
              </w:rPr>
              <w:t xml:space="preserve">차량 </w:t>
            </w:r>
            <w:r>
              <w:rPr>
                <w:rFonts w:hAnsi="굴림" w:hint="eastAsia"/>
                <w:lang w:eastAsia="ko-KR"/>
              </w:rPr>
              <w:t xml:space="preserve">높이 </w:t>
            </w:r>
            <w:r w:rsidR="00556501">
              <w:rPr>
                <w:rFonts w:hAnsi="굴림"/>
                <w:lang w:eastAsia="ko-KR"/>
              </w:rPr>
              <w:t>(</w:t>
            </w:r>
            <w:r w:rsidR="00556501">
              <w:rPr>
                <w:rFonts w:hAnsi="굴림" w:hint="eastAsia"/>
                <w:lang w:eastAsia="ko-KR"/>
              </w:rPr>
              <w:t xml:space="preserve">단위 </w:t>
            </w:r>
            <w:r w:rsidR="00556501">
              <w:rPr>
                <w:rFonts w:hAnsi="굴림"/>
                <w:lang w:eastAsia="ko-KR"/>
              </w:rPr>
              <w:t>: Cm)</w:t>
            </w:r>
          </w:p>
        </w:tc>
        <w:tc>
          <w:tcPr>
            <w:tcW w:w="598" w:type="dxa"/>
            <w:vAlign w:val="center"/>
          </w:tcPr>
          <w:p w14:paraId="6F42029F" w14:textId="77777777" w:rsidR="00383F03" w:rsidRPr="00915D84" w:rsidRDefault="00383F03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83F03" w:rsidRPr="00915D84" w14:paraId="41DAA555" w14:textId="77777777" w:rsidTr="00023B05">
        <w:trPr>
          <w:trHeight w:val="227"/>
        </w:trPr>
        <w:tc>
          <w:tcPr>
            <w:tcW w:w="568" w:type="dxa"/>
            <w:vAlign w:val="center"/>
          </w:tcPr>
          <w:p w14:paraId="7FB136D3" w14:textId="77777777" w:rsidR="00383F03" w:rsidRPr="00915D84" w:rsidRDefault="003A4D4C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4C9130CA" w14:textId="77777777" w:rsidR="00383F03" w:rsidRDefault="00F15B5E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7909A433" w14:textId="77777777" w:rsidR="00383F03" w:rsidRPr="00915D84" w:rsidRDefault="003A4D4C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01ED2B2C" w14:textId="77777777" w:rsidR="00383F03" w:rsidRPr="00915D84" w:rsidRDefault="00F15B5E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029DE72B" w14:textId="77777777" w:rsidR="00383F03" w:rsidRDefault="00556501" w:rsidP="001673BD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옵션 </w:t>
            </w:r>
            <w:r>
              <w:rPr>
                <w:rFonts w:hAnsi="굴림"/>
                <w:lang w:eastAsia="ko-KR"/>
              </w:rPr>
              <w:t>#</w:t>
            </w:r>
            <w:r w:rsidR="001673BD">
              <w:rPr>
                <w:rFonts w:hAnsi="굴림"/>
                <w:lang w:eastAsia="ko-KR"/>
              </w:rPr>
              <w:t>2</w:t>
            </w:r>
            <w:r>
              <w:rPr>
                <w:rFonts w:hAnsi="굴림"/>
                <w:lang w:eastAsia="ko-KR"/>
              </w:rPr>
              <w:t xml:space="preserve">) </w:t>
            </w:r>
            <w:r>
              <w:rPr>
                <w:rFonts w:hAnsi="굴림" w:hint="eastAsia"/>
                <w:lang w:eastAsia="ko-KR"/>
              </w:rPr>
              <w:t xml:space="preserve">차량 중량 </w:t>
            </w:r>
            <w:r>
              <w:rPr>
                <w:rFonts w:hAnsi="굴림"/>
                <w:lang w:eastAsia="ko-KR"/>
              </w:rPr>
              <w:t>(</w:t>
            </w:r>
            <w:r>
              <w:rPr>
                <w:rFonts w:hAnsi="굴림" w:hint="eastAsia"/>
                <w:lang w:eastAsia="ko-KR"/>
              </w:rPr>
              <w:t xml:space="preserve">단위 </w:t>
            </w:r>
            <w:r>
              <w:rPr>
                <w:rFonts w:hAnsi="굴림"/>
                <w:lang w:eastAsia="ko-KR"/>
              </w:rPr>
              <w:t>: Kg)</w:t>
            </w:r>
          </w:p>
        </w:tc>
        <w:tc>
          <w:tcPr>
            <w:tcW w:w="598" w:type="dxa"/>
            <w:vAlign w:val="center"/>
          </w:tcPr>
          <w:p w14:paraId="7EBA083A" w14:textId="77777777" w:rsidR="00383F03" w:rsidRPr="00915D84" w:rsidRDefault="00383F03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B16F2" w:rsidRPr="00A4151A" w14:paraId="054304F2" w14:textId="77777777" w:rsidTr="00023B05">
        <w:trPr>
          <w:trHeight w:val="227"/>
        </w:trPr>
        <w:tc>
          <w:tcPr>
            <w:tcW w:w="568" w:type="dxa"/>
            <w:vAlign w:val="center"/>
          </w:tcPr>
          <w:p w14:paraId="7C05816C" w14:textId="77777777" w:rsidR="008B16F2" w:rsidRPr="008B16F2" w:rsidRDefault="003A4D4C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5</w:t>
            </w:r>
          </w:p>
        </w:tc>
        <w:tc>
          <w:tcPr>
            <w:tcW w:w="708" w:type="dxa"/>
            <w:vAlign w:val="center"/>
          </w:tcPr>
          <w:p w14:paraId="7A42FA60" w14:textId="77777777" w:rsidR="008B16F2" w:rsidRPr="008B16F2" w:rsidRDefault="00F15B5E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6</w:t>
            </w:r>
          </w:p>
        </w:tc>
        <w:tc>
          <w:tcPr>
            <w:tcW w:w="567" w:type="dxa"/>
            <w:vAlign w:val="center"/>
          </w:tcPr>
          <w:p w14:paraId="768C35AC" w14:textId="77777777" w:rsidR="008B16F2" w:rsidRPr="008B16F2" w:rsidRDefault="00F15B5E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7BF410F9" w14:textId="77777777" w:rsidR="008B16F2" w:rsidRPr="008B16F2" w:rsidRDefault="008B16F2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B16F2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D3C2CA5" w14:textId="77777777" w:rsidR="008B16F2" w:rsidRPr="008B16F2" w:rsidRDefault="00383F03" w:rsidP="001673BD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옵션 #</w:t>
            </w:r>
            <w:r w:rsidR="001673BD">
              <w:rPr>
                <w:rFonts w:hAnsi="굴림"/>
                <w:lang w:eastAsia="ko-KR"/>
              </w:rPr>
              <w:t>3</w:t>
            </w:r>
            <w:r>
              <w:rPr>
                <w:rFonts w:hAnsi="굴림" w:hint="eastAsia"/>
                <w:lang w:eastAsia="ko-KR"/>
              </w:rPr>
              <w:t xml:space="preserve">) </w:t>
            </w:r>
            <w:r w:rsidR="00B9432C">
              <w:rPr>
                <w:rFonts w:hAnsi="굴림" w:hint="eastAsia"/>
                <w:lang w:eastAsia="ko-KR"/>
              </w:rPr>
              <w:t xml:space="preserve">왕복 </w:t>
            </w:r>
            <w:r w:rsidR="003A4D4C">
              <w:rPr>
                <w:rFonts w:hAnsi="굴림"/>
                <w:lang w:eastAsia="ko-KR"/>
              </w:rPr>
              <w:t>n</w:t>
            </w:r>
            <w:r w:rsidR="008B16F2">
              <w:rPr>
                <w:rFonts w:hAnsi="굴림"/>
                <w:lang w:eastAsia="ko-KR"/>
              </w:rPr>
              <w:t xml:space="preserve"> </w:t>
            </w:r>
            <w:r w:rsidR="008B16F2">
              <w:rPr>
                <w:rFonts w:hAnsi="굴림" w:hint="eastAsia"/>
                <w:lang w:eastAsia="ko-KR"/>
              </w:rPr>
              <w:t xml:space="preserve">차선 이하 </w:t>
            </w:r>
            <w:r w:rsidR="00B9432C">
              <w:rPr>
                <w:rFonts w:hAnsi="굴림" w:hint="eastAsia"/>
                <w:lang w:eastAsia="ko-KR"/>
              </w:rPr>
              <w:t>도로</w:t>
            </w:r>
            <w:r w:rsidR="008B16F2">
              <w:rPr>
                <w:rFonts w:hAnsi="굴림" w:hint="eastAsia"/>
                <w:lang w:eastAsia="ko-KR"/>
              </w:rPr>
              <w:t xml:space="preserve"> 회피</w:t>
            </w:r>
          </w:p>
        </w:tc>
        <w:tc>
          <w:tcPr>
            <w:tcW w:w="598" w:type="dxa"/>
            <w:vAlign w:val="center"/>
          </w:tcPr>
          <w:p w14:paraId="6889B072" w14:textId="77777777" w:rsidR="008B16F2" w:rsidRPr="008B16F2" w:rsidRDefault="008B16F2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B16F2" w:rsidRPr="00915D84" w14:paraId="70A130ED" w14:textId="77777777" w:rsidTr="00023B05">
        <w:trPr>
          <w:trHeight w:val="227"/>
        </w:trPr>
        <w:tc>
          <w:tcPr>
            <w:tcW w:w="568" w:type="dxa"/>
            <w:vAlign w:val="center"/>
          </w:tcPr>
          <w:p w14:paraId="7721713B" w14:textId="77777777" w:rsidR="008B16F2" w:rsidRPr="00915D84" w:rsidRDefault="003A4D4C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6</w:t>
            </w:r>
          </w:p>
        </w:tc>
        <w:tc>
          <w:tcPr>
            <w:tcW w:w="708" w:type="dxa"/>
            <w:vAlign w:val="center"/>
          </w:tcPr>
          <w:p w14:paraId="5901E2E9" w14:textId="77777777" w:rsidR="008B16F2" w:rsidRPr="00915D84" w:rsidRDefault="00F15B5E" w:rsidP="00F15B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567" w:type="dxa"/>
            <w:vAlign w:val="center"/>
          </w:tcPr>
          <w:p w14:paraId="386AF5DD" w14:textId="77777777" w:rsidR="008B16F2" w:rsidRPr="00915D84" w:rsidRDefault="00F15B5E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7A66E45E" w14:textId="77777777" w:rsidR="008B16F2" w:rsidRDefault="008B16F2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853D61E" w14:textId="77777777" w:rsidR="008B16F2" w:rsidRPr="00915D84" w:rsidRDefault="00383F03" w:rsidP="001673BD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옵션 #</w:t>
            </w:r>
            <w:r w:rsidR="001673BD">
              <w:rPr>
                <w:rFonts w:hAnsi="굴림"/>
                <w:lang w:eastAsia="ko-KR"/>
              </w:rPr>
              <w:t>4</w:t>
            </w:r>
            <w:r>
              <w:rPr>
                <w:rFonts w:hAnsi="굴림"/>
                <w:lang w:eastAsia="ko-KR"/>
              </w:rPr>
              <w:t xml:space="preserve">) </w:t>
            </w:r>
            <w:r w:rsidR="00B9432C">
              <w:rPr>
                <w:rFonts w:hAnsi="굴림" w:hint="eastAsia"/>
                <w:lang w:eastAsia="ko-KR"/>
              </w:rPr>
              <w:t xml:space="preserve">왕복 </w:t>
            </w:r>
            <w:r w:rsidR="003A4D4C">
              <w:rPr>
                <w:rFonts w:hAnsi="굴림"/>
                <w:lang w:eastAsia="ko-KR"/>
              </w:rPr>
              <w:t>n</w:t>
            </w:r>
            <w:r w:rsidR="008B16F2">
              <w:rPr>
                <w:rFonts w:hAnsi="굴림"/>
                <w:lang w:eastAsia="ko-KR"/>
              </w:rPr>
              <w:t xml:space="preserve"> </w:t>
            </w:r>
            <w:r w:rsidR="008B16F2">
              <w:rPr>
                <w:rFonts w:hAnsi="굴림" w:hint="eastAsia"/>
                <w:lang w:eastAsia="ko-KR"/>
              </w:rPr>
              <w:t>차선 이하 유턴 회피</w:t>
            </w:r>
          </w:p>
        </w:tc>
        <w:tc>
          <w:tcPr>
            <w:tcW w:w="598" w:type="dxa"/>
            <w:vAlign w:val="center"/>
          </w:tcPr>
          <w:p w14:paraId="234A335D" w14:textId="77777777" w:rsidR="008B16F2" w:rsidRPr="00915D84" w:rsidRDefault="008B16F2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B16F2" w:rsidRPr="00915D84" w14:paraId="1A79DA8A" w14:textId="77777777" w:rsidTr="00023B05">
        <w:trPr>
          <w:trHeight w:val="227"/>
        </w:trPr>
        <w:tc>
          <w:tcPr>
            <w:tcW w:w="568" w:type="dxa"/>
            <w:vAlign w:val="center"/>
          </w:tcPr>
          <w:p w14:paraId="72DEF280" w14:textId="77777777" w:rsidR="008B16F2" w:rsidRPr="00915D84" w:rsidRDefault="003A4D4C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7</w:t>
            </w:r>
          </w:p>
        </w:tc>
        <w:tc>
          <w:tcPr>
            <w:tcW w:w="708" w:type="dxa"/>
            <w:vAlign w:val="center"/>
          </w:tcPr>
          <w:p w14:paraId="6E0A02D2" w14:textId="77777777" w:rsidR="008B16F2" w:rsidRPr="00915D84" w:rsidRDefault="00F15B5E" w:rsidP="00F15B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67" w:type="dxa"/>
            <w:vAlign w:val="center"/>
          </w:tcPr>
          <w:p w14:paraId="111B28E7" w14:textId="77777777" w:rsidR="008B16F2" w:rsidRPr="00915D84" w:rsidRDefault="00F15B5E" w:rsidP="00F15B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28</w:t>
            </w:r>
          </w:p>
        </w:tc>
        <w:tc>
          <w:tcPr>
            <w:tcW w:w="426" w:type="dxa"/>
            <w:vAlign w:val="center"/>
          </w:tcPr>
          <w:p w14:paraId="59FCEE13" w14:textId="77777777" w:rsidR="008B16F2" w:rsidRDefault="008B16F2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74625AB" w14:textId="77777777" w:rsidR="008B16F2" w:rsidRPr="00915D84" w:rsidRDefault="00F15B5E" w:rsidP="00383F03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R</w:t>
            </w:r>
            <w:r>
              <w:rPr>
                <w:rFonts w:hAnsi="굴림"/>
                <w:lang w:eastAsia="ko-KR"/>
              </w:rPr>
              <w:t>eserved</w:t>
            </w:r>
          </w:p>
        </w:tc>
        <w:tc>
          <w:tcPr>
            <w:tcW w:w="598" w:type="dxa"/>
            <w:vAlign w:val="center"/>
          </w:tcPr>
          <w:p w14:paraId="391FF800" w14:textId="77777777" w:rsidR="008B16F2" w:rsidRPr="00915D84" w:rsidRDefault="008B16F2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B16F2" w:rsidRPr="002C31D2" w14:paraId="48B7E635" w14:textId="77777777" w:rsidTr="00023B05">
        <w:trPr>
          <w:trHeight w:val="227"/>
        </w:trPr>
        <w:tc>
          <w:tcPr>
            <w:tcW w:w="1276" w:type="dxa"/>
            <w:gridSpan w:val="2"/>
            <w:vAlign w:val="center"/>
          </w:tcPr>
          <w:p w14:paraId="4FC19EFF" w14:textId="77777777" w:rsidR="008B16F2" w:rsidRPr="00AE23E7" w:rsidRDefault="008B16F2" w:rsidP="00023B05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51FD85AF" w14:textId="77777777" w:rsidR="008B16F2" w:rsidRPr="00AE23E7" w:rsidRDefault="00DC683F" w:rsidP="00023B05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/>
                <w:b/>
                <w:lang w:eastAsia="ko-KR"/>
              </w:rPr>
              <w:t>36</w:t>
            </w:r>
          </w:p>
        </w:tc>
        <w:tc>
          <w:tcPr>
            <w:tcW w:w="426" w:type="dxa"/>
            <w:vAlign w:val="center"/>
          </w:tcPr>
          <w:p w14:paraId="05FE7DBE" w14:textId="77777777" w:rsidR="008B16F2" w:rsidRPr="00AE23E7" w:rsidRDefault="008B16F2" w:rsidP="00023B05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0F2A9C79" w14:textId="77777777" w:rsidR="008B16F2" w:rsidRPr="00AE23E7" w:rsidRDefault="008B16F2" w:rsidP="00B50EA5">
            <w:pPr>
              <w:ind w:rightChars="-22" w:right="-44"/>
              <w:rPr>
                <w:rFonts w:hAnsi="굴림"/>
                <w:b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70C17524" w14:textId="77777777" w:rsidR="008B16F2" w:rsidRPr="002C31D2" w:rsidRDefault="008B16F2" w:rsidP="00023B05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52074A1B" w14:textId="77777777" w:rsidR="008B16F2" w:rsidRDefault="00A24E27" w:rsidP="008B16F2">
      <w:pPr>
        <w:rPr>
          <w:lang w:eastAsia="ko-KR"/>
        </w:rPr>
      </w:pPr>
      <w:r>
        <w:rPr>
          <w:rFonts w:hAnsi="굴림" w:hint="eastAsia"/>
          <w:lang w:eastAsia="ko-KR"/>
        </w:rPr>
        <w:t xml:space="preserve">※ </w:t>
      </w:r>
      <w:r>
        <w:rPr>
          <w:rFonts w:hAnsi="굴림"/>
          <w:lang w:eastAsia="ko-KR"/>
        </w:rPr>
        <w:t>1.2.1.5.4</w:t>
      </w:r>
      <w:r>
        <w:rPr>
          <w:rFonts w:hAnsi="굴림" w:hint="eastAsia"/>
          <w:lang w:eastAsia="ko-KR"/>
        </w:rPr>
        <w:t>사용자 정보</w:t>
      </w:r>
      <w:r w:rsidR="00665C5D">
        <w:rPr>
          <w:rFonts w:hAnsi="굴림" w:hint="eastAsia"/>
          <w:lang w:eastAsia="ko-KR"/>
        </w:rPr>
        <w:t>내 높이/중량/상수원보호구역 값보다 우선 적용 됨.</w:t>
      </w:r>
    </w:p>
    <w:p w14:paraId="7CB2D941" w14:textId="77777777" w:rsidR="00A24E27" w:rsidRDefault="00A24E27" w:rsidP="008B16F2">
      <w:pPr>
        <w:rPr>
          <w:lang w:eastAsia="ko-KR"/>
        </w:rPr>
      </w:pPr>
    </w:p>
    <w:p w14:paraId="74457E95" w14:textId="77777777" w:rsidR="00564005" w:rsidRPr="00707A95" w:rsidRDefault="00564005" w:rsidP="00A21D2D">
      <w:pPr>
        <w:ind w:firstLineChars="200" w:firstLine="400"/>
        <w:rPr>
          <w:lang w:eastAsia="ko-KR"/>
        </w:rPr>
      </w:pPr>
      <w:r>
        <w:rPr>
          <w:rFonts w:hint="eastAsia"/>
          <w:lang w:eastAsia="ko-KR"/>
        </w:rPr>
        <w:t>(</w:t>
      </w:r>
      <w:r>
        <w:rPr>
          <w:lang w:eastAsia="ko-KR"/>
        </w:rPr>
        <w:t>1</w:t>
      </w:r>
      <w:r>
        <w:rPr>
          <w:rFonts w:hint="eastAsia"/>
          <w:lang w:eastAsia="ko-KR"/>
        </w:rPr>
        <w:t xml:space="preserve">) </w:t>
      </w:r>
      <w:r w:rsidR="00BF00D9">
        <w:rPr>
          <w:rFonts w:hint="eastAsia"/>
          <w:lang w:eastAsia="ko-KR"/>
        </w:rPr>
        <w:t>사용자 설정</w:t>
      </w:r>
      <w:r>
        <w:rPr>
          <w:rFonts w:hint="eastAsia"/>
          <w:lang w:eastAsia="ko-KR"/>
        </w:rPr>
        <w:t xml:space="preserve"> 옵션 </w:t>
      </w:r>
      <w:r>
        <w:rPr>
          <w:lang w:eastAsia="ko-KR"/>
        </w:rPr>
        <w:t xml:space="preserve">On/Off </w:t>
      </w:r>
      <w:r>
        <w:rPr>
          <w:rFonts w:hint="eastAsia"/>
          <w:lang w:eastAsia="ko-KR"/>
        </w:rPr>
        <w:t>정보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258"/>
        <w:gridCol w:w="5049"/>
        <w:gridCol w:w="599"/>
      </w:tblGrid>
      <w:tr w:rsidR="00564005" w:rsidRPr="00DA7255" w14:paraId="22B6F354" w14:textId="77777777" w:rsidTr="00476D5F">
        <w:trPr>
          <w:trHeight w:val="320"/>
        </w:trPr>
        <w:tc>
          <w:tcPr>
            <w:tcW w:w="599" w:type="dxa"/>
            <w:shd w:val="clear" w:color="auto" w:fill="C0C0C0"/>
          </w:tcPr>
          <w:p w14:paraId="29161098" w14:textId="77777777" w:rsidR="00564005" w:rsidRPr="00707A95" w:rsidRDefault="00564005" w:rsidP="00023B05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258" w:type="dxa"/>
            <w:shd w:val="clear" w:color="auto" w:fill="C0C0C0"/>
          </w:tcPr>
          <w:p w14:paraId="4E875170" w14:textId="77777777" w:rsidR="00564005" w:rsidRPr="00707A95" w:rsidRDefault="00564005" w:rsidP="00023B05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5049" w:type="dxa"/>
            <w:shd w:val="clear" w:color="auto" w:fill="C0C0C0"/>
          </w:tcPr>
          <w:p w14:paraId="384C14B3" w14:textId="77777777" w:rsidR="00564005" w:rsidRPr="00707A95" w:rsidRDefault="00564005" w:rsidP="00023B05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99" w:type="dxa"/>
            <w:shd w:val="clear" w:color="auto" w:fill="C0C0C0"/>
          </w:tcPr>
          <w:p w14:paraId="59C2D6CA" w14:textId="77777777" w:rsidR="00564005" w:rsidRPr="00707A95" w:rsidRDefault="00564005" w:rsidP="00023B05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564005" w:rsidRPr="00DA7255" w14:paraId="0EB1B82D" w14:textId="77777777" w:rsidTr="00476D5F">
        <w:trPr>
          <w:trHeight w:val="308"/>
        </w:trPr>
        <w:tc>
          <w:tcPr>
            <w:tcW w:w="599" w:type="dxa"/>
            <w:vAlign w:val="center"/>
          </w:tcPr>
          <w:p w14:paraId="5FA19F3A" w14:textId="77777777" w:rsidR="00564005" w:rsidRPr="00707A95" w:rsidRDefault="00564005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2258" w:type="dxa"/>
            <w:vAlign w:val="center"/>
          </w:tcPr>
          <w:p w14:paraId="5666595F" w14:textId="77777777" w:rsidR="00564005" w:rsidRPr="00B16B0D" w:rsidRDefault="00564005" w:rsidP="00023B05">
            <w:pPr>
              <w:jc w:val="center"/>
              <w:rPr>
                <w:color w:val="FF0000"/>
                <w:lang w:eastAsia="ko-KR"/>
              </w:rPr>
            </w:pPr>
            <w:r w:rsidRPr="00B151CC">
              <w:rPr>
                <w:rFonts w:hAnsi="굴림" w:hint="eastAsia"/>
                <w:lang w:eastAsia="ko-KR"/>
              </w:rPr>
              <w:t>0000 00</w:t>
            </w:r>
            <w:r w:rsidRPr="00B151CC">
              <w:rPr>
                <w:rFonts w:hAnsi="굴림"/>
                <w:lang w:eastAsia="ko-KR"/>
              </w:rPr>
              <w:t>0</w:t>
            </w:r>
            <w:r w:rsidRPr="00B16B0D">
              <w:rPr>
                <w:rFonts w:hAnsi="굴림" w:hint="eastAsia"/>
                <w:color w:val="FF0000"/>
                <w:lang w:eastAsia="ko-KR"/>
              </w:rPr>
              <w:t>1</w:t>
            </w:r>
          </w:p>
        </w:tc>
        <w:tc>
          <w:tcPr>
            <w:tcW w:w="5049" w:type="dxa"/>
          </w:tcPr>
          <w:p w14:paraId="2F7F8188" w14:textId="77777777" w:rsidR="00564005" w:rsidRPr="00707A95" w:rsidRDefault="00B50EA5" w:rsidP="00023B0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도로 통과 </w:t>
            </w:r>
            <w:r w:rsidR="00564005">
              <w:rPr>
                <w:rFonts w:hAnsi="굴림" w:hint="eastAsia"/>
                <w:lang w:eastAsia="ko-KR"/>
              </w:rPr>
              <w:t>높이 제한 기능 사용</w:t>
            </w:r>
          </w:p>
        </w:tc>
        <w:tc>
          <w:tcPr>
            <w:tcW w:w="599" w:type="dxa"/>
            <w:vAlign w:val="center"/>
          </w:tcPr>
          <w:p w14:paraId="49990716" w14:textId="77777777" w:rsidR="00564005" w:rsidRPr="00707A95" w:rsidRDefault="00564005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0</w:t>
            </w:r>
            <w:r w:rsidRPr="00707A95">
              <w:rPr>
                <w:rFonts w:hAnsi="굴림"/>
                <w:lang w:eastAsia="ko-KR"/>
              </w:rPr>
              <w:t>, 1</w:t>
            </w:r>
          </w:p>
        </w:tc>
      </w:tr>
      <w:tr w:rsidR="00564005" w:rsidRPr="00DA7255" w14:paraId="72A4B319" w14:textId="77777777" w:rsidTr="00476D5F">
        <w:trPr>
          <w:trHeight w:val="308"/>
        </w:trPr>
        <w:tc>
          <w:tcPr>
            <w:tcW w:w="599" w:type="dxa"/>
            <w:vAlign w:val="center"/>
          </w:tcPr>
          <w:p w14:paraId="52F36060" w14:textId="77777777" w:rsidR="00564005" w:rsidRPr="00707A95" w:rsidRDefault="00564005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2258" w:type="dxa"/>
            <w:vAlign w:val="center"/>
          </w:tcPr>
          <w:p w14:paraId="5DC52E65" w14:textId="77777777" w:rsidR="00564005" w:rsidRPr="00B151CC" w:rsidRDefault="00564005" w:rsidP="00564005">
            <w:pPr>
              <w:jc w:val="center"/>
              <w:rPr>
                <w:rFonts w:hAnsi="굴림"/>
                <w:lang w:eastAsia="ko-KR"/>
              </w:rPr>
            </w:pPr>
            <w:r w:rsidRPr="00B151CC">
              <w:rPr>
                <w:rFonts w:hAnsi="굴림" w:hint="eastAsia"/>
                <w:lang w:eastAsia="ko-KR"/>
              </w:rPr>
              <w:t>0000 00</w:t>
            </w:r>
            <w:r w:rsidRPr="00B16B0D">
              <w:rPr>
                <w:rFonts w:hAnsi="굴림" w:hint="eastAsia"/>
                <w:color w:val="FF0000"/>
                <w:lang w:eastAsia="ko-KR"/>
              </w:rPr>
              <w:t>1</w:t>
            </w:r>
            <w:r w:rsidRPr="00564005">
              <w:rPr>
                <w:rFonts w:hAnsi="굴림"/>
                <w:lang w:eastAsia="ko-KR"/>
              </w:rPr>
              <w:t>0</w:t>
            </w:r>
          </w:p>
        </w:tc>
        <w:tc>
          <w:tcPr>
            <w:tcW w:w="5049" w:type="dxa"/>
          </w:tcPr>
          <w:p w14:paraId="7091CBA1" w14:textId="77777777" w:rsidR="00564005" w:rsidRPr="00707A95" w:rsidRDefault="00B50EA5" w:rsidP="00023B0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도로 통과 중량 제한 기능 사용</w:t>
            </w:r>
          </w:p>
        </w:tc>
        <w:tc>
          <w:tcPr>
            <w:tcW w:w="599" w:type="dxa"/>
            <w:vAlign w:val="center"/>
          </w:tcPr>
          <w:p w14:paraId="243DD1C2" w14:textId="77777777" w:rsidR="00564005" w:rsidRPr="00707A95" w:rsidRDefault="00B50EA5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0</w:t>
            </w:r>
            <w:r w:rsidRPr="00707A95">
              <w:rPr>
                <w:rFonts w:hAnsi="굴림"/>
                <w:lang w:eastAsia="ko-KR"/>
              </w:rPr>
              <w:t>, 1</w:t>
            </w:r>
          </w:p>
        </w:tc>
      </w:tr>
      <w:tr w:rsidR="00564005" w:rsidRPr="00DA7255" w14:paraId="19E556B6" w14:textId="77777777" w:rsidTr="00476D5F">
        <w:trPr>
          <w:trHeight w:val="308"/>
        </w:trPr>
        <w:tc>
          <w:tcPr>
            <w:tcW w:w="599" w:type="dxa"/>
            <w:vAlign w:val="center"/>
          </w:tcPr>
          <w:p w14:paraId="3377CC0E" w14:textId="77777777" w:rsidR="00564005" w:rsidRPr="00707A95" w:rsidRDefault="00564005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2258" w:type="dxa"/>
            <w:vAlign w:val="center"/>
          </w:tcPr>
          <w:p w14:paraId="15DC063C" w14:textId="77777777" w:rsidR="00564005" w:rsidRPr="00B151CC" w:rsidRDefault="00564005" w:rsidP="00564005">
            <w:pPr>
              <w:jc w:val="center"/>
              <w:rPr>
                <w:rFonts w:hAnsi="굴림"/>
                <w:lang w:eastAsia="ko-KR"/>
              </w:rPr>
            </w:pPr>
            <w:r w:rsidRPr="00B151CC">
              <w:rPr>
                <w:rFonts w:hAnsi="굴림" w:hint="eastAsia"/>
                <w:lang w:eastAsia="ko-KR"/>
              </w:rPr>
              <w:t>0000 0</w:t>
            </w:r>
            <w:r w:rsidRPr="00B16B0D">
              <w:rPr>
                <w:rFonts w:hAnsi="굴림" w:hint="eastAsia"/>
                <w:color w:val="FF0000"/>
                <w:lang w:eastAsia="ko-KR"/>
              </w:rPr>
              <w:t>1</w:t>
            </w:r>
            <w:r w:rsidRPr="00B151CC">
              <w:rPr>
                <w:rFonts w:hAnsi="굴림" w:hint="eastAsia"/>
                <w:lang w:eastAsia="ko-KR"/>
              </w:rPr>
              <w:t>0</w:t>
            </w:r>
            <w:r w:rsidRPr="00564005">
              <w:rPr>
                <w:rFonts w:hAnsi="굴림"/>
                <w:lang w:eastAsia="ko-KR"/>
              </w:rPr>
              <w:t>0</w:t>
            </w:r>
          </w:p>
        </w:tc>
        <w:tc>
          <w:tcPr>
            <w:tcW w:w="5049" w:type="dxa"/>
          </w:tcPr>
          <w:p w14:paraId="34E7FAC6" w14:textId="77777777" w:rsidR="00564005" w:rsidRPr="00707A95" w:rsidRDefault="00B50EA5" w:rsidP="00B50EA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상수원 보호구역 진입 제한 유무</w:t>
            </w:r>
          </w:p>
        </w:tc>
        <w:tc>
          <w:tcPr>
            <w:tcW w:w="599" w:type="dxa"/>
            <w:vAlign w:val="center"/>
          </w:tcPr>
          <w:p w14:paraId="428C42A4" w14:textId="77777777" w:rsidR="00564005" w:rsidRPr="00707A95" w:rsidRDefault="00B50EA5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0</w:t>
            </w:r>
            <w:r w:rsidRPr="00707A95">
              <w:rPr>
                <w:rFonts w:hAnsi="굴림"/>
                <w:lang w:eastAsia="ko-KR"/>
              </w:rPr>
              <w:t>, 1</w:t>
            </w:r>
          </w:p>
        </w:tc>
      </w:tr>
      <w:tr w:rsidR="00564005" w:rsidRPr="00DA7255" w14:paraId="3354FEEE" w14:textId="77777777" w:rsidTr="00476D5F">
        <w:trPr>
          <w:trHeight w:val="308"/>
        </w:trPr>
        <w:tc>
          <w:tcPr>
            <w:tcW w:w="599" w:type="dxa"/>
            <w:vAlign w:val="center"/>
          </w:tcPr>
          <w:p w14:paraId="0E3C4263" w14:textId="77777777" w:rsidR="00564005" w:rsidRPr="00707A95" w:rsidRDefault="00564005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2258" w:type="dxa"/>
            <w:vAlign w:val="center"/>
          </w:tcPr>
          <w:p w14:paraId="38CB8145" w14:textId="77777777" w:rsidR="00564005" w:rsidRPr="00B151CC" w:rsidRDefault="00564005" w:rsidP="00564005">
            <w:pPr>
              <w:jc w:val="center"/>
              <w:rPr>
                <w:rFonts w:hAnsi="굴림"/>
                <w:lang w:eastAsia="ko-KR"/>
              </w:rPr>
            </w:pPr>
            <w:r w:rsidRPr="00B151CC">
              <w:rPr>
                <w:rFonts w:hAnsi="굴림" w:hint="eastAsia"/>
                <w:lang w:eastAsia="ko-KR"/>
              </w:rPr>
              <w:t xml:space="preserve">0000 </w:t>
            </w:r>
            <w:r w:rsidRPr="00B16B0D">
              <w:rPr>
                <w:rFonts w:hAnsi="굴림" w:hint="eastAsia"/>
                <w:color w:val="FF0000"/>
                <w:lang w:eastAsia="ko-KR"/>
              </w:rPr>
              <w:t>1</w:t>
            </w:r>
            <w:r w:rsidRPr="00B151CC">
              <w:rPr>
                <w:rFonts w:hAnsi="굴림" w:hint="eastAsia"/>
                <w:lang w:eastAsia="ko-KR"/>
              </w:rPr>
              <w:t>00</w:t>
            </w:r>
            <w:r w:rsidRPr="00564005">
              <w:rPr>
                <w:rFonts w:hAnsi="굴림"/>
                <w:lang w:eastAsia="ko-KR"/>
              </w:rPr>
              <w:t>0</w:t>
            </w:r>
          </w:p>
        </w:tc>
        <w:tc>
          <w:tcPr>
            <w:tcW w:w="5049" w:type="dxa"/>
          </w:tcPr>
          <w:p w14:paraId="722AFB78" w14:textId="77777777" w:rsidR="00564005" w:rsidRPr="00707A95" w:rsidRDefault="00B50EA5" w:rsidP="00023B05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좁은길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회피 기능 사용</w:t>
            </w:r>
          </w:p>
        </w:tc>
        <w:tc>
          <w:tcPr>
            <w:tcW w:w="599" w:type="dxa"/>
            <w:vAlign w:val="center"/>
          </w:tcPr>
          <w:p w14:paraId="75FE2EC4" w14:textId="77777777" w:rsidR="00564005" w:rsidRPr="00707A95" w:rsidRDefault="00B50EA5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0</w:t>
            </w:r>
            <w:r w:rsidRPr="00707A95">
              <w:rPr>
                <w:rFonts w:hAnsi="굴림"/>
                <w:lang w:eastAsia="ko-KR"/>
              </w:rPr>
              <w:t>, 1</w:t>
            </w:r>
          </w:p>
        </w:tc>
      </w:tr>
      <w:tr w:rsidR="00564005" w:rsidRPr="00DA7255" w14:paraId="025395BA" w14:textId="77777777" w:rsidTr="00476D5F">
        <w:trPr>
          <w:trHeight w:val="308"/>
        </w:trPr>
        <w:tc>
          <w:tcPr>
            <w:tcW w:w="599" w:type="dxa"/>
            <w:vAlign w:val="center"/>
          </w:tcPr>
          <w:p w14:paraId="5EC4AF53" w14:textId="77777777" w:rsidR="00564005" w:rsidRPr="00707A95" w:rsidRDefault="00564005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2258" w:type="dxa"/>
            <w:vAlign w:val="center"/>
          </w:tcPr>
          <w:p w14:paraId="3A86EC34" w14:textId="77777777" w:rsidR="00564005" w:rsidRPr="00B151CC" w:rsidRDefault="00564005" w:rsidP="00564005">
            <w:pPr>
              <w:jc w:val="center"/>
              <w:rPr>
                <w:rFonts w:hAnsi="굴림"/>
                <w:lang w:eastAsia="ko-KR"/>
              </w:rPr>
            </w:pPr>
            <w:r w:rsidRPr="00B151CC">
              <w:rPr>
                <w:rFonts w:hAnsi="굴림" w:hint="eastAsia"/>
                <w:lang w:eastAsia="ko-KR"/>
              </w:rPr>
              <w:t>000</w:t>
            </w:r>
            <w:r w:rsidRPr="00B16B0D">
              <w:rPr>
                <w:rFonts w:hAnsi="굴림" w:hint="eastAsia"/>
                <w:color w:val="FF0000"/>
                <w:lang w:eastAsia="ko-KR"/>
              </w:rPr>
              <w:t>1</w:t>
            </w:r>
            <w:r>
              <w:rPr>
                <w:rFonts w:hAnsi="굴림"/>
                <w:color w:val="FF0000"/>
                <w:lang w:eastAsia="ko-KR"/>
              </w:rPr>
              <w:t xml:space="preserve"> </w:t>
            </w:r>
            <w:r w:rsidRPr="00B151CC">
              <w:rPr>
                <w:rFonts w:hAnsi="굴림" w:hint="eastAsia"/>
                <w:lang w:eastAsia="ko-KR"/>
              </w:rPr>
              <w:t>000</w:t>
            </w:r>
            <w:r w:rsidRPr="00564005">
              <w:rPr>
                <w:rFonts w:hAnsi="굴림"/>
                <w:lang w:eastAsia="ko-KR"/>
              </w:rPr>
              <w:t>0</w:t>
            </w:r>
          </w:p>
        </w:tc>
        <w:tc>
          <w:tcPr>
            <w:tcW w:w="5049" w:type="dxa"/>
          </w:tcPr>
          <w:p w14:paraId="652053B1" w14:textId="77777777" w:rsidR="00564005" w:rsidRPr="00707A95" w:rsidRDefault="00B50EA5" w:rsidP="00023B0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유턴 회피 기능 사용</w:t>
            </w:r>
          </w:p>
        </w:tc>
        <w:tc>
          <w:tcPr>
            <w:tcW w:w="599" w:type="dxa"/>
            <w:vAlign w:val="center"/>
          </w:tcPr>
          <w:p w14:paraId="24378E1C" w14:textId="77777777" w:rsidR="00564005" w:rsidRPr="00707A95" w:rsidRDefault="00B50EA5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0</w:t>
            </w:r>
            <w:r w:rsidRPr="00707A95">
              <w:rPr>
                <w:rFonts w:hAnsi="굴림"/>
                <w:lang w:eastAsia="ko-KR"/>
              </w:rPr>
              <w:t>, 1</w:t>
            </w:r>
          </w:p>
        </w:tc>
      </w:tr>
      <w:tr w:rsidR="00564005" w:rsidRPr="00DA7255" w14:paraId="2DBB4590" w14:textId="77777777" w:rsidTr="00476D5F">
        <w:trPr>
          <w:trHeight w:val="308"/>
        </w:trPr>
        <w:tc>
          <w:tcPr>
            <w:tcW w:w="599" w:type="dxa"/>
            <w:vAlign w:val="center"/>
          </w:tcPr>
          <w:p w14:paraId="5BA3B3F8" w14:textId="77777777" w:rsidR="00564005" w:rsidRPr="00707A95" w:rsidRDefault="00564005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2258" w:type="dxa"/>
            <w:vAlign w:val="center"/>
          </w:tcPr>
          <w:p w14:paraId="323C222A" w14:textId="77777777" w:rsidR="00564005" w:rsidRPr="00B151CC" w:rsidRDefault="00564005" w:rsidP="00564005">
            <w:pPr>
              <w:jc w:val="center"/>
              <w:rPr>
                <w:rFonts w:hAnsi="굴림"/>
                <w:lang w:eastAsia="ko-KR"/>
              </w:rPr>
            </w:pPr>
            <w:r w:rsidRPr="00B151CC">
              <w:rPr>
                <w:rFonts w:hAnsi="굴림" w:hint="eastAsia"/>
                <w:lang w:eastAsia="ko-KR"/>
              </w:rPr>
              <w:t>00</w:t>
            </w:r>
            <w:r w:rsidRPr="00B16B0D">
              <w:rPr>
                <w:rFonts w:hAnsi="굴림" w:hint="eastAsia"/>
                <w:color w:val="FF0000"/>
                <w:lang w:eastAsia="ko-KR"/>
              </w:rPr>
              <w:t>1</w:t>
            </w:r>
            <w:r w:rsidRPr="00B151CC"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color w:val="FF0000"/>
                <w:lang w:eastAsia="ko-KR"/>
              </w:rPr>
              <w:t xml:space="preserve"> </w:t>
            </w:r>
            <w:r w:rsidRPr="00B151CC">
              <w:rPr>
                <w:rFonts w:hAnsi="굴림" w:hint="eastAsia"/>
                <w:lang w:eastAsia="ko-KR"/>
              </w:rPr>
              <w:t>000</w:t>
            </w:r>
            <w:r w:rsidRPr="00564005">
              <w:rPr>
                <w:rFonts w:hAnsi="굴림"/>
                <w:lang w:eastAsia="ko-KR"/>
              </w:rPr>
              <w:t>0</w:t>
            </w:r>
          </w:p>
        </w:tc>
        <w:tc>
          <w:tcPr>
            <w:tcW w:w="5049" w:type="dxa"/>
          </w:tcPr>
          <w:p w14:paraId="47F77368" w14:textId="77777777" w:rsidR="00564005" w:rsidRPr="00707A95" w:rsidRDefault="00B50EA5" w:rsidP="00B50EA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화물차 통행제한 구간 회피 기능 사용</w:t>
            </w:r>
          </w:p>
        </w:tc>
        <w:tc>
          <w:tcPr>
            <w:tcW w:w="599" w:type="dxa"/>
            <w:vAlign w:val="center"/>
          </w:tcPr>
          <w:p w14:paraId="7B1347ED" w14:textId="77777777" w:rsidR="00564005" w:rsidRPr="00707A95" w:rsidRDefault="00B50EA5" w:rsidP="00023B0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0</w:t>
            </w:r>
            <w:r w:rsidRPr="00707A95">
              <w:rPr>
                <w:rFonts w:hAnsi="굴림"/>
                <w:lang w:eastAsia="ko-KR"/>
              </w:rPr>
              <w:t>, 1</w:t>
            </w:r>
          </w:p>
        </w:tc>
      </w:tr>
      <w:tr w:rsidR="00476D5F" w:rsidRPr="00DA7255" w14:paraId="274B5EB0" w14:textId="77777777" w:rsidTr="00476D5F">
        <w:trPr>
          <w:trHeight w:val="308"/>
        </w:trPr>
        <w:tc>
          <w:tcPr>
            <w:tcW w:w="599" w:type="dxa"/>
            <w:vAlign w:val="center"/>
          </w:tcPr>
          <w:p w14:paraId="7AE3B97C" w14:textId="599B6C8C" w:rsidR="00476D5F" w:rsidRDefault="00476D5F" w:rsidP="00476D5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2258" w:type="dxa"/>
            <w:vAlign w:val="center"/>
          </w:tcPr>
          <w:p w14:paraId="0D4FD604" w14:textId="3AA00B9B" w:rsidR="00476D5F" w:rsidRPr="00B151CC" w:rsidRDefault="00476D5F" w:rsidP="00476D5F">
            <w:pPr>
              <w:jc w:val="center"/>
              <w:rPr>
                <w:rFonts w:hAnsi="굴림"/>
                <w:lang w:eastAsia="ko-KR"/>
              </w:rPr>
            </w:pPr>
            <w:r w:rsidRPr="00B151CC">
              <w:rPr>
                <w:rFonts w:hAnsi="굴림" w:hint="eastAsia"/>
                <w:lang w:eastAsia="ko-KR"/>
              </w:rPr>
              <w:t>0</w:t>
            </w:r>
            <w:r w:rsidRPr="00B16B0D">
              <w:rPr>
                <w:rFonts w:hAnsi="굴림" w:hint="eastAsia"/>
                <w:color w:val="FF0000"/>
                <w:lang w:eastAsia="ko-KR"/>
              </w:rPr>
              <w:t>1</w:t>
            </w:r>
            <w:r w:rsidRPr="00B151CC">
              <w:rPr>
                <w:rFonts w:hAnsi="굴림" w:hint="eastAsia"/>
                <w:lang w:eastAsia="ko-KR"/>
              </w:rPr>
              <w:t>00</w:t>
            </w:r>
            <w:r>
              <w:rPr>
                <w:rFonts w:hAnsi="굴림"/>
                <w:color w:val="FF0000"/>
                <w:lang w:eastAsia="ko-KR"/>
              </w:rPr>
              <w:t xml:space="preserve"> </w:t>
            </w:r>
            <w:r w:rsidRPr="00B151CC">
              <w:rPr>
                <w:rFonts w:hAnsi="굴림" w:hint="eastAsia"/>
                <w:lang w:eastAsia="ko-KR"/>
              </w:rPr>
              <w:t>000</w:t>
            </w:r>
            <w:r w:rsidRPr="00564005">
              <w:rPr>
                <w:rFonts w:hAnsi="굴림"/>
                <w:lang w:eastAsia="ko-KR"/>
              </w:rPr>
              <w:t>0</w:t>
            </w:r>
          </w:p>
        </w:tc>
        <w:tc>
          <w:tcPr>
            <w:tcW w:w="5049" w:type="dxa"/>
          </w:tcPr>
          <w:p w14:paraId="4AD2169E" w14:textId="28E9FD7F" w:rsidR="00476D5F" w:rsidRPr="00476D5F" w:rsidRDefault="00476D5F" w:rsidP="00476D5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proofErr w:type="spellStart"/>
            <w:r w:rsidRPr="00476D5F">
              <w:rPr>
                <w:rFonts w:hAnsi="굴림" w:hint="eastAsia"/>
                <w:color w:val="000000" w:themeColor="text1"/>
                <w:lang w:eastAsia="ko-KR"/>
              </w:rPr>
              <w:t>위수지역</w:t>
            </w:r>
            <w:proofErr w:type="spellEnd"/>
            <w:r w:rsidRPr="00476D5F">
              <w:rPr>
                <w:rFonts w:hAnsi="굴림" w:hint="eastAsia"/>
                <w:color w:val="000000" w:themeColor="text1"/>
                <w:lang w:eastAsia="ko-KR"/>
              </w:rPr>
              <w:t xml:space="preserve"> 회피 기능 사용</w:t>
            </w:r>
          </w:p>
        </w:tc>
        <w:tc>
          <w:tcPr>
            <w:tcW w:w="599" w:type="dxa"/>
            <w:vAlign w:val="center"/>
          </w:tcPr>
          <w:p w14:paraId="78BA89F4" w14:textId="33AEAFDA" w:rsidR="00476D5F" w:rsidRPr="00476D5F" w:rsidRDefault="00476D5F" w:rsidP="00476D5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476D5F">
              <w:rPr>
                <w:rFonts w:hAnsi="굴림" w:hint="eastAsia"/>
                <w:color w:val="000000" w:themeColor="text1"/>
                <w:lang w:eastAsia="ko-KR"/>
              </w:rPr>
              <w:t>0</w:t>
            </w:r>
            <w:r w:rsidRPr="00476D5F">
              <w:rPr>
                <w:rFonts w:hAnsi="굴림"/>
                <w:color w:val="000000" w:themeColor="text1"/>
                <w:lang w:eastAsia="ko-KR"/>
              </w:rPr>
              <w:t>, 1</w:t>
            </w:r>
          </w:p>
        </w:tc>
      </w:tr>
    </w:tbl>
    <w:p w14:paraId="04685F89" w14:textId="77777777" w:rsidR="00A757EF" w:rsidRDefault="00A757EF" w:rsidP="0012747A">
      <w:pPr>
        <w:rPr>
          <w:lang w:eastAsia="ko-KR"/>
        </w:rPr>
      </w:pPr>
    </w:p>
    <w:p w14:paraId="3325C36B" w14:textId="77777777" w:rsidR="0012747A" w:rsidRPr="0024760E" w:rsidRDefault="00A6053A" w:rsidP="0012747A">
      <w:pPr>
        <w:pStyle w:val="5"/>
        <w:rPr>
          <w:color w:val="000000" w:themeColor="text1"/>
          <w:lang w:eastAsia="ko-KR"/>
        </w:rPr>
      </w:pPr>
      <w:r w:rsidRPr="0024760E">
        <w:rPr>
          <w:rFonts w:hint="eastAsia"/>
          <w:color w:val="000000" w:themeColor="text1"/>
          <w:lang w:eastAsia="ko-KR"/>
        </w:rPr>
        <w:t>다중</w:t>
      </w:r>
      <w:r w:rsidRPr="0024760E">
        <w:rPr>
          <w:rFonts w:hint="eastAsia"/>
          <w:color w:val="000000" w:themeColor="text1"/>
          <w:lang w:eastAsia="ko-KR"/>
        </w:rPr>
        <w:t xml:space="preserve"> </w:t>
      </w:r>
      <w:r w:rsidR="0012747A" w:rsidRPr="0024760E">
        <w:rPr>
          <w:rFonts w:hint="eastAsia"/>
          <w:color w:val="000000" w:themeColor="text1"/>
          <w:lang w:eastAsia="ko-KR"/>
        </w:rPr>
        <w:t>출발지</w:t>
      </w:r>
      <w:r w:rsidR="0012747A" w:rsidRPr="0024760E">
        <w:rPr>
          <w:rFonts w:hint="eastAsia"/>
          <w:color w:val="000000" w:themeColor="text1"/>
          <w:lang w:eastAsia="ko-KR"/>
        </w:rPr>
        <w:t xml:space="preserve"> </w:t>
      </w:r>
      <w:r w:rsidR="0012747A" w:rsidRPr="0024760E">
        <w:rPr>
          <w:rFonts w:hint="eastAsia"/>
          <w:color w:val="000000" w:themeColor="text1"/>
          <w:lang w:eastAsia="ko-KR"/>
        </w:rPr>
        <w:t>각도</w:t>
      </w:r>
      <w:r w:rsidR="0012747A" w:rsidRPr="0024760E">
        <w:rPr>
          <w:rFonts w:hint="eastAsia"/>
          <w:color w:val="000000" w:themeColor="text1"/>
          <w:lang w:eastAsia="ko-KR"/>
        </w:rPr>
        <w:t xml:space="preserve"> </w:t>
      </w:r>
      <w:r w:rsidR="0012747A" w:rsidRPr="0024760E">
        <w:rPr>
          <w:rFonts w:hint="eastAsia"/>
          <w:color w:val="000000" w:themeColor="text1"/>
          <w:lang w:eastAsia="ko-KR"/>
        </w:rPr>
        <w:t>사용</w:t>
      </w:r>
      <w:r w:rsidR="0012747A" w:rsidRPr="0024760E">
        <w:rPr>
          <w:rFonts w:hint="eastAsia"/>
          <w:color w:val="000000" w:themeColor="text1"/>
          <w:lang w:eastAsia="ko-KR"/>
        </w:rPr>
        <w:t xml:space="preserve"> </w:t>
      </w:r>
      <w:proofErr w:type="spellStart"/>
      <w:r w:rsidR="0012747A" w:rsidRPr="0024760E">
        <w:rPr>
          <w:rFonts w:hint="eastAsia"/>
          <w:color w:val="000000" w:themeColor="text1"/>
          <w:lang w:eastAsia="ko-KR"/>
        </w:rPr>
        <w:t>프로젝션</w:t>
      </w:r>
      <w:proofErr w:type="spellEnd"/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E67FDE" w:rsidRPr="006F3883" w14:paraId="2377D545" w14:textId="77777777" w:rsidTr="00E67FDE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4AC69FA2" w14:textId="77777777" w:rsidR="00E67FDE" w:rsidRPr="00E233A3" w:rsidRDefault="00E67FDE" w:rsidP="002476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40E6F9CB" w14:textId="77777777" w:rsidR="00E67FDE" w:rsidRPr="00E233A3" w:rsidRDefault="00E67FDE" w:rsidP="002476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7809C8D2" w14:textId="77777777" w:rsidR="00E67FDE" w:rsidRPr="00E233A3" w:rsidRDefault="00E67FDE" w:rsidP="002476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2A6A0598" w14:textId="77777777" w:rsidR="00E67FDE" w:rsidRPr="00E233A3" w:rsidRDefault="00E67FDE" w:rsidP="002476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406561E0" w14:textId="77777777" w:rsidR="00E67FDE" w:rsidRPr="00E233A3" w:rsidRDefault="00E67FDE" w:rsidP="002476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0C68970F" w14:textId="77777777" w:rsidR="00E67FDE" w:rsidRPr="00E233A3" w:rsidRDefault="00E67FDE" w:rsidP="002476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E67FDE" w:rsidRPr="006F3883" w14:paraId="62D0674F" w14:textId="77777777" w:rsidTr="00E67FDE">
        <w:trPr>
          <w:trHeight w:val="227"/>
        </w:trPr>
        <w:tc>
          <w:tcPr>
            <w:tcW w:w="568" w:type="dxa"/>
            <w:vAlign w:val="center"/>
          </w:tcPr>
          <w:p w14:paraId="473D8218" w14:textId="77777777" w:rsidR="00E67FDE" w:rsidRPr="00915D84" w:rsidRDefault="00E67FDE" w:rsidP="0024760E">
            <w:pPr>
              <w:ind w:rightChars="-22" w:right="-44"/>
              <w:jc w:val="center"/>
              <w:rPr>
                <w:rFonts w:hAnsi="굴림"/>
              </w:rPr>
            </w:pPr>
            <w:r w:rsidRPr="00915D84">
              <w:rPr>
                <w:rFonts w:hAnsi="굴림" w:hint="eastAsia"/>
              </w:rPr>
              <w:t>1</w:t>
            </w:r>
          </w:p>
        </w:tc>
        <w:tc>
          <w:tcPr>
            <w:tcW w:w="708" w:type="dxa"/>
            <w:vAlign w:val="center"/>
          </w:tcPr>
          <w:p w14:paraId="1DB4BE3E" w14:textId="77777777" w:rsidR="00E67FDE" w:rsidRPr="00915D84" w:rsidRDefault="00E67FDE" w:rsidP="0024760E">
            <w:pPr>
              <w:ind w:rightChars="-22" w:right="-44"/>
              <w:jc w:val="center"/>
              <w:rPr>
                <w:rFonts w:hAnsi="굴림"/>
              </w:rPr>
            </w:pPr>
            <w:r w:rsidRPr="00915D84">
              <w:rPr>
                <w:rFonts w:hAnsi="굴림"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39F31D1A" w14:textId="77777777" w:rsidR="00E67FDE" w:rsidRPr="00915D84" w:rsidRDefault="00E67FDE" w:rsidP="002476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3EB03A59" w14:textId="77777777" w:rsidR="00E67FDE" w:rsidRPr="00915D84" w:rsidRDefault="00E67FDE" w:rsidP="002476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09BB4240" w14:textId="77777777" w:rsidR="00E67FDE" w:rsidRPr="00C85CD1" w:rsidRDefault="00A6053A" w:rsidP="0024760E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#n </w:t>
            </w:r>
            <w:r w:rsidR="00E67FDE" w:rsidRPr="00C85CD1">
              <w:rPr>
                <w:rFonts w:hAnsi="굴림" w:hint="eastAsia"/>
                <w:lang w:eastAsia="ko-KR"/>
              </w:rPr>
              <w:t>각도</w:t>
            </w:r>
            <w:r w:rsidR="00E67FDE" w:rsidRPr="00C85CD1">
              <w:rPr>
                <w:rFonts w:hAnsi="굴림"/>
                <w:lang w:eastAsia="ko-KR"/>
              </w:rPr>
              <w:t>(</w:t>
            </w:r>
            <w:proofErr w:type="spellStart"/>
            <w:r w:rsidR="00E67FDE" w:rsidRPr="00C85CD1">
              <w:rPr>
                <w:rFonts w:hAnsi="굴림" w:hint="eastAsia"/>
                <w:lang w:eastAsia="ko-KR"/>
              </w:rPr>
              <w:t>진북기준</w:t>
            </w:r>
            <w:proofErr w:type="spellEnd"/>
            <w:r w:rsidR="00E67FDE" w:rsidRPr="00C85CD1">
              <w:rPr>
                <w:rFonts w:hAnsi="굴림" w:hint="eastAsia"/>
                <w:lang w:eastAsia="ko-KR"/>
              </w:rPr>
              <w:t xml:space="preserve"> </w:t>
            </w:r>
            <w:r w:rsidR="00E67FDE" w:rsidRPr="00C85CD1">
              <w:rPr>
                <w:rFonts w:hAnsi="굴림"/>
                <w:lang w:eastAsia="ko-KR"/>
              </w:rPr>
              <w:t>0~359)</w:t>
            </w:r>
          </w:p>
        </w:tc>
        <w:tc>
          <w:tcPr>
            <w:tcW w:w="598" w:type="dxa"/>
            <w:vAlign w:val="center"/>
          </w:tcPr>
          <w:p w14:paraId="6FE94386" w14:textId="77777777" w:rsidR="00E67FDE" w:rsidRPr="00915D84" w:rsidRDefault="00E67FDE" w:rsidP="002476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E67FDE" w:rsidRPr="006F3883" w14:paraId="0D4F0FE4" w14:textId="77777777" w:rsidTr="00E67FDE">
        <w:trPr>
          <w:trHeight w:val="227"/>
        </w:trPr>
        <w:tc>
          <w:tcPr>
            <w:tcW w:w="568" w:type="dxa"/>
            <w:vAlign w:val="center"/>
          </w:tcPr>
          <w:p w14:paraId="701836CF" w14:textId="77777777" w:rsidR="00E67FDE" w:rsidRPr="00915D84" w:rsidRDefault="00E67FDE" w:rsidP="002476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6BFB9FBA" w14:textId="77777777" w:rsidR="00E67FDE" w:rsidRPr="00915D84" w:rsidRDefault="00E67FDE" w:rsidP="002476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2F2B9E94" w14:textId="77777777" w:rsidR="00E67FDE" w:rsidRDefault="00E67FDE" w:rsidP="002476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376F5EEB" w14:textId="77777777" w:rsidR="00E67FDE" w:rsidRPr="00915D84" w:rsidRDefault="00E67FDE" w:rsidP="002476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46993E54" w14:textId="77777777" w:rsidR="00E67FDE" w:rsidRPr="00C85CD1" w:rsidRDefault="00A6053A" w:rsidP="0024760E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#n 속도(</w:t>
            </w:r>
            <w:r>
              <w:rPr>
                <w:rFonts w:hAnsi="굴림"/>
                <w:lang w:eastAsia="ko-KR"/>
              </w:rPr>
              <w:t>0~254)</w:t>
            </w:r>
          </w:p>
        </w:tc>
        <w:tc>
          <w:tcPr>
            <w:tcW w:w="598" w:type="dxa"/>
            <w:vAlign w:val="center"/>
          </w:tcPr>
          <w:p w14:paraId="7FF8F800" w14:textId="77777777" w:rsidR="00E67FDE" w:rsidRPr="00915D84" w:rsidRDefault="00E67FDE" w:rsidP="002476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E67FDE" w:rsidRPr="006F3883" w14:paraId="3F658B69" w14:textId="77777777" w:rsidTr="00E67FDE">
        <w:trPr>
          <w:trHeight w:val="227"/>
        </w:trPr>
        <w:tc>
          <w:tcPr>
            <w:tcW w:w="568" w:type="dxa"/>
            <w:vAlign w:val="center"/>
          </w:tcPr>
          <w:p w14:paraId="2D2142EB" w14:textId="77777777" w:rsidR="00E67FDE" w:rsidRDefault="00E67FDE" w:rsidP="002476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701107D6" w14:textId="77777777" w:rsidR="00E67FDE" w:rsidRDefault="00E67FDE" w:rsidP="002476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67" w:type="dxa"/>
            <w:vAlign w:val="center"/>
          </w:tcPr>
          <w:p w14:paraId="58668E1C" w14:textId="77777777" w:rsidR="00E67FDE" w:rsidRDefault="00E67FDE" w:rsidP="002476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71669B44" w14:textId="77777777" w:rsidR="00E67FDE" w:rsidRDefault="00E67FDE" w:rsidP="002476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085F6A68" w14:textId="77777777" w:rsidR="00E67FDE" w:rsidRPr="00C85CD1" w:rsidRDefault="00A6053A" w:rsidP="0024760E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 xml:space="preserve">#n </w:t>
            </w:r>
            <w:r w:rsidR="00E67FDE" w:rsidRPr="00C85CD1"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598" w:type="dxa"/>
            <w:vAlign w:val="center"/>
          </w:tcPr>
          <w:p w14:paraId="4F81BE12" w14:textId="77777777" w:rsidR="00E67FDE" w:rsidRPr="00915D84" w:rsidRDefault="00E67FDE" w:rsidP="002476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E67FDE" w:rsidRPr="006F3883" w14:paraId="058E152D" w14:textId="77777777" w:rsidTr="00E67FDE">
        <w:trPr>
          <w:trHeight w:val="227"/>
        </w:trPr>
        <w:tc>
          <w:tcPr>
            <w:tcW w:w="1276" w:type="dxa"/>
            <w:gridSpan w:val="2"/>
            <w:vAlign w:val="center"/>
          </w:tcPr>
          <w:p w14:paraId="35A210F0" w14:textId="77777777" w:rsidR="00E67FDE" w:rsidRPr="00AE23E7" w:rsidRDefault="00E67FDE" w:rsidP="0024760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2570A034" w14:textId="77777777" w:rsidR="00E67FDE" w:rsidRPr="00AE23E7" w:rsidRDefault="00E67FDE" w:rsidP="0024760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/>
                <w:b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6CBEBCA3" w14:textId="77777777" w:rsidR="00E67FDE" w:rsidRPr="00AE23E7" w:rsidRDefault="00E67FDE" w:rsidP="0024760E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6C579992" w14:textId="77777777" w:rsidR="00E67FDE" w:rsidRPr="00AE23E7" w:rsidRDefault="00A6053A" w:rsidP="00227E4E">
            <w:pPr>
              <w:ind w:rightChars="-22" w:right="-44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4</w:t>
            </w:r>
            <w:r w:rsidR="00142F8D">
              <w:rPr>
                <w:rFonts w:hAnsi="굴림"/>
                <w:b/>
                <w:lang w:eastAsia="ko-KR"/>
              </w:rPr>
              <w:t xml:space="preserve"> </w:t>
            </w:r>
            <w:r>
              <w:rPr>
                <w:rFonts w:hAnsi="굴림" w:hint="eastAsia"/>
                <w:b/>
                <w:lang w:eastAsia="ko-KR"/>
              </w:rPr>
              <w:t>*</w:t>
            </w:r>
            <w:r w:rsidR="00142F8D">
              <w:rPr>
                <w:rFonts w:hAnsi="굴림"/>
                <w:b/>
                <w:lang w:eastAsia="ko-KR"/>
              </w:rPr>
              <w:t xml:space="preserve"> </w:t>
            </w:r>
            <w:proofErr w:type="spellStart"/>
            <w:r w:rsidR="00227E4E">
              <w:rPr>
                <w:rFonts w:hAnsi="굴림" w:hint="eastAsia"/>
                <w:b/>
                <w:lang w:eastAsia="ko-KR"/>
              </w:rPr>
              <w:t>출발지점</w:t>
            </w:r>
            <w:proofErr w:type="spellEnd"/>
            <w:r w:rsidR="00227E4E">
              <w:rPr>
                <w:rFonts w:hAnsi="굴림" w:hint="eastAsia"/>
                <w:b/>
                <w:lang w:eastAsia="ko-KR"/>
              </w:rPr>
              <w:t xml:space="preserve"> 개수</w:t>
            </w:r>
          </w:p>
        </w:tc>
        <w:tc>
          <w:tcPr>
            <w:tcW w:w="598" w:type="dxa"/>
            <w:vAlign w:val="center"/>
          </w:tcPr>
          <w:p w14:paraId="77AB66A7" w14:textId="77777777" w:rsidR="00E67FDE" w:rsidRPr="002C31D2" w:rsidRDefault="00E67FDE" w:rsidP="0024760E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36CF003E" w14:textId="77777777" w:rsidR="00976395" w:rsidRDefault="00976395" w:rsidP="00976395">
      <w:pPr>
        <w:widowControl/>
        <w:spacing w:line="276" w:lineRule="auto"/>
        <w:jc w:val="left"/>
        <w:rPr>
          <w:lang w:eastAsia="ko-KR"/>
        </w:rPr>
      </w:pPr>
      <w:r>
        <w:rPr>
          <w:rFonts w:hAnsi="굴림" w:hint="eastAsia"/>
          <w:lang w:eastAsia="ko-KR"/>
        </w:rPr>
        <w:t xml:space="preserve">※ </w:t>
      </w:r>
      <w:r>
        <w:rPr>
          <w:rFonts w:hint="eastAsia"/>
          <w:lang w:eastAsia="ko-KR"/>
        </w:rPr>
        <w:t>1</w:t>
      </w:r>
      <w:r>
        <w:rPr>
          <w:lang w:eastAsia="ko-KR"/>
        </w:rPr>
        <w:t xml:space="preserve">.2.1.5.2 </w:t>
      </w:r>
      <w:r>
        <w:rPr>
          <w:rFonts w:hint="eastAsia"/>
          <w:lang w:eastAsia="ko-KR"/>
        </w:rPr>
        <w:t xml:space="preserve">의 </w:t>
      </w:r>
      <w:proofErr w:type="spellStart"/>
      <w:r>
        <w:rPr>
          <w:rFonts w:hint="eastAsia"/>
          <w:lang w:eastAsia="ko-KR"/>
        </w:rPr>
        <w:t>다중출발지</w:t>
      </w:r>
      <w:proofErr w:type="spellEnd"/>
      <w:r>
        <w:rPr>
          <w:rFonts w:hint="eastAsia"/>
          <w:lang w:eastAsia="ko-KR"/>
        </w:rPr>
        <w:t xml:space="preserve"> 탐색 </w:t>
      </w:r>
      <w:proofErr w:type="spellStart"/>
      <w:r>
        <w:rPr>
          <w:rFonts w:hint="eastAsia"/>
          <w:lang w:eastAsia="ko-KR"/>
        </w:rPr>
        <w:t>요청시</w:t>
      </w:r>
      <w:proofErr w:type="spellEnd"/>
      <w:r>
        <w:rPr>
          <w:rFonts w:hint="eastAsia"/>
          <w:lang w:eastAsia="ko-KR"/>
        </w:rPr>
        <w:t xml:space="preserve"> 위 각도를 이용하여 출발지 탐색 방향</w:t>
      </w:r>
      <w:r w:rsidR="00532BA1">
        <w:rPr>
          <w:rFonts w:hint="eastAsia"/>
          <w:lang w:eastAsia="ko-KR"/>
        </w:rPr>
        <w:t xml:space="preserve"> 결정 가능</w:t>
      </w:r>
      <w:r w:rsidR="000309E8">
        <w:rPr>
          <w:rFonts w:hint="eastAsia"/>
          <w:lang w:eastAsia="ko-KR"/>
        </w:rPr>
        <w:t>.</w:t>
      </w:r>
    </w:p>
    <w:p w14:paraId="3E491A66" w14:textId="77777777" w:rsidR="00976395" w:rsidRPr="00976395" w:rsidRDefault="00976395" w:rsidP="00976395">
      <w:pPr>
        <w:widowControl/>
        <w:spacing w:line="276" w:lineRule="auto"/>
        <w:ind w:firstLineChars="100" w:firstLine="200"/>
        <w:jc w:val="left"/>
        <w:rPr>
          <w:lang w:eastAsia="ko-KR"/>
        </w:rPr>
      </w:pPr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다중출발지와 각도는 </w:t>
      </w:r>
      <w:r>
        <w:rPr>
          <w:lang w:eastAsia="ko-KR"/>
        </w:rPr>
        <w:t>Pair</w:t>
      </w:r>
      <w:r>
        <w:rPr>
          <w:rFonts w:hint="eastAsia"/>
          <w:lang w:eastAsia="ko-KR"/>
        </w:rPr>
        <w:t>를 이루어야 하며, 그렇지 않은 경우 각도 정보 미사용</w:t>
      </w:r>
    </w:p>
    <w:p w14:paraId="158686A9" w14:textId="77777777" w:rsidR="00A757EF" w:rsidRPr="00CC387D" w:rsidRDefault="001B2AD1" w:rsidP="001B2AD1">
      <w:pPr>
        <w:pStyle w:val="5"/>
        <w:rPr>
          <w:lang w:eastAsia="ko-KR"/>
        </w:rPr>
      </w:pPr>
      <w:r w:rsidRPr="00CC387D">
        <w:rPr>
          <w:rFonts w:hint="eastAsia"/>
          <w:lang w:eastAsia="ko-KR"/>
        </w:rPr>
        <w:t>교통정보</w:t>
      </w:r>
      <w:r w:rsidRPr="00CC387D">
        <w:rPr>
          <w:rFonts w:hint="eastAsia"/>
          <w:lang w:eastAsia="ko-KR"/>
        </w:rPr>
        <w:t xml:space="preserve"> </w:t>
      </w:r>
      <w:r w:rsidRPr="00CC387D">
        <w:rPr>
          <w:rFonts w:hint="eastAsia"/>
          <w:lang w:eastAsia="ko-KR"/>
        </w:rPr>
        <w:t>세부</w:t>
      </w:r>
      <w:r w:rsidRPr="00CC387D">
        <w:rPr>
          <w:rFonts w:hint="eastAsia"/>
          <w:lang w:eastAsia="ko-KR"/>
        </w:rPr>
        <w:t xml:space="preserve"> </w:t>
      </w:r>
      <w:r w:rsidRPr="00CC387D">
        <w:rPr>
          <w:rFonts w:hint="eastAsia"/>
          <w:lang w:eastAsia="ko-KR"/>
        </w:rPr>
        <w:t>설정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1B2AD1" w:rsidRPr="001B2AD1" w14:paraId="0FCAB7CE" w14:textId="77777777" w:rsidTr="001B2AD1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64E8BF6F" w14:textId="77777777" w:rsidR="001B2AD1" w:rsidRPr="00CC387D" w:rsidRDefault="001B2AD1" w:rsidP="001B2AD1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5004EE73" w14:textId="77777777" w:rsidR="001B2AD1" w:rsidRPr="00CC387D" w:rsidRDefault="001B2AD1" w:rsidP="001B2AD1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683C858C" w14:textId="77777777" w:rsidR="001B2AD1" w:rsidRPr="00CC387D" w:rsidRDefault="001B2AD1" w:rsidP="001B2AD1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74DC288B" w14:textId="77777777" w:rsidR="001B2AD1" w:rsidRPr="00CC387D" w:rsidRDefault="001B2AD1" w:rsidP="001B2AD1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3D0C50C9" w14:textId="77777777" w:rsidR="001B2AD1" w:rsidRPr="00CC387D" w:rsidRDefault="001B2AD1" w:rsidP="001B2AD1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1C840544" w14:textId="77777777" w:rsidR="001B2AD1" w:rsidRPr="00CC387D" w:rsidRDefault="001B2AD1" w:rsidP="001B2AD1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1B2AD1" w:rsidRPr="001B2AD1" w14:paraId="482BB445" w14:textId="77777777" w:rsidTr="001B2AD1">
        <w:trPr>
          <w:trHeight w:val="227"/>
        </w:trPr>
        <w:tc>
          <w:tcPr>
            <w:tcW w:w="568" w:type="dxa"/>
            <w:vAlign w:val="center"/>
          </w:tcPr>
          <w:p w14:paraId="6EFA12DB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</w:rPr>
            </w:pPr>
            <w:r w:rsidRPr="00CC387D">
              <w:rPr>
                <w:rFonts w:hAnsi="굴림" w:hint="eastAsia"/>
              </w:rPr>
              <w:t>1</w:t>
            </w:r>
          </w:p>
        </w:tc>
        <w:tc>
          <w:tcPr>
            <w:tcW w:w="708" w:type="dxa"/>
            <w:vAlign w:val="center"/>
          </w:tcPr>
          <w:p w14:paraId="0AB23E2B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</w:rPr>
            </w:pPr>
            <w:r w:rsidRPr="00CC387D">
              <w:rPr>
                <w:rFonts w:hAnsi="굴림"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7307AC98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C387D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08752D2C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C387D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12529E78" w14:textId="77777777" w:rsidR="001B2AD1" w:rsidRPr="00CC387D" w:rsidRDefault="001B2AD1" w:rsidP="001B2AD1">
            <w:pPr>
              <w:ind w:rightChars="-22" w:right="-44"/>
              <w:rPr>
                <w:rFonts w:hAnsi="굴림"/>
                <w:lang w:eastAsia="ko-KR"/>
              </w:rPr>
            </w:pPr>
            <w:r w:rsidRPr="00CC387D">
              <w:rPr>
                <w:rFonts w:hAnsi="굴림" w:hint="eastAsia"/>
                <w:lang w:eastAsia="ko-KR"/>
              </w:rPr>
              <w:t>설정 정보</w:t>
            </w:r>
          </w:p>
        </w:tc>
        <w:tc>
          <w:tcPr>
            <w:tcW w:w="598" w:type="dxa"/>
            <w:vAlign w:val="center"/>
          </w:tcPr>
          <w:p w14:paraId="06961EE4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C387D">
              <w:rPr>
                <w:rFonts w:hAnsi="굴림" w:hint="eastAsia"/>
                <w:lang w:eastAsia="ko-KR"/>
              </w:rPr>
              <w:t>(1)</w:t>
            </w:r>
          </w:p>
        </w:tc>
      </w:tr>
      <w:tr w:rsidR="001B2AD1" w:rsidRPr="001B2AD1" w14:paraId="2D00CC43" w14:textId="77777777" w:rsidTr="001B2AD1">
        <w:trPr>
          <w:trHeight w:val="227"/>
        </w:trPr>
        <w:tc>
          <w:tcPr>
            <w:tcW w:w="568" w:type="dxa"/>
            <w:vAlign w:val="center"/>
          </w:tcPr>
          <w:p w14:paraId="4FAF91AF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C387D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1D74BF84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C387D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67" w:type="dxa"/>
            <w:vAlign w:val="center"/>
          </w:tcPr>
          <w:p w14:paraId="22E3F5BC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C387D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426" w:type="dxa"/>
            <w:vAlign w:val="center"/>
          </w:tcPr>
          <w:p w14:paraId="1E56EB6A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C387D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07920B3E" w14:textId="77777777" w:rsidR="001B2AD1" w:rsidRPr="00CC387D" w:rsidRDefault="001B2AD1" w:rsidP="001B2AD1">
            <w:pPr>
              <w:ind w:rightChars="-22" w:right="-44"/>
              <w:rPr>
                <w:rFonts w:hAnsi="굴림"/>
                <w:lang w:eastAsia="ko-KR"/>
              </w:rPr>
            </w:pPr>
            <w:r w:rsidRPr="00CC387D"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598" w:type="dxa"/>
            <w:vAlign w:val="center"/>
          </w:tcPr>
          <w:p w14:paraId="08C5F2D0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1B2AD1" w:rsidRPr="001B2AD1" w14:paraId="39337AC1" w14:textId="77777777" w:rsidTr="001B2AD1">
        <w:trPr>
          <w:trHeight w:val="227"/>
        </w:trPr>
        <w:tc>
          <w:tcPr>
            <w:tcW w:w="1276" w:type="dxa"/>
            <w:gridSpan w:val="2"/>
            <w:vAlign w:val="center"/>
          </w:tcPr>
          <w:p w14:paraId="12A8F0BF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CC387D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76289105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CC387D">
              <w:rPr>
                <w:rFonts w:hAnsi="굴림"/>
                <w:b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0D507185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621FA2CD" w14:textId="77777777" w:rsidR="001B2AD1" w:rsidRPr="00CC387D" w:rsidRDefault="001B2AD1" w:rsidP="001B2AD1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CC387D">
              <w:rPr>
                <w:rFonts w:hAnsi="굴림" w:hint="eastAsia"/>
                <w:b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72B5881B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06F91D33" w14:textId="77777777" w:rsidR="001B2AD1" w:rsidRDefault="001B2AD1" w:rsidP="001B2AD1">
      <w:pPr>
        <w:ind w:firstLineChars="200" w:firstLine="400"/>
        <w:rPr>
          <w:lang w:eastAsia="ko-KR"/>
        </w:rPr>
      </w:pPr>
    </w:p>
    <w:p w14:paraId="1DE1F443" w14:textId="77777777" w:rsidR="001B2AD1" w:rsidRPr="00CC387D" w:rsidRDefault="001B2AD1" w:rsidP="001B2AD1">
      <w:pPr>
        <w:ind w:firstLineChars="200" w:firstLine="400"/>
        <w:rPr>
          <w:lang w:eastAsia="ko-KR"/>
        </w:rPr>
      </w:pPr>
      <w:r w:rsidRPr="00CC387D">
        <w:rPr>
          <w:rFonts w:hint="eastAsia"/>
          <w:lang w:eastAsia="ko-KR"/>
        </w:rPr>
        <w:t>(</w:t>
      </w:r>
      <w:r w:rsidRPr="00CC387D">
        <w:rPr>
          <w:lang w:eastAsia="ko-KR"/>
        </w:rPr>
        <w:t>1</w:t>
      </w:r>
      <w:r w:rsidRPr="00CC387D">
        <w:rPr>
          <w:rFonts w:hint="eastAsia"/>
          <w:lang w:eastAsia="ko-KR"/>
        </w:rPr>
        <w:t>) 설정 정보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258"/>
        <w:gridCol w:w="5049"/>
        <w:gridCol w:w="599"/>
      </w:tblGrid>
      <w:tr w:rsidR="001B2AD1" w:rsidRPr="00DA7255" w14:paraId="4935110E" w14:textId="77777777" w:rsidTr="001B2AD1">
        <w:trPr>
          <w:trHeight w:val="320"/>
        </w:trPr>
        <w:tc>
          <w:tcPr>
            <w:tcW w:w="555" w:type="dxa"/>
            <w:shd w:val="clear" w:color="auto" w:fill="C0C0C0"/>
          </w:tcPr>
          <w:p w14:paraId="006473CD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CC387D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280" w:type="dxa"/>
            <w:shd w:val="clear" w:color="auto" w:fill="C0C0C0"/>
          </w:tcPr>
          <w:p w14:paraId="28BB4190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CC387D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5103" w:type="dxa"/>
            <w:shd w:val="clear" w:color="auto" w:fill="C0C0C0"/>
          </w:tcPr>
          <w:p w14:paraId="32CEECBC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CC387D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67" w:type="dxa"/>
            <w:shd w:val="clear" w:color="auto" w:fill="C0C0C0"/>
          </w:tcPr>
          <w:p w14:paraId="475CABBB" w14:textId="77777777" w:rsidR="001B2AD1" w:rsidRPr="00CC387D" w:rsidRDefault="001B2AD1" w:rsidP="001B2AD1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CC387D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1B2AD1" w:rsidRPr="00DA7255" w14:paraId="0090FF7C" w14:textId="77777777" w:rsidTr="001B2AD1">
        <w:trPr>
          <w:trHeight w:val="308"/>
        </w:trPr>
        <w:tc>
          <w:tcPr>
            <w:tcW w:w="555" w:type="dxa"/>
            <w:vAlign w:val="center"/>
          </w:tcPr>
          <w:p w14:paraId="13DC240D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C387D">
              <w:rPr>
                <w:rFonts w:hAnsi="굴림" w:hint="eastAsia"/>
                <w:lang w:eastAsia="ko-KR"/>
              </w:rPr>
              <w:lastRenderedPageBreak/>
              <w:t>1</w:t>
            </w:r>
          </w:p>
        </w:tc>
        <w:tc>
          <w:tcPr>
            <w:tcW w:w="2280" w:type="dxa"/>
            <w:vAlign w:val="center"/>
          </w:tcPr>
          <w:p w14:paraId="7F5FB1A7" w14:textId="77777777" w:rsidR="001B2AD1" w:rsidRPr="00B16B0D" w:rsidRDefault="001B2AD1" w:rsidP="001B2AD1">
            <w:pPr>
              <w:jc w:val="center"/>
              <w:rPr>
                <w:color w:val="FF0000"/>
                <w:lang w:eastAsia="ko-KR"/>
              </w:rPr>
            </w:pPr>
            <w:r w:rsidRPr="00B151CC">
              <w:rPr>
                <w:rFonts w:hAnsi="굴림" w:hint="eastAsia"/>
                <w:lang w:eastAsia="ko-KR"/>
              </w:rPr>
              <w:t>0000 00</w:t>
            </w:r>
            <w:r w:rsidRPr="00B151CC">
              <w:rPr>
                <w:rFonts w:hAnsi="굴림"/>
                <w:lang w:eastAsia="ko-KR"/>
              </w:rPr>
              <w:t>0</w:t>
            </w:r>
            <w:r w:rsidRPr="00B16B0D">
              <w:rPr>
                <w:rFonts w:hAnsi="굴림" w:hint="eastAsia"/>
                <w:color w:val="FF0000"/>
                <w:lang w:eastAsia="ko-KR"/>
              </w:rPr>
              <w:t>1</w:t>
            </w:r>
          </w:p>
        </w:tc>
        <w:tc>
          <w:tcPr>
            <w:tcW w:w="5103" w:type="dxa"/>
          </w:tcPr>
          <w:p w14:paraId="152F56F2" w14:textId="77777777" w:rsidR="001B2AD1" w:rsidRPr="00CC387D" w:rsidRDefault="001B2AD1" w:rsidP="001B2AD1">
            <w:pPr>
              <w:ind w:rightChars="-22" w:right="-44"/>
              <w:rPr>
                <w:rFonts w:hAnsi="굴림"/>
                <w:lang w:eastAsia="ko-KR"/>
              </w:rPr>
            </w:pPr>
            <w:r w:rsidRPr="00CC387D">
              <w:rPr>
                <w:rFonts w:hAnsi="굴림" w:hint="eastAsia"/>
                <w:lang w:eastAsia="ko-KR"/>
              </w:rPr>
              <w:t>교통정보 사용 안함</w:t>
            </w:r>
          </w:p>
        </w:tc>
        <w:tc>
          <w:tcPr>
            <w:tcW w:w="567" w:type="dxa"/>
            <w:vAlign w:val="center"/>
          </w:tcPr>
          <w:p w14:paraId="54273E61" w14:textId="77777777" w:rsidR="001B2AD1" w:rsidRPr="00CC387D" w:rsidRDefault="001B2AD1" w:rsidP="001B2AD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C387D">
              <w:rPr>
                <w:rFonts w:hAnsi="굴림" w:hint="eastAsia"/>
                <w:lang w:eastAsia="ko-KR"/>
              </w:rPr>
              <w:t>0</w:t>
            </w:r>
            <w:r w:rsidRPr="00CC387D">
              <w:rPr>
                <w:rFonts w:hAnsi="굴림"/>
                <w:lang w:eastAsia="ko-KR"/>
              </w:rPr>
              <w:t>, 1</w:t>
            </w:r>
          </w:p>
        </w:tc>
      </w:tr>
    </w:tbl>
    <w:p w14:paraId="55A5EF45" w14:textId="77777777" w:rsidR="00833C8E" w:rsidRPr="00AA06D7" w:rsidRDefault="00833C8E">
      <w:pPr>
        <w:pStyle w:val="5"/>
        <w:rPr>
          <w:b w:val="0"/>
          <w:color w:val="000000" w:themeColor="text1"/>
          <w:lang w:eastAsia="ko-KR"/>
        </w:rPr>
      </w:pPr>
      <w:r w:rsidRPr="00AA06D7">
        <w:rPr>
          <w:rFonts w:hint="eastAsia"/>
          <w:b w:val="0"/>
          <w:color w:val="000000" w:themeColor="text1"/>
          <w:lang w:eastAsia="ko-KR"/>
        </w:rPr>
        <w:t>교차로</w:t>
      </w:r>
      <w:r w:rsidR="00AA06D7">
        <w:rPr>
          <w:rFonts w:hint="eastAsia"/>
          <w:b w:val="0"/>
          <w:color w:val="000000" w:themeColor="text1"/>
          <w:lang w:eastAsia="ko-KR"/>
        </w:rPr>
        <w:t xml:space="preserve"> </w:t>
      </w:r>
      <w:r w:rsidRPr="00AA06D7">
        <w:rPr>
          <w:rFonts w:hint="eastAsia"/>
          <w:b w:val="0"/>
          <w:color w:val="000000" w:themeColor="text1"/>
          <w:lang w:eastAsia="ko-KR"/>
        </w:rPr>
        <w:t>내</w:t>
      </w:r>
      <w:r w:rsidRPr="00AA06D7">
        <w:rPr>
          <w:rFonts w:hint="eastAsia"/>
          <w:b w:val="0"/>
          <w:color w:val="000000" w:themeColor="text1"/>
          <w:lang w:eastAsia="ko-KR"/>
        </w:rPr>
        <w:t xml:space="preserve"> </w:t>
      </w:r>
      <w:r w:rsidRPr="00AA06D7">
        <w:rPr>
          <w:rFonts w:hint="eastAsia"/>
          <w:b w:val="0"/>
          <w:color w:val="000000" w:themeColor="text1"/>
          <w:lang w:eastAsia="ko-KR"/>
        </w:rPr>
        <w:t>배차</w:t>
      </w:r>
      <w:r w:rsidRPr="00AA06D7">
        <w:rPr>
          <w:rFonts w:hint="eastAsia"/>
          <w:b w:val="0"/>
          <w:color w:val="000000" w:themeColor="text1"/>
          <w:lang w:eastAsia="ko-KR"/>
        </w:rPr>
        <w:t xml:space="preserve"> </w:t>
      </w:r>
      <w:r w:rsidRPr="00AA06D7">
        <w:rPr>
          <w:rFonts w:hint="eastAsia"/>
          <w:b w:val="0"/>
          <w:color w:val="000000" w:themeColor="text1"/>
          <w:lang w:eastAsia="ko-KR"/>
        </w:rPr>
        <w:t>판단</w:t>
      </w:r>
      <w:r w:rsidRPr="00AA06D7">
        <w:rPr>
          <w:rFonts w:hint="eastAsia"/>
          <w:b w:val="0"/>
          <w:color w:val="000000" w:themeColor="text1"/>
          <w:lang w:eastAsia="ko-KR"/>
        </w:rPr>
        <w:t xml:space="preserve"> </w:t>
      </w:r>
      <w:r w:rsidRPr="00AA06D7">
        <w:rPr>
          <w:rFonts w:hint="eastAsia"/>
          <w:b w:val="0"/>
          <w:color w:val="000000" w:themeColor="text1"/>
          <w:lang w:eastAsia="ko-KR"/>
        </w:rPr>
        <w:t>거리</w:t>
      </w:r>
      <w:r w:rsidRPr="00AA06D7">
        <w:rPr>
          <w:rFonts w:hint="eastAsia"/>
          <w:b w:val="0"/>
          <w:color w:val="000000" w:themeColor="text1"/>
          <w:lang w:eastAsia="ko-KR"/>
        </w:rPr>
        <w:t>(</w:t>
      </w:r>
      <w:r w:rsidRPr="00AA06D7">
        <w:rPr>
          <w:rFonts w:hint="eastAsia"/>
          <w:b w:val="0"/>
          <w:color w:val="000000" w:themeColor="text1"/>
          <w:lang w:eastAsia="ko-KR"/>
        </w:rPr>
        <w:t>다중</w:t>
      </w:r>
      <w:r w:rsidRPr="00AA06D7">
        <w:rPr>
          <w:rFonts w:hint="eastAsia"/>
          <w:b w:val="0"/>
          <w:color w:val="000000" w:themeColor="text1"/>
          <w:lang w:eastAsia="ko-KR"/>
        </w:rPr>
        <w:t xml:space="preserve"> </w:t>
      </w:r>
      <w:r w:rsidRPr="00AA06D7">
        <w:rPr>
          <w:rFonts w:hint="eastAsia"/>
          <w:b w:val="0"/>
          <w:color w:val="000000" w:themeColor="text1"/>
          <w:lang w:eastAsia="ko-KR"/>
        </w:rPr>
        <w:t>출발지</w:t>
      </w:r>
      <w:r w:rsidRPr="00AA06D7">
        <w:rPr>
          <w:rFonts w:hint="eastAsia"/>
          <w:b w:val="0"/>
          <w:color w:val="000000" w:themeColor="text1"/>
          <w:lang w:eastAsia="ko-KR"/>
        </w:rPr>
        <w:t xml:space="preserve"> </w:t>
      </w:r>
      <w:proofErr w:type="spellStart"/>
      <w:r w:rsidRPr="00AA06D7">
        <w:rPr>
          <w:rFonts w:hint="eastAsia"/>
          <w:b w:val="0"/>
          <w:color w:val="000000" w:themeColor="text1"/>
          <w:lang w:eastAsia="ko-KR"/>
        </w:rPr>
        <w:t>요약탐색</w:t>
      </w:r>
      <w:proofErr w:type="spellEnd"/>
      <w:r w:rsidRPr="00AA06D7">
        <w:rPr>
          <w:rFonts w:hint="eastAsia"/>
          <w:b w:val="0"/>
          <w:color w:val="000000" w:themeColor="text1"/>
          <w:lang w:eastAsia="ko-KR"/>
        </w:rPr>
        <w:t>)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595"/>
        <w:gridCol w:w="599"/>
        <w:gridCol w:w="399"/>
        <w:gridCol w:w="3658"/>
        <w:gridCol w:w="2552"/>
        <w:gridCol w:w="682"/>
      </w:tblGrid>
      <w:tr w:rsidR="00833C8E" w:rsidRPr="008B0D1F" w14:paraId="3EB4EC71" w14:textId="77777777" w:rsidTr="0093019A">
        <w:trPr>
          <w:trHeight w:val="227"/>
        </w:trPr>
        <w:tc>
          <w:tcPr>
            <w:tcW w:w="599" w:type="dxa"/>
            <w:shd w:val="clear" w:color="auto" w:fill="C0C0C0"/>
            <w:vAlign w:val="center"/>
          </w:tcPr>
          <w:p w14:paraId="59D8FEE3" w14:textId="77777777" w:rsidR="00833C8E" w:rsidRPr="008B0D1F" w:rsidRDefault="00833C8E" w:rsidP="00832DCF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8B0D1F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595" w:type="dxa"/>
            <w:shd w:val="clear" w:color="auto" w:fill="C0C0C0"/>
            <w:vAlign w:val="center"/>
          </w:tcPr>
          <w:p w14:paraId="74B72114" w14:textId="77777777" w:rsidR="00833C8E" w:rsidRPr="008B0D1F" w:rsidRDefault="00833C8E" w:rsidP="00832DCF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8B0D1F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99" w:type="dxa"/>
            <w:shd w:val="clear" w:color="auto" w:fill="C0C0C0"/>
            <w:vAlign w:val="center"/>
          </w:tcPr>
          <w:p w14:paraId="307CFB92" w14:textId="77777777" w:rsidR="00833C8E" w:rsidRPr="008B0D1F" w:rsidRDefault="00833C8E" w:rsidP="00832DCF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8B0D1F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399" w:type="dxa"/>
            <w:shd w:val="clear" w:color="auto" w:fill="C0C0C0"/>
            <w:vAlign w:val="center"/>
          </w:tcPr>
          <w:p w14:paraId="45CBDAE4" w14:textId="77777777" w:rsidR="00833C8E" w:rsidRPr="008B0D1F" w:rsidRDefault="00833C8E" w:rsidP="00832DCF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8B0D1F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0" w:type="dxa"/>
            <w:gridSpan w:val="2"/>
            <w:shd w:val="clear" w:color="auto" w:fill="C0C0C0"/>
            <w:vAlign w:val="center"/>
          </w:tcPr>
          <w:p w14:paraId="38994847" w14:textId="77777777" w:rsidR="00833C8E" w:rsidRPr="008B0D1F" w:rsidRDefault="00833C8E" w:rsidP="00832DCF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8B0D1F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682" w:type="dxa"/>
            <w:shd w:val="clear" w:color="auto" w:fill="C0C0C0"/>
            <w:vAlign w:val="center"/>
          </w:tcPr>
          <w:p w14:paraId="6B769166" w14:textId="77777777" w:rsidR="00833C8E" w:rsidRPr="008B0D1F" w:rsidRDefault="00833C8E" w:rsidP="00832DCF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8B0D1F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AA06D7" w:rsidRPr="00AA06D7" w14:paraId="3109BC6B" w14:textId="77777777" w:rsidTr="0093019A">
        <w:trPr>
          <w:trHeight w:val="227"/>
        </w:trPr>
        <w:tc>
          <w:tcPr>
            <w:tcW w:w="599" w:type="dxa"/>
            <w:vAlign w:val="center"/>
          </w:tcPr>
          <w:p w14:paraId="3DDF8497" w14:textId="77777777" w:rsidR="00833C8E" w:rsidRPr="00AA06D7" w:rsidRDefault="00833C8E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AA06D7">
              <w:rPr>
                <w:rFonts w:hAnsi="굴림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595" w:type="dxa"/>
            <w:vAlign w:val="center"/>
          </w:tcPr>
          <w:p w14:paraId="42EE7104" w14:textId="77777777" w:rsidR="00833C8E" w:rsidRPr="00AA06D7" w:rsidRDefault="00833C8E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AA06D7">
              <w:rPr>
                <w:rFonts w:hAnsi="굴림" w:hint="eastAsia"/>
                <w:color w:val="000000" w:themeColor="text1"/>
                <w:lang w:eastAsia="ko-KR"/>
              </w:rPr>
              <w:t>0</w:t>
            </w:r>
          </w:p>
        </w:tc>
        <w:tc>
          <w:tcPr>
            <w:tcW w:w="599" w:type="dxa"/>
            <w:vAlign w:val="center"/>
          </w:tcPr>
          <w:p w14:paraId="50729053" w14:textId="77777777" w:rsidR="00833C8E" w:rsidRPr="00AA06D7" w:rsidRDefault="00833C8E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AA06D7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399" w:type="dxa"/>
            <w:vAlign w:val="center"/>
          </w:tcPr>
          <w:p w14:paraId="5617B33E" w14:textId="77777777" w:rsidR="00833C8E" w:rsidRPr="00AA06D7" w:rsidRDefault="00833C8E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AA06D7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3658" w:type="dxa"/>
            <w:vAlign w:val="center"/>
          </w:tcPr>
          <w:p w14:paraId="66442B5C" w14:textId="77777777" w:rsidR="00833C8E" w:rsidRPr="00AA06D7" w:rsidRDefault="00833C8E" w:rsidP="0093019A">
            <w:pPr>
              <w:ind w:rightChars="-22" w:right="-44"/>
              <w:rPr>
                <w:color w:val="000000" w:themeColor="text1"/>
                <w:lang w:eastAsia="ko-KR"/>
              </w:rPr>
            </w:pPr>
            <w:r w:rsidRPr="00AA06D7">
              <w:rPr>
                <w:rFonts w:hint="eastAsia"/>
                <w:color w:val="000000" w:themeColor="text1"/>
                <w:lang w:eastAsia="ko-KR"/>
              </w:rPr>
              <w:t>속도</w:t>
            </w:r>
            <w:r w:rsidR="0093019A" w:rsidRPr="00AA06D7">
              <w:rPr>
                <w:rFonts w:hint="eastAsia"/>
                <w:color w:val="000000" w:themeColor="text1"/>
                <w:lang w:eastAsia="ko-KR"/>
              </w:rPr>
              <w:t xml:space="preserve">가 </w:t>
            </w:r>
            <w:r w:rsidRPr="00AA06D7">
              <w:rPr>
                <w:rFonts w:hint="eastAsia"/>
                <w:color w:val="000000" w:themeColor="text1"/>
                <w:lang w:eastAsia="ko-KR"/>
              </w:rPr>
              <w:t xml:space="preserve">반영된 교차로까지 </w:t>
            </w:r>
            <w:proofErr w:type="spellStart"/>
            <w:r w:rsidR="0093019A" w:rsidRPr="00AA06D7">
              <w:rPr>
                <w:rFonts w:hint="eastAsia"/>
                <w:color w:val="000000" w:themeColor="text1"/>
                <w:lang w:eastAsia="ko-KR"/>
              </w:rPr>
              <w:t>기준</w:t>
            </w:r>
            <w:r w:rsidRPr="00AA06D7">
              <w:rPr>
                <w:rFonts w:hint="eastAsia"/>
                <w:color w:val="000000" w:themeColor="text1"/>
                <w:lang w:eastAsia="ko-KR"/>
              </w:rPr>
              <w:t>거리</w:t>
            </w:r>
            <w:proofErr w:type="spellEnd"/>
            <w:r w:rsidRPr="00AA06D7">
              <w:rPr>
                <w:rFonts w:hint="eastAsia"/>
                <w:color w:val="000000" w:themeColor="text1"/>
                <w:lang w:eastAsia="ko-KR"/>
              </w:rPr>
              <w:t xml:space="preserve"> 값.</w:t>
            </w:r>
          </w:p>
        </w:tc>
        <w:tc>
          <w:tcPr>
            <w:tcW w:w="2552" w:type="dxa"/>
            <w:vAlign w:val="center"/>
          </w:tcPr>
          <w:p w14:paraId="60406075" w14:textId="77777777" w:rsidR="00833C8E" w:rsidRPr="00AA06D7" w:rsidRDefault="00833C8E" w:rsidP="00832DCF">
            <w:pPr>
              <w:ind w:rightChars="-22" w:right="-44"/>
              <w:rPr>
                <w:color w:val="000000" w:themeColor="text1"/>
                <w:lang w:eastAsia="ko-KR"/>
              </w:rPr>
            </w:pPr>
            <w:proofErr w:type="spellStart"/>
            <w:r w:rsidRPr="00AA06D7">
              <w:rPr>
                <w:rFonts w:hint="eastAsia"/>
                <w:color w:val="000000" w:themeColor="text1"/>
                <w:lang w:eastAsia="ko-KR"/>
              </w:rPr>
              <w:t>기본거리</w:t>
            </w:r>
            <w:proofErr w:type="spellEnd"/>
            <w:r w:rsidRPr="00AA06D7">
              <w:rPr>
                <w:color w:val="000000" w:themeColor="text1"/>
                <w:lang w:eastAsia="ko-KR"/>
              </w:rPr>
              <w:t>(</w:t>
            </w:r>
            <w:r w:rsidRPr="00AA06D7">
              <w:rPr>
                <w:rFonts w:hint="eastAsia"/>
                <w:color w:val="000000" w:themeColor="text1"/>
                <w:lang w:eastAsia="ko-KR"/>
              </w:rPr>
              <w:t>값)</w:t>
            </w:r>
            <w:r w:rsidRPr="00AA06D7">
              <w:rPr>
                <w:color w:val="000000" w:themeColor="text1"/>
                <w:lang w:eastAsia="ko-KR"/>
              </w:rPr>
              <w:t>: 0 (</w:t>
            </w:r>
            <w:r w:rsidRPr="00AA06D7">
              <w:rPr>
                <w:rFonts w:hint="eastAsia"/>
                <w:color w:val="000000" w:themeColor="text1"/>
                <w:lang w:eastAsia="ko-KR"/>
              </w:rPr>
              <w:t xml:space="preserve">단위 </w:t>
            </w:r>
            <w:r w:rsidRPr="00AA06D7">
              <w:rPr>
                <w:color w:val="000000" w:themeColor="text1"/>
                <w:lang w:eastAsia="ko-KR"/>
              </w:rPr>
              <w:t>:</w:t>
            </w:r>
            <w:r w:rsidRPr="00AA06D7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Pr="00AA06D7">
              <w:rPr>
                <w:color w:val="000000" w:themeColor="text1"/>
                <w:lang w:eastAsia="ko-KR"/>
              </w:rPr>
              <w:t>m)</w:t>
            </w:r>
          </w:p>
        </w:tc>
        <w:tc>
          <w:tcPr>
            <w:tcW w:w="682" w:type="dxa"/>
            <w:vAlign w:val="center"/>
          </w:tcPr>
          <w:p w14:paraId="20C141E5" w14:textId="77777777" w:rsidR="00833C8E" w:rsidRPr="00AA06D7" w:rsidRDefault="00833C8E" w:rsidP="00832DCF">
            <w:pPr>
              <w:ind w:rightChars="-22" w:right="-44"/>
              <w:rPr>
                <w:rFonts w:hAnsi="굴림"/>
                <w:b/>
                <w:color w:val="000000" w:themeColor="text1"/>
                <w:lang w:eastAsia="ko-KR"/>
              </w:rPr>
            </w:pPr>
            <w:r w:rsidRPr="00AA06D7">
              <w:rPr>
                <w:rFonts w:hAnsi="굴림" w:hint="eastAsia"/>
                <w:b/>
                <w:color w:val="000000" w:themeColor="text1"/>
                <w:lang w:eastAsia="ko-KR"/>
              </w:rPr>
              <w:t xml:space="preserve">   </w:t>
            </w:r>
            <w:r w:rsidRPr="00AA06D7">
              <w:rPr>
                <w:rFonts w:hAnsi="굴림"/>
                <w:b/>
                <w:color w:val="000000" w:themeColor="text1"/>
                <w:lang w:eastAsia="ko-KR"/>
              </w:rPr>
              <w:t xml:space="preserve">      </w:t>
            </w:r>
          </w:p>
        </w:tc>
      </w:tr>
      <w:tr w:rsidR="00AA06D7" w:rsidRPr="00AA06D7" w14:paraId="2EE5B916" w14:textId="77777777" w:rsidTr="0093019A">
        <w:trPr>
          <w:trHeight w:val="227"/>
        </w:trPr>
        <w:tc>
          <w:tcPr>
            <w:tcW w:w="1194" w:type="dxa"/>
            <w:gridSpan w:val="2"/>
            <w:vAlign w:val="center"/>
          </w:tcPr>
          <w:p w14:paraId="5D8E209F" w14:textId="77777777" w:rsidR="00833C8E" w:rsidRPr="00AA06D7" w:rsidRDefault="00833C8E" w:rsidP="00832DCF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  <w:r w:rsidRPr="00AA06D7">
              <w:rPr>
                <w:rFonts w:hAnsi="굴림" w:hint="eastAsia"/>
                <w:b/>
                <w:color w:val="000000" w:themeColor="text1"/>
                <w:lang w:eastAsia="ko-KR"/>
              </w:rPr>
              <w:t>계</w:t>
            </w:r>
          </w:p>
        </w:tc>
        <w:tc>
          <w:tcPr>
            <w:tcW w:w="599" w:type="dxa"/>
            <w:vAlign w:val="center"/>
          </w:tcPr>
          <w:p w14:paraId="3086661B" w14:textId="77777777" w:rsidR="00833C8E" w:rsidRPr="00AA06D7" w:rsidRDefault="00833C8E" w:rsidP="00832DCF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  <w:r w:rsidRPr="00AA06D7">
              <w:rPr>
                <w:rFonts w:hAnsi="굴림" w:hint="eastAsia"/>
                <w:b/>
                <w:color w:val="000000" w:themeColor="text1"/>
                <w:lang w:eastAsia="ko-KR"/>
              </w:rPr>
              <w:t>N</w:t>
            </w:r>
          </w:p>
        </w:tc>
        <w:tc>
          <w:tcPr>
            <w:tcW w:w="399" w:type="dxa"/>
            <w:vAlign w:val="center"/>
          </w:tcPr>
          <w:p w14:paraId="2F07D454" w14:textId="77777777" w:rsidR="00833C8E" w:rsidRPr="00AA06D7" w:rsidRDefault="00833C8E" w:rsidP="00832DCF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</w:p>
        </w:tc>
        <w:tc>
          <w:tcPr>
            <w:tcW w:w="6210" w:type="dxa"/>
            <w:gridSpan w:val="2"/>
            <w:vAlign w:val="center"/>
          </w:tcPr>
          <w:p w14:paraId="5A696F09" w14:textId="77777777" w:rsidR="00833C8E" w:rsidRPr="00AA06D7" w:rsidRDefault="00833C8E" w:rsidP="00BF65DB">
            <w:pPr>
              <w:ind w:rightChars="-22" w:right="-44"/>
              <w:rPr>
                <w:rFonts w:hAnsi="굴림"/>
                <w:b/>
                <w:color w:val="000000" w:themeColor="text1"/>
                <w:lang w:eastAsia="ko-KR"/>
              </w:rPr>
            </w:pPr>
            <w:r w:rsidRPr="00AA06D7">
              <w:rPr>
                <w:rFonts w:hAnsi="굴림"/>
                <w:b/>
                <w:color w:val="000000" w:themeColor="text1"/>
                <w:lang w:eastAsia="ko-KR"/>
              </w:rPr>
              <w:t>4</w:t>
            </w:r>
            <w:r w:rsidR="00AF0606" w:rsidRPr="00AA06D7">
              <w:rPr>
                <w:rFonts w:hAnsi="굴림" w:hint="eastAsia"/>
                <w:b/>
                <w:color w:val="000000" w:themeColor="text1"/>
                <w:lang w:eastAsia="ko-KR"/>
              </w:rPr>
              <w:t xml:space="preserve"> * 다중 </w:t>
            </w:r>
            <w:r w:rsidR="00BF65DB" w:rsidRPr="00AA06D7">
              <w:rPr>
                <w:rFonts w:hAnsi="굴림" w:hint="eastAsia"/>
                <w:b/>
                <w:color w:val="000000" w:themeColor="text1"/>
                <w:lang w:eastAsia="ko-KR"/>
              </w:rPr>
              <w:t>목적지(</w:t>
            </w:r>
            <w:r w:rsidR="00AF0606" w:rsidRPr="00AA06D7">
              <w:rPr>
                <w:rFonts w:hAnsi="굴림" w:hint="eastAsia"/>
                <w:b/>
                <w:color w:val="000000" w:themeColor="text1"/>
                <w:lang w:eastAsia="ko-KR"/>
              </w:rPr>
              <w:t>출발지</w:t>
            </w:r>
            <w:r w:rsidR="00BF65DB" w:rsidRPr="00AA06D7">
              <w:rPr>
                <w:rFonts w:hAnsi="굴림"/>
                <w:b/>
                <w:color w:val="000000" w:themeColor="text1"/>
                <w:lang w:eastAsia="ko-KR"/>
              </w:rPr>
              <w:t>)</w:t>
            </w:r>
            <w:r w:rsidR="00AF0606" w:rsidRPr="00AA06D7">
              <w:rPr>
                <w:rFonts w:hAnsi="굴림" w:hint="eastAsia"/>
                <w:b/>
                <w:color w:val="000000" w:themeColor="text1"/>
                <w:lang w:eastAsia="ko-KR"/>
              </w:rPr>
              <w:t xml:space="preserve"> 개수</w:t>
            </w:r>
          </w:p>
        </w:tc>
        <w:tc>
          <w:tcPr>
            <w:tcW w:w="682" w:type="dxa"/>
            <w:vAlign w:val="center"/>
          </w:tcPr>
          <w:p w14:paraId="19D581EA" w14:textId="77777777" w:rsidR="00833C8E" w:rsidRPr="00AA06D7" w:rsidRDefault="00833C8E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</w:tr>
    </w:tbl>
    <w:p w14:paraId="3DFA5AFB" w14:textId="77777777" w:rsidR="00833C8E" w:rsidRPr="00833C8E" w:rsidRDefault="00833C8E" w:rsidP="00833C8E">
      <w:pPr>
        <w:rPr>
          <w:lang w:eastAsia="ko-KR"/>
        </w:rPr>
      </w:pPr>
    </w:p>
    <w:p w14:paraId="48812ECB" w14:textId="77777777" w:rsidR="00AA06D7" w:rsidRPr="00DA6EAF" w:rsidRDefault="00AA06D7" w:rsidP="00AA06D7">
      <w:pPr>
        <w:pStyle w:val="5"/>
        <w:rPr>
          <w:b w:val="0"/>
        </w:rPr>
      </w:pPr>
      <w:r w:rsidRPr="00DA6EAF">
        <w:rPr>
          <w:rFonts w:hint="eastAsia"/>
          <w:b w:val="0"/>
          <w:lang w:eastAsia="ko-KR"/>
        </w:rPr>
        <w:t>N</w:t>
      </w:r>
      <w:r w:rsidRPr="00DA6EAF">
        <w:rPr>
          <w:rFonts w:hint="eastAsia"/>
          <w:b w:val="0"/>
          <w:lang w:eastAsia="ko-KR"/>
        </w:rPr>
        <w:t>요약</w:t>
      </w:r>
      <w:r w:rsidRPr="00DA6EAF">
        <w:rPr>
          <w:rFonts w:hint="eastAsia"/>
          <w:b w:val="0"/>
          <w:lang w:eastAsia="ko-KR"/>
        </w:rPr>
        <w:t xml:space="preserve"> </w:t>
      </w:r>
      <w:r w:rsidRPr="00DA6EAF">
        <w:rPr>
          <w:rFonts w:hint="eastAsia"/>
          <w:b w:val="0"/>
          <w:lang w:eastAsia="ko-KR"/>
        </w:rPr>
        <w:t>탐색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573"/>
        <w:gridCol w:w="567"/>
        <w:gridCol w:w="426"/>
        <w:gridCol w:w="3242"/>
        <w:gridCol w:w="2995"/>
        <w:gridCol w:w="682"/>
      </w:tblGrid>
      <w:tr w:rsidR="00AA06D7" w:rsidRPr="00CC387D" w14:paraId="735F2426" w14:textId="77777777" w:rsidTr="00832DCF">
        <w:trPr>
          <w:trHeight w:val="227"/>
        </w:trPr>
        <w:tc>
          <w:tcPr>
            <w:tcW w:w="599" w:type="dxa"/>
            <w:shd w:val="clear" w:color="auto" w:fill="C0C0C0"/>
            <w:vAlign w:val="center"/>
          </w:tcPr>
          <w:p w14:paraId="1EECF2E5" w14:textId="77777777" w:rsidR="00AA06D7" w:rsidRPr="00CC387D" w:rsidRDefault="00AA06D7" w:rsidP="00832DCF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573" w:type="dxa"/>
            <w:shd w:val="clear" w:color="auto" w:fill="C0C0C0"/>
            <w:vAlign w:val="center"/>
          </w:tcPr>
          <w:p w14:paraId="032F0A2B" w14:textId="77777777" w:rsidR="00AA06D7" w:rsidRPr="00CC387D" w:rsidRDefault="00AA06D7" w:rsidP="00832DCF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3EA5D855" w14:textId="77777777" w:rsidR="00AA06D7" w:rsidRPr="00CC387D" w:rsidRDefault="00AA06D7" w:rsidP="00832DCF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7B68FE02" w14:textId="77777777" w:rsidR="00AA06D7" w:rsidRPr="00CC387D" w:rsidRDefault="00AA06D7" w:rsidP="00832DCF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37" w:type="dxa"/>
            <w:gridSpan w:val="2"/>
            <w:shd w:val="clear" w:color="auto" w:fill="C0C0C0"/>
            <w:vAlign w:val="center"/>
          </w:tcPr>
          <w:p w14:paraId="05E58E5D" w14:textId="77777777" w:rsidR="00AA06D7" w:rsidRPr="00CC387D" w:rsidRDefault="00AA06D7" w:rsidP="00832DCF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682" w:type="dxa"/>
            <w:shd w:val="clear" w:color="auto" w:fill="C0C0C0"/>
            <w:vAlign w:val="center"/>
          </w:tcPr>
          <w:p w14:paraId="52932E2C" w14:textId="77777777" w:rsidR="00AA06D7" w:rsidRPr="00CC387D" w:rsidRDefault="00AA06D7" w:rsidP="00832DCF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AA06D7" w:rsidRPr="00CC387D" w14:paraId="4CF47821" w14:textId="77777777" w:rsidTr="00832DCF">
        <w:trPr>
          <w:trHeight w:val="227"/>
        </w:trPr>
        <w:tc>
          <w:tcPr>
            <w:tcW w:w="599" w:type="dxa"/>
            <w:vAlign w:val="center"/>
          </w:tcPr>
          <w:p w14:paraId="23FAC1AA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</w:rPr>
            </w:pPr>
            <w:r w:rsidRPr="005C2173">
              <w:rPr>
                <w:rFonts w:hAnsi="굴림" w:hint="eastAsia"/>
                <w:color w:val="000000" w:themeColor="text1"/>
              </w:rPr>
              <w:t>1</w:t>
            </w:r>
          </w:p>
        </w:tc>
        <w:tc>
          <w:tcPr>
            <w:tcW w:w="573" w:type="dxa"/>
            <w:vAlign w:val="center"/>
          </w:tcPr>
          <w:p w14:paraId="65E453F9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</w:rPr>
            </w:pPr>
            <w:r w:rsidRPr="005C2173">
              <w:rPr>
                <w:rFonts w:hAnsi="굴림" w:hint="eastAsia"/>
                <w:color w:val="000000" w:themeColor="text1"/>
              </w:rPr>
              <w:t>0</w:t>
            </w:r>
          </w:p>
        </w:tc>
        <w:tc>
          <w:tcPr>
            <w:tcW w:w="567" w:type="dxa"/>
            <w:vAlign w:val="center"/>
          </w:tcPr>
          <w:p w14:paraId="037660A9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40</w:t>
            </w:r>
          </w:p>
        </w:tc>
        <w:tc>
          <w:tcPr>
            <w:tcW w:w="426" w:type="dxa"/>
            <w:vAlign w:val="center"/>
          </w:tcPr>
          <w:p w14:paraId="6F66E7C4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S</w:t>
            </w:r>
          </w:p>
        </w:tc>
        <w:tc>
          <w:tcPr>
            <w:tcW w:w="6237" w:type="dxa"/>
            <w:gridSpan w:val="2"/>
            <w:vAlign w:val="center"/>
          </w:tcPr>
          <w:p w14:paraId="59D64921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proofErr w:type="spellStart"/>
            <w:r w:rsidRPr="005C2173">
              <w:rPr>
                <w:rFonts w:hAnsi="굴림" w:hint="eastAsia"/>
                <w:color w:val="000000" w:themeColor="text1"/>
                <w:lang w:eastAsia="ko-KR"/>
              </w:rPr>
              <w:t>탐색옵션</w:t>
            </w:r>
            <w:proofErr w:type="spellEnd"/>
          </w:p>
        </w:tc>
        <w:tc>
          <w:tcPr>
            <w:tcW w:w="682" w:type="dxa"/>
            <w:vAlign w:val="center"/>
          </w:tcPr>
          <w:p w14:paraId="0CC06BCE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</w:tr>
      <w:tr w:rsidR="00AA06D7" w:rsidRPr="00CC387D" w14:paraId="3F8A80D7" w14:textId="77777777" w:rsidTr="00832DCF">
        <w:trPr>
          <w:trHeight w:val="227"/>
        </w:trPr>
        <w:tc>
          <w:tcPr>
            <w:tcW w:w="599" w:type="dxa"/>
            <w:vAlign w:val="center"/>
          </w:tcPr>
          <w:p w14:paraId="59B16FF7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573" w:type="dxa"/>
            <w:vAlign w:val="center"/>
          </w:tcPr>
          <w:p w14:paraId="072138BE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40</w:t>
            </w:r>
          </w:p>
        </w:tc>
        <w:tc>
          <w:tcPr>
            <w:tcW w:w="567" w:type="dxa"/>
            <w:vAlign w:val="center"/>
          </w:tcPr>
          <w:p w14:paraId="208A749E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12</w:t>
            </w:r>
          </w:p>
        </w:tc>
        <w:tc>
          <w:tcPr>
            <w:tcW w:w="426" w:type="dxa"/>
            <w:vAlign w:val="center"/>
          </w:tcPr>
          <w:p w14:paraId="7AA88F96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S</w:t>
            </w:r>
          </w:p>
        </w:tc>
        <w:tc>
          <w:tcPr>
            <w:tcW w:w="6237" w:type="dxa"/>
            <w:gridSpan w:val="2"/>
            <w:vAlign w:val="center"/>
          </w:tcPr>
          <w:p w14:paraId="2F99648E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/>
                <w:color w:val="000000" w:themeColor="text1"/>
                <w:lang w:eastAsia="ko-KR"/>
              </w:rPr>
              <w:t>U</w:t>
            </w:r>
            <w:r w:rsidRPr="005C2173">
              <w:rPr>
                <w:rFonts w:hAnsi="굴림" w:hint="eastAsia"/>
                <w:color w:val="000000" w:themeColor="text1"/>
                <w:lang w:eastAsia="ko-KR"/>
              </w:rPr>
              <w:t xml:space="preserve">ser </w:t>
            </w:r>
            <w:r w:rsidRPr="005C2173">
              <w:rPr>
                <w:rFonts w:hAnsi="굴림"/>
                <w:color w:val="000000" w:themeColor="text1"/>
                <w:lang w:eastAsia="ko-KR"/>
              </w:rPr>
              <w:t>ID</w:t>
            </w:r>
          </w:p>
        </w:tc>
        <w:tc>
          <w:tcPr>
            <w:tcW w:w="682" w:type="dxa"/>
            <w:vAlign w:val="center"/>
          </w:tcPr>
          <w:p w14:paraId="2AB36731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</w:tr>
      <w:tr w:rsidR="00AA06D7" w:rsidRPr="00CC387D" w14:paraId="24F0E843" w14:textId="77777777" w:rsidTr="00832DCF">
        <w:trPr>
          <w:trHeight w:val="227"/>
        </w:trPr>
        <w:tc>
          <w:tcPr>
            <w:tcW w:w="599" w:type="dxa"/>
            <w:tcBorders>
              <w:bottom w:val="single" w:sz="4" w:space="0" w:color="auto"/>
            </w:tcBorders>
            <w:vAlign w:val="center"/>
          </w:tcPr>
          <w:p w14:paraId="3F7DA13B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3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vAlign w:val="center"/>
          </w:tcPr>
          <w:p w14:paraId="519F2834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52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1D62F93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0EC0EB0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tcBorders>
              <w:bottom w:val="single" w:sz="4" w:space="0" w:color="auto"/>
            </w:tcBorders>
            <w:vAlign w:val="center"/>
          </w:tcPr>
          <w:p w14:paraId="2AFC728B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탐색 요청 시간(</w:t>
            </w:r>
            <w:proofErr w:type="spellStart"/>
            <w:r w:rsidRPr="005C2173">
              <w:rPr>
                <w:rFonts w:hAnsi="굴림"/>
                <w:color w:val="000000" w:themeColor="text1"/>
                <w:lang w:eastAsia="ko-KR"/>
              </w:rPr>
              <w:t>TimeStamp</w:t>
            </w:r>
            <w:proofErr w:type="spellEnd"/>
            <w:r w:rsidRPr="005C2173">
              <w:rPr>
                <w:rFonts w:hAnsi="굴림"/>
                <w:color w:val="000000" w:themeColor="text1"/>
                <w:lang w:eastAsia="ko-KR"/>
              </w:rPr>
              <w:t>)</w:t>
            </w:r>
          </w:p>
        </w:tc>
        <w:tc>
          <w:tcPr>
            <w:tcW w:w="682" w:type="dxa"/>
            <w:tcBorders>
              <w:bottom w:val="single" w:sz="4" w:space="0" w:color="auto"/>
            </w:tcBorders>
            <w:vAlign w:val="center"/>
          </w:tcPr>
          <w:p w14:paraId="31C31B09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</w:tr>
      <w:tr w:rsidR="00AA06D7" w:rsidRPr="00CC387D" w14:paraId="7FC8C703" w14:textId="77777777" w:rsidTr="00832DCF">
        <w:trPr>
          <w:trHeight w:val="227"/>
        </w:trPr>
        <w:tc>
          <w:tcPr>
            <w:tcW w:w="599" w:type="dxa"/>
            <w:tcBorders>
              <w:bottom w:val="single" w:sz="4" w:space="0" w:color="auto"/>
            </w:tcBorders>
            <w:vAlign w:val="center"/>
          </w:tcPr>
          <w:p w14:paraId="490B0A76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vAlign w:val="center"/>
          </w:tcPr>
          <w:p w14:paraId="479D2C94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56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3C41031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43AE0D41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tcBorders>
              <w:bottom w:val="single" w:sz="4" w:space="0" w:color="auto"/>
            </w:tcBorders>
            <w:vAlign w:val="center"/>
          </w:tcPr>
          <w:p w14:paraId="073F4E5C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경유지 개수(</w:t>
            </w:r>
            <w:r w:rsidRPr="005C2173">
              <w:rPr>
                <w:rFonts w:hAnsi="굴림"/>
                <w:color w:val="000000" w:themeColor="text1"/>
                <w:lang w:eastAsia="ko-KR"/>
              </w:rPr>
              <w:t>0 ~ 65535)</w:t>
            </w:r>
          </w:p>
        </w:tc>
        <w:tc>
          <w:tcPr>
            <w:tcW w:w="682" w:type="dxa"/>
            <w:tcBorders>
              <w:bottom w:val="single" w:sz="4" w:space="0" w:color="auto"/>
            </w:tcBorders>
            <w:vAlign w:val="center"/>
          </w:tcPr>
          <w:p w14:paraId="22ADC770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</w:tr>
      <w:tr w:rsidR="00AA06D7" w:rsidRPr="00CC387D" w14:paraId="0A57C06A" w14:textId="77777777" w:rsidTr="00832DCF">
        <w:trPr>
          <w:trHeight w:val="227"/>
        </w:trPr>
        <w:tc>
          <w:tcPr>
            <w:tcW w:w="599" w:type="dxa"/>
            <w:tcBorders>
              <w:bottom w:val="double" w:sz="4" w:space="0" w:color="auto"/>
            </w:tcBorders>
            <w:vAlign w:val="center"/>
          </w:tcPr>
          <w:p w14:paraId="5487A830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5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vAlign w:val="center"/>
          </w:tcPr>
          <w:p w14:paraId="734C1B11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58</w:t>
            </w:r>
          </w:p>
        </w:tc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14:paraId="49B74F04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/>
                <w:color w:val="000000" w:themeColor="text1"/>
                <w:lang w:eastAsia="ko-KR"/>
              </w:rPr>
              <w:t>2</w:t>
            </w:r>
          </w:p>
        </w:tc>
        <w:tc>
          <w:tcPr>
            <w:tcW w:w="426" w:type="dxa"/>
            <w:tcBorders>
              <w:bottom w:val="double" w:sz="4" w:space="0" w:color="auto"/>
            </w:tcBorders>
            <w:vAlign w:val="center"/>
          </w:tcPr>
          <w:p w14:paraId="185F1F67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tcBorders>
              <w:bottom w:val="double" w:sz="4" w:space="0" w:color="auto"/>
            </w:tcBorders>
            <w:vAlign w:val="center"/>
          </w:tcPr>
          <w:p w14:paraId="144468D2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 xml:space="preserve">부가정보 </w:t>
            </w:r>
            <w:r w:rsidRPr="005C2173">
              <w:rPr>
                <w:rFonts w:hAnsi="굴림"/>
                <w:color w:val="000000" w:themeColor="text1"/>
                <w:lang w:eastAsia="ko-KR"/>
              </w:rPr>
              <w:t>1</w:t>
            </w:r>
          </w:p>
        </w:tc>
        <w:tc>
          <w:tcPr>
            <w:tcW w:w="682" w:type="dxa"/>
            <w:tcBorders>
              <w:bottom w:val="double" w:sz="4" w:space="0" w:color="auto"/>
            </w:tcBorders>
            <w:vAlign w:val="center"/>
          </w:tcPr>
          <w:p w14:paraId="1F75EED2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6EAF">
              <w:rPr>
                <w:rFonts w:hAnsi="굴림" w:hint="eastAsia"/>
                <w:lang w:eastAsia="ko-KR"/>
              </w:rPr>
              <w:t>(1)</w:t>
            </w:r>
          </w:p>
        </w:tc>
      </w:tr>
      <w:tr w:rsidR="00AA06D7" w:rsidRPr="00CC387D" w14:paraId="70173408" w14:textId="77777777" w:rsidTr="00832DCF">
        <w:trPr>
          <w:trHeight w:val="227"/>
        </w:trPr>
        <w:tc>
          <w:tcPr>
            <w:tcW w:w="599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637D58FB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573" w:type="dxa"/>
            <w:tcBorders>
              <w:top w:val="double" w:sz="4" w:space="0" w:color="auto"/>
            </w:tcBorders>
            <w:vAlign w:val="center"/>
          </w:tcPr>
          <w:p w14:paraId="5ACB710B" w14:textId="77777777" w:rsidR="00AA06D7" w:rsidRPr="005C2173" w:rsidRDefault="00832DCF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60</w:t>
            </w:r>
          </w:p>
        </w:tc>
        <w:tc>
          <w:tcPr>
            <w:tcW w:w="567" w:type="dxa"/>
            <w:tcBorders>
              <w:top w:val="double" w:sz="4" w:space="0" w:color="auto"/>
            </w:tcBorders>
            <w:vAlign w:val="center"/>
          </w:tcPr>
          <w:p w14:paraId="49BCA75C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double" w:sz="4" w:space="0" w:color="auto"/>
            </w:tcBorders>
            <w:vAlign w:val="center"/>
          </w:tcPr>
          <w:p w14:paraId="656D51A1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tcBorders>
              <w:top w:val="double" w:sz="4" w:space="0" w:color="auto"/>
            </w:tcBorders>
            <w:vAlign w:val="center"/>
          </w:tcPr>
          <w:p w14:paraId="2DE18C32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 xml:space="preserve">출발지 </w:t>
            </w:r>
            <w:r w:rsidRPr="005C2173">
              <w:rPr>
                <w:rFonts w:hAnsi="굴림"/>
                <w:color w:val="000000" w:themeColor="text1"/>
                <w:lang w:eastAsia="ko-KR"/>
              </w:rPr>
              <w:t>X</w:t>
            </w:r>
          </w:p>
        </w:tc>
        <w:tc>
          <w:tcPr>
            <w:tcW w:w="682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40CC138F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7F2F02BD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</w:tcBorders>
            <w:vAlign w:val="center"/>
          </w:tcPr>
          <w:p w14:paraId="45340400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5</w:t>
            </w:r>
          </w:p>
        </w:tc>
        <w:tc>
          <w:tcPr>
            <w:tcW w:w="573" w:type="dxa"/>
            <w:vAlign w:val="center"/>
          </w:tcPr>
          <w:p w14:paraId="778A5FD2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6</w:t>
            </w:r>
            <w:r w:rsidR="00832DCF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128AE3BE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754FAB97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vAlign w:val="center"/>
          </w:tcPr>
          <w:p w14:paraId="0C76A935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출발지 Y</w:t>
            </w:r>
          </w:p>
        </w:tc>
        <w:tc>
          <w:tcPr>
            <w:tcW w:w="682" w:type="dxa"/>
            <w:tcBorders>
              <w:right w:val="double" w:sz="4" w:space="0" w:color="auto"/>
            </w:tcBorders>
            <w:vAlign w:val="center"/>
          </w:tcPr>
          <w:p w14:paraId="3F4618B7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5EBD4FDF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</w:tcBorders>
            <w:vAlign w:val="center"/>
          </w:tcPr>
          <w:p w14:paraId="4988F9D5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6</w:t>
            </w:r>
          </w:p>
        </w:tc>
        <w:tc>
          <w:tcPr>
            <w:tcW w:w="573" w:type="dxa"/>
            <w:vAlign w:val="center"/>
          </w:tcPr>
          <w:p w14:paraId="26E52CE2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6</w:t>
            </w:r>
            <w:r w:rsidR="00832DCF">
              <w:rPr>
                <w:rFonts w:hAnsi="굴림" w:hint="eastAsia"/>
                <w:color w:val="000000" w:themeColor="text1"/>
                <w:lang w:eastAsia="ko-KR"/>
              </w:rPr>
              <w:t>8</w:t>
            </w:r>
          </w:p>
        </w:tc>
        <w:tc>
          <w:tcPr>
            <w:tcW w:w="567" w:type="dxa"/>
            <w:vAlign w:val="center"/>
          </w:tcPr>
          <w:p w14:paraId="40F79F09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769CFA4D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3242" w:type="dxa"/>
            <w:vAlign w:val="center"/>
          </w:tcPr>
          <w:p w14:paraId="7F3B5A99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 xml:space="preserve">출발지 </w:t>
            </w:r>
            <w:r w:rsidRPr="005C2173">
              <w:rPr>
                <w:rFonts w:hAnsi="굴림"/>
                <w:color w:val="000000" w:themeColor="text1"/>
                <w:lang w:eastAsia="ko-KR"/>
              </w:rPr>
              <w:t>Map ID</w:t>
            </w:r>
          </w:p>
        </w:tc>
        <w:tc>
          <w:tcPr>
            <w:tcW w:w="2995" w:type="dxa"/>
            <w:vMerge w:val="restart"/>
            <w:vAlign w:val="center"/>
          </w:tcPr>
          <w:p w14:paraId="230F9EE3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 xml:space="preserve">사용하지 않는 경우 </w:t>
            </w:r>
            <w:r w:rsidRPr="005C2173">
              <w:rPr>
                <w:rFonts w:hAnsi="굴림"/>
                <w:color w:val="000000" w:themeColor="text1"/>
                <w:lang w:eastAsia="ko-KR"/>
              </w:rPr>
              <w:t>: 0</w:t>
            </w:r>
            <w:r w:rsidRPr="005C2173">
              <w:rPr>
                <w:rFonts w:hAnsi="굴림" w:hint="eastAsia"/>
                <w:color w:val="000000" w:themeColor="text1"/>
                <w:lang w:eastAsia="ko-KR"/>
              </w:rPr>
              <w:t>xFFFF</w:t>
            </w:r>
          </w:p>
        </w:tc>
        <w:tc>
          <w:tcPr>
            <w:tcW w:w="682" w:type="dxa"/>
            <w:tcBorders>
              <w:right w:val="double" w:sz="4" w:space="0" w:color="auto"/>
            </w:tcBorders>
            <w:vAlign w:val="center"/>
          </w:tcPr>
          <w:p w14:paraId="294F3552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51B0EAD4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</w:tcBorders>
            <w:vAlign w:val="center"/>
          </w:tcPr>
          <w:p w14:paraId="1FAE09FC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7</w:t>
            </w:r>
          </w:p>
        </w:tc>
        <w:tc>
          <w:tcPr>
            <w:tcW w:w="573" w:type="dxa"/>
            <w:vAlign w:val="center"/>
          </w:tcPr>
          <w:p w14:paraId="72C1D891" w14:textId="77777777" w:rsidR="00AA06D7" w:rsidRPr="005C2173" w:rsidRDefault="00832DCF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70</w:t>
            </w:r>
          </w:p>
        </w:tc>
        <w:tc>
          <w:tcPr>
            <w:tcW w:w="567" w:type="dxa"/>
            <w:vAlign w:val="center"/>
          </w:tcPr>
          <w:p w14:paraId="119E3295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7D073400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3242" w:type="dxa"/>
            <w:vAlign w:val="center"/>
          </w:tcPr>
          <w:p w14:paraId="1862D4D8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/>
                <w:color w:val="000000" w:themeColor="text1"/>
                <w:lang w:eastAsia="ko-KR"/>
              </w:rPr>
              <w:t>출발지</w:t>
            </w:r>
            <w:r w:rsidRPr="005C2173">
              <w:rPr>
                <w:rFonts w:hAnsi="굴림" w:hint="eastAsia"/>
                <w:color w:val="000000" w:themeColor="text1"/>
                <w:lang w:eastAsia="ko-KR"/>
              </w:rPr>
              <w:t xml:space="preserve"> </w:t>
            </w:r>
            <w:r w:rsidRPr="005C2173">
              <w:rPr>
                <w:rFonts w:hAnsi="굴림"/>
                <w:color w:val="000000" w:themeColor="text1"/>
                <w:lang w:eastAsia="ko-KR"/>
              </w:rPr>
              <w:t>Link ID</w:t>
            </w:r>
          </w:p>
        </w:tc>
        <w:tc>
          <w:tcPr>
            <w:tcW w:w="2995" w:type="dxa"/>
            <w:vMerge/>
            <w:vAlign w:val="center"/>
          </w:tcPr>
          <w:p w14:paraId="228C2B3A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682" w:type="dxa"/>
            <w:tcBorders>
              <w:right w:val="double" w:sz="4" w:space="0" w:color="auto"/>
            </w:tcBorders>
            <w:vAlign w:val="center"/>
          </w:tcPr>
          <w:p w14:paraId="766311DB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55472300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</w:tcBorders>
            <w:vAlign w:val="center"/>
          </w:tcPr>
          <w:p w14:paraId="0B2DB2FE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8</w:t>
            </w:r>
          </w:p>
        </w:tc>
        <w:tc>
          <w:tcPr>
            <w:tcW w:w="573" w:type="dxa"/>
            <w:vAlign w:val="center"/>
          </w:tcPr>
          <w:p w14:paraId="733863EE" w14:textId="77777777" w:rsidR="00AA06D7" w:rsidRPr="005C2173" w:rsidRDefault="00832DCF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72</w:t>
            </w:r>
          </w:p>
        </w:tc>
        <w:tc>
          <w:tcPr>
            <w:tcW w:w="567" w:type="dxa"/>
            <w:vAlign w:val="center"/>
          </w:tcPr>
          <w:p w14:paraId="555EA15D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2A614906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3242" w:type="dxa"/>
            <w:vAlign w:val="center"/>
          </w:tcPr>
          <w:p w14:paraId="713B35A8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/>
                <w:color w:val="000000" w:themeColor="text1"/>
                <w:lang w:eastAsia="ko-KR"/>
              </w:rPr>
              <w:t>출발지</w:t>
            </w:r>
            <w:r w:rsidRPr="005C2173">
              <w:rPr>
                <w:rFonts w:hAnsi="굴림" w:hint="eastAsia"/>
                <w:color w:val="000000" w:themeColor="text1"/>
                <w:lang w:eastAsia="ko-KR"/>
              </w:rPr>
              <w:t xml:space="preserve"> </w:t>
            </w:r>
            <w:r w:rsidRPr="005C2173">
              <w:rPr>
                <w:rFonts w:hAnsi="굴림"/>
                <w:color w:val="000000" w:themeColor="text1"/>
                <w:lang w:eastAsia="ko-KR"/>
              </w:rPr>
              <w:t>Node ID</w:t>
            </w:r>
          </w:p>
        </w:tc>
        <w:tc>
          <w:tcPr>
            <w:tcW w:w="2995" w:type="dxa"/>
            <w:vMerge/>
            <w:vAlign w:val="center"/>
          </w:tcPr>
          <w:p w14:paraId="07865D01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682" w:type="dxa"/>
            <w:tcBorders>
              <w:right w:val="double" w:sz="4" w:space="0" w:color="auto"/>
            </w:tcBorders>
            <w:vAlign w:val="center"/>
          </w:tcPr>
          <w:p w14:paraId="48AAA34A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576421E1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</w:tcBorders>
            <w:vAlign w:val="center"/>
          </w:tcPr>
          <w:p w14:paraId="25169E07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9</w:t>
            </w:r>
          </w:p>
        </w:tc>
        <w:tc>
          <w:tcPr>
            <w:tcW w:w="573" w:type="dxa"/>
            <w:vAlign w:val="center"/>
          </w:tcPr>
          <w:p w14:paraId="6FB94303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7</w:t>
            </w:r>
            <w:r w:rsidR="00832DCF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314CCD71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6A722B8F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3242" w:type="dxa"/>
            <w:vAlign w:val="center"/>
          </w:tcPr>
          <w:p w14:paraId="38FE000A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 xml:space="preserve">출발지 </w:t>
            </w:r>
            <w:r w:rsidRPr="005C2173">
              <w:rPr>
                <w:rFonts w:hAnsi="굴림"/>
                <w:color w:val="000000" w:themeColor="text1"/>
                <w:lang w:eastAsia="ko-KR"/>
              </w:rPr>
              <w:t>Direction</w:t>
            </w:r>
          </w:p>
        </w:tc>
        <w:tc>
          <w:tcPr>
            <w:tcW w:w="2995" w:type="dxa"/>
            <w:vAlign w:val="center"/>
          </w:tcPr>
          <w:p w14:paraId="0354597A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/>
                <w:color w:val="000000" w:themeColor="text1"/>
                <w:sz w:val="16"/>
                <w:szCs w:val="16"/>
                <w:lang w:eastAsia="ko-KR"/>
              </w:rPr>
              <w:t>정</w:t>
            </w:r>
            <w:r w:rsidRPr="005C2173">
              <w:rPr>
                <w:rFonts w:hAnsi="굴림" w:hint="eastAsia"/>
                <w:color w:val="000000" w:themeColor="text1"/>
                <w:sz w:val="16"/>
                <w:szCs w:val="16"/>
                <w:lang w:eastAsia="ko-KR"/>
              </w:rPr>
              <w:t xml:space="preserve"> </w:t>
            </w:r>
            <w:r w:rsidRPr="005C2173">
              <w:rPr>
                <w:rFonts w:hAnsi="굴림"/>
                <w:color w:val="000000" w:themeColor="text1"/>
                <w:sz w:val="16"/>
                <w:szCs w:val="16"/>
                <w:lang w:eastAsia="ko-KR"/>
              </w:rPr>
              <w:t xml:space="preserve">: 0, </w:t>
            </w:r>
            <w:r w:rsidRPr="005C2173">
              <w:rPr>
                <w:rFonts w:hAnsi="굴림" w:hint="eastAsia"/>
                <w:color w:val="000000" w:themeColor="text1"/>
                <w:sz w:val="16"/>
                <w:szCs w:val="16"/>
                <w:lang w:eastAsia="ko-KR"/>
              </w:rPr>
              <w:t xml:space="preserve">역 </w:t>
            </w:r>
            <w:r w:rsidRPr="005C2173">
              <w:rPr>
                <w:rFonts w:hAnsi="굴림"/>
                <w:color w:val="000000" w:themeColor="text1"/>
                <w:sz w:val="16"/>
                <w:szCs w:val="16"/>
                <w:lang w:eastAsia="ko-KR"/>
              </w:rPr>
              <w:t xml:space="preserve">: 1, </w:t>
            </w:r>
            <w:r w:rsidRPr="005C2173">
              <w:rPr>
                <w:rFonts w:hAnsi="굴림" w:hint="eastAsia"/>
                <w:color w:val="000000" w:themeColor="text1"/>
                <w:sz w:val="16"/>
                <w:szCs w:val="16"/>
                <w:lang w:eastAsia="ko-KR"/>
              </w:rPr>
              <w:t xml:space="preserve">사용하지 않는 경우 </w:t>
            </w:r>
            <w:r w:rsidRPr="005C2173">
              <w:rPr>
                <w:rFonts w:hAnsi="굴림"/>
                <w:color w:val="000000" w:themeColor="text1"/>
                <w:sz w:val="16"/>
                <w:szCs w:val="16"/>
                <w:lang w:eastAsia="ko-KR"/>
              </w:rPr>
              <w:t>: 0xFF</w:t>
            </w:r>
          </w:p>
        </w:tc>
        <w:tc>
          <w:tcPr>
            <w:tcW w:w="682" w:type="dxa"/>
            <w:tcBorders>
              <w:right w:val="double" w:sz="4" w:space="0" w:color="auto"/>
            </w:tcBorders>
            <w:vAlign w:val="center"/>
          </w:tcPr>
          <w:p w14:paraId="55F948A1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61434C2D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377499F8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/>
                <w:color w:val="000000" w:themeColor="text1"/>
                <w:lang w:eastAsia="ko-KR"/>
              </w:rPr>
              <w:t>1</w:t>
            </w:r>
            <w:r w:rsidRPr="005C2173">
              <w:rPr>
                <w:rFonts w:hAnsi="굴림" w:hint="eastAsia"/>
                <w:color w:val="000000" w:themeColor="text1"/>
                <w:lang w:eastAsia="ko-KR"/>
              </w:rPr>
              <w:t>0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vAlign w:val="center"/>
          </w:tcPr>
          <w:p w14:paraId="0F4381C9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7</w:t>
            </w:r>
            <w:r w:rsidR="00832DCF">
              <w:rPr>
                <w:rFonts w:hAnsi="굴림" w:hint="eastAsia"/>
                <w:color w:val="000000" w:themeColor="text1"/>
                <w:lang w:eastAsia="ko-KR"/>
              </w:rPr>
              <w:t>5</w:t>
            </w:r>
          </w:p>
        </w:tc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14:paraId="2BD6A276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426" w:type="dxa"/>
            <w:tcBorders>
              <w:bottom w:val="double" w:sz="4" w:space="0" w:color="auto"/>
            </w:tcBorders>
            <w:vAlign w:val="center"/>
          </w:tcPr>
          <w:p w14:paraId="6423434F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tcBorders>
              <w:bottom w:val="double" w:sz="4" w:space="0" w:color="auto"/>
            </w:tcBorders>
            <w:vAlign w:val="center"/>
          </w:tcPr>
          <w:p w14:paraId="37DA219D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출발지 부가정보</w:t>
            </w:r>
          </w:p>
        </w:tc>
        <w:tc>
          <w:tcPr>
            <w:tcW w:w="682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46485DCD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6EAF">
              <w:rPr>
                <w:rFonts w:hAnsi="굴림" w:hint="eastAsia"/>
                <w:lang w:eastAsia="ko-KR"/>
              </w:rPr>
              <w:t>(2)</w:t>
            </w:r>
          </w:p>
        </w:tc>
      </w:tr>
      <w:tr w:rsidR="00AA06D7" w:rsidRPr="00CC387D" w14:paraId="61E99FBD" w14:textId="77777777" w:rsidTr="00832DCF">
        <w:trPr>
          <w:trHeight w:val="227"/>
        </w:trPr>
        <w:tc>
          <w:tcPr>
            <w:tcW w:w="599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6DCE37DB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11</w:t>
            </w:r>
          </w:p>
        </w:tc>
        <w:tc>
          <w:tcPr>
            <w:tcW w:w="573" w:type="dxa"/>
            <w:tcBorders>
              <w:top w:val="double" w:sz="4" w:space="0" w:color="auto"/>
            </w:tcBorders>
            <w:vAlign w:val="center"/>
          </w:tcPr>
          <w:p w14:paraId="1B41C0C6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7</w:t>
            </w:r>
            <w:r w:rsidR="00832DCF">
              <w:rPr>
                <w:rFonts w:hAnsi="굴림" w:hint="eastAsia"/>
                <w:color w:val="000000" w:themeColor="text1"/>
                <w:lang w:eastAsia="ko-KR"/>
              </w:rPr>
              <w:t>6</w:t>
            </w:r>
          </w:p>
        </w:tc>
        <w:tc>
          <w:tcPr>
            <w:tcW w:w="567" w:type="dxa"/>
            <w:tcBorders>
              <w:top w:val="double" w:sz="4" w:space="0" w:color="auto"/>
            </w:tcBorders>
            <w:vAlign w:val="center"/>
          </w:tcPr>
          <w:p w14:paraId="448D3B47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double" w:sz="4" w:space="0" w:color="auto"/>
            </w:tcBorders>
            <w:vAlign w:val="center"/>
          </w:tcPr>
          <w:p w14:paraId="7927FA57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tcBorders>
              <w:top w:val="double" w:sz="4" w:space="0" w:color="auto"/>
            </w:tcBorders>
            <w:vAlign w:val="center"/>
          </w:tcPr>
          <w:p w14:paraId="0DBBDCDC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 xml:space="preserve">목적지 </w:t>
            </w:r>
            <w:r w:rsidRPr="005C2173">
              <w:rPr>
                <w:rFonts w:hAnsi="굴림"/>
                <w:color w:val="000000" w:themeColor="text1"/>
                <w:lang w:eastAsia="ko-KR"/>
              </w:rPr>
              <w:t>X</w:t>
            </w:r>
          </w:p>
        </w:tc>
        <w:tc>
          <w:tcPr>
            <w:tcW w:w="682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7B14A422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5FE2A534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</w:tcBorders>
            <w:vAlign w:val="center"/>
          </w:tcPr>
          <w:p w14:paraId="5AA20B5F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12</w:t>
            </w:r>
          </w:p>
        </w:tc>
        <w:tc>
          <w:tcPr>
            <w:tcW w:w="573" w:type="dxa"/>
            <w:vAlign w:val="center"/>
          </w:tcPr>
          <w:p w14:paraId="159B2311" w14:textId="77777777" w:rsidR="00AA06D7" w:rsidRPr="005C2173" w:rsidRDefault="00832DCF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80</w:t>
            </w:r>
          </w:p>
        </w:tc>
        <w:tc>
          <w:tcPr>
            <w:tcW w:w="567" w:type="dxa"/>
            <w:vAlign w:val="center"/>
          </w:tcPr>
          <w:p w14:paraId="7B9CF7B2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4FD77487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vAlign w:val="center"/>
          </w:tcPr>
          <w:p w14:paraId="179E4B78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목적지 Y</w:t>
            </w:r>
          </w:p>
        </w:tc>
        <w:tc>
          <w:tcPr>
            <w:tcW w:w="682" w:type="dxa"/>
            <w:tcBorders>
              <w:right w:val="double" w:sz="4" w:space="0" w:color="auto"/>
            </w:tcBorders>
            <w:vAlign w:val="center"/>
          </w:tcPr>
          <w:p w14:paraId="2EC1E7B4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524A6101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</w:tcBorders>
            <w:vAlign w:val="center"/>
          </w:tcPr>
          <w:p w14:paraId="14E89A4E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13</w:t>
            </w:r>
          </w:p>
        </w:tc>
        <w:tc>
          <w:tcPr>
            <w:tcW w:w="573" w:type="dxa"/>
            <w:vAlign w:val="center"/>
          </w:tcPr>
          <w:p w14:paraId="3A7450B8" w14:textId="77777777" w:rsidR="00AA06D7" w:rsidRPr="005C2173" w:rsidRDefault="00832DCF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84</w:t>
            </w:r>
          </w:p>
        </w:tc>
        <w:tc>
          <w:tcPr>
            <w:tcW w:w="567" w:type="dxa"/>
            <w:vAlign w:val="center"/>
          </w:tcPr>
          <w:p w14:paraId="1B496708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6A025C9E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vAlign w:val="center"/>
          </w:tcPr>
          <w:p w14:paraId="77A81ADF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 xml:space="preserve">목적지 </w:t>
            </w:r>
            <w:r w:rsidRPr="005C2173">
              <w:rPr>
                <w:rFonts w:hAnsi="굴림"/>
                <w:color w:val="000000" w:themeColor="text1"/>
                <w:lang w:eastAsia="ko-KR"/>
              </w:rPr>
              <w:t>Map ID</w:t>
            </w:r>
          </w:p>
        </w:tc>
        <w:tc>
          <w:tcPr>
            <w:tcW w:w="682" w:type="dxa"/>
            <w:tcBorders>
              <w:right w:val="double" w:sz="4" w:space="0" w:color="auto"/>
            </w:tcBorders>
            <w:vAlign w:val="center"/>
          </w:tcPr>
          <w:p w14:paraId="071BD86C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2E2C85E1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</w:tcBorders>
            <w:vAlign w:val="center"/>
          </w:tcPr>
          <w:p w14:paraId="0A783EEE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14</w:t>
            </w:r>
          </w:p>
        </w:tc>
        <w:tc>
          <w:tcPr>
            <w:tcW w:w="573" w:type="dxa"/>
            <w:vAlign w:val="center"/>
          </w:tcPr>
          <w:p w14:paraId="4212E297" w14:textId="77777777" w:rsidR="00AA06D7" w:rsidRPr="005C2173" w:rsidRDefault="00832DCF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86</w:t>
            </w:r>
          </w:p>
        </w:tc>
        <w:tc>
          <w:tcPr>
            <w:tcW w:w="567" w:type="dxa"/>
            <w:vAlign w:val="center"/>
          </w:tcPr>
          <w:p w14:paraId="698B822F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280E4248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vAlign w:val="center"/>
          </w:tcPr>
          <w:p w14:paraId="46118BA3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목적</w:t>
            </w:r>
            <w:r w:rsidRPr="005C2173">
              <w:rPr>
                <w:rFonts w:hAnsi="굴림"/>
                <w:color w:val="000000" w:themeColor="text1"/>
                <w:lang w:eastAsia="ko-KR"/>
              </w:rPr>
              <w:t>지</w:t>
            </w:r>
            <w:r w:rsidRPr="005C2173">
              <w:rPr>
                <w:rFonts w:hAnsi="굴림" w:hint="eastAsia"/>
                <w:color w:val="000000" w:themeColor="text1"/>
                <w:lang w:eastAsia="ko-KR"/>
              </w:rPr>
              <w:t xml:space="preserve"> </w:t>
            </w:r>
            <w:r w:rsidRPr="005C2173">
              <w:rPr>
                <w:rFonts w:hAnsi="굴림"/>
                <w:color w:val="000000" w:themeColor="text1"/>
                <w:lang w:eastAsia="ko-KR"/>
              </w:rPr>
              <w:t>Link ID</w:t>
            </w:r>
          </w:p>
        </w:tc>
        <w:tc>
          <w:tcPr>
            <w:tcW w:w="682" w:type="dxa"/>
            <w:tcBorders>
              <w:right w:val="double" w:sz="4" w:space="0" w:color="auto"/>
            </w:tcBorders>
            <w:vAlign w:val="center"/>
          </w:tcPr>
          <w:p w14:paraId="2A26D0FF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26A3E074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</w:tcBorders>
            <w:vAlign w:val="center"/>
          </w:tcPr>
          <w:p w14:paraId="7D18C7E6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15</w:t>
            </w:r>
          </w:p>
        </w:tc>
        <w:tc>
          <w:tcPr>
            <w:tcW w:w="573" w:type="dxa"/>
            <w:vAlign w:val="center"/>
          </w:tcPr>
          <w:p w14:paraId="3AB9C77A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8</w:t>
            </w:r>
            <w:r w:rsidR="0013408B">
              <w:rPr>
                <w:rFonts w:hAnsi="굴림" w:hint="eastAsia"/>
                <w:color w:val="000000" w:themeColor="text1"/>
                <w:lang w:eastAsia="ko-KR"/>
              </w:rPr>
              <w:t>8</w:t>
            </w:r>
          </w:p>
        </w:tc>
        <w:tc>
          <w:tcPr>
            <w:tcW w:w="567" w:type="dxa"/>
            <w:vAlign w:val="center"/>
          </w:tcPr>
          <w:p w14:paraId="04267628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528F800C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vAlign w:val="center"/>
          </w:tcPr>
          <w:p w14:paraId="663029F1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목적</w:t>
            </w:r>
            <w:r w:rsidRPr="005C2173">
              <w:rPr>
                <w:rFonts w:hAnsi="굴림"/>
                <w:color w:val="000000" w:themeColor="text1"/>
                <w:lang w:eastAsia="ko-KR"/>
              </w:rPr>
              <w:t>지</w:t>
            </w:r>
            <w:r w:rsidRPr="005C2173">
              <w:rPr>
                <w:rFonts w:hAnsi="굴림" w:hint="eastAsia"/>
                <w:color w:val="000000" w:themeColor="text1"/>
                <w:lang w:eastAsia="ko-KR"/>
              </w:rPr>
              <w:t xml:space="preserve"> </w:t>
            </w:r>
            <w:r w:rsidRPr="005C2173">
              <w:rPr>
                <w:rFonts w:hAnsi="굴림"/>
                <w:color w:val="000000" w:themeColor="text1"/>
                <w:lang w:eastAsia="ko-KR"/>
              </w:rPr>
              <w:t>Node ID</w:t>
            </w:r>
          </w:p>
        </w:tc>
        <w:tc>
          <w:tcPr>
            <w:tcW w:w="682" w:type="dxa"/>
            <w:tcBorders>
              <w:right w:val="double" w:sz="4" w:space="0" w:color="auto"/>
            </w:tcBorders>
            <w:vAlign w:val="center"/>
          </w:tcPr>
          <w:p w14:paraId="60C5FDBB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574F0ADE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</w:tcBorders>
            <w:vAlign w:val="center"/>
          </w:tcPr>
          <w:p w14:paraId="77E67CBB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16</w:t>
            </w:r>
          </w:p>
        </w:tc>
        <w:tc>
          <w:tcPr>
            <w:tcW w:w="573" w:type="dxa"/>
            <w:vAlign w:val="center"/>
          </w:tcPr>
          <w:p w14:paraId="604C13C8" w14:textId="77777777" w:rsidR="00AA06D7" w:rsidRPr="005C2173" w:rsidRDefault="006A09B9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9</w:t>
            </w:r>
            <w:r w:rsidR="0013408B">
              <w:rPr>
                <w:rFonts w:hAnsi="굴림" w:hint="eastAsia"/>
                <w:color w:val="000000" w:themeColor="text1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619FD79D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4C1F9AD2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vAlign w:val="center"/>
          </w:tcPr>
          <w:p w14:paraId="73833CA2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 xml:space="preserve">목적지 </w:t>
            </w:r>
            <w:r w:rsidRPr="005C2173">
              <w:rPr>
                <w:rFonts w:hAnsi="굴림"/>
                <w:color w:val="000000" w:themeColor="text1"/>
                <w:lang w:eastAsia="ko-KR"/>
              </w:rPr>
              <w:t>Direction</w:t>
            </w:r>
          </w:p>
        </w:tc>
        <w:tc>
          <w:tcPr>
            <w:tcW w:w="682" w:type="dxa"/>
            <w:tcBorders>
              <w:right w:val="double" w:sz="4" w:space="0" w:color="auto"/>
            </w:tcBorders>
            <w:vAlign w:val="center"/>
          </w:tcPr>
          <w:p w14:paraId="0CBA0499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7918AB2B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0E60C3B6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17</w:t>
            </w:r>
          </w:p>
        </w:tc>
        <w:tc>
          <w:tcPr>
            <w:tcW w:w="573" w:type="dxa"/>
            <w:tcBorders>
              <w:bottom w:val="double" w:sz="4" w:space="0" w:color="auto"/>
            </w:tcBorders>
            <w:vAlign w:val="center"/>
          </w:tcPr>
          <w:p w14:paraId="3140E786" w14:textId="77777777" w:rsidR="00AA06D7" w:rsidRPr="005C2173" w:rsidRDefault="006A09B9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9</w:t>
            </w:r>
            <w:r w:rsidR="0013408B">
              <w:rPr>
                <w:rFonts w:hAnsi="굴림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14:paraId="21FEC152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426" w:type="dxa"/>
            <w:tcBorders>
              <w:bottom w:val="double" w:sz="4" w:space="0" w:color="auto"/>
            </w:tcBorders>
            <w:vAlign w:val="center"/>
          </w:tcPr>
          <w:p w14:paraId="454B1EC3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tcBorders>
              <w:bottom w:val="double" w:sz="4" w:space="0" w:color="auto"/>
            </w:tcBorders>
            <w:vAlign w:val="center"/>
          </w:tcPr>
          <w:p w14:paraId="6DE7EC9D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목적지 부가정보</w:t>
            </w:r>
          </w:p>
        </w:tc>
        <w:tc>
          <w:tcPr>
            <w:tcW w:w="682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56D31B4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6EAF">
              <w:rPr>
                <w:rFonts w:hAnsi="굴림" w:hint="eastAsia"/>
                <w:lang w:eastAsia="ko-KR"/>
              </w:rPr>
              <w:t>(2)</w:t>
            </w:r>
          </w:p>
        </w:tc>
      </w:tr>
      <w:tr w:rsidR="00AA06D7" w:rsidRPr="00CC387D" w14:paraId="05532915" w14:textId="77777777" w:rsidTr="00832DCF">
        <w:trPr>
          <w:trHeight w:val="227"/>
        </w:trPr>
        <w:tc>
          <w:tcPr>
            <w:tcW w:w="59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426B764D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57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FA62E2F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5467C1F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C1469D5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62CEF8A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경유지 #n X</w:t>
            </w:r>
          </w:p>
        </w:tc>
        <w:tc>
          <w:tcPr>
            <w:tcW w:w="682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4EE4ED5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44C7F7FA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625BCD17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573" w:type="dxa"/>
            <w:tcBorders>
              <w:bottom w:val="single" w:sz="4" w:space="0" w:color="auto"/>
            </w:tcBorders>
            <w:vAlign w:val="center"/>
          </w:tcPr>
          <w:p w14:paraId="76D7C99D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F5E7934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65CB2C1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tcBorders>
              <w:bottom w:val="single" w:sz="4" w:space="0" w:color="auto"/>
            </w:tcBorders>
            <w:vAlign w:val="center"/>
          </w:tcPr>
          <w:p w14:paraId="5D428169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경유지 #n Y</w:t>
            </w:r>
          </w:p>
        </w:tc>
        <w:tc>
          <w:tcPr>
            <w:tcW w:w="682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5B6B772E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441DCD5E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46810A9C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573" w:type="dxa"/>
            <w:tcBorders>
              <w:bottom w:val="single" w:sz="4" w:space="0" w:color="auto"/>
            </w:tcBorders>
            <w:vAlign w:val="center"/>
          </w:tcPr>
          <w:p w14:paraId="5F80E5E0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EFFAF18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1ED1B0F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tcBorders>
              <w:bottom w:val="single" w:sz="4" w:space="0" w:color="auto"/>
            </w:tcBorders>
            <w:vAlign w:val="center"/>
          </w:tcPr>
          <w:p w14:paraId="60340BA7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경유지 #n Map ID</w:t>
            </w:r>
          </w:p>
        </w:tc>
        <w:tc>
          <w:tcPr>
            <w:tcW w:w="682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47AFF383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4351B134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465C74C0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573" w:type="dxa"/>
            <w:tcBorders>
              <w:bottom w:val="single" w:sz="4" w:space="0" w:color="auto"/>
            </w:tcBorders>
            <w:vAlign w:val="center"/>
          </w:tcPr>
          <w:p w14:paraId="63F7CF47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4D7B55A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2552060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tcBorders>
              <w:bottom w:val="single" w:sz="4" w:space="0" w:color="auto"/>
            </w:tcBorders>
            <w:vAlign w:val="center"/>
          </w:tcPr>
          <w:p w14:paraId="26C7E52F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경유지 #n Link ID</w:t>
            </w:r>
          </w:p>
        </w:tc>
        <w:tc>
          <w:tcPr>
            <w:tcW w:w="682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5DAFFB89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3D70D789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3007EA17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573" w:type="dxa"/>
            <w:tcBorders>
              <w:bottom w:val="single" w:sz="4" w:space="0" w:color="auto"/>
            </w:tcBorders>
            <w:vAlign w:val="center"/>
          </w:tcPr>
          <w:p w14:paraId="3AAC31CC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AFF36D9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BE81792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tcBorders>
              <w:bottom w:val="single" w:sz="4" w:space="0" w:color="auto"/>
            </w:tcBorders>
            <w:vAlign w:val="center"/>
          </w:tcPr>
          <w:p w14:paraId="01DD15E2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경유지 #n Node ID</w:t>
            </w:r>
          </w:p>
        </w:tc>
        <w:tc>
          <w:tcPr>
            <w:tcW w:w="682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199D2A6A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685D0AF5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2D098800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573" w:type="dxa"/>
            <w:tcBorders>
              <w:bottom w:val="single" w:sz="4" w:space="0" w:color="auto"/>
            </w:tcBorders>
            <w:vAlign w:val="center"/>
          </w:tcPr>
          <w:p w14:paraId="61B32AAF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1796EBD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A9A2978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tcBorders>
              <w:bottom w:val="single" w:sz="4" w:space="0" w:color="auto"/>
            </w:tcBorders>
            <w:vAlign w:val="center"/>
          </w:tcPr>
          <w:p w14:paraId="2735AE25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경유지 #n Direction</w:t>
            </w:r>
          </w:p>
        </w:tc>
        <w:tc>
          <w:tcPr>
            <w:tcW w:w="682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51669B34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AA06D7" w:rsidRPr="00CC387D" w14:paraId="54DAE750" w14:textId="77777777" w:rsidTr="00832DCF">
        <w:trPr>
          <w:trHeight w:val="227"/>
        </w:trPr>
        <w:tc>
          <w:tcPr>
            <w:tcW w:w="599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547A3683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573" w:type="dxa"/>
            <w:tcBorders>
              <w:bottom w:val="double" w:sz="4" w:space="0" w:color="auto"/>
            </w:tcBorders>
            <w:vAlign w:val="center"/>
          </w:tcPr>
          <w:p w14:paraId="6F8A33CD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14:paraId="23F2351D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426" w:type="dxa"/>
            <w:tcBorders>
              <w:bottom w:val="double" w:sz="4" w:space="0" w:color="auto"/>
            </w:tcBorders>
            <w:vAlign w:val="center"/>
          </w:tcPr>
          <w:p w14:paraId="1DEC53E8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37" w:type="dxa"/>
            <w:gridSpan w:val="2"/>
            <w:tcBorders>
              <w:bottom w:val="double" w:sz="4" w:space="0" w:color="auto"/>
            </w:tcBorders>
            <w:vAlign w:val="center"/>
          </w:tcPr>
          <w:p w14:paraId="0E5BB1DE" w14:textId="77777777" w:rsidR="00AA06D7" w:rsidRPr="005C217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경유지 #n 부가정보</w:t>
            </w:r>
          </w:p>
        </w:tc>
        <w:tc>
          <w:tcPr>
            <w:tcW w:w="682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6EC3492B" w14:textId="77777777" w:rsidR="00AA06D7" w:rsidRPr="00DA6EAF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6EAF">
              <w:rPr>
                <w:rFonts w:hAnsi="굴림" w:hint="eastAsia"/>
                <w:lang w:eastAsia="ko-KR"/>
              </w:rPr>
              <w:t>(2)</w:t>
            </w:r>
          </w:p>
        </w:tc>
      </w:tr>
      <w:tr w:rsidR="00AA06D7" w:rsidRPr="00CC387D" w14:paraId="619C247E" w14:textId="77777777" w:rsidTr="00832DCF">
        <w:trPr>
          <w:trHeight w:val="227"/>
        </w:trPr>
        <w:tc>
          <w:tcPr>
            <w:tcW w:w="1172" w:type="dxa"/>
            <w:gridSpan w:val="2"/>
            <w:tcBorders>
              <w:top w:val="double" w:sz="4" w:space="0" w:color="auto"/>
            </w:tcBorders>
            <w:vAlign w:val="center"/>
          </w:tcPr>
          <w:p w14:paraId="6CE8C918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b/>
                <w:color w:val="000000" w:themeColor="text1"/>
                <w:lang w:eastAsia="ko-KR"/>
              </w:rPr>
              <w:t>계</w:t>
            </w:r>
          </w:p>
        </w:tc>
        <w:tc>
          <w:tcPr>
            <w:tcW w:w="567" w:type="dxa"/>
            <w:tcBorders>
              <w:top w:val="double" w:sz="4" w:space="0" w:color="auto"/>
            </w:tcBorders>
            <w:vAlign w:val="center"/>
          </w:tcPr>
          <w:p w14:paraId="3977802D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b/>
                <w:color w:val="000000" w:themeColor="text1"/>
                <w:lang w:eastAsia="ko-KR"/>
              </w:rPr>
              <w:t>N</w:t>
            </w:r>
          </w:p>
        </w:tc>
        <w:tc>
          <w:tcPr>
            <w:tcW w:w="6663" w:type="dxa"/>
            <w:gridSpan w:val="3"/>
            <w:tcBorders>
              <w:top w:val="double" w:sz="4" w:space="0" w:color="auto"/>
            </w:tcBorders>
            <w:vAlign w:val="center"/>
          </w:tcPr>
          <w:p w14:paraId="387D0BE6" w14:textId="77777777" w:rsidR="00AA06D7" w:rsidRPr="005C2173" w:rsidRDefault="00AA06D7" w:rsidP="00832DCF">
            <w:pPr>
              <w:ind w:rightChars="-22" w:right="-44"/>
              <w:rPr>
                <w:rFonts w:hAnsi="굴림"/>
                <w:b/>
                <w:color w:val="000000" w:themeColor="text1"/>
                <w:lang w:eastAsia="ko-KR"/>
              </w:rPr>
            </w:pPr>
            <w:r w:rsidRPr="005C2173">
              <w:rPr>
                <w:rFonts w:hAnsi="굴림"/>
                <w:b/>
                <w:color w:val="000000" w:themeColor="text1"/>
                <w:lang w:eastAsia="ko-KR"/>
              </w:rPr>
              <w:t>N</w:t>
            </w:r>
            <w:r w:rsidRPr="005C2173">
              <w:rPr>
                <w:rFonts w:hAnsi="굴림" w:hint="eastAsia"/>
                <w:b/>
                <w:color w:val="000000" w:themeColor="text1"/>
                <w:lang w:eastAsia="ko-KR"/>
              </w:rPr>
              <w:t>요약 탐색 개수 * (</w:t>
            </w:r>
            <w:r w:rsidRPr="005C2173">
              <w:rPr>
                <w:rFonts w:hAnsi="굴림"/>
                <w:b/>
                <w:color w:val="000000" w:themeColor="text1"/>
                <w:lang w:eastAsia="ko-KR"/>
              </w:rPr>
              <w:t xml:space="preserve">60 + </w:t>
            </w:r>
            <w:r w:rsidRPr="005C2173">
              <w:rPr>
                <w:rFonts w:hAnsi="굴림" w:hint="eastAsia"/>
                <w:b/>
                <w:color w:val="000000" w:themeColor="text1"/>
                <w:lang w:eastAsia="ko-KR"/>
              </w:rPr>
              <w:t>출발지(16) + 목적지(16) + (16 * 경유지 수))</w:t>
            </w:r>
          </w:p>
        </w:tc>
        <w:tc>
          <w:tcPr>
            <w:tcW w:w="682" w:type="dxa"/>
            <w:tcBorders>
              <w:top w:val="double" w:sz="4" w:space="0" w:color="auto"/>
            </w:tcBorders>
            <w:vAlign w:val="center"/>
          </w:tcPr>
          <w:p w14:paraId="303E5052" w14:textId="77777777" w:rsidR="00AA06D7" w:rsidRPr="005C2173" w:rsidRDefault="00AA06D7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</w:tr>
    </w:tbl>
    <w:p w14:paraId="3E30D349" w14:textId="77777777" w:rsidR="00832DCF" w:rsidRDefault="00832DCF" w:rsidP="00AA06D7">
      <w:pPr>
        <w:pStyle w:val="af7"/>
        <w:ind w:leftChars="0" w:left="760"/>
        <w:rPr>
          <w:lang w:eastAsia="ko-KR"/>
        </w:rPr>
      </w:pPr>
    </w:p>
    <w:p w14:paraId="7226655E" w14:textId="77777777" w:rsidR="00AA06D7" w:rsidRPr="00DA6EAF" w:rsidRDefault="00AA06D7" w:rsidP="00AA06D7">
      <w:pPr>
        <w:pStyle w:val="af7"/>
        <w:numPr>
          <w:ilvl w:val="0"/>
          <w:numId w:val="44"/>
        </w:numPr>
        <w:ind w:leftChars="0"/>
        <w:rPr>
          <w:lang w:eastAsia="ko-KR"/>
        </w:rPr>
      </w:pPr>
      <w:r w:rsidRPr="00DA6EAF">
        <w:rPr>
          <w:rFonts w:hint="eastAsia"/>
          <w:lang w:eastAsia="ko-KR"/>
        </w:rPr>
        <w:t>부가정보 1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264"/>
        <w:gridCol w:w="4934"/>
        <w:gridCol w:w="708"/>
      </w:tblGrid>
      <w:tr w:rsidR="00AA06D7" w:rsidRPr="00DA7255" w14:paraId="7569468C" w14:textId="77777777" w:rsidTr="00832DCF">
        <w:tc>
          <w:tcPr>
            <w:tcW w:w="599" w:type="dxa"/>
            <w:shd w:val="clear" w:color="auto" w:fill="C0C0C0"/>
          </w:tcPr>
          <w:p w14:paraId="460BBCC9" w14:textId="77777777" w:rsidR="00AA06D7" w:rsidRPr="00335743" w:rsidRDefault="00AA06D7" w:rsidP="00832DC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lastRenderedPageBreak/>
              <w:t>번호</w:t>
            </w:r>
          </w:p>
        </w:tc>
        <w:tc>
          <w:tcPr>
            <w:tcW w:w="2264" w:type="dxa"/>
            <w:shd w:val="clear" w:color="auto" w:fill="C0C0C0"/>
          </w:tcPr>
          <w:p w14:paraId="4B564BC0" w14:textId="77777777" w:rsidR="00AA06D7" w:rsidRPr="00335743" w:rsidRDefault="00AA06D7" w:rsidP="00832DC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4934" w:type="dxa"/>
            <w:shd w:val="clear" w:color="auto" w:fill="C0C0C0"/>
          </w:tcPr>
          <w:p w14:paraId="48A4F1B2" w14:textId="77777777" w:rsidR="00AA06D7" w:rsidRPr="00335743" w:rsidRDefault="00AA06D7" w:rsidP="00832DC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708" w:type="dxa"/>
            <w:shd w:val="clear" w:color="auto" w:fill="C0C0C0"/>
          </w:tcPr>
          <w:p w14:paraId="7AD9178C" w14:textId="77777777" w:rsidR="00AA06D7" w:rsidRPr="00335743" w:rsidRDefault="00AA06D7" w:rsidP="00832DCF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AA06D7" w:rsidRPr="00DA7255" w14:paraId="72909875" w14:textId="77777777" w:rsidTr="00832DCF">
        <w:tc>
          <w:tcPr>
            <w:tcW w:w="599" w:type="dxa"/>
            <w:vAlign w:val="center"/>
          </w:tcPr>
          <w:p w14:paraId="62C47041" w14:textId="77777777" w:rsidR="00AA06D7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2264" w:type="dxa"/>
            <w:vAlign w:val="center"/>
          </w:tcPr>
          <w:p w14:paraId="25135025" w14:textId="77777777" w:rsidR="00AA06D7" w:rsidRDefault="00AA06D7" w:rsidP="00832DCF">
            <w:r w:rsidRPr="00900BD4">
              <w:rPr>
                <w:rFonts w:hAnsi="굴림" w:hint="eastAsia"/>
                <w:lang w:eastAsia="ko-KR"/>
              </w:rPr>
              <w:t>0000 0000 0000 000</w:t>
            </w:r>
            <w:r w:rsidRPr="00DF2361">
              <w:rPr>
                <w:rFonts w:hAnsi="굴림" w:hint="eastAsia"/>
                <w:color w:val="FF0000"/>
                <w:lang w:eastAsia="ko-KR"/>
              </w:rPr>
              <w:t>1</w:t>
            </w:r>
          </w:p>
        </w:tc>
        <w:tc>
          <w:tcPr>
            <w:tcW w:w="4934" w:type="dxa"/>
          </w:tcPr>
          <w:p w14:paraId="70F66FCF" w14:textId="77777777" w:rsidR="00AA06D7" w:rsidRPr="00DA7255" w:rsidRDefault="00AA06D7" w:rsidP="00832DC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목적지 방향성 탐색</w:t>
            </w:r>
          </w:p>
        </w:tc>
        <w:tc>
          <w:tcPr>
            <w:tcW w:w="708" w:type="dxa"/>
            <w:vAlign w:val="center"/>
          </w:tcPr>
          <w:p w14:paraId="392C4645" w14:textId="77777777" w:rsidR="00AA06D7" w:rsidRPr="00DA7255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0~3</w:t>
            </w:r>
          </w:p>
        </w:tc>
      </w:tr>
      <w:tr w:rsidR="00AA06D7" w:rsidRPr="00DA7255" w14:paraId="3946F7D5" w14:textId="77777777" w:rsidTr="00832DCF">
        <w:tc>
          <w:tcPr>
            <w:tcW w:w="599" w:type="dxa"/>
          </w:tcPr>
          <w:p w14:paraId="3035C714" w14:textId="77777777" w:rsidR="00AA06D7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2</w:t>
            </w:r>
          </w:p>
        </w:tc>
        <w:tc>
          <w:tcPr>
            <w:tcW w:w="2264" w:type="dxa"/>
          </w:tcPr>
          <w:p w14:paraId="1A230670" w14:textId="77777777" w:rsidR="00AA06D7" w:rsidRDefault="00AA06D7" w:rsidP="00832DCF">
            <w:r w:rsidRPr="00900BD4">
              <w:rPr>
                <w:rFonts w:hAnsi="굴림" w:hint="eastAsia"/>
                <w:lang w:eastAsia="ko-KR"/>
              </w:rPr>
              <w:t xml:space="preserve">0000 0000 0000 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 w:rsidRPr="00DF2361">
              <w:rPr>
                <w:rFonts w:hAnsi="굴림" w:hint="eastAsia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4934" w:type="dxa"/>
          </w:tcPr>
          <w:p w14:paraId="4CBAA4B1" w14:textId="77777777" w:rsidR="00AA06D7" w:rsidRDefault="00AA06D7" w:rsidP="00832DCF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회전규제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고려 탐색</w:t>
            </w:r>
          </w:p>
        </w:tc>
        <w:tc>
          <w:tcPr>
            <w:tcW w:w="708" w:type="dxa"/>
            <w:vAlign w:val="center"/>
          </w:tcPr>
          <w:p w14:paraId="2F4D085F" w14:textId="77777777" w:rsidR="00AA06D7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0, 1</w:t>
            </w:r>
          </w:p>
        </w:tc>
      </w:tr>
      <w:tr w:rsidR="00AA06D7" w:rsidRPr="00DA7255" w14:paraId="03D79D40" w14:textId="77777777" w:rsidTr="00832DCF">
        <w:tc>
          <w:tcPr>
            <w:tcW w:w="599" w:type="dxa"/>
          </w:tcPr>
          <w:p w14:paraId="729E7F9E" w14:textId="77777777" w:rsidR="00AA06D7" w:rsidRPr="00DA7255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3</w:t>
            </w:r>
          </w:p>
        </w:tc>
        <w:tc>
          <w:tcPr>
            <w:tcW w:w="2264" w:type="dxa"/>
          </w:tcPr>
          <w:p w14:paraId="4592B70D" w14:textId="77777777" w:rsidR="00AA06D7" w:rsidRDefault="00AA06D7" w:rsidP="00832DCF">
            <w:r w:rsidRPr="00900BD4">
              <w:rPr>
                <w:rFonts w:hAnsi="굴림" w:hint="eastAsia"/>
                <w:lang w:eastAsia="ko-KR"/>
              </w:rPr>
              <w:t>0000 0000 00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0 0</w:t>
            </w:r>
            <w:r w:rsidRPr="00DF2361">
              <w:rPr>
                <w:rFonts w:hAnsi="굴림" w:hint="eastAsia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4934" w:type="dxa"/>
          </w:tcPr>
          <w:p w14:paraId="288541DE" w14:textId="77777777" w:rsidR="00AA06D7" w:rsidRPr="00955E56" w:rsidRDefault="00AA06D7" w:rsidP="00832DCF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경로선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이원화 (가상 분리된 </w:t>
            </w:r>
            <w:proofErr w:type="spellStart"/>
            <w:r>
              <w:rPr>
                <w:rFonts w:hAnsi="굴림" w:hint="eastAsia"/>
                <w:lang w:eastAsia="ko-KR"/>
              </w:rPr>
              <w:t>경로선</w:t>
            </w:r>
            <w:proofErr w:type="spellEnd"/>
            <w:r>
              <w:rPr>
                <w:rFonts w:hAnsi="굴림" w:hint="eastAsia"/>
                <w:lang w:eastAsia="ko-KR"/>
              </w:rPr>
              <w:t>)</w:t>
            </w:r>
          </w:p>
        </w:tc>
        <w:tc>
          <w:tcPr>
            <w:tcW w:w="708" w:type="dxa"/>
          </w:tcPr>
          <w:p w14:paraId="1B3CBAD1" w14:textId="77777777" w:rsidR="00AA06D7" w:rsidRPr="00DA7255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0, 1</w:t>
            </w:r>
          </w:p>
        </w:tc>
      </w:tr>
      <w:tr w:rsidR="00AA06D7" w14:paraId="60BF9E5C" w14:textId="77777777" w:rsidTr="00832DCF">
        <w:tc>
          <w:tcPr>
            <w:tcW w:w="599" w:type="dxa"/>
          </w:tcPr>
          <w:p w14:paraId="01B85202" w14:textId="77777777" w:rsidR="00AA06D7" w:rsidRPr="00DA7255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4</w:t>
            </w:r>
          </w:p>
        </w:tc>
        <w:tc>
          <w:tcPr>
            <w:tcW w:w="2264" w:type="dxa"/>
          </w:tcPr>
          <w:p w14:paraId="172EBB38" w14:textId="77777777" w:rsidR="00AA06D7" w:rsidRDefault="00AA06D7" w:rsidP="00832DCF">
            <w:r w:rsidRPr="00900BD4">
              <w:rPr>
                <w:rFonts w:hAnsi="굴림" w:hint="eastAsia"/>
                <w:lang w:eastAsia="ko-KR"/>
              </w:rPr>
              <w:t>0000 0000 0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 xml:space="preserve">00 </w:t>
            </w:r>
            <w:r w:rsidRPr="00DF2361">
              <w:rPr>
                <w:rFonts w:hAnsi="굴림" w:hint="eastAsia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000</w:t>
            </w:r>
          </w:p>
        </w:tc>
        <w:tc>
          <w:tcPr>
            <w:tcW w:w="4934" w:type="dxa"/>
          </w:tcPr>
          <w:p w14:paraId="76D1186D" w14:textId="77777777" w:rsidR="00AA06D7" w:rsidRPr="00955E56" w:rsidRDefault="00AA06D7" w:rsidP="00832DCF">
            <w:pPr>
              <w:ind w:rightChars="-22" w:right="-44"/>
              <w:rPr>
                <w:rFonts w:hAnsi="굴림"/>
                <w:lang w:eastAsia="ko-KR"/>
              </w:rPr>
            </w:pPr>
            <w:r w:rsidRPr="0069698C">
              <w:rPr>
                <w:rFonts w:hAnsi="굴림" w:hint="eastAsia"/>
                <w:lang w:eastAsia="ko-KR"/>
              </w:rPr>
              <w:t xml:space="preserve">도로상 통행 </w:t>
            </w:r>
            <w:proofErr w:type="spellStart"/>
            <w:r w:rsidRPr="0069698C">
              <w:rPr>
                <w:rFonts w:hAnsi="굴림" w:hint="eastAsia"/>
                <w:lang w:eastAsia="ko-KR"/>
              </w:rPr>
              <w:t>제한지점</w:t>
            </w:r>
            <w:proofErr w:type="spellEnd"/>
            <w:r w:rsidRPr="0069698C">
              <w:rPr>
                <w:rFonts w:hAnsi="굴림" w:hint="eastAsia"/>
                <w:lang w:eastAsia="ko-KR"/>
              </w:rPr>
              <w:t xml:space="preserve"> </w:t>
            </w:r>
            <w:proofErr w:type="spellStart"/>
            <w:r w:rsidRPr="0069698C">
              <w:rPr>
                <w:rFonts w:hAnsi="굴림" w:hint="eastAsia"/>
                <w:lang w:eastAsia="ko-KR"/>
              </w:rPr>
              <w:t>강제통과</w:t>
            </w:r>
            <w:proofErr w:type="spellEnd"/>
          </w:p>
        </w:tc>
        <w:tc>
          <w:tcPr>
            <w:tcW w:w="708" w:type="dxa"/>
          </w:tcPr>
          <w:p w14:paraId="4EA31092" w14:textId="77777777" w:rsidR="00AA06D7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0, 1</w:t>
            </w:r>
          </w:p>
        </w:tc>
      </w:tr>
      <w:tr w:rsidR="00AA06D7" w14:paraId="33569061" w14:textId="77777777" w:rsidTr="00832DCF">
        <w:trPr>
          <w:trHeight w:val="270"/>
        </w:trPr>
        <w:tc>
          <w:tcPr>
            <w:tcW w:w="599" w:type="dxa"/>
            <w:vAlign w:val="center"/>
          </w:tcPr>
          <w:p w14:paraId="322B09C9" w14:textId="77777777" w:rsidR="00AA06D7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2264" w:type="dxa"/>
          </w:tcPr>
          <w:p w14:paraId="3823401B" w14:textId="77777777" w:rsidR="00AA06D7" w:rsidRPr="00900BD4" w:rsidRDefault="00AA06D7" w:rsidP="00832DCF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 xml:space="preserve">0000 0000 </w:t>
            </w:r>
            <w:r w:rsidRPr="00F455C4">
              <w:rPr>
                <w:rFonts w:hAnsi="굴림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 w:rsidR="00E22921" w:rsidRPr="00DF2361">
              <w:rPr>
                <w:rFonts w:hAnsi="굴림" w:hint="eastAsia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 xml:space="preserve"> 0000</w:t>
            </w:r>
          </w:p>
        </w:tc>
        <w:tc>
          <w:tcPr>
            <w:tcW w:w="4934" w:type="dxa"/>
          </w:tcPr>
          <w:p w14:paraId="3B5F2EB7" w14:textId="77777777" w:rsidR="00AA06D7" w:rsidRPr="00C13D83" w:rsidRDefault="00AA06D7" w:rsidP="00832DC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color w:val="FF0000"/>
                <w:lang w:eastAsia="ko-KR"/>
              </w:rPr>
              <w:t>(</w:t>
            </w:r>
            <w:r w:rsidRPr="003E5916">
              <w:rPr>
                <w:rFonts w:hAnsi="굴림" w:hint="eastAsia"/>
                <w:color w:val="FF0000"/>
                <w:lang w:eastAsia="ko-KR"/>
              </w:rPr>
              <w:t>서버</w:t>
            </w:r>
            <w:r>
              <w:rPr>
                <w:rFonts w:hAnsi="굴림"/>
                <w:color w:val="FF0000"/>
                <w:lang w:eastAsia="ko-KR"/>
              </w:rPr>
              <w:t>)</w:t>
            </w:r>
            <w:r w:rsidRPr="00C13D83">
              <w:rPr>
                <w:rFonts w:hAnsi="굴림" w:hint="eastAsia"/>
                <w:lang w:eastAsia="ko-KR"/>
              </w:rPr>
              <w:t>좌회전/유턴 편의 탐색(</w:t>
            </w:r>
            <w:proofErr w:type="spellStart"/>
            <w:r w:rsidRPr="00C13D83">
              <w:rPr>
                <w:rFonts w:hAnsi="굴림" w:hint="eastAsia"/>
                <w:lang w:eastAsia="ko-KR"/>
              </w:rPr>
              <w:t>다링크</w:t>
            </w:r>
            <w:proofErr w:type="spellEnd"/>
            <w:r w:rsidRPr="00C13D83">
              <w:rPr>
                <w:rFonts w:hAnsi="굴림" w:hint="eastAsia"/>
                <w:lang w:eastAsia="ko-KR"/>
              </w:rPr>
              <w:t xml:space="preserve"> 회전 규제)</w:t>
            </w:r>
          </w:p>
          <w:p w14:paraId="4D8FF354" w14:textId="77777777" w:rsidR="00AA06D7" w:rsidRPr="00C13D83" w:rsidRDefault="00AA06D7" w:rsidP="00832DCF">
            <w:pPr>
              <w:ind w:rightChars="-22" w:right="-44"/>
              <w:rPr>
                <w:rFonts w:hAnsi="굴림"/>
                <w:lang w:eastAsia="ko-KR"/>
              </w:rPr>
            </w:pPr>
            <w:r w:rsidRPr="00C13D83">
              <w:rPr>
                <w:rFonts w:hAnsi="굴림"/>
                <w:lang w:eastAsia="ko-KR"/>
              </w:rPr>
              <w:t>0</w:t>
            </w:r>
            <w:r w:rsidRPr="00C13D83">
              <w:rPr>
                <w:rFonts w:hAnsi="굴림" w:hint="eastAsia"/>
                <w:lang w:eastAsia="ko-KR"/>
              </w:rPr>
              <w:t xml:space="preserve"> : 미사용, </w:t>
            </w:r>
            <w:r w:rsidRPr="00C13D83">
              <w:rPr>
                <w:rFonts w:hAnsi="굴림"/>
                <w:lang w:eastAsia="ko-KR"/>
              </w:rPr>
              <w:t>1</w:t>
            </w:r>
            <w:r w:rsidRPr="00C13D83">
              <w:rPr>
                <w:rFonts w:hAnsi="굴림" w:hint="eastAsia"/>
                <w:lang w:eastAsia="ko-KR"/>
              </w:rPr>
              <w:t xml:space="preserve"> : 사용</w:t>
            </w:r>
          </w:p>
        </w:tc>
        <w:tc>
          <w:tcPr>
            <w:tcW w:w="708" w:type="dxa"/>
          </w:tcPr>
          <w:p w14:paraId="2676B6FB" w14:textId="77777777" w:rsidR="00AA06D7" w:rsidRPr="006A46B9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A46B9">
              <w:rPr>
                <w:rFonts w:hAnsi="굴림" w:hint="eastAsia"/>
                <w:lang w:eastAsia="ko-KR"/>
              </w:rPr>
              <w:t>0, 1</w:t>
            </w:r>
          </w:p>
        </w:tc>
      </w:tr>
      <w:tr w:rsidR="00AA06D7" w14:paraId="6D73EC41" w14:textId="77777777" w:rsidTr="00832DCF">
        <w:trPr>
          <w:trHeight w:val="270"/>
        </w:trPr>
        <w:tc>
          <w:tcPr>
            <w:tcW w:w="599" w:type="dxa"/>
            <w:vAlign w:val="center"/>
          </w:tcPr>
          <w:p w14:paraId="1AEDA0DF" w14:textId="77777777" w:rsidR="00AA06D7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9</w:t>
            </w:r>
          </w:p>
        </w:tc>
        <w:tc>
          <w:tcPr>
            <w:tcW w:w="2264" w:type="dxa"/>
          </w:tcPr>
          <w:p w14:paraId="2941575E" w14:textId="77777777" w:rsidR="00AA06D7" w:rsidRPr="00900BD4" w:rsidRDefault="00AA06D7" w:rsidP="00832DCF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0000 000</w:t>
            </w:r>
            <w:r>
              <w:rPr>
                <w:rFonts w:hAnsi="굴림"/>
                <w:lang w:eastAsia="ko-KR"/>
              </w:rPr>
              <w:t>0 0</w:t>
            </w:r>
            <w:r w:rsidR="00E22921">
              <w:rPr>
                <w:rFonts w:hAnsi="굴림"/>
                <w:lang w:eastAsia="ko-KR"/>
              </w:rPr>
              <w:t>0</w:t>
            </w:r>
            <w:r w:rsidR="00E22921" w:rsidRPr="00DF2361">
              <w:rPr>
                <w:rFonts w:hAnsi="굴림" w:hint="eastAsia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0 0000</w:t>
            </w:r>
          </w:p>
        </w:tc>
        <w:tc>
          <w:tcPr>
            <w:tcW w:w="4934" w:type="dxa"/>
          </w:tcPr>
          <w:p w14:paraId="4AC16825" w14:textId="77777777" w:rsidR="00AA06D7" w:rsidRPr="00F969F5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/>
                <w:color w:val="FF0000"/>
                <w:lang w:eastAsia="ko-KR"/>
              </w:rPr>
              <w:t>(</w:t>
            </w:r>
            <w:r w:rsidRPr="003E5916">
              <w:rPr>
                <w:rFonts w:hAnsi="굴림" w:hint="eastAsia"/>
                <w:color w:val="FF0000"/>
                <w:lang w:eastAsia="ko-KR"/>
              </w:rPr>
              <w:t>서버</w:t>
            </w:r>
            <w:r>
              <w:rPr>
                <w:rFonts w:hAnsi="굴림"/>
                <w:color w:val="FF0000"/>
                <w:lang w:eastAsia="ko-KR"/>
              </w:rPr>
              <w:t>)</w:t>
            </w:r>
            <w:r w:rsidRPr="00F969F5">
              <w:rPr>
                <w:rFonts w:hAnsi="굴림" w:hint="eastAsia"/>
                <w:color w:val="000000" w:themeColor="text1"/>
                <w:lang w:eastAsia="ko-KR"/>
              </w:rPr>
              <w:t>어린이 보호구역 회피 탐색</w:t>
            </w:r>
          </w:p>
          <w:p w14:paraId="78C539B7" w14:textId="77777777" w:rsidR="00AA06D7" w:rsidRPr="000E328C" w:rsidRDefault="00AA06D7" w:rsidP="00832DCF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  <w:r w:rsidRPr="00F969F5">
              <w:rPr>
                <w:rFonts w:hAnsi="굴림"/>
                <w:color w:val="000000" w:themeColor="text1"/>
                <w:lang w:eastAsia="ko-KR"/>
              </w:rPr>
              <w:t>0</w:t>
            </w:r>
            <w:r w:rsidRPr="00F969F5">
              <w:rPr>
                <w:rFonts w:hAnsi="굴림" w:hint="eastAsia"/>
                <w:color w:val="000000" w:themeColor="text1"/>
                <w:lang w:eastAsia="ko-KR"/>
              </w:rPr>
              <w:t xml:space="preserve"> : 미사용, </w:t>
            </w:r>
            <w:r w:rsidRPr="00F969F5">
              <w:rPr>
                <w:rFonts w:hAnsi="굴림"/>
                <w:color w:val="000000" w:themeColor="text1"/>
                <w:lang w:eastAsia="ko-KR"/>
              </w:rPr>
              <w:t>1</w:t>
            </w:r>
            <w:r w:rsidRPr="00F969F5">
              <w:rPr>
                <w:rFonts w:hAnsi="굴림" w:hint="eastAsia"/>
                <w:color w:val="000000" w:themeColor="text1"/>
                <w:lang w:eastAsia="ko-KR"/>
              </w:rPr>
              <w:t xml:space="preserve"> : 사용</w:t>
            </w:r>
          </w:p>
        </w:tc>
        <w:tc>
          <w:tcPr>
            <w:tcW w:w="708" w:type="dxa"/>
          </w:tcPr>
          <w:p w14:paraId="41441F5C" w14:textId="77777777" w:rsidR="00AA06D7" w:rsidRPr="0069698C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9698C">
              <w:rPr>
                <w:rFonts w:hAnsi="굴림" w:hint="eastAsia"/>
                <w:lang w:eastAsia="ko-KR"/>
              </w:rPr>
              <w:t>0, 1</w:t>
            </w:r>
          </w:p>
        </w:tc>
      </w:tr>
      <w:tr w:rsidR="00AA06D7" w14:paraId="0FCA8FC2" w14:textId="77777777" w:rsidTr="00832DCF">
        <w:trPr>
          <w:trHeight w:val="270"/>
        </w:trPr>
        <w:tc>
          <w:tcPr>
            <w:tcW w:w="599" w:type="dxa"/>
            <w:vAlign w:val="center"/>
          </w:tcPr>
          <w:p w14:paraId="133B5FAB" w14:textId="77777777" w:rsidR="00AA06D7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10</w:t>
            </w:r>
          </w:p>
        </w:tc>
        <w:tc>
          <w:tcPr>
            <w:tcW w:w="2264" w:type="dxa"/>
          </w:tcPr>
          <w:p w14:paraId="67D1E5E1" w14:textId="77777777" w:rsidR="00AA06D7" w:rsidRPr="00900BD4" w:rsidRDefault="00AA06D7" w:rsidP="00E22921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0000 00</w:t>
            </w:r>
            <w:r>
              <w:rPr>
                <w:rFonts w:hAnsi="굴림"/>
                <w:lang w:eastAsia="ko-KR"/>
              </w:rPr>
              <w:t xml:space="preserve">00 </w:t>
            </w:r>
            <w:r w:rsidR="00E22921" w:rsidRPr="00900BD4">
              <w:rPr>
                <w:rFonts w:hAnsi="굴림" w:hint="eastAsia"/>
                <w:lang w:eastAsia="ko-KR"/>
              </w:rPr>
              <w:t>0</w:t>
            </w:r>
            <w:r w:rsidR="00E22921" w:rsidRPr="00DF2361">
              <w:rPr>
                <w:rFonts w:hAnsi="굴림" w:hint="eastAsia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00 0000</w:t>
            </w:r>
          </w:p>
        </w:tc>
        <w:tc>
          <w:tcPr>
            <w:tcW w:w="4934" w:type="dxa"/>
          </w:tcPr>
          <w:p w14:paraId="7A6CE2DE" w14:textId="77777777" w:rsidR="00AA06D7" w:rsidRDefault="00AA06D7" w:rsidP="00832DCF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  <w:r>
              <w:rPr>
                <w:rFonts w:hAnsi="굴림"/>
                <w:color w:val="FF0000"/>
                <w:lang w:eastAsia="ko-KR"/>
              </w:rPr>
              <w:t>(</w:t>
            </w:r>
            <w:r w:rsidRPr="003E5916">
              <w:rPr>
                <w:rFonts w:hAnsi="굴림" w:hint="eastAsia"/>
                <w:color w:val="FF0000"/>
                <w:lang w:eastAsia="ko-KR"/>
              </w:rPr>
              <w:t>서버</w:t>
            </w:r>
            <w:r>
              <w:rPr>
                <w:rFonts w:hAnsi="굴림"/>
                <w:color w:val="FF0000"/>
                <w:lang w:eastAsia="ko-KR"/>
              </w:rPr>
              <w:t>)</w:t>
            </w:r>
            <w:r w:rsidRPr="00B72BC4">
              <w:rPr>
                <w:rFonts w:hAnsi="굴림" w:hint="eastAsia"/>
                <w:color w:val="000000" w:themeColor="text1"/>
                <w:lang w:eastAsia="ko-KR"/>
              </w:rPr>
              <w:t xml:space="preserve">출발지 좌표 기준 </w:t>
            </w:r>
            <w:proofErr w:type="spellStart"/>
            <w:r w:rsidRPr="00B72BC4">
              <w:rPr>
                <w:rFonts w:hAnsi="굴림" w:hint="eastAsia"/>
                <w:color w:val="000000" w:themeColor="text1"/>
                <w:lang w:eastAsia="ko-KR"/>
              </w:rPr>
              <w:t>탐색방향</w:t>
            </w:r>
            <w:proofErr w:type="spellEnd"/>
            <w:r w:rsidRPr="00B72BC4">
              <w:rPr>
                <w:rFonts w:hAnsi="굴림" w:hint="eastAsia"/>
                <w:color w:val="000000" w:themeColor="text1"/>
                <w:lang w:eastAsia="ko-KR"/>
              </w:rPr>
              <w:t xml:space="preserve"> 지정</w:t>
            </w:r>
          </w:p>
          <w:p w14:paraId="3E4861B3" w14:textId="77777777" w:rsidR="00AA06D7" w:rsidRDefault="00AA06D7" w:rsidP="00832DCF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  <w:r w:rsidRPr="00F969F5">
              <w:rPr>
                <w:rFonts w:hAnsi="굴림"/>
                <w:color w:val="000000" w:themeColor="text1"/>
                <w:lang w:eastAsia="ko-KR"/>
              </w:rPr>
              <w:t>0</w:t>
            </w:r>
            <w:r w:rsidRPr="00F969F5">
              <w:rPr>
                <w:rFonts w:hAnsi="굴림" w:hint="eastAsia"/>
                <w:color w:val="000000" w:themeColor="text1"/>
                <w:lang w:eastAsia="ko-KR"/>
              </w:rPr>
              <w:t xml:space="preserve"> : 미사용, </w:t>
            </w:r>
            <w:r w:rsidRPr="00F969F5">
              <w:rPr>
                <w:rFonts w:hAnsi="굴림"/>
                <w:color w:val="000000" w:themeColor="text1"/>
                <w:lang w:eastAsia="ko-KR"/>
              </w:rPr>
              <w:t>1</w:t>
            </w:r>
            <w:r w:rsidRPr="00F969F5">
              <w:rPr>
                <w:rFonts w:hAnsi="굴림" w:hint="eastAsia"/>
                <w:color w:val="000000" w:themeColor="text1"/>
                <w:lang w:eastAsia="ko-KR"/>
              </w:rPr>
              <w:t xml:space="preserve"> : 사용</w:t>
            </w:r>
          </w:p>
        </w:tc>
        <w:tc>
          <w:tcPr>
            <w:tcW w:w="708" w:type="dxa"/>
          </w:tcPr>
          <w:p w14:paraId="79D8DE06" w14:textId="77777777" w:rsidR="00AA06D7" w:rsidRPr="009F71F1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F71F1">
              <w:rPr>
                <w:rFonts w:hAnsi="굴림" w:hint="eastAsia"/>
                <w:lang w:eastAsia="ko-KR"/>
              </w:rPr>
              <w:t>0, 1</w:t>
            </w:r>
          </w:p>
        </w:tc>
      </w:tr>
    </w:tbl>
    <w:p w14:paraId="68F9B774" w14:textId="77777777" w:rsidR="00AA06D7" w:rsidRDefault="00AA06D7" w:rsidP="00AA06D7">
      <w:pPr>
        <w:pStyle w:val="af7"/>
        <w:ind w:leftChars="0" w:left="760"/>
        <w:rPr>
          <w:color w:val="FF0000"/>
          <w:lang w:eastAsia="ko-KR"/>
        </w:rPr>
      </w:pPr>
    </w:p>
    <w:p w14:paraId="4EFFBCE6" w14:textId="77777777" w:rsidR="00AA06D7" w:rsidRPr="00DA6EAF" w:rsidRDefault="00AA06D7" w:rsidP="00AA06D7">
      <w:pPr>
        <w:pStyle w:val="af7"/>
        <w:numPr>
          <w:ilvl w:val="0"/>
          <w:numId w:val="44"/>
        </w:numPr>
        <w:ind w:leftChars="0"/>
        <w:rPr>
          <w:lang w:eastAsia="ko-KR"/>
        </w:rPr>
      </w:pPr>
      <w:r w:rsidRPr="00DA6EAF">
        <w:rPr>
          <w:rFonts w:hint="eastAsia"/>
          <w:lang w:eastAsia="ko-KR"/>
        </w:rPr>
        <w:t>출발지/도착지/경유지 부가정보</w:t>
      </w:r>
    </w:p>
    <w:tbl>
      <w:tblPr>
        <w:tblW w:w="5953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1278"/>
        <w:gridCol w:w="3369"/>
        <w:gridCol w:w="707"/>
      </w:tblGrid>
      <w:tr w:rsidR="00AA06D7" w:rsidRPr="00335743" w14:paraId="3BA154FC" w14:textId="77777777" w:rsidTr="00832DCF">
        <w:trPr>
          <w:trHeight w:val="320"/>
        </w:trPr>
        <w:tc>
          <w:tcPr>
            <w:tcW w:w="555" w:type="dxa"/>
            <w:shd w:val="clear" w:color="auto" w:fill="C0C0C0"/>
          </w:tcPr>
          <w:p w14:paraId="43FEA2A4" w14:textId="77777777" w:rsidR="00AA06D7" w:rsidRPr="00335743" w:rsidRDefault="00AA06D7" w:rsidP="00832DC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1288" w:type="dxa"/>
            <w:shd w:val="clear" w:color="auto" w:fill="C0C0C0"/>
          </w:tcPr>
          <w:p w14:paraId="1AB23450" w14:textId="77777777" w:rsidR="00AA06D7" w:rsidRPr="00335743" w:rsidRDefault="00AA06D7" w:rsidP="00832DC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3401" w:type="dxa"/>
            <w:shd w:val="clear" w:color="auto" w:fill="C0C0C0"/>
          </w:tcPr>
          <w:p w14:paraId="418DA685" w14:textId="77777777" w:rsidR="00AA06D7" w:rsidRPr="00335743" w:rsidRDefault="00AA06D7" w:rsidP="00832DC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709" w:type="dxa"/>
            <w:shd w:val="clear" w:color="auto" w:fill="C0C0C0"/>
          </w:tcPr>
          <w:p w14:paraId="723A24C4" w14:textId="77777777" w:rsidR="00AA06D7" w:rsidRPr="00335743" w:rsidRDefault="00AA06D7" w:rsidP="00832DCF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AA06D7" w:rsidRPr="00DA7255" w14:paraId="2FB6E7A4" w14:textId="77777777" w:rsidTr="00832DCF">
        <w:trPr>
          <w:trHeight w:val="308"/>
        </w:trPr>
        <w:tc>
          <w:tcPr>
            <w:tcW w:w="555" w:type="dxa"/>
            <w:vAlign w:val="center"/>
          </w:tcPr>
          <w:p w14:paraId="37462309" w14:textId="77777777" w:rsidR="00AA06D7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1288" w:type="dxa"/>
            <w:vAlign w:val="center"/>
          </w:tcPr>
          <w:p w14:paraId="18BAE1CB" w14:textId="77777777" w:rsidR="00AA06D7" w:rsidRDefault="00AA06D7" w:rsidP="00832DCF">
            <w:pPr>
              <w:jc w:val="center"/>
            </w:pPr>
            <w:r w:rsidRPr="00900BD4">
              <w:rPr>
                <w:rFonts w:hAnsi="굴림" w:hint="eastAsia"/>
                <w:lang w:eastAsia="ko-KR"/>
              </w:rPr>
              <w:t>0000 00</w:t>
            </w:r>
            <w:r>
              <w:rPr>
                <w:rFonts w:hAnsi="굴림" w:hint="eastAsia"/>
                <w:lang w:eastAsia="ko-KR"/>
              </w:rPr>
              <w:t>0</w:t>
            </w:r>
            <w:r w:rsidRPr="00A57137">
              <w:rPr>
                <w:rFonts w:hAnsi="굴림" w:hint="eastAsia"/>
                <w:color w:val="FF0000"/>
                <w:lang w:eastAsia="ko-KR"/>
              </w:rPr>
              <w:t>1</w:t>
            </w:r>
          </w:p>
        </w:tc>
        <w:tc>
          <w:tcPr>
            <w:tcW w:w="3401" w:type="dxa"/>
          </w:tcPr>
          <w:p w14:paraId="5474F433" w14:textId="77777777" w:rsidR="00AA06D7" w:rsidRPr="00726D8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726D83">
              <w:rPr>
                <w:rFonts w:hAnsi="굴림" w:hint="eastAsia"/>
                <w:color w:val="000000" w:themeColor="text1"/>
                <w:lang w:eastAsia="ko-KR"/>
              </w:rPr>
              <w:t>지점 명칭 사용</w:t>
            </w:r>
          </w:p>
        </w:tc>
        <w:tc>
          <w:tcPr>
            <w:tcW w:w="709" w:type="dxa"/>
          </w:tcPr>
          <w:p w14:paraId="25C91EFF" w14:textId="77777777" w:rsidR="00AA06D7" w:rsidRPr="00726D8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726D83">
              <w:rPr>
                <w:rFonts w:hAnsi="굴림" w:hint="eastAsia"/>
                <w:color w:val="000000" w:themeColor="text1"/>
                <w:lang w:eastAsia="ko-KR"/>
              </w:rPr>
              <w:t>0, 1</w:t>
            </w:r>
          </w:p>
        </w:tc>
      </w:tr>
      <w:tr w:rsidR="00AA06D7" w:rsidRPr="00DA7255" w14:paraId="6893FC79" w14:textId="77777777" w:rsidTr="00832DCF">
        <w:trPr>
          <w:trHeight w:val="331"/>
        </w:trPr>
        <w:tc>
          <w:tcPr>
            <w:tcW w:w="555" w:type="dxa"/>
          </w:tcPr>
          <w:p w14:paraId="16E1519A" w14:textId="77777777" w:rsidR="00AA06D7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1288" w:type="dxa"/>
          </w:tcPr>
          <w:p w14:paraId="5D043E4F" w14:textId="77777777" w:rsidR="00AA06D7" w:rsidRDefault="00AA06D7" w:rsidP="00832DCF">
            <w:pPr>
              <w:jc w:val="center"/>
            </w:pPr>
            <w:r w:rsidRPr="00900BD4">
              <w:rPr>
                <w:rFonts w:hAnsi="굴림" w:hint="eastAsia"/>
                <w:lang w:eastAsia="ko-KR"/>
              </w:rPr>
              <w:t>0000 00</w:t>
            </w:r>
            <w:r w:rsidRPr="00A57137">
              <w:rPr>
                <w:rFonts w:hAnsi="굴림" w:hint="eastAsia"/>
                <w:color w:val="FF0000"/>
                <w:lang w:eastAsia="ko-KR"/>
              </w:rPr>
              <w:t>1</w:t>
            </w: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3401" w:type="dxa"/>
          </w:tcPr>
          <w:p w14:paraId="06D753D7" w14:textId="77777777" w:rsidR="00AA06D7" w:rsidRPr="00726D8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726D83">
              <w:rPr>
                <w:rFonts w:hAnsi="굴림" w:hint="eastAsia"/>
                <w:color w:val="000000" w:themeColor="text1"/>
                <w:lang w:eastAsia="ko-KR"/>
              </w:rPr>
              <w:t>숨김 경유지</w:t>
            </w:r>
          </w:p>
        </w:tc>
        <w:tc>
          <w:tcPr>
            <w:tcW w:w="709" w:type="dxa"/>
          </w:tcPr>
          <w:p w14:paraId="0DB80B3E" w14:textId="77777777" w:rsidR="00AA06D7" w:rsidRPr="00726D8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726D83">
              <w:rPr>
                <w:rFonts w:hAnsi="굴림" w:hint="eastAsia"/>
                <w:color w:val="000000" w:themeColor="text1"/>
                <w:lang w:eastAsia="ko-KR"/>
              </w:rPr>
              <w:t>0, 1</w:t>
            </w:r>
          </w:p>
        </w:tc>
      </w:tr>
      <w:tr w:rsidR="00AA06D7" w14:paraId="5760399B" w14:textId="77777777" w:rsidTr="00832DCF">
        <w:trPr>
          <w:trHeight w:val="331"/>
        </w:trPr>
        <w:tc>
          <w:tcPr>
            <w:tcW w:w="555" w:type="dxa"/>
          </w:tcPr>
          <w:p w14:paraId="10499B95" w14:textId="77777777" w:rsidR="00AA06D7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1288" w:type="dxa"/>
          </w:tcPr>
          <w:p w14:paraId="72E24CA3" w14:textId="77777777" w:rsidR="00AA06D7" w:rsidRPr="00900BD4" w:rsidRDefault="00AA06D7" w:rsidP="00832DCF">
            <w:pPr>
              <w:jc w:val="center"/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0000 0</w:t>
            </w:r>
            <w:r w:rsidRPr="00A57137">
              <w:rPr>
                <w:rFonts w:hAnsi="굴림" w:hint="eastAsia"/>
                <w:color w:val="FF0000"/>
                <w:lang w:eastAsia="ko-KR"/>
              </w:rPr>
              <w:t>1</w:t>
            </w:r>
            <w:r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3401" w:type="dxa"/>
          </w:tcPr>
          <w:p w14:paraId="6EA2FB2E" w14:textId="77777777" w:rsidR="00AA06D7" w:rsidRPr="00726D8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proofErr w:type="spellStart"/>
            <w:r w:rsidRPr="00726D83">
              <w:rPr>
                <w:rFonts w:hAnsi="굴림" w:hint="eastAsia"/>
                <w:color w:val="000000" w:themeColor="text1"/>
                <w:lang w:eastAsia="ko-KR"/>
              </w:rPr>
              <w:t>경유도로</w:t>
            </w:r>
            <w:proofErr w:type="spellEnd"/>
            <w:r w:rsidRPr="00726D83">
              <w:rPr>
                <w:rFonts w:hAnsi="굴림" w:hint="eastAsia"/>
                <w:color w:val="000000" w:themeColor="text1"/>
                <w:lang w:eastAsia="ko-KR"/>
              </w:rPr>
              <w:t xml:space="preserve"> 시작</w:t>
            </w:r>
          </w:p>
        </w:tc>
        <w:tc>
          <w:tcPr>
            <w:tcW w:w="709" w:type="dxa"/>
          </w:tcPr>
          <w:p w14:paraId="7D8AF830" w14:textId="77777777" w:rsidR="00AA06D7" w:rsidRPr="00726D8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726D83">
              <w:rPr>
                <w:rFonts w:hAnsi="굴림" w:hint="eastAsia"/>
                <w:color w:val="000000" w:themeColor="text1"/>
                <w:lang w:eastAsia="ko-KR"/>
              </w:rPr>
              <w:t>0, 1</w:t>
            </w:r>
          </w:p>
        </w:tc>
      </w:tr>
      <w:tr w:rsidR="00AA06D7" w14:paraId="2A345B19" w14:textId="77777777" w:rsidTr="00832DCF">
        <w:trPr>
          <w:trHeight w:val="331"/>
        </w:trPr>
        <w:tc>
          <w:tcPr>
            <w:tcW w:w="555" w:type="dxa"/>
          </w:tcPr>
          <w:p w14:paraId="218EC601" w14:textId="77777777" w:rsidR="00AA06D7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1288" w:type="dxa"/>
          </w:tcPr>
          <w:p w14:paraId="7D4ECDE8" w14:textId="77777777" w:rsidR="00AA06D7" w:rsidRPr="00900BD4" w:rsidRDefault="00AA06D7" w:rsidP="00832DCF">
            <w:pPr>
              <w:jc w:val="center"/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 xml:space="preserve">0000 </w:t>
            </w:r>
            <w:r w:rsidRPr="00A57137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0</w:t>
            </w:r>
            <w:r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3401" w:type="dxa"/>
          </w:tcPr>
          <w:p w14:paraId="533E2A4D" w14:textId="77777777" w:rsidR="00AA06D7" w:rsidRPr="00726D8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proofErr w:type="spellStart"/>
            <w:r w:rsidRPr="00726D83">
              <w:rPr>
                <w:rFonts w:hAnsi="굴림" w:hint="eastAsia"/>
                <w:color w:val="000000" w:themeColor="text1"/>
                <w:lang w:eastAsia="ko-KR"/>
              </w:rPr>
              <w:t>경유도로</w:t>
            </w:r>
            <w:proofErr w:type="spellEnd"/>
            <w:r w:rsidRPr="00726D83">
              <w:rPr>
                <w:rFonts w:hAnsi="굴림" w:hint="eastAsia"/>
                <w:color w:val="000000" w:themeColor="text1"/>
                <w:lang w:eastAsia="ko-KR"/>
              </w:rPr>
              <w:t xml:space="preserve"> 종료</w:t>
            </w:r>
          </w:p>
        </w:tc>
        <w:tc>
          <w:tcPr>
            <w:tcW w:w="709" w:type="dxa"/>
          </w:tcPr>
          <w:p w14:paraId="12E9B0E7" w14:textId="77777777" w:rsidR="00AA06D7" w:rsidRPr="00726D8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726D83">
              <w:rPr>
                <w:rFonts w:hAnsi="굴림" w:hint="eastAsia"/>
                <w:color w:val="000000" w:themeColor="text1"/>
                <w:lang w:eastAsia="ko-KR"/>
              </w:rPr>
              <w:t>0, 1</w:t>
            </w:r>
          </w:p>
        </w:tc>
      </w:tr>
      <w:tr w:rsidR="00AA06D7" w:rsidRPr="00706541" w14:paraId="686C506A" w14:textId="77777777" w:rsidTr="00832DCF">
        <w:trPr>
          <w:trHeight w:val="331"/>
        </w:trPr>
        <w:tc>
          <w:tcPr>
            <w:tcW w:w="555" w:type="dxa"/>
          </w:tcPr>
          <w:p w14:paraId="35978501" w14:textId="77777777" w:rsidR="00AA06D7" w:rsidRDefault="00AA06D7" w:rsidP="00832DC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1288" w:type="dxa"/>
          </w:tcPr>
          <w:p w14:paraId="10D656AD" w14:textId="77777777" w:rsidR="00AA06D7" w:rsidRPr="00900BD4" w:rsidRDefault="00AA06D7" w:rsidP="00832DCF">
            <w:pPr>
              <w:jc w:val="center"/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000</w:t>
            </w:r>
            <w:r w:rsidRPr="00A57137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color w:val="FF0000"/>
                <w:lang w:eastAsia="ko-KR"/>
              </w:rPr>
              <w:t xml:space="preserve"> 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</w:t>
            </w:r>
            <w:r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3401" w:type="dxa"/>
          </w:tcPr>
          <w:p w14:paraId="09C7E020" w14:textId="77777777" w:rsidR="00AA06D7" w:rsidRPr="00726D8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726D83">
              <w:rPr>
                <w:rFonts w:hAnsi="굴림" w:hint="eastAsia"/>
                <w:color w:val="000000" w:themeColor="text1"/>
                <w:lang w:eastAsia="ko-KR"/>
              </w:rPr>
              <w:t>주소 검색 여부(</w:t>
            </w:r>
            <w:r w:rsidRPr="00726D83">
              <w:rPr>
                <w:rFonts w:hAnsi="굴림"/>
                <w:color w:val="000000" w:themeColor="text1"/>
                <w:lang w:eastAsia="ko-KR"/>
              </w:rPr>
              <w:t>0</w:t>
            </w:r>
            <w:r w:rsidRPr="00726D83">
              <w:rPr>
                <w:rFonts w:hAnsi="굴림" w:hint="eastAsia"/>
                <w:color w:val="000000" w:themeColor="text1"/>
                <w:lang w:eastAsia="ko-KR"/>
              </w:rPr>
              <w:t xml:space="preserve">:일반, </w:t>
            </w:r>
            <w:r w:rsidRPr="00726D83">
              <w:rPr>
                <w:rFonts w:hAnsi="굴림"/>
                <w:color w:val="000000" w:themeColor="text1"/>
                <w:lang w:eastAsia="ko-KR"/>
              </w:rPr>
              <w:t>1:</w:t>
            </w:r>
            <w:r w:rsidRPr="00726D83">
              <w:rPr>
                <w:rFonts w:hAnsi="굴림" w:hint="eastAsia"/>
                <w:color w:val="000000" w:themeColor="text1"/>
                <w:lang w:eastAsia="ko-KR"/>
              </w:rPr>
              <w:t>주소검색)</w:t>
            </w:r>
          </w:p>
        </w:tc>
        <w:tc>
          <w:tcPr>
            <w:tcW w:w="709" w:type="dxa"/>
          </w:tcPr>
          <w:p w14:paraId="53EDE4B8" w14:textId="77777777" w:rsidR="00AA06D7" w:rsidRPr="00726D83" w:rsidRDefault="00AA06D7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726D83">
              <w:rPr>
                <w:rFonts w:hAnsi="굴림" w:hint="eastAsia"/>
                <w:color w:val="000000" w:themeColor="text1"/>
                <w:lang w:eastAsia="ko-KR"/>
              </w:rPr>
              <w:t>0, 1</w:t>
            </w:r>
          </w:p>
        </w:tc>
      </w:tr>
    </w:tbl>
    <w:p w14:paraId="1E55F017" w14:textId="77777777" w:rsidR="00AA06D7" w:rsidRDefault="00AA06D7" w:rsidP="00AA06D7"/>
    <w:p w14:paraId="61E86650" w14:textId="77777777" w:rsidR="004F5470" w:rsidRPr="004F5470" w:rsidRDefault="004F5470" w:rsidP="004F5470">
      <w:pPr>
        <w:pStyle w:val="5"/>
      </w:pPr>
      <w:r w:rsidRPr="004F5470">
        <w:t>User Private Key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573"/>
        <w:gridCol w:w="567"/>
        <w:gridCol w:w="426"/>
        <w:gridCol w:w="6237"/>
        <w:gridCol w:w="682"/>
      </w:tblGrid>
      <w:tr w:rsidR="004F5470" w:rsidRPr="00CC387D" w14:paraId="1D748DF7" w14:textId="77777777" w:rsidTr="00E15DC6">
        <w:trPr>
          <w:trHeight w:val="227"/>
        </w:trPr>
        <w:tc>
          <w:tcPr>
            <w:tcW w:w="599" w:type="dxa"/>
            <w:shd w:val="clear" w:color="auto" w:fill="C0C0C0"/>
            <w:vAlign w:val="center"/>
          </w:tcPr>
          <w:p w14:paraId="2BAA019A" w14:textId="77777777" w:rsidR="004F5470" w:rsidRPr="00CC387D" w:rsidRDefault="004F5470" w:rsidP="00E15DC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573" w:type="dxa"/>
            <w:shd w:val="clear" w:color="auto" w:fill="C0C0C0"/>
            <w:vAlign w:val="center"/>
          </w:tcPr>
          <w:p w14:paraId="340C320F" w14:textId="77777777" w:rsidR="004F5470" w:rsidRPr="00CC387D" w:rsidRDefault="004F5470" w:rsidP="00E15DC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52E93D5E" w14:textId="77777777" w:rsidR="004F5470" w:rsidRPr="00CC387D" w:rsidRDefault="004F5470" w:rsidP="00E15DC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58E429C5" w14:textId="77777777" w:rsidR="004F5470" w:rsidRPr="00CC387D" w:rsidRDefault="004F5470" w:rsidP="00E15DC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37" w:type="dxa"/>
            <w:shd w:val="clear" w:color="auto" w:fill="C0C0C0"/>
            <w:vAlign w:val="center"/>
          </w:tcPr>
          <w:p w14:paraId="4423569D" w14:textId="77777777" w:rsidR="004F5470" w:rsidRPr="00CC387D" w:rsidRDefault="004F5470" w:rsidP="00E15DC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682" w:type="dxa"/>
            <w:shd w:val="clear" w:color="auto" w:fill="C0C0C0"/>
            <w:vAlign w:val="center"/>
          </w:tcPr>
          <w:p w14:paraId="1ABE9C08" w14:textId="77777777" w:rsidR="004F5470" w:rsidRPr="00CC387D" w:rsidRDefault="004F5470" w:rsidP="00E15DC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4F5470" w:rsidRPr="005C2173" w14:paraId="540F9321" w14:textId="77777777" w:rsidTr="00E15DC6">
        <w:trPr>
          <w:trHeight w:val="227"/>
        </w:trPr>
        <w:tc>
          <w:tcPr>
            <w:tcW w:w="599" w:type="dxa"/>
            <w:vAlign w:val="center"/>
          </w:tcPr>
          <w:p w14:paraId="1B76F2E8" w14:textId="77777777" w:rsidR="004F5470" w:rsidRPr="005C2173" w:rsidRDefault="004F5470" w:rsidP="00E15DC6">
            <w:pPr>
              <w:ind w:rightChars="-22" w:right="-44"/>
              <w:jc w:val="center"/>
              <w:rPr>
                <w:rFonts w:hAnsi="굴림"/>
                <w:color w:val="000000" w:themeColor="text1"/>
              </w:rPr>
            </w:pPr>
            <w:r w:rsidRPr="005C2173">
              <w:rPr>
                <w:rFonts w:hAnsi="굴림" w:hint="eastAsia"/>
                <w:color w:val="000000" w:themeColor="text1"/>
              </w:rPr>
              <w:t>1</w:t>
            </w:r>
          </w:p>
        </w:tc>
        <w:tc>
          <w:tcPr>
            <w:tcW w:w="573" w:type="dxa"/>
            <w:vAlign w:val="center"/>
          </w:tcPr>
          <w:p w14:paraId="3D516E45" w14:textId="77777777" w:rsidR="004F5470" w:rsidRPr="005C2173" w:rsidRDefault="004F5470" w:rsidP="00E15DC6">
            <w:pPr>
              <w:ind w:rightChars="-22" w:right="-44"/>
              <w:jc w:val="center"/>
              <w:rPr>
                <w:rFonts w:hAnsi="굴림"/>
                <w:color w:val="000000" w:themeColor="text1"/>
              </w:rPr>
            </w:pPr>
            <w:r w:rsidRPr="005C2173">
              <w:rPr>
                <w:rFonts w:hAnsi="굴림" w:hint="eastAsia"/>
                <w:color w:val="000000" w:themeColor="text1"/>
              </w:rPr>
              <w:t>0</w:t>
            </w:r>
          </w:p>
        </w:tc>
        <w:tc>
          <w:tcPr>
            <w:tcW w:w="567" w:type="dxa"/>
            <w:vAlign w:val="center"/>
          </w:tcPr>
          <w:p w14:paraId="78002B8C" w14:textId="77777777" w:rsidR="004F5470" w:rsidRPr="005C2173" w:rsidRDefault="004F5470" w:rsidP="00E15DC6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/>
                <w:color w:val="000000" w:themeColor="text1"/>
                <w:lang w:eastAsia="ko-KR"/>
              </w:rPr>
              <w:t>20</w:t>
            </w:r>
          </w:p>
        </w:tc>
        <w:tc>
          <w:tcPr>
            <w:tcW w:w="426" w:type="dxa"/>
            <w:vAlign w:val="center"/>
          </w:tcPr>
          <w:p w14:paraId="39939BF0" w14:textId="77777777" w:rsidR="004F5470" w:rsidRPr="005C2173" w:rsidRDefault="004F5470" w:rsidP="00E15DC6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C2173">
              <w:rPr>
                <w:rFonts w:hAnsi="굴림" w:hint="eastAsia"/>
                <w:color w:val="000000" w:themeColor="text1"/>
                <w:lang w:eastAsia="ko-KR"/>
              </w:rPr>
              <w:t>S</w:t>
            </w:r>
          </w:p>
        </w:tc>
        <w:tc>
          <w:tcPr>
            <w:tcW w:w="6237" w:type="dxa"/>
            <w:vAlign w:val="center"/>
          </w:tcPr>
          <w:p w14:paraId="6ED20640" w14:textId="77777777" w:rsidR="004F5470" w:rsidRPr="005C2173" w:rsidRDefault="004F5470" w:rsidP="00E15DC6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646C5D">
              <w:t>User Private Key</w:t>
            </w:r>
            <w:r>
              <w:t xml:space="preserve"> (NULL </w:t>
            </w:r>
            <w:r>
              <w:rPr>
                <w:rFonts w:hint="eastAsia"/>
                <w:lang w:eastAsia="ko-KR"/>
              </w:rPr>
              <w:t xml:space="preserve">포함 길이 </w:t>
            </w:r>
            <w:r>
              <w:rPr>
                <w:lang w:eastAsia="ko-KR"/>
              </w:rPr>
              <w:t>20)</w:t>
            </w:r>
          </w:p>
        </w:tc>
        <w:tc>
          <w:tcPr>
            <w:tcW w:w="682" w:type="dxa"/>
            <w:vAlign w:val="center"/>
          </w:tcPr>
          <w:p w14:paraId="0A46AAB5" w14:textId="77777777" w:rsidR="004F5470" w:rsidRPr="005C2173" w:rsidRDefault="004F5470" w:rsidP="00E15DC6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</w:tr>
    </w:tbl>
    <w:p w14:paraId="09DD6EA3" w14:textId="39238A2E" w:rsidR="007F11D8" w:rsidRPr="00F365B3" w:rsidRDefault="007F11D8" w:rsidP="007F11D8">
      <w:pPr>
        <w:pStyle w:val="5"/>
        <w:rPr>
          <w:bCs/>
          <w:color w:val="000000" w:themeColor="text1"/>
          <w:lang w:eastAsia="ko-KR"/>
        </w:rPr>
      </w:pPr>
      <w:r w:rsidRPr="00F365B3">
        <w:rPr>
          <w:rFonts w:hint="eastAsia"/>
          <w:bCs/>
          <w:color w:val="000000" w:themeColor="text1"/>
          <w:lang w:eastAsia="ko-KR"/>
        </w:rPr>
        <w:t>고도</w:t>
      </w:r>
      <w:r w:rsidR="00BF5AA9" w:rsidRPr="00F365B3">
        <w:rPr>
          <w:rFonts w:hint="eastAsia"/>
          <w:bCs/>
          <w:color w:val="000000" w:themeColor="text1"/>
          <w:lang w:eastAsia="ko-KR"/>
        </w:rPr>
        <w:t xml:space="preserve"> </w:t>
      </w:r>
      <w:r w:rsidRPr="00F365B3">
        <w:rPr>
          <w:rFonts w:hint="eastAsia"/>
          <w:bCs/>
          <w:color w:val="000000" w:themeColor="text1"/>
          <w:lang w:eastAsia="ko-KR"/>
        </w:rPr>
        <w:t>정보</w:t>
      </w:r>
      <w:r w:rsidRPr="00F365B3">
        <w:rPr>
          <w:rFonts w:hint="eastAsia"/>
          <w:bCs/>
          <w:color w:val="000000" w:themeColor="text1"/>
          <w:lang w:eastAsia="ko-KR"/>
        </w:rPr>
        <w:t xml:space="preserve"> </w:t>
      </w:r>
      <w:r w:rsidR="004A63FF" w:rsidRPr="00F365B3">
        <w:rPr>
          <w:rFonts w:hint="eastAsia"/>
          <w:bCs/>
          <w:color w:val="000000" w:themeColor="text1"/>
          <w:lang w:eastAsia="ko-KR"/>
        </w:rPr>
        <w:t>반영</w:t>
      </w:r>
      <w:r w:rsidR="004A63FF" w:rsidRPr="00F365B3">
        <w:rPr>
          <w:bCs/>
          <w:color w:val="000000" w:themeColor="text1"/>
          <w:lang w:eastAsia="ko-KR"/>
        </w:rPr>
        <w:t xml:space="preserve"> </w:t>
      </w:r>
      <w:r w:rsidR="004A63FF" w:rsidRPr="00F365B3">
        <w:rPr>
          <w:rFonts w:hint="eastAsia"/>
          <w:bCs/>
          <w:color w:val="000000" w:themeColor="text1"/>
          <w:lang w:eastAsia="ko-KR"/>
        </w:rPr>
        <w:t>탐색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7F11D8" w:rsidRPr="001B2AD1" w14:paraId="5ACE2210" w14:textId="77777777" w:rsidTr="006A0D78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0EEA1FAF" w14:textId="77777777" w:rsidR="007F11D8" w:rsidRPr="00CC387D" w:rsidRDefault="007F11D8" w:rsidP="006A0D7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46CE4674" w14:textId="77777777" w:rsidR="007F11D8" w:rsidRPr="00CC387D" w:rsidRDefault="007F11D8" w:rsidP="006A0D7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7271ADB9" w14:textId="77777777" w:rsidR="007F11D8" w:rsidRPr="00CC387D" w:rsidRDefault="007F11D8" w:rsidP="006A0D7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0E228D64" w14:textId="77777777" w:rsidR="007F11D8" w:rsidRPr="00CC387D" w:rsidRDefault="007F11D8" w:rsidP="006A0D7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5E97007B" w14:textId="77777777" w:rsidR="007F11D8" w:rsidRPr="00CC387D" w:rsidRDefault="007F11D8" w:rsidP="006A0D7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61FA4FA4" w14:textId="77777777" w:rsidR="007F11D8" w:rsidRPr="00CC387D" w:rsidRDefault="007F11D8" w:rsidP="006A0D7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7F11D8" w:rsidRPr="001B2AD1" w14:paraId="34B2B77E" w14:textId="77777777" w:rsidTr="006A0D78">
        <w:trPr>
          <w:trHeight w:val="227"/>
        </w:trPr>
        <w:tc>
          <w:tcPr>
            <w:tcW w:w="568" w:type="dxa"/>
            <w:vAlign w:val="center"/>
          </w:tcPr>
          <w:p w14:paraId="30FDB7B3" w14:textId="77777777" w:rsidR="007F11D8" w:rsidRPr="00F365B3" w:rsidRDefault="007F11D8" w:rsidP="006A0D78">
            <w:pPr>
              <w:ind w:rightChars="-22" w:right="-44"/>
              <w:jc w:val="center"/>
              <w:rPr>
                <w:rFonts w:hAnsi="굴림"/>
                <w:color w:val="000000" w:themeColor="text1"/>
              </w:rPr>
            </w:pPr>
            <w:r w:rsidRPr="00F365B3">
              <w:rPr>
                <w:rFonts w:hAnsi="굴림" w:hint="eastAsia"/>
                <w:color w:val="000000" w:themeColor="text1"/>
              </w:rPr>
              <w:t>1</w:t>
            </w:r>
          </w:p>
        </w:tc>
        <w:tc>
          <w:tcPr>
            <w:tcW w:w="708" w:type="dxa"/>
            <w:vAlign w:val="center"/>
          </w:tcPr>
          <w:p w14:paraId="107D197C" w14:textId="77777777" w:rsidR="007F11D8" w:rsidRPr="00F365B3" w:rsidRDefault="007F11D8" w:rsidP="006A0D78">
            <w:pPr>
              <w:ind w:rightChars="-22" w:right="-44"/>
              <w:jc w:val="center"/>
              <w:rPr>
                <w:rFonts w:hAnsi="굴림"/>
                <w:color w:val="000000" w:themeColor="text1"/>
              </w:rPr>
            </w:pPr>
            <w:r w:rsidRPr="00F365B3">
              <w:rPr>
                <w:rFonts w:hAnsi="굴림" w:hint="eastAsia"/>
                <w:color w:val="000000" w:themeColor="text1"/>
              </w:rPr>
              <w:t>0</w:t>
            </w:r>
          </w:p>
        </w:tc>
        <w:tc>
          <w:tcPr>
            <w:tcW w:w="567" w:type="dxa"/>
            <w:vAlign w:val="center"/>
          </w:tcPr>
          <w:p w14:paraId="2A475A27" w14:textId="77777777" w:rsidR="007F11D8" w:rsidRPr="00F365B3" w:rsidRDefault="007F11D8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0E5A552D" w14:textId="77777777" w:rsidR="007F11D8" w:rsidRPr="00F365B3" w:rsidRDefault="007F11D8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A824C01" w14:textId="77777777" w:rsidR="007F11D8" w:rsidRPr="00F365B3" w:rsidRDefault="007F11D8" w:rsidP="006A0D78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설정 정보</w:t>
            </w:r>
          </w:p>
        </w:tc>
        <w:tc>
          <w:tcPr>
            <w:tcW w:w="598" w:type="dxa"/>
            <w:vAlign w:val="center"/>
          </w:tcPr>
          <w:p w14:paraId="33AAA618" w14:textId="77777777" w:rsidR="007F11D8" w:rsidRPr="00990E7B" w:rsidRDefault="007F11D8" w:rsidP="006A0D78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  <w:r w:rsidRPr="00990E7B">
              <w:rPr>
                <w:rFonts w:hAnsi="굴림" w:hint="eastAsia"/>
                <w:color w:val="FF0000"/>
                <w:lang w:eastAsia="ko-KR"/>
              </w:rPr>
              <w:t>(1)</w:t>
            </w:r>
          </w:p>
        </w:tc>
      </w:tr>
      <w:tr w:rsidR="007F11D8" w:rsidRPr="001B2AD1" w14:paraId="0A1D5E72" w14:textId="77777777" w:rsidTr="006A0D78">
        <w:trPr>
          <w:trHeight w:val="227"/>
        </w:trPr>
        <w:tc>
          <w:tcPr>
            <w:tcW w:w="568" w:type="dxa"/>
            <w:vAlign w:val="center"/>
          </w:tcPr>
          <w:p w14:paraId="47362F45" w14:textId="77777777" w:rsidR="007F11D8" w:rsidRPr="00F365B3" w:rsidRDefault="007F11D8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04C04363" w14:textId="77777777" w:rsidR="007F11D8" w:rsidRPr="00F365B3" w:rsidRDefault="007F11D8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567" w:type="dxa"/>
            <w:vAlign w:val="center"/>
          </w:tcPr>
          <w:p w14:paraId="5EE5CDDB" w14:textId="77777777" w:rsidR="007F11D8" w:rsidRPr="00F365B3" w:rsidRDefault="007F11D8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3</w:t>
            </w:r>
          </w:p>
        </w:tc>
        <w:tc>
          <w:tcPr>
            <w:tcW w:w="426" w:type="dxa"/>
            <w:vAlign w:val="center"/>
          </w:tcPr>
          <w:p w14:paraId="311740CC" w14:textId="77777777" w:rsidR="007F11D8" w:rsidRPr="00F365B3" w:rsidRDefault="007F11D8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41D9DB6" w14:textId="77777777" w:rsidR="007F11D8" w:rsidRPr="00F365B3" w:rsidRDefault="007F11D8" w:rsidP="006A0D78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Reserved</w:t>
            </w:r>
          </w:p>
        </w:tc>
        <w:tc>
          <w:tcPr>
            <w:tcW w:w="598" w:type="dxa"/>
            <w:vAlign w:val="center"/>
          </w:tcPr>
          <w:p w14:paraId="5F383385" w14:textId="77777777" w:rsidR="007F11D8" w:rsidRPr="00990E7B" w:rsidRDefault="007F11D8" w:rsidP="006A0D78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  <w:tr w:rsidR="007F11D8" w:rsidRPr="001B2AD1" w14:paraId="0D5162AA" w14:textId="77777777" w:rsidTr="006A0D78">
        <w:trPr>
          <w:trHeight w:val="227"/>
        </w:trPr>
        <w:tc>
          <w:tcPr>
            <w:tcW w:w="1276" w:type="dxa"/>
            <w:gridSpan w:val="2"/>
            <w:vAlign w:val="center"/>
          </w:tcPr>
          <w:p w14:paraId="23BCE8D3" w14:textId="77777777" w:rsidR="007F11D8" w:rsidRPr="00F365B3" w:rsidRDefault="007F11D8" w:rsidP="006A0D78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b/>
                <w:color w:val="000000" w:themeColor="text1"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213C9CFA" w14:textId="77777777" w:rsidR="007F11D8" w:rsidRPr="00F365B3" w:rsidRDefault="007F11D8" w:rsidP="006A0D78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  <w:r w:rsidRPr="00F365B3">
              <w:rPr>
                <w:rFonts w:hAnsi="굴림"/>
                <w:b/>
                <w:color w:val="000000" w:themeColor="text1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2D5EF0BF" w14:textId="77777777" w:rsidR="007F11D8" w:rsidRPr="00F365B3" w:rsidRDefault="007F11D8" w:rsidP="006A0D78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</w:rPr>
            </w:pPr>
          </w:p>
        </w:tc>
        <w:tc>
          <w:tcPr>
            <w:tcW w:w="6217" w:type="dxa"/>
            <w:vAlign w:val="center"/>
          </w:tcPr>
          <w:p w14:paraId="2E46A5A1" w14:textId="77777777" w:rsidR="007F11D8" w:rsidRPr="00F365B3" w:rsidRDefault="007F11D8" w:rsidP="006A0D78">
            <w:pPr>
              <w:ind w:rightChars="-22" w:right="-44"/>
              <w:rPr>
                <w:rFonts w:hAnsi="굴림"/>
                <w:b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b/>
                <w:color w:val="000000" w:themeColor="text1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674CEDF3" w14:textId="77777777" w:rsidR="007F11D8" w:rsidRPr="00CC387D" w:rsidRDefault="007F11D8" w:rsidP="006A0D7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0642D001" w14:textId="77777777" w:rsidR="007F11D8" w:rsidRDefault="007F11D8" w:rsidP="007F11D8">
      <w:pPr>
        <w:ind w:firstLineChars="200" w:firstLine="400"/>
        <w:rPr>
          <w:lang w:eastAsia="ko-KR"/>
        </w:rPr>
      </w:pPr>
    </w:p>
    <w:p w14:paraId="4C326B56" w14:textId="77777777" w:rsidR="007F11D8" w:rsidRPr="00CC387D" w:rsidRDefault="007F11D8" w:rsidP="007F11D8">
      <w:pPr>
        <w:ind w:firstLineChars="200" w:firstLine="400"/>
        <w:rPr>
          <w:lang w:eastAsia="ko-KR"/>
        </w:rPr>
      </w:pPr>
      <w:r w:rsidRPr="00CC387D">
        <w:rPr>
          <w:rFonts w:hint="eastAsia"/>
          <w:lang w:eastAsia="ko-KR"/>
        </w:rPr>
        <w:t>(</w:t>
      </w:r>
      <w:r w:rsidRPr="00CC387D">
        <w:rPr>
          <w:lang w:eastAsia="ko-KR"/>
        </w:rPr>
        <w:t>1</w:t>
      </w:r>
      <w:r w:rsidRPr="00CC387D">
        <w:rPr>
          <w:rFonts w:hint="eastAsia"/>
          <w:lang w:eastAsia="ko-KR"/>
        </w:rPr>
        <w:t>) 설정 정보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256"/>
        <w:gridCol w:w="5051"/>
        <w:gridCol w:w="599"/>
      </w:tblGrid>
      <w:tr w:rsidR="007F11D8" w:rsidRPr="00DA7255" w14:paraId="1CE10F2E" w14:textId="77777777" w:rsidTr="006A0D78">
        <w:trPr>
          <w:trHeight w:val="320"/>
        </w:trPr>
        <w:tc>
          <w:tcPr>
            <w:tcW w:w="599" w:type="dxa"/>
            <w:shd w:val="clear" w:color="auto" w:fill="C0C0C0"/>
          </w:tcPr>
          <w:p w14:paraId="454CAC31" w14:textId="77777777" w:rsidR="007F11D8" w:rsidRPr="00CC387D" w:rsidRDefault="007F11D8" w:rsidP="006A0D7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CC387D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256" w:type="dxa"/>
            <w:shd w:val="clear" w:color="auto" w:fill="C0C0C0"/>
          </w:tcPr>
          <w:p w14:paraId="2976A77F" w14:textId="77777777" w:rsidR="007F11D8" w:rsidRPr="00CC387D" w:rsidRDefault="007F11D8" w:rsidP="006A0D7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CC387D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5051" w:type="dxa"/>
            <w:shd w:val="clear" w:color="auto" w:fill="C0C0C0"/>
          </w:tcPr>
          <w:p w14:paraId="480488DB" w14:textId="77777777" w:rsidR="007F11D8" w:rsidRPr="00CC387D" w:rsidRDefault="007F11D8" w:rsidP="006A0D7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CC387D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99" w:type="dxa"/>
            <w:shd w:val="clear" w:color="auto" w:fill="C0C0C0"/>
          </w:tcPr>
          <w:p w14:paraId="71030B9A" w14:textId="77777777" w:rsidR="007F11D8" w:rsidRPr="00CC387D" w:rsidRDefault="007F11D8" w:rsidP="006A0D78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CC387D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7F11D8" w:rsidRPr="00DA7255" w14:paraId="15B3ADCE" w14:textId="77777777" w:rsidTr="006A0D78">
        <w:trPr>
          <w:trHeight w:val="308"/>
        </w:trPr>
        <w:tc>
          <w:tcPr>
            <w:tcW w:w="599" w:type="dxa"/>
            <w:vAlign w:val="center"/>
          </w:tcPr>
          <w:p w14:paraId="0110117C" w14:textId="77777777" w:rsidR="007F11D8" w:rsidRPr="00CC387D" w:rsidRDefault="007F11D8" w:rsidP="006A0D7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C387D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2256" w:type="dxa"/>
            <w:vAlign w:val="center"/>
          </w:tcPr>
          <w:p w14:paraId="607B773F" w14:textId="77777777" w:rsidR="007F11D8" w:rsidRPr="00B16B0D" w:rsidRDefault="007F11D8" w:rsidP="006A0D78">
            <w:pPr>
              <w:jc w:val="center"/>
              <w:rPr>
                <w:color w:val="FF0000"/>
                <w:lang w:eastAsia="ko-KR"/>
              </w:rPr>
            </w:pPr>
            <w:r w:rsidRPr="00B151CC">
              <w:rPr>
                <w:rFonts w:hAnsi="굴림" w:hint="eastAsia"/>
                <w:lang w:eastAsia="ko-KR"/>
              </w:rPr>
              <w:t>0000 00</w:t>
            </w:r>
            <w:r w:rsidRPr="00B151CC">
              <w:rPr>
                <w:rFonts w:hAnsi="굴림"/>
                <w:lang w:eastAsia="ko-KR"/>
              </w:rPr>
              <w:t>0</w:t>
            </w:r>
            <w:r>
              <w:rPr>
                <w:rFonts w:hAnsi="굴림" w:hint="eastAsia"/>
                <w:color w:val="FF0000"/>
                <w:lang w:eastAsia="ko-KR"/>
              </w:rPr>
              <w:t>1</w:t>
            </w:r>
          </w:p>
        </w:tc>
        <w:tc>
          <w:tcPr>
            <w:tcW w:w="5051" w:type="dxa"/>
          </w:tcPr>
          <w:p w14:paraId="59AD5F3E" w14:textId="1D9E2C97" w:rsidR="007F11D8" w:rsidRPr="00F365B3" w:rsidRDefault="007F11D8" w:rsidP="006A0D78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[고도</w:t>
            </w:r>
            <w:r w:rsidR="00CD1C22" w:rsidRPr="00F365B3">
              <w:rPr>
                <w:rFonts w:hAnsi="굴림" w:hint="eastAsia"/>
                <w:color w:val="000000" w:themeColor="text1"/>
                <w:lang w:eastAsia="ko-KR"/>
              </w:rPr>
              <w:t xml:space="preserve"> </w:t>
            </w:r>
            <w:r w:rsidRPr="00F365B3">
              <w:rPr>
                <w:rFonts w:hAnsi="굴림" w:hint="eastAsia"/>
                <w:color w:val="000000" w:themeColor="text1"/>
                <w:lang w:eastAsia="ko-KR"/>
              </w:rPr>
              <w:t>정보(Dem) 탐색]</w:t>
            </w:r>
          </w:p>
          <w:p w14:paraId="7B9A8460" w14:textId="6EB517CB" w:rsidR="007F11D8" w:rsidRPr="00F365B3" w:rsidRDefault="007F11D8" w:rsidP="006A0D78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0 : 고도</w:t>
            </w:r>
            <w:r w:rsidR="00CD1C22" w:rsidRPr="00F365B3">
              <w:rPr>
                <w:rFonts w:hAnsi="굴림" w:hint="eastAsia"/>
                <w:color w:val="000000" w:themeColor="text1"/>
                <w:lang w:eastAsia="ko-KR"/>
              </w:rPr>
              <w:t xml:space="preserve"> </w:t>
            </w:r>
            <w:r w:rsidRPr="00F365B3">
              <w:rPr>
                <w:rFonts w:hAnsi="굴림" w:hint="eastAsia"/>
                <w:color w:val="000000" w:themeColor="text1"/>
                <w:lang w:eastAsia="ko-KR"/>
              </w:rPr>
              <w:t>정보(Dem)</w:t>
            </w:r>
            <w:r w:rsidRPr="00F365B3">
              <w:rPr>
                <w:rFonts w:hAnsi="굴림"/>
                <w:color w:val="000000" w:themeColor="text1"/>
                <w:lang w:eastAsia="ko-KR"/>
              </w:rPr>
              <w:t xml:space="preserve"> </w:t>
            </w:r>
            <w:r w:rsidRPr="00F365B3">
              <w:rPr>
                <w:rFonts w:hAnsi="굴림" w:hint="eastAsia"/>
                <w:color w:val="000000" w:themeColor="text1"/>
                <w:lang w:eastAsia="ko-KR"/>
              </w:rPr>
              <w:t>미사용 탐색</w:t>
            </w:r>
          </w:p>
          <w:p w14:paraId="71D55008" w14:textId="01759F3C" w:rsidR="007F11D8" w:rsidRPr="00F365B3" w:rsidRDefault="007F11D8" w:rsidP="006A0D78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1 : 고도</w:t>
            </w:r>
            <w:r w:rsidR="00CD1C22" w:rsidRPr="00F365B3">
              <w:rPr>
                <w:rFonts w:hAnsi="굴림" w:hint="eastAsia"/>
                <w:color w:val="000000" w:themeColor="text1"/>
                <w:lang w:eastAsia="ko-KR"/>
              </w:rPr>
              <w:t xml:space="preserve"> </w:t>
            </w:r>
            <w:r w:rsidRPr="00F365B3">
              <w:rPr>
                <w:rFonts w:hAnsi="굴림" w:hint="eastAsia"/>
                <w:color w:val="000000" w:themeColor="text1"/>
                <w:lang w:eastAsia="ko-KR"/>
              </w:rPr>
              <w:t>정보(Dem)</w:t>
            </w:r>
            <w:r w:rsidRPr="00F365B3">
              <w:rPr>
                <w:rFonts w:hAnsi="굴림"/>
                <w:color w:val="000000" w:themeColor="text1"/>
                <w:lang w:eastAsia="ko-KR"/>
              </w:rPr>
              <w:t xml:space="preserve"> </w:t>
            </w:r>
            <w:r w:rsidRPr="00F365B3">
              <w:rPr>
                <w:rFonts w:hAnsi="굴림" w:hint="eastAsia"/>
                <w:color w:val="000000" w:themeColor="text1"/>
                <w:lang w:eastAsia="ko-KR"/>
              </w:rPr>
              <w:t xml:space="preserve">사용 탐색 </w:t>
            </w:r>
          </w:p>
        </w:tc>
        <w:tc>
          <w:tcPr>
            <w:tcW w:w="599" w:type="dxa"/>
            <w:vAlign w:val="center"/>
          </w:tcPr>
          <w:p w14:paraId="1F6C382C" w14:textId="77777777" w:rsidR="007F11D8" w:rsidRPr="00F365B3" w:rsidRDefault="007F11D8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0</w:t>
            </w:r>
            <w:r w:rsidRPr="00F365B3">
              <w:rPr>
                <w:rFonts w:hAnsi="굴림"/>
                <w:color w:val="000000" w:themeColor="text1"/>
                <w:lang w:eastAsia="ko-KR"/>
              </w:rPr>
              <w:t>, 1</w:t>
            </w:r>
          </w:p>
        </w:tc>
      </w:tr>
      <w:tr w:rsidR="007F11D8" w:rsidRPr="00DA7255" w14:paraId="2891378D" w14:textId="77777777" w:rsidTr="006A0D78">
        <w:trPr>
          <w:trHeight w:val="308"/>
        </w:trPr>
        <w:tc>
          <w:tcPr>
            <w:tcW w:w="599" w:type="dxa"/>
            <w:vAlign w:val="center"/>
          </w:tcPr>
          <w:p w14:paraId="291F65B2" w14:textId="77777777" w:rsidR="007F11D8" w:rsidRPr="00CC387D" w:rsidRDefault="007F11D8" w:rsidP="006A0D7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2256" w:type="dxa"/>
            <w:vAlign w:val="center"/>
          </w:tcPr>
          <w:p w14:paraId="348D176F" w14:textId="7C803825" w:rsidR="007F11D8" w:rsidRPr="00B151CC" w:rsidRDefault="007F11D8" w:rsidP="006A0D78">
            <w:pPr>
              <w:jc w:val="center"/>
              <w:rPr>
                <w:rFonts w:hAnsi="굴림"/>
                <w:lang w:eastAsia="ko-KR"/>
              </w:rPr>
            </w:pPr>
            <w:r w:rsidRPr="00B151CC">
              <w:rPr>
                <w:rFonts w:hAnsi="굴림" w:hint="eastAsia"/>
                <w:lang w:eastAsia="ko-KR"/>
              </w:rPr>
              <w:t>0000 0</w:t>
            </w:r>
            <w:r>
              <w:rPr>
                <w:rFonts w:hAnsi="굴림" w:hint="eastAsia"/>
                <w:color w:val="FF0000"/>
                <w:lang w:eastAsia="ko-KR"/>
              </w:rPr>
              <w:t>11</w:t>
            </w:r>
            <w:r w:rsidRPr="00B151CC">
              <w:rPr>
                <w:rFonts w:hAnsi="굴림"/>
                <w:lang w:eastAsia="ko-KR"/>
              </w:rPr>
              <w:t>0</w:t>
            </w:r>
          </w:p>
        </w:tc>
        <w:tc>
          <w:tcPr>
            <w:tcW w:w="5051" w:type="dxa"/>
          </w:tcPr>
          <w:p w14:paraId="23C8D8E3" w14:textId="04A862F0" w:rsidR="007F11D8" w:rsidRPr="00F365B3" w:rsidRDefault="007F11D8" w:rsidP="006A0D78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[고도</w:t>
            </w:r>
            <w:r w:rsidR="00CD1C22" w:rsidRPr="00F365B3">
              <w:rPr>
                <w:rFonts w:hAnsi="굴림" w:hint="eastAsia"/>
                <w:color w:val="000000" w:themeColor="text1"/>
                <w:lang w:eastAsia="ko-KR"/>
              </w:rPr>
              <w:t xml:space="preserve"> </w:t>
            </w:r>
            <w:r w:rsidRPr="00F365B3">
              <w:rPr>
                <w:rFonts w:hAnsi="굴림" w:hint="eastAsia"/>
                <w:color w:val="000000" w:themeColor="text1"/>
                <w:lang w:eastAsia="ko-KR"/>
              </w:rPr>
              <w:t xml:space="preserve">정보(Dem) 탐색 </w:t>
            </w:r>
            <w:r w:rsidRPr="00F365B3">
              <w:rPr>
                <w:rFonts w:hAnsi="굴림"/>
                <w:color w:val="000000" w:themeColor="text1"/>
                <w:lang w:eastAsia="ko-KR"/>
              </w:rPr>
              <w:t>Type]</w:t>
            </w:r>
          </w:p>
          <w:p w14:paraId="6B3554F4" w14:textId="057A6EA0" w:rsidR="007F11D8" w:rsidRPr="00F365B3" w:rsidRDefault="007F11D8" w:rsidP="006A0D78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 xml:space="preserve">0 : </w:t>
            </w:r>
            <w:r w:rsidR="00990E7B" w:rsidRPr="00F365B3">
              <w:rPr>
                <w:rFonts w:hAnsi="굴림" w:hint="eastAsia"/>
                <w:color w:val="000000" w:themeColor="text1"/>
                <w:lang w:eastAsia="ko-KR"/>
              </w:rPr>
              <w:t xml:space="preserve">Default </w:t>
            </w:r>
            <w:r w:rsidR="007F1A57" w:rsidRPr="00F365B3">
              <w:rPr>
                <w:rFonts w:hAnsi="굴림"/>
                <w:color w:val="000000" w:themeColor="text1"/>
                <w:lang w:eastAsia="ko-KR"/>
              </w:rPr>
              <w:t>(</w:t>
            </w:r>
            <w:r w:rsidR="00990E7B" w:rsidRPr="00F365B3">
              <w:rPr>
                <w:rFonts w:hAnsi="굴림" w:hint="eastAsia"/>
                <w:color w:val="000000" w:themeColor="text1"/>
                <w:lang w:eastAsia="ko-KR"/>
              </w:rPr>
              <w:t>고도</w:t>
            </w:r>
            <w:r w:rsidR="00CD1C22" w:rsidRPr="00F365B3">
              <w:rPr>
                <w:rFonts w:hAnsi="굴림" w:hint="eastAsia"/>
                <w:color w:val="000000" w:themeColor="text1"/>
                <w:lang w:eastAsia="ko-KR"/>
              </w:rPr>
              <w:t xml:space="preserve"> </w:t>
            </w:r>
            <w:r w:rsidR="00990E7B" w:rsidRPr="00F365B3">
              <w:rPr>
                <w:rFonts w:hAnsi="굴림" w:hint="eastAsia"/>
                <w:color w:val="000000" w:themeColor="text1"/>
                <w:lang w:eastAsia="ko-KR"/>
              </w:rPr>
              <w:t>정보 탐색하지 않음)</w:t>
            </w:r>
          </w:p>
          <w:p w14:paraId="5E13C4E2" w14:textId="04B51DDB" w:rsidR="007F11D8" w:rsidRPr="00F365B3" w:rsidRDefault="007F11D8" w:rsidP="007F11D8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/>
                <w:color w:val="000000" w:themeColor="text1"/>
                <w:lang w:eastAsia="ko-KR"/>
              </w:rPr>
              <w:t xml:space="preserve">1 : </w:t>
            </w:r>
            <w:r w:rsidRPr="00F365B3">
              <w:rPr>
                <w:rFonts w:hAnsi="굴림" w:hint="eastAsia"/>
                <w:color w:val="000000" w:themeColor="text1"/>
                <w:lang w:eastAsia="ko-KR"/>
              </w:rPr>
              <w:t>고도</w:t>
            </w:r>
            <w:r w:rsidR="00CD1C22" w:rsidRPr="00F365B3">
              <w:rPr>
                <w:rFonts w:hAnsi="굴림" w:hint="eastAsia"/>
                <w:color w:val="000000" w:themeColor="text1"/>
                <w:lang w:eastAsia="ko-KR"/>
              </w:rPr>
              <w:t xml:space="preserve"> </w:t>
            </w:r>
            <w:r w:rsidRPr="00F365B3">
              <w:rPr>
                <w:rFonts w:hAnsi="굴림" w:hint="eastAsia"/>
                <w:color w:val="000000" w:themeColor="text1"/>
                <w:lang w:eastAsia="ko-KR"/>
              </w:rPr>
              <w:t>정보 일반</w:t>
            </w:r>
            <w:r w:rsidR="00CD1C22" w:rsidRPr="00F365B3">
              <w:rPr>
                <w:rFonts w:hAnsi="굴림" w:hint="eastAsia"/>
                <w:color w:val="000000" w:themeColor="text1"/>
                <w:lang w:eastAsia="ko-KR"/>
              </w:rPr>
              <w:t xml:space="preserve"> </w:t>
            </w:r>
            <w:r w:rsidRPr="00F365B3">
              <w:rPr>
                <w:rFonts w:hAnsi="굴림" w:hint="eastAsia"/>
                <w:color w:val="000000" w:themeColor="text1"/>
                <w:lang w:eastAsia="ko-KR"/>
              </w:rPr>
              <w:t>탐색</w:t>
            </w:r>
          </w:p>
          <w:p w14:paraId="11D859B4" w14:textId="2F3759BC" w:rsidR="007F11D8" w:rsidRPr="00F365B3" w:rsidRDefault="007F11D8" w:rsidP="007F11D8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/>
                <w:color w:val="000000" w:themeColor="text1"/>
                <w:lang w:eastAsia="ko-KR"/>
              </w:rPr>
              <w:t xml:space="preserve">2 : </w:t>
            </w:r>
            <w:r w:rsidRPr="00F365B3">
              <w:rPr>
                <w:rFonts w:hAnsi="굴림" w:hint="eastAsia"/>
                <w:color w:val="000000" w:themeColor="text1"/>
                <w:lang w:eastAsia="ko-KR"/>
              </w:rPr>
              <w:t>고도</w:t>
            </w:r>
            <w:r w:rsidR="00CD1C22" w:rsidRPr="00F365B3">
              <w:rPr>
                <w:rFonts w:hAnsi="굴림" w:hint="eastAsia"/>
                <w:color w:val="000000" w:themeColor="text1"/>
                <w:lang w:eastAsia="ko-KR"/>
              </w:rPr>
              <w:t xml:space="preserve"> </w:t>
            </w:r>
            <w:r w:rsidRPr="00F365B3">
              <w:rPr>
                <w:rFonts w:hAnsi="굴림" w:hint="eastAsia"/>
                <w:color w:val="000000" w:themeColor="text1"/>
                <w:lang w:eastAsia="ko-KR"/>
              </w:rPr>
              <w:t xml:space="preserve">정보 </w:t>
            </w:r>
            <w:r w:rsidR="0045616B" w:rsidRPr="00F365B3">
              <w:rPr>
                <w:rFonts w:hAnsi="굴림" w:hint="eastAsia"/>
                <w:color w:val="000000" w:themeColor="text1"/>
                <w:lang w:eastAsia="ko-KR"/>
              </w:rPr>
              <w:t>정밀</w:t>
            </w:r>
            <w:r w:rsidR="00CD1C22" w:rsidRPr="00F365B3">
              <w:rPr>
                <w:rFonts w:hAnsi="굴림" w:hint="eastAsia"/>
                <w:color w:val="000000" w:themeColor="text1"/>
                <w:lang w:eastAsia="ko-KR"/>
              </w:rPr>
              <w:t xml:space="preserve"> </w:t>
            </w:r>
            <w:r w:rsidRPr="00F365B3">
              <w:rPr>
                <w:rFonts w:hAnsi="굴림" w:hint="eastAsia"/>
                <w:color w:val="000000" w:themeColor="text1"/>
                <w:lang w:eastAsia="ko-KR"/>
              </w:rPr>
              <w:t>탐색</w:t>
            </w:r>
          </w:p>
          <w:p w14:paraId="78090255" w14:textId="2EFE3B62" w:rsidR="007F11D8" w:rsidRPr="00F365B3" w:rsidRDefault="007F11D8" w:rsidP="0045616B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/>
                <w:color w:val="000000" w:themeColor="text1"/>
                <w:lang w:eastAsia="ko-KR"/>
              </w:rPr>
              <w:lastRenderedPageBreak/>
              <w:t xml:space="preserve">3 : </w:t>
            </w:r>
            <w:r w:rsidR="0045616B" w:rsidRPr="00F365B3">
              <w:rPr>
                <w:rFonts w:hAnsi="굴림" w:hint="eastAsia"/>
                <w:color w:val="000000" w:themeColor="text1"/>
                <w:lang w:eastAsia="ko-KR"/>
              </w:rPr>
              <w:t xml:space="preserve">고도 정보 </w:t>
            </w:r>
            <w:proofErr w:type="spellStart"/>
            <w:r w:rsidR="0045616B" w:rsidRPr="00F365B3">
              <w:rPr>
                <w:rFonts w:hAnsi="굴림" w:hint="eastAsia"/>
                <w:color w:val="000000" w:themeColor="text1"/>
                <w:lang w:eastAsia="ko-KR"/>
              </w:rPr>
              <w:t>고정밀</w:t>
            </w:r>
            <w:proofErr w:type="spellEnd"/>
            <w:r w:rsidR="0045616B" w:rsidRPr="00F365B3">
              <w:rPr>
                <w:rFonts w:hAnsi="굴림" w:hint="eastAsia"/>
                <w:color w:val="000000" w:themeColor="text1"/>
                <w:lang w:eastAsia="ko-KR"/>
              </w:rPr>
              <w:t xml:space="preserve"> 탐색</w:t>
            </w:r>
          </w:p>
        </w:tc>
        <w:tc>
          <w:tcPr>
            <w:tcW w:w="599" w:type="dxa"/>
            <w:vAlign w:val="center"/>
          </w:tcPr>
          <w:p w14:paraId="0CAB7416" w14:textId="61A8E7E5" w:rsidR="007F11D8" w:rsidRPr="00F365B3" w:rsidRDefault="007F11D8" w:rsidP="0014731C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lastRenderedPageBreak/>
              <w:t>0</w:t>
            </w:r>
            <w:r w:rsidR="0014731C" w:rsidRPr="00F365B3">
              <w:rPr>
                <w:rFonts w:hAnsi="굴림"/>
                <w:color w:val="000000" w:themeColor="text1"/>
                <w:lang w:eastAsia="ko-KR"/>
              </w:rPr>
              <w:t>~3</w:t>
            </w:r>
          </w:p>
        </w:tc>
      </w:tr>
    </w:tbl>
    <w:p w14:paraId="1F2F50D4" w14:textId="667FA9D9" w:rsidR="00F306BF" w:rsidRPr="00F365B3" w:rsidRDefault="00063862" w:rsidP="00063862">
      <w:pPr>
        <w:ind w:firstLineChars="300" w:firstLine="600"/>
        <w:rPr>
          <w:color w:val="000000" w:themeColor="text1"/>
          <w:lang w:eastAsia="ko-KR"/>
        </w:rPr>
      </w:pPr>
      <w:r w:rsidRPr="00F365B3">
        <w:rPr>
          <w:color w:val="000000" w:themeColor="text1"/>
          <w:lang w:eastAsia="ko-KR"/>
        </w:rPr>
        <w:t>[</w:t>
      </w:r>
      <w:r w:rsidRPr="00F365B3">
        <w:rPr>
          <w:rFonts w:hint="eastAsia"/>
          <w:color w:val="000000" w:themeColor="text1"/>
          <w:lang w:eastAsia="ko-KR"/>
        </w:rPr>
        <w:t xml:space="preserve"> </w:t>
      </w:r>
      <w:r w:rsidR="00F306BF" w:rsidRPr="00F365B3">
        <w:rPr>
          <w:rFonts w:hint="eastAsia"/>
          <w:color w:val="000000" w:themeColor="text1"/>
          <w:lang w:eastAsia="ko-KR"/>
        </w:rPr>
        <w:t xml:space="preserve">고도 정보 탐색 </w:t>
      </w:r>
      <w:r w:rsidR="00F306BF" w:rsidRPr="00F365B3">
        <w:rPr>
          <w:color w:val="000000" w:themeColor="text1"/>
          <w:lang w:eastAsia="ko-KR"/>
        </w:rPr>
        <w:t>Type</w:t>
      </w:r>
      <w:r w:rsidRPr="00F365B3">
        <w:rPr>
          <w:color w:val="000000" w:themeColor="text1"/>
          <w:lang w:eastAsia="ko-KR"/>
        </w:rPr>
        <w:t xml:space="preserve"> ]</w:t>
      </w:r>
    </w:p>
    <w:p w14:paraId="748C4DB9" w14:textId="29849D77" w:rsidR="004F5470" w:rsidRPr="00F365B3" w:rsidRDefault="0045616B" w:rsidP="00F306BF">
      <w:pPr>
        <w:pStyle w:val="af7"/>
        <w:numPr>
          <w:ilvl w:val="1"/>
          <w:numId w:val="36"/>
        </w:numPr>
        <w:ind w:leftChars="0"/>
        <w:rPr>
          <w:color w:val="000000" w:themeColor="text1"/>
          <w:lang w:eastAsia="ko-KR"/>
        </w:rPr>
      </w:pPr>
      <w:r w:rsidRPr="00F365B3">
        <w:rPr>
          <w:rFonts w:hint="eastAsia"/>
          <w:color w:val="000000" w:themeColor="text1"/>
          <w:lang w:eastAsia="ko-KR"/>
        </w:rPr>
        <w:t>고도 정보 일반 탐색</w:t>
      </w:r>
    </w:p>
    <w:p w14:paraId="01F05759" w14:textId="7E71EBF2" w:rsidR="00F71BAB" w:rsidRPr="00F365B3" w:rsidRDefault="00F71BAB" w:rsidP="00F71BAB">
      <w:pPr>
        <w:pStyle w:val="af7"/>
        <w:numPr>
          <w:ilvl w:val="0"/>
          <w:numId w:val="47"/>
        </w:numPr>
        <w:ind w:leftChars="0"/>
        <w:rPr>
          <w:color w:val="000000" w:themeColor="text1"/>
          <w:lang w:eastAsia="ko-KR"/>
        </w:rPr>
      </w:pPr>
      <w:r w:rsidRPr="00F365B3">
        <w:rPr>
          <w:color w:val="000000" w:themeColor="text1"/>
          <w:lang w:eastAsia="ko-KR"/>
        </w:rPr>
        <w:t>R</w:t>
      </w:r>
      <w:r w:rsidRPr="00F365B3">
        <w:rPr>
          <w:rFonts w:hint="eastAsia"/>
          <w:color w:val="000000" w:themeColor="text1"/>
          <w:lang w:eastAsia="ko-KR"/>
        </w:rPr>
        <w:t xml:space="preserve">ank2로 확장 시 링크의 시작/끝 노드의 고도 정보로만 사용하여 </w:t>
      </w:r>
      <w:r w:rsidR="00E76B45" w:rsidRPr="00F365B3">
        <w:rPr>
          <w:rFonts w:hint="eastAsia"/>
          <w:color w:val="000000" w:themeColor="text1"/>
          <w:lang w:eastAsia="ko-KR"/>
        </w:rPr>
        <w:t>연료</w:t>
      </w:r>
      <w:r w:rsidR="006C1F55" w:rsidRPr="00F365B3">
        <w:rPr>
          <w:rFonts w:hint="eastAsia"/>
          <w:color w:val="000000" w:themeColor="text1"/>
          <w:lang w:eastAsia="ko-KR"/>
        </w:rPr>
        <w:t xml:space="preserve"> </w:t>
      </w:r>
      <w:r w:rsidR="00E76B45" w:rsidRPr="00F365B3">
        <w:rPr>
          <w:rFonts w:hint="eastAsia"/>
          <w:color w:val="000000" w:themeColor="text1"/>
          <w:lang w:eastAsia="ko-KR"/>
        </w:rPr>
        <w:t xml:space="preserve">및 </w:t>
      </w:r>
      <w:r w:rsidRPr="00F365B3">
        <w:rPr>
          <w:rFonts w:hint="eastAsia"/>
          <w:color w:val="000000" w:themeColor="text1"/>
          <w:lang w:eastAsia="ko-KR"/>
        </w:rPr>
        <w:t>탄소배출량 계산.</w:t>
      </w:r>
    </w:p>
    <w:p w14:paraId="2A1D2AC9" w14:textId="7B8A46CB" w:rsidR="00F71BAB" w:rsidRPr="00F365B3" w:rsidRDefault="00F71BAB" w:rsidP="00F71BAB">
      <w:pPr>
        <w:pStyle w:val="af7"/>
        <w:numPr>
          <w:ilvl w:val="0"/>
          <w:numId w:val="47"/>
        </w:numPr>
        <w:ind w:leftChars="0"/>
        <w:rPr>
          <w:color w:val="000000" w:themeColor="text1"/>
          <w:lang w:eastAsia="ko-KR"/>
        </w:rPr>
      </w:pPr>
      <w:r w:rsidRPr="00F365B3">
        <w:rPr>
          <w:rFonts w:hint="eastAsia"/>
          <w:color w:val="000000" w:themeColor="text1"/>
          <w:lang w:eastAsia="ko-KR"/>
        </w:rPr>
        <w:t xml:space="preserve">Rank1, Rank0로 확장 시 링크의 시작/끝 노드의 고도 정보로만 사용하여 </w:t>
      </w:r>
      <w:r w:rsidR="00E76B45" w:rsidRPr="00F365B3">
        <w:rPr>
          <w:rFonts w:hint="eastAsia"/>
          <w:color w:val="000000" w:themeColor="text1"/>
          <w:lang w:eastAsia="ko-KR"/>
        </w:rPr>
        <w:t>연료</w:t>
      </w:r>
      <w:r w:rsidR="006C1F55" w:rsidRPr="00F365B3">
        <w:rPr>
          <w:rFonts w:hint="eastAsia"/>
          <w:color w:val="000000" w:themeColor="text1"/>
          <w:lang w:eastAsia="ko-KR"/>
        </w:rPr>
        <w:t xml:space="preserve"> </w:t>
      </w:r>
      <w:r w:rsidR="00E76B45" w:rsidRPr="00F365B3">
        <w:rPr>
          <w:rFonts w:hint="eastAsia"/>
          <w:color w:val="000000" w:themeColor="text1"/>
          <w:lang w:eastAsia="ko-KR"/>
        </w:rPr>
        <w:t xml:space="preserve">및 </w:t>
      </w:r>
      <w:r w:rsidRPr="00F365B3">
        <w:rPr>
          <w:rFonts w:hint="eastAsia"/>
          <w:color w:val="000000" w:themeColor="text1"/>
          <w:lang w:eastAsia="ko-KR"/>
        </w:rPr>
        <w:t>탄소 배출량 계산.</w:t>
      </w:r>
    </w:p>
    <w:p w14:paraId="7CE29DB9" w14:textId="1BD32F47" w:rsidR="0045616B" w:rsidRPr="00F365B3" w:rsidRDefault="0045616B" w:rsidP="00F306BF">
      <w:pPr>
        <w:pStyle w:val="af7"/>
        <w:numPr>
          <w:ilvl w:val="1"/>
          <w:numId w:val="36"/>
        </w:numPr>
        <w:ind w:leftChars="0"/>
        <w:rPr>
          <w:color w:val="000000" w:themeColor="text1"/>
          <w:lang w:eastAsia="ko-KR"/>
        </w:rPr>
      </w:pPr>
      <w:r w:rsidRPr="00F365B3">
        <w:rPr>
          <w:rFonts w:hint="eastAsia"/>
          <w:color w:val="000000" w:themeColor="text1"/>
          <w:lang w:eastAsia="ko-KR"/>
        </w:rPr>
        <w:t>고도 정보 정밀 탐색</w:t>
      </w:r>
    </w:p>
    <w:p w14:paraId="0FC96FE4" w14:textId="335E0881" w:rsidR="00F71BAB" w:rsidRPr="00F365B3" w:rsidRDefault="00F71BAB" w:rsidP="00F71BAB">
      <w:pPr>
        <w:pStyle w:val="af7"/>
        <w:numPr>
          <w:ilvl w:val="0"/>
          <w:numId w:val="47"/>
        </w:numPr>
        <w:ind w:leftChars="0"/>
        <w:rPr>
          <w:color w:val="000000" w:themeColor="text1"/>
          <w:lang w:eastAsia="ko-KR"/>
        </w:rPr>
      </w:pPr>
      <w:r w:rsidRPr="00F365B3">
        <w:rPr>
          <w:color w:val="000000" w:themeColor="text1"/>
          <w:lang w:eastAsia="ko-KR"/>
        </w:rPr>
        <w:t>Rank2</w:t>
      </w:r>
      <w:r w:rsidRPr="00F365B3">
        <w:rPr>
          <w:rFonts w:hint="eastAsia"/>
          <w:color w:val="000000" w:themeColor="text1"/>
          <w:lang w:eastAsia="ko-KR"/>
        </w:rPr>
        <w:t xml:space="preserve">로 확장 시 링크의 시작/끝 노드 및 </w:t>
      </w:r>
      <w:proofErr w:type="spellStart"/>
      <w:r w:rsidRPr="00F365B3">
        <w:rPr>
          <w:rFonts w:hint="eastAsia"/>
          <w:color w:val="000000" w:themeColor="text1"/>
          <w:lang w:eastAsia="ko-KR"/>
        </w:rPr>
        <w:t>버텍스의</w:t>
      </w:r>
      <w:proofErr w:type="spellEnd"/>
      <w:r w:rsidRPr="00F365B3">
        <w:rPr>
          <w:rFonts w:hint="eastAsia"/>
          <w:color w:val="000000" w:themeColor="text1"/>
          <w:lang w:eastAsia="ko-KR"/>
        </w:rPr>
        <w:t xml:space="preserve"> 고도 정보까지 사용하여 </w:t>
      </w:r>
      <w:r w:rsidR="00231F4B" w:rsidRPr="00F365B3">
        <w:rPr>
          <w:rFonts w:hint="eastAsia"/>
          <w:color w:val="000000" w:themeColor="text1"/>
          <w:lang w:eastAsia="ko-KR"/>
        </w:rPr>
        <w:t>연료</w:t>
      </w:r>
      <w:r w:rsidR="006C1F55" w:rsidRPr="00F365B3">
        <w:rPr>
          <w:rFonts w:hint="eastAsia"/>
          <w:color w:val="000000" w:themeColor="text1"/>
          <w:lang w:eastAsia="ko-KR"/>
        </w:rPr>
        <w:t xml:space="preserve"> </w:t>
      </w:r>
      <w:r w:rsidR="00231F4B" w:rsidRPr="00F365B3">
        <w:rPr>
          <w:rFonts w:hint="eastAsia"/>
          <w:color w:val="000000" w:themeColor="text1"/>
          <w:lang w:eastAsia="ko-KR"/>
        </w:rPr>
        <w:t xml:space="preserve">및 </w:t>
      </w:r>
      <w:r w:rsidRPr="00F365B3">
        <w:rPr>
          <w:rFonts w:hint="eastAsia"/>
          <w:color w:val="000000" w:themeColor="text1"/>
          <w:lang w:eastAsia="ko-KR"/>
        </w:rPr>
        <w:t>탄소배출량 계산.</w:t>
      </w:r>
    </w:p>
    <w:p w14:paraId="4BF2B69B" w14:textId="44965E4E" w:rsidR="00F71BAB" w:rsidRPr="00F365B3" w:rsidRDefault="00F71BAB" w:rsidP="00F71BAB">
      <w:pPr>
        <w:pStyle w:val="af7"/>
        <w:numPr>
          <w:ilvl w:val="0"/>
          <w:numId w:val="47"/>
        </w:numPr>
        <w:ind w:leftChars="0"/>
        <w:rPr>
          <w:color w:val="000000" w:themeColor="text1"/>
          <w:lang w:eastAsia="ko-KR"/>
        </w:rPr>
      </w:pPr>
      <w:r w:rsidRPr="00F365B3">
        <w:rPr>
          <w:rFonts w:hint="eastAsia"/>
          <w:color w:val="000000" w:themeColor="text1"/>
          <w:lang w:eastAsia="ko-KR"/>
        </w:rPr>
        <w:t xml:space="preserve">Rank1, Rank0로 확장 시 </w:t>
      </w:r>
      <w:r w:rsidRPr="00F365B3">
        <w:rPr>
          <w:color w:val="000000" w:themeColor="text1"/>
          <w:lang w:eastAsia="ko-KR"/>
        </w:rPr>
        <w:t>Rank2</w:t>
      </w:r>
      <w:r w:rsidRPr="00F365B3">
        <w:rPr>
          <w:rFonts w:hint="eastAsia"/>
          <w:color w:val="000000" w:themeColor="text1"/>
          <w:lang w:eastAsia="ko-KR"/>
        </w:rPr>
        <w:t xml:space="preserve">와 매칭되는 링크의 시작/끝 노드의 고도 정보로만 사용하여 </w:t>
      </w:r>
      <w:r w:rsidR="00231F4B" w:rsidRPr="00F365B3">
        <w:rPr>
          <w:rFonts w:hint="eastAsia"/>
          <w:color w:val="000000" w:themeColor="text1"/>
          <w:lang w:eastAsia="ko-KR"/>
        </w:rPr>
        <w:t>연료</w:t>
      </w:r>
      <w:r w:rsidR="006C1F55" w:rsidRPr="00F365B3">
        <w:rPr>
          <w:rFonts w:hint="eastAsia"/>
          <w:color w:val="000000" w:themeColor="text1"/>
          <w:lang w:eastAsia="ko-KR"/>
        </w:rPr>
        <w:t xml:space="preserve"> </w:t>
      </w:r>
      <w:r w:rsidR="00231F4B" w:rsidRPr="00F365B3">
        <w:rPr>
          <w:rFonts w:hint="eastAsia"/>
          <w:color w:val="000000" w:themeColor="text1"/>
          <w:lang w:eastAsia="ko-KR"/>
        </w:rPr>
        <w:t xml:space="preserve">및 </w:t>
      </w:r>
      <w:r w:rsidRPr="00F365B3">
        <w:rPr>
          <w:rFonts w:hint="eastAsia"/>
          <w:color w:val="000000" w:themeColor="text1"/>
          <w:lang w:eastAsia="ko-KR"/>
        </w:rPr>
        <w:t>탄소배출량 계산.</w:t>
      </w:r>
    </w:p>
    <w:p w14:paraId="63AB381E" w14:textId="0CB7D3AB" w:rsidR="0045616B" w:rsidRPr="00F365B3" w:rsidRDefault="0045616B" w:rsidP="00F306BF">
      <w:pPr>
        <w:pStyle w:val="af7"/>
        <w:numPr>
          <w:ilvl w:val="1"/>
          <w:numId w:val="36"/>
        </w:numPr>
        <w:ind w:leftChars="0"/>
        <w:rPr>
          <w:color w:val="000000" w:themeColor="text1"/>
          <w:lang w:eastAsia="ko-KR"/>
        </w:rPr>
      </w:pPr>
      <w:r w:rsidRPr="00F365B3">
        <w:rPr>
          <w:rFonts w:hint="eastAsia"/>
          <w:color w:val="000000" w:themeColor="text1"/>
          <w:lang w:eastAsia="ko-KR"/>
        </w:rPr>
        <w:t xml:space="preserve">고도 정보 </w:t>
      </w:r>
      <w:proofErr w:type="spellStart"/>
      <w:r w:rsidRPr="00F365B3">
        <w:rPr>
          <w:rFonts w:hint="eastAsia"/>
          <w:color w:val="000000" w:themeColor="text1"/>
          <w:lang w:eastAsia="ko-KR"/>
        </w:rPr>
        <w:t>고정밀</w:t>
      </w:r>
      <w:proofErr w:type="spellEnd"/>
      <w:r w:rsidRPr="00F365B3">
        <w:rPr>
          <w:rFonts w:hint="eastAsia"/>
          <w:color w:val="000000" w:themeColor="text1"/>
          <w:lang w:eastAsia="ko-KR"/>
        </w:rPr>
        <w:t xml:space="preserve"> 탐색</w:t>
      </w:r>
      <w:r w:rsidR="00F306BF" w:rsidRPr="00F365B3">
        <w:rPr>
          <w:rFonts w:hint="eastAsia"/>
          <w:color w:val="000000" w:themeColor="text1"/>
          <w:lang w:eastAsia="ko-KR"/>
        </w:rPr>
        <w:t xml:space="preserve"> </w:t>
      </w:r>
    </w:p>
    <w:p w14:paraId="37CCF9F1" w14:textId="7CECA44D" w:rsidR="00F71BAB" w:rsidRPr="00F365B3" w:rsidRDefault="00F71BAB" w:rsidP="00F71BAB">
      <w:pPr>
        <w:pStyle w:val="af7"/>
        <w:numPr>
          <w:ilvl w:val="0"/>
          <w:numId w:val="47"/>
        </w:numPr>
        <w:ind w:leftChars="0"/>
        <w:rPr>
          <w:color w:val="000000" w:themeColor="text1"/>
          <w:lang w:eastAsia="ko-KR"/>
        </w:rPr>
      </w:pPr>
      <w:r w:rsidRPr="00F365B3">
        <w:rPr>
          <w:color w:val="000000" w:themeColor="text1"/>
          <w:lang w:eastAsia="ko-KR"/>
        </w:rPr>
        <w:t>Rank2</w:t>
      </w:r>
      <w:r w:rsidRPr="00F365B3">
        <w:rPr>
          <w:rFonts w:hint="eastAsia"/>
          <w:color w:val="000000" w:themeColor="text1"/>
          <w:lang w:eastAsia="ko-KR"/>
        </w:rPr>
        <w:t xml:space="preserve">로 확장 시 링크의 시작/끝 노드 및 </w:t>
      </w:r>
      <w:proofErr w:type="spellStart"/>
      <w:r w:rsidRPr="00F365B3">
        <w:rPr>
          <w:rFonts w:hint="eastAsia"/>
          <w:color w:val="000000" w:themeColor="text1"/>
          <w:lang w:eastAsia="ko-KR"/>
        </w:rPr>
        <w:t>버텍스의</w:t>
      </w:r>
      <w:proofErr w:type="spellEnd"/>
      <w:r w:rsidRPr="00F365B3">
        <w:rPr>
          <w:rFonts w:hint="eastAsia"/>
          <w:color w:val="000000" w:themeColor="text1"/>
          <w:lang w:eastAsia="ko-KR"/>
        </w:rPr>
        <w:t xml:space="preserve"> 고도 정보까지 사용하여 </w:t>
      </w:r>
      <w:r w:rsidR="00231F4B" w:rsidRPr="00F365B3">
        <w:rPr>
          <w:rFonts w:hint="eastAsia"/>
          <w:color w:val="000000" w:themeColor="text1"/>
          <w:lang w:eastAsia="ko-KR"/>
        </w:rPr>
        <w:t>연료</w:t>
      </w:r>
      <w:r w:rsidR="006C1F55" w:rsidRPr="00F365B3">
        <w:rPr>
          <w:rFonts w:hint="eastAsia"/>
          <w:color w:val="000000" w:themeColor="text1"/>
          <w:lang w:eastAsia="ko-KR"/>
        </w:rPr>
        <w:t xml:space="preserve"> </w:t>
      </w:r>
      <w:r w:rsidR="00231F4B" w:rsidRPr="00F365B3">
        <w:rPr>
          <w:rFonts w:hint="eastAsia"/>
          <w:color w:val="000000" w:themeColor="text1"/>
          <w:lang w:eastAsia="ko-KR"/>
        </w:rPr>
        <w:t xml:space="preserve">및 </w:t>
      </w:r>
      <w:r w:rsidRPr="00F365B3">
        <w:rPr>
          <w:rFonts w:hint="eastAsia"/>
          <w:color w:val="000000" w:themeColor="text1"/>
          <w:lang w:eastAsia="ko-KR"/>
        </w:rPr>
        <w:t>탄소배출량 계산.</w:t>
      </w:r>
    </w:p>
    <w:p w14:paraId="45C64959" w14:textId="1E0D88D5" w:rsidR="00F71BAB" w:rsidRPr="00F365B3" w:rsidRDefault="00F71BAB" w:rsidP="00F53A5E">
      <w:pPr>
        <w:pStyle w:val="af7"/>
        <w:numPr>
          <w:ilvl w:val="0"/>
          <w:numId w:val="47"/>
        </w:numPr>
        <w:ind w:leftChars="0"/>
        <w:rPr>
          <w:color w:val="000000" w:themeColor="text1"/>
          <w:lang w:eastAsia="ko-KR"/>
        </w:rPr>
      </w:pPr>
      <w:r w:rsidRPr="00F365B3">
        <w:rPr>
          <w:rFonts w:hint="eastAsia"/>
          <w:color w:val="000000" w:themeColor="text1"/>
          <w:lang w:eastAsia="ko-KR"/>
        </w:rPr>
        <w:t xml:space="preserve">Rank1, Rank0로 확장 시 </w:t>
      </w:r>
      <w:r w:rsidRPr="00F365B3">
        <w:rPr>
          <w:color w:val="000000" w:themeColor="text1"/>
          <w:lang w:eastAsia="ko-KR"/>
        </w:rPr>
        <w:t>Rank2</w:t>
      </w:r>
      <w:r w:rsidRPr="00F365B3">
        <w:rPr>
          <w:rFonts w:hint="eastAsia"/>
          <w:color w:val="000000" w:themeColor="text1"/>
          <w:lang w:eastAsia="ko-KR"/>
        </w:rPr>
        <w:t xml:space="preserve">와 매칭되는 링크의 시작/끝 노드 및 </w:t>
      </w:r>
      <w:proofErr w:type="spellStart"/>
      <w:r w:rsidRPr="00F365B3">
        <w:rPr>
          <w:rFonts w:hint="eastAsia"/>
          <w:color w:val="000000" w:themeColor="text1"/>
          <w:lang w:eastAsia="ko-KR"/>
        </w:rPr>
        <w:t>버텍스의</w:t>
      </w:r>
      <w:proofErr w:type="spellEnd"/>
      <w:r w:rsidRPr="00F365B3">
        <w:rPr>
          <w:rFonts w:hint="eastAsia"/>
          <w:color w:val="000000" w:themeColor="text1"/>
          <w:lang w:eastAsia="ko-KR"/>
        </w:rPr>
        <w:t xml:space="preserve"> 고도 정보까지 사용하여 </w:t>
      </w:r>
      <w:r w:rsidR="00231F4B" w:rsidRPr="00F365B3">
        <w:rPr>
          <w:rFonts w:hint="eastAsia"/>
          <w:color w:val="000000" w:themeColor="text1"/>
          <w:lang w:eastAsia="ko-KR"/>
        </w:rPr>
        <w:t>연료</w:t>
      </w:r>
      <w:r w:rsidR="006C1F55" w:rsidRPr="00F365B3">
        <w:rPr>
          <w:rFonts w:hint="eastAsia"/>
          <w:color w:val="000000" w:themeColor="text1"/>
          <w:lang w:eastAsia="ko-KR"/>
        </w:rPr>
        <w:t xml:space="preserve"> </w:t>
      </w:r>
      <w:r w:rsidR="00231F4B" w:rsidRPr="00F365B3">
        <w:rPr>
          <w:rFonts w:hint="eastAsia"/>
          <w:color w:val="000000" w:themeColor="text1"/>
          <w:lang w:eastAsia="ko-KR"/>
        </w:rPr>
        <w:t xml:space="preserve">및 </w:t>
      </w:r>
      <w:r w:rsidRPr="00F365B3">
        <w:rPr>
          <w:rFonts w:hint="eastAsia"/>
          <w:color w:val="000000" w:themeColor="text1"/>
          <w:lang w:eastAsia="ko-KR"/>
        </w:rPr>
        <w:t>탄소배출량 계산.</w:t>
      </w:r>
    </w:p>
    <w:p w14:paraId="2466B7ED" w14:textId="723C1166" w:rsidR="0045616B" w:rsidRPr="00AA06D7" w:rsidRDefault="0045616B" w:rsidP="00F71BAB">
      <w:pPr>
        <w:ind w:left="1200"/>
        <w:rPr>
          <w:lang w:eastAsia="ko-KR"/>
        </w:rPr>
      </w:pPr>
    </w:p>
    <w:p w14:paraId="2644B740" w14:textId="54596728" w:rsidR="00EC3DAB" w:rsidRDefault="00EC3DAB">
      <w:pPr>
        <w:pStyle w:val="5"/>
      </w:pPr>
      <w:bookmarkStart w:id="16" w:name="_Toc187683244"/>
      <w:r>
        <w:rPr>
          <w:rFonts w:hint="eastAsia"/>
          <w:lang w:eastAsia="ko-KR"/>
        </w:rPr>
        <w:t>User rid Key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573"/>
        <w:gridCol w:w="567"/>
        <w:gridCol w:w="426"/>
        <w:gridCol w:w="6237"/>
        <w:gridCol w:w="682"/>
      </w:tblGrid>
      <w:tr w:rsidR="00EC3DAB" w:rsidRPr="00CC387D" w14:paraId="26854375" w14:textId="77777777" w:rsidTr="00872912">
        <w:trPr>
          <w:trHeight w:val="227"/>
        </w:trPr>
        <w:tc>
          <w:tcPr>
            <w:tcW w:w="599" w:type="dxa"/>
            <w:shd w:val="clear" w:color="auto" w:fill="C0C0C0"/>
            <w:vAlign w:val="center"/>
          </w:tcPr>
          <w:p w14:paraId="68FF7E11" w14:textId="77777777" w:rsidR="00EC3DAB" w:rsidRPr="00CC387D" w:rsidRDefault="00EC3DAB" w:rsidP="00872912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573" w:type="dxa"/>
            <w:shd w:val="clear" w:color="auto" w:fill="C0C0C0"/>
            <w:vAlign w:val="center"/>
          </w:tcPr>
          <w:p w14:paraId="2C944F75" w14:textId="77777777" w:rsidR="00EC3DAB" w:rsidRPr="00CC387D" w:rsidRDefault="00EC3DAB" w:rsidP="00872912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50B909F4" w14:textId="77777777" w:rsidR="00EC3DAB" w:rsidRPr="00CC387D" w:rsidRDefault="00EC3DAB" w:rsidP="00872912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65BFB64C" w14:textId="77777777" w:rsidR="00EC3DAB" w:rsidRPr="00CC387D" w:rsidRDefault="00EC3DAB" w:rsidP="00872912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37" w:type="dxa"/>
            <w:shd w:val="clear" w:color="auto" w:fill="C0C0C0"/>
            <w:vAlign w:val="center"/>
          </w:tcPr>
          <w:p w14:paraId="06C16797" w14:textId="77777777" w:rsidR="00EC3DAB" w:rsidRPr="00CC387D" w:rsidRDefault="00EC3DAB" w:rsidP="00872912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682" w:type="dxa"/>
            <w:shd w:val="clear" w:color="auto" w:fill="C0C0C0"/>
            <w:vAlign w:val="center"/>
          </w:tcPr>
          <w:p w14:paraId="44AFC780" w14:textId="77777777" w:rsidR="00EC3DAB" w:rsidRPr="00CC387D" w:rsidRDefault="00EC3DAB" w:rsidP="00872912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C387D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EC3DAB" w:rsidRPr="005C2173" w14:paraId="19226897" w14:textId="77777777" w:rsidTr="00872912">
        <w:trPr>
          <w:trHeight w:val="227"/>
        </w:trPr>
        <w:tc>
          <w:tcPr>
            <w:tcW w:w="599" w:type="dxa"/>
            <w:vAlign w:val="center"/>
          </w:tcPr>
          <w:p w14:paraId="61799DB1" w14:textId="77777777" w:rsidR="00EC3DAB" w:rsidRPr="00EC3DAB" w:rsidRDefault="00EC3DAB" w:rsidP="00872912">
            <w:pPr>
              <w:ind w:rightChars="-22" w:right="-44"/>
              <w:jc w:val="center"/>
              <w:rPr>
                <w:rFonts w:hAnsi="굴림"/>
                <w:b/>
                <w:color w:val="FF0000"/>
              </w:rPr>
            </w:pPr>
            <w:r w:rsidRPr="00EC3DAB">
              <w:rPr>
                <w:rFonts w:hAnsi="굴림" w:hint="eastAsia"/>
                <w:b/>
                <w:color w:val="FF0000"/>
              </w:rPr>
              <w:t>1</w:t>
            </w:r>
          </w:p>
        </w:tc>
        <w:tc>
          <w:tcPr>
            <w:tcW w:w="573" w:type="dxa"/>
            <w:vAlign w:val="center"/>
          </w:tcPr>
          <w:p w14:paraId="11A3865D" w14:textId="77777777" w:rsidR="00EC3DAB" w:rsidRPr="00EC3DAB" w:rsidRDefault="00EC3DAB" w:rsidP="00872912">
            <w:pPr>
              <w:ind w:rightChars="-22" w:right="-44"/>
              <w:jc w:val="center"/>
              <w:rPr>
                <w:rFonts w:hAnsi="굴림"/>
                <w:b/>
                <w:color w:val="FF0000"/>
              </w:rPr>
            </w:pPr>
            <w:r w:rsidRPr="00EC3DAB">
              <w:rPr>
                <w:rFonts w:hAnsi="굴림" w:hint="eastAsia"/>
                <w:b/>
                <w:color w:val="FF0000"/>
              </w:rPr>
              <w:t>0</w:t>
            </w:r>
          </w:p>
        </w:tc>
        <w:tc>
          <w:tcPr>
            <w:tcW w:w="567" w:type="dxa"/>
            <w:vAlign w:val="center"/>
          </w:tcPr>
          <w:p w14:paraId="49666950" w14:textId="666D9C0C" w:rsidR="00EC3DAB" w:rsidRPr="00EC3DAB" w:rsidRDefault="00872912" w:rsidP="00872912">
            <w:pPr>
              <w:ind w:rightChars="-22" w:right="-44"/>
              <w:jc w:val="center"/>
              <w:rPr>
                <w:rFonts w:hAnsi="굴림"/>
                <w:b/>
                <w:color w:val="FF0000"/>
                <w:lang w:eastAsia="ko-KR"/>
              </w:rPr>
            </w:pPr>
            <w:r>
              <w:rPr>
                <w:rFonts w:hAnsi="굴림" w:hint="eastAsia"/>
                <w:b/>
                <w:color w:val="FF0000"/>
                <w:lang w:eastAsia="ko-KR"/>
              </w:rPr>
              <w:t>4</w:t>
            </w:r>
            <w:r w:rsidR="00EC3DAB" w:rsidRPr="00EC3DAB">
              <w:rPr>
                <w:rFonts w:hAnsi="굴림" w:hint="eastAsia"/>
                <w:b/>
                <w:color w:val="FF0000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78E2FF7F" w14:textId="77777777" w:rsidR="00EC3DAB" w:rsidRPr="00EC3DAB" w:rsidRDefault="00EC3DAB" w:rsidP="00872912">
            <w:pPr>
              <w:ind w:rightChars="-22" w:right="-44"/>
              <w:jc w:val="center"/>
              <w:rPr>
                <w:rFonts w:hAnsi="굴림"/>
                <w:b/>
                <w:color w:val="FF0000"/>
                <w:lang w:eastAsia="ko-KR"/>
              </w:rPr>
            </w:pPr>
            <w:r w:rsidRPr="00EC3DAB">
              <w:rPr>
                <w:rFonts w:hAnsi="굴림" w:hint="eastAsia"/>
                <w:b/>
                <w:color w:val="FF0000"/>
                <w:lang w:eastAsia="ko-KR"/>
              </w:rPr>
              <w:t>S</w:t>
            </w:r>
          </w:p>
        </w:tc>
        <w:tc>
          <w:tcPr>
            <w:tcW w:w="6237" w:type="dxa"/>
            <w:vAlign w:val="center"/>
          </w:tcPr>
          <w:p w14:paraId="37709862" w14:textId="5DE293D7" w:rsidR="00EC3DAB" w:rsidRPr="00EC3DAB" w:rsidRDefault="00EC3DAB" w:rsidP="00EC3DAB">
            <w:pPr>
              <w:ind w:rightChars="-22" w:right="-44"/>
              <w:rPr>
                <w:rFonts w:hAnsi="굴림"/>
                <w:b/>
                <w:color w:val="FF0000"/>
                <w:lang w:eastAsia="ko-KR"/>
              </w:rPr>
            </w:pPr>
            <w:r w:rsidRPr="00EC3DAB">
              <w:rPr>
                <w:b/>
                <w:color w:val="FF0000"/>
              </w:rPr>
              <w:t xml:space="preserve">User rid Key </w:t>
            </w:r>
          </w:p>
        </w:tc>
        <w:tc>
          <w:tcPr>
            <w:tcW w:w="682" w:type="dxa"/>
            <w:vAlign w:val="center"/>
          </w:tcPr>
          <w:p w14:paraId="7592BB25" w14:textId="77777777" w:rsidR="00EC3DAB" w:rsidRPr="00EC3DAB" w:rsidRDefault="00EC3DAB" w:rsidP="00872912">
            <w:pPr>
              <w:ind w:rightChars="-22" w:right="-44"/>
              <w:jc w:val="center"/>
              <w:rPr>
                <w:rFonts w:hAnsi="굴림"/>
                <w:b/>
                <w:color w:val="FF0000"/>
                <w:lang w:eastAsia="ko-KR"/>
              </w:rPr>
            </w:pPr>
          </w:p>
        </w:tc>
      </w:tr>
    </w:tbl>
    <w:p w14:paraId="3B73671B" w14:textId="44B058D7" w:rsidR="00EC3DAB" w:rsidRDefault="00EC3DAB" w:rsidP="00EC3DAB"/>
    <w:p w14:paraId="3C4D0C7E" w14:textId="77777777" w:rsidR="00EC3DAB" w:rsidRPr="00EC3DAB" w:rsidRDefault="00EC3DAB" w:rsidP="00EC3DAB"/>
    <w:p w14:paraId="458EB242" w14:textId="77777777" w:rsidR="008E30E4" w:rsidRPr="00635198" w:rsidRDefault="00754456" w:rsidP="000B5F2B">
      <w:pPr>
        <w:pStyle w:val="3"/>
        <w:rPr>
          <w:lang w:eastAsia="ko-KR"/>
        </w:rPr>
      </w:pPr>
      <w:r w:rsidRPr="00635198">
        <w:rPr>
          <w:rFonts w:hint="eastAsia"/>
          <w:lang w:eastAsia="ko-KR"/>
        </w:rPr>
        <w:t>Response</w:t>
      </w:r>
      <w:bookmarkEnd w:id="15"/>
      <w:bookmarkEnd w:id="16"/>
    </w:p>
    <w:p w14:paraId="0E597827" w14:textId="77777777" w:rsidR="00277994" w:rsidRDefault="00D6430E" w:rsidP="008E30E4">
      <w:pPr>
        <w:pStyle w:val="4"/>
        <w:rPr>
          <w:lang w:eastAsia="ko-KR"/>
        </w:rPr>
      </w:pPr>
      <w:bookmarkStart w:id="17" w:name="_Toc187683245"/>
      <w:r w:rsidRPr="00635198">
        <w:rPr>
          <w:rFonts w:hint="eastAsia"/>
          <w:lang w:eastAsia="ko-KR"/>
        </w:rPr>
        <w:t>Header</w:t>
      </w:r>
      <w:r w:rsidR="00B045F1">
        <w:rPr>
          <w:lang w:eastAsia="ko-KR"/>
        </w:rPr>
        <w:t xml:space="preserve"> (</w:t>
      </w:r>
      <w:proofErr w:type="spellStart"/>
      <w:r w:rsidR="00B045F1">
        <w:rPr>
          <w:rFonts w:hint="eastAsia"/>
          <w:lang w:eastAsia="ko-KR"/>
        </w:rPr>
        <w:t>통신형만</w:t>
      </w:r>
      <w:proofErr w:type="spellEnd"/>
      <w:r w:rsidR="00B045F1">
        <w:rPr>
          <w:rFonts w:hint="eastAsia"/>
          <w:lang w:eastAsia="ko-KR"/>
        </w:rPr>
        <w:t xml:space="preserve"> </w:t>
      </w:r>
      <w:r w:rsidR="00B045F1">
        <w:rPr>
          <w:rFonts w:hint="eastAsia"/>
          <w:lang w:eastAsia="ko-KR"/>
        </w:rPr>
        <w:t>사용</w:t>
      </w:r>
      <w:r w:rsidR="00B045F1">
        <w:rPr>
          <w:lang w:eastAsia="ko-KR"/>
        </w:rPr>
        <w:t>)</w:t>
      </w:r>
      <w:bookmarkEnd w:id="17"/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7E010E" w:rsidRPr="006F3883" w14:paraId="6B2871C9" w14:textId="77777777" w:rsidTr="00612AA4">
        <w:trPr>
          <w:trHeight w:val="227"/>
        </w:trPr>
        <w:tc>
          <w:tcPr>
            <w:tcW w:w="599" w:type="dxa"/>
            <w:shd w:val="clear" w:color="auto" w:fill="C0C0C0"/>
            <w:vAlign w:val="center"/>
          </w:tcPr>
          <w:p w14:paraId="19633268" w14:textId="77777777" w:rsidR="007E010E" w:rsidRPr="00E233A3" w:rsidRDefault="007E010E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6" w:type="dxa"/>
            <w:shd w:val="clear" w:color="auto" w:fill="C0C0C0"/>
            <w:vAlign w:val="center"/>
          </w:tcPr>
          <w:p w14:paraId="0D918924" w14:textId="77777777" w:rsidR="007E010E" w:rsidRPr="00E233A3" w:rsidRDefault="007E010E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99" w:type="dxa"/>
            <w:shd w:val="clear" w:color="auto" w:fill="C0C0C0"/>
            <w:vAlign w:val="center"/>
          </w:tcPr>
          <w:p w14:paraId="2346D6E3" w14:textId="77777777" w:rsidR="007E010E" w:rsidRPr="00E233A3" w:rsidRDefault="007E010E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6FAE8DC4" w14:textId="77777777" w:rsidR="007E010E" w:rsidRPr="00E233A3" w:rsidRDefault="007E010E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155" w:type="dxa"/>
            <w:shd w:val="clear" w:color="auto" w:fill="C0C0C0"/>
            <w:vAlign w:val="center"/>
          </w:tcPr>
          <w:p w14:paraId="1681871A" w14:textId="77777777" w:rsidR="007E010E" w:rsidRPr="00E233A3" w:rsidRDefault="007E010E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9" w:type="dxa"/>
            <w:shd w:val="clear" w:color="auto" w:fill="C0C0C0"/>
            <w:vAlign w:val="center"/>
          </w:tcPr>
          <w:p w14:paraId="02289D55" w14:textId="77777777" w:rsidR="007E010E" w:rsidRPr="00E233A3" w:rsidRDefault="007E010E" w:rsidP="007E010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7E010E" w:rsidRPr="006F3883" w14:paraId="17A839EB" w14:textId="77777777" w:rsidTr="00612AA4">
        <w:trPr>
          <w:trHeight w:val="227"/>
        </w:trPr>
        <w:tc>
          <w:tcPr>
            <w:tcW w:w="599" w:type="dxa"/>
            <w:vAlign w:val="center"/>
          </w:tcPr>
          <w:p w14:paraId="09A216CC" w14:textId="77777777" w:rsidR="007E010E" w:rsidRPr="00915D84" w:rsidRDefault="007E010E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6" w:type="dxa"/>
            <w:vAlign w:val="center"/>
          </w:tcPr>
          <w:p w14:paraId="2A51545F" w14:textId="77777777" w:rsidR="007E010E" w:rsidRPr="00915D84" w:rsidRDefault="007E010E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9" w:type="dxa"/>
            <w:vAlign w:val="center"/>
          </w:tcPr>
          <w:p w14:paraId="0D1E8633" w14:textId="77777777" w:rsidR="007E010E" w:rsidRPr="00915D84" w:rsidRDefault="007E010E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670F0327" w14:textId="77777777" w:rsidR="007E010E" w:rsidRPr="00915D84" w:rsidRDefault="007E010E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155" w:type="dxa"/>
            <w:vAlign w:val="center"/>
          </w:tcPr>
          <w:p w14:paraId="45F8EAF3" w14:textId="77777777" w:rsidR="007E010E" w:rsidRPr="00915D84" w:rsidRDefault="007E010E" w:rsidP="007E010E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탐색결과</w:t>
            </w:r>
            <w:proofErr w:type="spellEnd"/>
            <w:r w:rsidR="002E123B">
              <w:rPr>
                <w:rFonts w:hAnsi="굴림" w:hint="eastAsia"/>
                <w:lang w:eastAsia="ko-KR"/>
              </w:rPr>
              <w:t xml:space="preserve"> </w:t>
            </w:r>
            <w:r w:rsidR="00AB463B">
              <w:rPr>
                <w:rFonts w:hAnsi="굴림"/>
                <w:lang w:eastAsia="ko-KR"/>
              </w:rPr>
              <w:t xml:space="preserve">Code </w:t>
            </w:r>
            <w:r w:rsidR="002E123B">
              <w:rPr>
                <w:rFonts w:hAnsi="굴림" w:hint="eastAsia"/>
                <w:lang w:eastAsia="ko-KR"/>
              </w:rPr>
              <w:t>(</w:t>
            </w:r>
            <w:hyperlink w:anchor="_Routing_Result_Error" w:history="1">
              <w:r w:rsidR="002E123B" w:rsidRPr="002E123B">
                <w:rPr>
                  <w:rStyle w:val="af1"/>
                  <w:rFonts w:hAnsi="굴림" w:hint="eastAsia"/>
                  <w:lang w:eastAsia="ko-KR"/>
                </w:rPr>
                <w:t>2.1</w:t>
              </w:r>
            </w:hyperlink>
            <w:r w:rsidR="002E123B">
              <w:rPr>
                <w:rFonts w:hAnsi="굴림" w:hint="eastAsia"/>
                <w:lang w:eastAsia="ko-KR"/>
              </w:rPr>
              <w:t xml:space="preserve"> 참조)</w:t>
            </w:r>
          </w:p>
        </w:tc>
        <w:tc>
          <w:tcPr>
            <w:tcW w:w="599" w:type="dxa"/>
            <w:vAlign w:val="center"/>
          </w:tcPr>
          <w:p w14:paraId="795A48D0" w14:textId="77777777" w:rsidR="007E010E" w:rsidRPr="00915D84" w:rsidRDefault="007E010E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B05AA5" w:rsidRPr="006F3883" w14:paraId="50A4DE31" w14:textId="77777777" w:rsidTr="00612AA4">
        <w:trPr>
          <w:trHeight w:val="227"/>
        </w:trPr>
        <w:tc>
          <w:tcPr>
            <w:tcW w:w="599" w:type="dxa"/>
            <w:vAlign w:val="center"/>
          </w:tcPr>
          <w:p w14:paraId="2BC2A4A5" w14:textId="77777777" w:rsidR="00B05AA5" w:rsidRPr="00915D84" w:rsidRDefault="003326A9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6" w:type="dxa"/>
            <w:vAlign w:val="center"/>
          </w:tcPr>
          <w:p w14:paraId="6533113A" w14:textId="77777777" w:rsidR="00B05AA5" w:rsidRPr="00915D84" w:rsidRDefault="003326A9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9" w:type="dxa"/>
            <w:vAlign w:val="center"/>
          </w:tcPr>
          <w:p w14:paraId="7328BC41" w14:textId="77777777" w:rsidR="00B05AA5" w:rsidRPr="00915D84" w:rsidRDefault="00B47077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7CCAEFD0" w14:textId="77777777" w:rsidR="00B05AA5" w:rsidRPr="00915D84" w:rsidRDefault="003326A9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155" w:type="dxa"/>
            <w:vAlign w:val="center"/>
          </w:tcPr>
          <w:p w14:paraId="105EF57A" w14:textId="77777777" w:rsidR="00B05AA5" w:rsidRPr="006A46B9" w:rsidRDefault="00B05AA5" w:rsidP="00FB4533">
            <w:pPr>
              <w:ind w:rightChars="-22" w:right="-44"/>
              <w:rPr>
                <w:rFonts w:hAnsi="굴림"/>
                <w:lang w:eastAsia="ko-KR"/>
              </w:rPr>
            </w:pPr>
            <w:r w:rsidRPr="006A46B9">
              <w:rPr>
                <w:rFonts w:hAnsi="굴림" w:hint="eastAsia"/>
                <w:lang w:eastAsia="ko-KR"/>
              </w:rPr>
              <w:t>부가정보</w:t>
            </w:r>
          </w:p>
        </w:tc>
        <w:tc>
          <w:tcPr>
            <w:tcW w:w="599" w:type="dxa"/>
            <w:vAlign w:val="center"/>
          </w:tcPr>
          <w:p w14:paraId="25FC06FD" w14:textId="77777777" w:rsidR="00B05AA5" w:rsidRPr="00915D84" w:rsidRDefault="00FB4533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(1)</w:t>
            </w:r>
          </w:p>
        </w:tc>
      </w:tr>
      <w:tr w:rsidR="00B05AA5" w:rsidRPr="006F3883" w14:paraId="7716F539" w14:textId="77777777" w:rsidTr="00612AA4">
        <w:trPr>
          <w:trHeight w:val="227"/>
        </w:trPr>
        <w:tc>
          <w:tcPr>
            <w:tcW w:w="599" w:type="dxa"/>
            <w:vAlign w:val="center"/>
          </w:tcPr>
          <w:p w14:paraId="5FECE62D" w14:textId="77777777" w:rsidR="00B05AA5" w:rsidRPr="00915D84" w:rsidRDefault="003326A9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6" w:type="dxa"/>
            <w:vAlign w:val="center"/>
          </w:tcPr>
          <w:p w14:paraId="1E47272A" w14:textId="77777777" w:rsidR="00B05AA5" w:rsidRPr="00915D84" w:rsidRDefault="003326A9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9" w:type="dxa"/>
            <w:vAlign w:val="center"/>
          </w:tcPr>
          <w:p w14:paraId="2AB62F6E" w14:textId="77777777" w:rsidR="00B05AA5" w:rsidRPr="00915D84" w:rsidRDefault="00B47077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2A465924" w14:textId="77777777" w:rsidR="00B05AA5" w:rsidRPr="00915D84" w:rsidRDefault="003326A9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155" w:type="dxa"/>
            <w:vAlign w:val="center"/>
          </w:tcPr>
          <w:p w14:paraId="67D68D2C" w14:textId="77777777" w:rsidR="00B05AA5" w:rsidRPr="00AB463B" w:rsidRDefault="00B05AA5" w:rsidP="007E010E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AB463B">
              <w:rPr>
                <w:rFonts w:hAnsi="굴림" w:hint="eastAsia"/>
                <w:lang w:eastAsia="ko-KR"/>
              </w:rPr>
              <w:t>통계탐색</w:t>
            </w:r>
            <w:proofErr w:type="spellEnd"/>
            <w:r w:rsidRPr="00AB463B">
              <w:rPr>
                <w:rFonts w:hAnsi="굴림" w:hint="eastAsia"/>
                <w:lang w:eastAsia="ko-KR"/>
              </w:rPr>
              <w:t xml:space="preserve"> 시간 Body Size</w:t>
            </w:r>
          </w:p>
        </w:tc>
        <w:tc>
          <w:tcPr>
            <w:tcW w:w="599" w:type="dxa"/>
            <w:vAlign w:val="center"/>
          </w:tcPr>
          <w:p w14:paraId="2CF2BBAF" w14:textId="77777777" w:rsidR="00B05AA5" w:rsidRPr="00915D84" w:rsidRDefault="00B05AA5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E010E" w:rsidRPr="006F3883" w14:paraId="20B23CFB" w14:textId="77777777" w:rsidTr="00612AA4">
        <w:trPr>
          <w:trHeight w:val="227"/>
        </w:trPr>
        <w:tc>
          <w:tcPr>
            <w:tcW w:w="599" w:type="dxa"/>
            <w:vAlign w:val="center"/>
          </w:tcPr>
          <w:p w14:paraId="46CA84F1" w14:textId="77777777" w:rsidR="007E010E" w:rsidRPr="00915D84" w:rsidRDefault="008E20E6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4</w:t>
            </w:r>
          </w:p>
        </w:tc>
        <w:tc>
          <w:tcPr>
            <w:tcW w:w="706" w:type="dxa"/>
            <w:vAlign w:val="center"/>
          </w:tcPr>
          <w:p w14:paraId="625AE77E" w14:textId="77777777" w:rsidR="007E010E" w:rsidRPr="00915D84" w:rsidRDefault="008E20E6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9" w:type="dxa"/>
            <w:vAlign w:val="center"/>
          </w:tcPr>
          <w:p w14:paraId="546FB3B9" w14:textId="77777777" w:rsidR="007E010E" w:rsidRPr="00915D84" w:rsidRDefault="007E010E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5C4EB013" w14:textId="77777777" w:rsidR="007E010E" w:rsidRPr="00915D84" w:rsidRDefault="007E010E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155" w:type="dxa"/>
            <w:vAlign w:val="center"/>
          </w:tcPr>
          <w:p w14:paraId="51C5AA02" w14:textId="77777777" w:rsidR="007E010E" w:rsidRPr="001826B5" w:rsidRDefault="00B05AA5" w:rsidP="00592367">
            <w:pPr>
              <w:ind w:rightChars="-22" w:right="-44"/>
              <w:rPr>
                <w:rFonts w:hAnsi="굴림"/>
                <w:color w:val="000000" w:themeColor="text1"/>
                <w:sz w:val="18"/>
                <w:szCs w:val="18"/>
                <w:lang w:eastAsia="ko-KR"/>
              </w:rPr>
            </w:pPr>
            <w:r w:rsidRPr="00D03689">
              <w:rPr>
                <w:rFonts w:hAnsi="굴림" w:hint="eastAsia"/>
                <w:sz w:val="18"/>
                <w:szCs w:val="18"/>
                <w:lang w:eastAsia="ko-KR"/>
              </w:rPr>
              <w:t xml:space="preserve">전체 Body </w:t>
            </w:r>
            <w:r w:rsidRPr="00D03689">
              <w:rPr>
                <w:rFonts w:hAnsi="굴림"/>
                <w:sz w:val="18"/>
                <w:szCs w:val="18"/>
                <w:lang w:eastAsia="ko-KR"/>
              </w:rPr>
              <w:t>Size</w:t>
            </w:r>
            <w:r w:rsidRPr="00D03689">
              <w:rPr>
                <w:rFonts w:hAnsi="굴림" w:hint="eastAsia"/>
                <w:sz w:val="18"/>
                <w:szCs w:val="18"/>
                <w:lang w:eastAsia="ko-KR"/>
              </w:rPr>
              <w:t xml:space="preserve"> </w:t>
            </w:r>
            <w:r w:rsidRPr="00D03689">
              <w:rPr>
                <w:rFonts w:hAnsi="굴림"/>
                <w:sz w:val="18"/>
                <w:szCs w:val="18"/>
                <w:lang w:eastAsia="ko-KR"/>
              </w:rPr>
              <w:t>(Routing</w:t>
            </w:r>
            <w:r w:rsidRPr="00D03689">
              <w:rPr>
                <w:rFonts w:hAnsi="굴림" w:hint="eastAsia"/>
                <w:sz w:val="18"/>
                <w:szCs w:val="18"/>
                <w:lang w:eastAsia="ko-KR"/>
              </w:rPr>
              <w:t xml:space="preserve">정보 </w:t>
            </w:r>
            <w:r w:rsidRPr="00D03689">
              <w:rPr>
                <w:rFonts w:hAnsi="굴림"/>
                <w:sz w:val="18"/>
                <w:szCs w:val="18"/>
                <w:lang w:eastAsia="ko-KR"/>
              </w:rPr>
              <w:t xml:space="preserve">+ </w:t>
            </w:r>
            <w:proofErr w:type="spellStart"/>
            <w:r w:rsidRPr="00D03689">
              <w:rPr>
                <w:rFonts w:hAnsi="굴림" w:hint="eastAsia"/>
                <w:sz w:val="18"/>
                <w:szCs w:val="18"/>
                <w:lang w:eastAsia="ko-KR"/>
              </w:rPr>
              <w:t>통계탐색</w:t>
            </w:r>
            <w:proofErr w:type="spellEnd"/>
            <w:r w:rsidRPr="00D03689">
              <w:rPr>
                <w:rFonts w:hAnsi="굴림" w:hint="eastAsia"/>
                <w:sz w:val="18"/>
                <w:szCs w:val="18"/>
                <w:lang w:eastAsia="ko-KR"/>
              </w:rPr>
              <w:t xml:space="preserve"> 시간</w:t>
            </w:r>
            <w:r w:rsidR="00612AA4" w:rsidRPr="00D03689">
              <w:rPr>
                <w:rFonts w:hAnsi="굴림" w:hint="eastAsia"/>
                <w:sz w:val="18"/>
                <w:szCs w:val="18"/>
                <w:lang w:eastAsia="ko-KR"/>
              </w:rPr>
              <w:t xml:space="preserve"> +</w:t>
            </w:r>
            <w:r w:rsidR="00612AA4" w:rsidRPr="00D03689">
              <w:rPr>
                <w:rFonts w:hAnsi="굴림"/>
                <w:sz w:val="18"/>
                <w:szCs w:val="18"/>
                <w:lang w:eastAsia="ko-KR"/>
              </w:rPr>
              <w:t xml:space="preserve"> </w:t>
            </w:r>
            <w:r w:rsidR="00612AA4" w:rsidRPr="001826B5">
              <w:rPr>
                <w:rFonts w:hAnsi="굴림" w:hint="eastAsia"/>
                <w:color w:val="000000" w:themeColor="text1"/>
                <w:sz w:val="18"/>
                <w:szCs w:val="18"/>
                <w:lang w:eastAsia="ko-KR"/>
              </w:rPr>
              <w:t xml:space="preserve">경유지 </w:t>
            </w:r>
            <w:proofErr w:type="spellStart"/>
            <w:r w:rsidR="00D03689" w:rsidRPr="001826B5">
              <w:rPr>
                <w:rFonts w:hAnsi="굴림" w:hint="eastAsia"/>
                <w:color w:val="000000" w:themeColor="text1"/>
                <w:sz w:val="18"/>
                <w:szCs w:val="18"/>
                <w:lang w:eastAsia="ko-KR"/>
              </w:rPr>
              <w:t>링크매칭</w:t>
            </w:r>
            <w:proofErr w:type="spellEnd"/>
            <w:r w:rsidR="00D03689" w:rsidRPr="001826B5">
              <w:rPr>
                <w:rFonts w:hAnsi="굴림" w:hint="eastAsia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="00612AA4" w:rsidRPr="001826B5">
              <w:rPr>
                <w:rFonts w:hAnsi="굴림" w:hint="eastAsia"/>
                <w:color w:val="000000" w:themeColor="text1"/>
                <w:sz w:val="18"/>
                <w:szCs w:val="18"/>
                <w:lang w:eastAsia="ko-KR"/>
              </w:rPr>
              <w:t>정보</w:t>
            </w:r>
            <w:r w:rsidRPr="001826B5">
              <w:rPr>
                <w:rFonts w:hAnsi="굴림" w:hint="eastAsia"/>
                <w:color w:val="000000" w:themeColor="text1"/>
                <w:sz w:val="18"/>
                <w:szCs w:val="18"/>
                <w:lang w:eastAsia="ko-KR"/>
              </w:rPr>
              <w:t>)</w:t>
            </w:r>
          </w:p>
          <w:p w14:paraId="2717F827" w14:textId="77777777" w:rsidR="00B47077" w:rsidRPr="00AB463B" w:rsidRDefault="00B47077" w:rsidP="00592367">
            <w:pPr>
              <w:ind w:rightChars="-22" w:right="-44"/>
              <w:rPr>
                <w:rFonts w:hAnsi="굴림"/>
                <w:lang w:eastAsia="ko-KR"/>
              </w:rPr>
            </w:pPr>
            <w:r w:rsidRPr="00AB463B">
              <w:rPr>
                <w:rFonts w:hint="eastAsia"/>
                <w:lang w:eastAsia="ko-KR"/>
              </w:rPr>
              <w:t xml:space="preserve">Smart </w:t>
            </w:r>
            <w:proofErr w:type="spellStart"/>
            <w:r w:rsidRPr="00AB463B">
              <w:rPr>
                <w:rFonts w:hint="eastAsia"/>
                <w:lang w:eastAsia="ko-KR"/>
              </w:rPr>
              <w:t>재탐색인</w:t>
            </w:r>
            <w:proofErr w:type="spellEnd"/>
            <w:r w:rsidRPr="00AB463B">
              <w:rPr>
                <w:rFonts w:hint="eastAsia"/>
                <w:lang w:eastAsia="ko-KR"/>
              </w:rPr>
              <w:t xml:space="preserve"> 경우 전달된 기존 탐색된 경로의 Link List만 전송</w:t>
            </w:r>
          </w:p>
        </w:tc>
        <w:tc>
          <w:tcPr>
            <w:tcW w:w="599" w:type="dxa"/>
            <w:vAlign w:val="center"/>
          </w:tcPr>
          <w:p w14:paraId="5D97B972" w14:textId="77777777" w:rsidR="007E010E" w:rsidRPr="00915D84" w:rsidRDefault="007E010E" w:rsidP="007E01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7E010E" w:rsidRPr="006F3883" w14:paraId="56C4CFA8" w14:textId="77777777" w:rsidTr="00612AA4">
        <w:trPr>
          <w:trHeight w:val="227"/>
        </w:trPr>
        <w:tc>
          <w:tcPr>
            <w:tcW w:w="1305" w:type="dxa"/>
            <w:gridSpan w:val="2"/>
            <w:vAlign w:val="center"/>
          </w:tcPr>
          <w:p w14:paraId="70DA389B" w14:textId="77777777" w:rsidR="007E010E" w:rsidRPr="00AE23E7" w:rsidRDefault="007E010E" w:rsidP="007E010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99" w:type="dxa"/>
            <w:vAlign w:val="center"/>
          </w:tcPr>
          <w:p w14:paraId="7EBA80D3" w14:textId="77777777" w:rsidR="007E010E" w:rsidRPr="00AE23E7" w:rsidRDefault="008E20E6" w:rsidP="007E010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8</w:t>
            </w:r>
          </w:p>
        </w:tc>
        <w:tc>
          <w:tcPr>
            <w:tcW w:w="426" w:type="dxa"/>
            <w:vAlign w:val="center"/>
          </w:tcPr>
          <w:p w14:paraId="53ED1BDB" w14:textId="77777777" w:rsidR="007E010E" w:rsidRPr="00AE23E7" w:rsidRDefault="007E010E" w:rsidP="007E010E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155" w:type="dxa"/>
            <w:vAlign w:val="center"/>
          </w:tcPr>
          <w:p w14:paraId="4A528E7A" w14:textId="77777777" w:rsidR="007E010E" w:rsidRPr="00AE23E7" w:rsidRDefault="00B05AA5" w:rsidP="007E010E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B9012E">
              <w:rPr>
                <w:rFonts w:hint="eastAsia"/>
                <w:b/>
                <w:color w:val="0000FF"/>
                <w:lang w:eastAsia="ko-KR"/>
              </w:rPr>
              <w:t>※ 탐색 실패한 경우 Body 크기는 0</w:t>
            </w:r>
          </w:p>
        </w:tc>
        <w:tc>
          <w:tcPr>
            <w:tcW w:w="599" w:type="dxa"/>
            <w:vAlign w:val="center"/>
          </w:tcPr>
          <w:p w14:paraId="5C30CA11" w14:textId="77777777" w:rsidR="007E010E" w:rsidRPr="002C31D2" w:rsidRDefault="007E010E" w:rsidP="007E010E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575F45EF" w14:textId="77777777" w:rsidR="002E123B" w:rsidRPr="00C10141" w:rsidRDefault="00612AA4" w:rsidP="00612AA4">
      <w:pPr>
        <w:pStyle w:val="af7"/>
        <w:numPr>
          <w:ilvl w:val="0"/>
          <w:numId w:val="45"/>
        </w:numPr>
        <w:ind w:leftChars="0"/>
        <w:rPr>
          <w:color w:val="FF0000"/>
          <w:lang w:eastAsia="ko-KR"/>
        </w:rPr>
      </w:pPr>
      <w:r w:rsidRPr="00C10141">
        <w:rPr>
          <w:rFonts w:hint="eastAsia"/>
          <w:color w:val="000000" w:themeColor="text1"/>
          <w:lang w:eastAsia="ko-KR"/>
        </w:rPr>
        <w:t>BAEMIN</w:t>
      </w:r>
      <w:r w:rsidR="003116AB" w:rsidRPr="00C10141">
        <w:rPr>
          <w:color w:val="000000" w:themeColor="text1"/>
          <w:lang w:eastAsia="ko-KR"/>
        </w:rPr>
        <w:t>(4)</w:t>
      </w:r>
      <w:r w:rsidRPr="00C10141">
        <w:rPr>
          <w:rFonts w:hint="eastAsia"/>
          <w:color w:val="000000" w:themeColor="text1"/>
          <w:lang w:eastAsia="ko-KR"/>
        </w:rPr>
        <w:t>, YOGIYO</w:t>
      </w:r>
      <w:r w:rsidR="003116AB" w:rsidRPr="00C10141">
        <w:rPr>
          <w:color w:val="000000" w:themeColor="text1"/>
          <w:lang w:eastAsia="ko-KR"/>
        </w:rPr>
        <w:t>(6)</w:t>
      </w:r>
      <w:r w:rsidRPr="00C10141">
        <w:rPr>
          <w:color w:val="000000" w:themeColor="text1"/>
          <w:lang w:eastAsia="ko-KR"/>
        </w:rPr>
        <w:t xml:space="preserve"> </w:t>
      </w:r>
      <w:r w:rsidRPr="00C10141">
        <w:rPr>
          <w:rFonts w:hint="eastAsia"/>
          <w:color w:val="000000" w:themeColor="text1"/>
          <w:lang w:eastAsia="ko-KR"/>
        </w:rPr>
        <w:t xml:space="preserve">탐색 경우에만 경유지 </w:t>
      </w:r>
      <w:r w:rsidR="0093441A" w:rsidRPr="00C10141">
        <w:rPr>
          <w:rFonts w:hint="eastAsia"/>
          <w:color w:val="000000" w:themeColor="text1"/>
          <w:lang w:eastAsia="ko-KR"/>
        </w:rPr>
        <w:t>링크매칭</w:t>
      </w:r>
      <w:r w:rsidRPr="00C10141">
        <w:rPr>
          <w:rFonts w:hint="eastAsia"/>
          <w:color w:val="000000" w:themeColor="text1"/>
          <w:lang w:eastAsia="ko-KR"/>
        </w:rPr>
        <w:t>정보</w:t>
      </w:r>
      <w:r w:rsidR="0093441A" w:rsidRPr="00C10141">
        <w:rPr>
          <w:rFonts w:hint="eastAsia"/>
          <w:color w:val="000000" w:themeColor="text1"/>
          <w:lang w:eastAsia="ko-KR"/>
        </w:rPr>
        <w:t>가</w:t>
      </w:r>
      <w:r w:rsidRPr="00C10141">
        <w:rPr>
          <w:rFonts w:hint="eastAsia"/>
          <w:color w:val="000000" w:themeColor="text1"/>
          <w:lang w:eastAsia="ko-KR"/>
        </w:rPr>
        <w:t xml:space="preserve"> 포함</w:t>
      </w:r>
      <w:r w:rsidR="00916838" w:rsidRPr="00C10141">
        <w:rPr>
          <w:rFonts w:hint="eastAsia"/>
          <w:color w:val="000000" w:themeColor="text1"/>
          <w:lang w:eastAsia="ko-KR"/>
        </w:rPr>
        <w:t xml:space="preserve"> </w:t>
      </w:r>
      <w:r w:rsidR="00916838" w:rsidRPr="00C10141">
        <w:rPr>
          <w:color w:val="000000" w:themeColor="text1"/>
          <w:lang w:eastAsia="ko-KR"/>
        </w:rPr>
        <w:t>(</w:t>
      </w:r>
      <w:r w:rsidR="00916838" w:rsidRPr="00C10141">
        <w:rPr>
          <w:rFonts w:hint="eastAsia"/>
          <w:color w:val="000000" w:themeColor="text1"/>
          <w:lang w:eastAsia="ko-KR"/>
        </w:rPr>
        <w:t>참고.</w:t>
      </w:r>
      <w:r w:rsidR="00916838" w:rsidRPr="00C10141">
        <w:rPr>
          <w:color w:val="000000" w:themeColor="text1"/>
          <w:lang w:eastAsia="ko-KR"/>
        </w:rPr>
        <w:t xml:space="preserve"> </w:t>
      </w:r>
      <w:hyperlink w:anchor="_사용자_정보" w:history="1">
        <w:r w:rsidR="00916838" w:rsidRPr="00C10141">
          <w:rPr>
            <w:rStyle w:val="af1"/>
            <w:lang w:eastAsia="ko-KR"/>
          </w:rPr>
          <w:t>1.2.1.5.4</w:t>
        </w:r>
      </w:hyperlink>
      <w:r w:rsidR="00916838" w:rsidRPr="00C10141">
        <w:rPr>
          <w:color w:val="000000" w:themeColor="text1"/>
          <w:lang w:eastAsia="ko-KR"/>
        </w:rPr>
        <w:t>)</w:t>
      </w:r>
    </w:p>
    <w:p w14:paraId="7D0ABCDC" w14:textId="77777777" w:rsidR="00D03689" w:rsidRPr="003116AB" w:rsidRDefault="00D03689" w:rsidP="00D03689">
      <w:pPr>
        <w:pStyle w:val="af7"/>
        <w:ind w:leftChars="0" w:left="760"/>
        <w:rPr>
          <w:lang w:eastAsia="ko-KR"/>
        </w:rPr>
      </w:pPr>
    </w:p>
    <w:p w14:paraId="1FFC385D" w14:textId="77777777" w:rsidR="00FB4533" w:rsidRDefault="00FB4533" w:rsidP="008008B4">
      <w:pPr>
        <w:pStyle w:val="af7"/>
        <w:numPr>
          <w:ilvl w:val="0"/>
          <w:numId w:val="2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부가정보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1418"/>
        <w:gridCol w:w="5889"/>
        <w:gridCol w:w="599"/>
      </w:tblGrid>
      <w:tr w:rsidR="00FB4533" w:rsidRPr="00DA7255" w14:paraId="50392D0E" w14:textId="77777777" w:rsidTr="00FB4533">
        <w:tc>
          <w:tcPr>
            <w:tcW w:w="555" w:type="dxa"/>
            <w:shd w:val="clear" w:color="auto" w:fill="C0C0C0"/>
          </w:tcPr>
          <w:p w14:paraId="2A0B05C1" w14:textId="77777777" w:rsidR="00FB4533" w:rsidRPr="00335743" w:rsidRDefault="00FB4533" w:rsidP="005675D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1429" w:type="dxa"/>
            <w:shd w:val="clear" w:color="auto" w:fill="C0C0C0"/>
          </w:tcPr>
          <w:p w14:paraId="03E878E9" w14:textId="77777777" w:rsidR="00FB4533" w:rsidRPr="00335743" w:rsidRDefault="00FB4533" w:rsidP="005675D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5954" w:type="dxa"/>
            <w:shd w:val="clear" w:color="auto" w:fill="C0C0C0"/>
          </w:tcPr>
          <w:p w14:paraId="0873342D" w14:textId="77777777" w:rsidR="00FB4533" w:rsidRPr="00335743" w:rsidRDefault="00FB4533" w:rsidP="005675D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67" w:type="dxa"/>
            <w:shd w:val="clear" w:color="auto" w:fill="C0C0C0"/>
          </w:tcPr>
          <w:p w14:paraId="46A5584C" w14:textId="77777777" w:rsidR="00FB4533" w:rsidRPr="00335743" w:rsidRDefault="00FB4533" w:rsidP="005675DE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FB4533" w:rsidRPr="00DA7255" w14:paraId="7FFF9EF2" w14:textId="77777777" w:rsidTr="00FB4533">
        <w:tc>
          <w:tcPr>
            <w:tcW w:w="555" w:type="dxa"/>
            <w:vAlign w:val="center"/>
          </w:tcPr>
          <w:p w14:paraId="3C825CEF" w14:textId="77777777" w:rsidR="00FB4533" w:rsidRDefault="00FB4533" w:rsidP="005675D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1429" w:type="dxa"/>
            <w:vAlign w:val="center"/>
          </w:tcPr>
          <w:p w14:paraId="70341769" w14:textId="77777777" w:rsidR="00FB4533" w:rsidRDefault="00FB4533" w:rsidP="00FB4533">
            <w:pPr>
              <w:jc w:val="center"/>
            </w:pPr>
            <w:r w:rsidRPr="00900BD4">
              <w:rPr>
                <w:rFonts w:hAnsi="굴림" w:hint="eastAsia"/>
                <w:lang w:eastAsia="ko-KR"/>
              </w:rPr>
              <w:t>0000 00</w:t>
            </w:r>
            <w:r w:rsidRPr="00FB4533">
              <w:rPr>
                <w:rFonts w:hAnsi="굴림"/>
                <w:lang w:eastAsia="ko-KR"/>
              </w:rPr>
              <w:t>0</w:t>
            </w:r>
            <w:r>
              <w:rPr>
                <w:rFonts w:hAnsi="굴림"/>
                <w:color w:val="FF0000"/>
                <w:lang w:eastAsia="ko-KR"/>
              </w:rPr>
              <w:t>1</w:t>
            </w:r>
          </w:p>
        </w:tc>
        <w:tc>
          <w:tcPr>
            <w:tcW w:w="5954" w:type="dxa"/>
          </w:tcPr>
          <w:p w14:paraId="19730824" w14:textId="77777777" w:rsidR="00FB4533" w:rsidRPr="006A46B9" w:rsidRDefault="00FB4533" w:rsidP="00FB4533">
            <w:pPr>
              <w:ind w:rightChars="-22" w:right="-44"/>
              <w:rPr>
                <w:rFonts w:hAnsi="굴림"/>
                <w:lang w:eastAsia="ko-KR"/>
              </w:rPr>
            </w:pPr>
            <w:r w:rsidRPr="006A46B9">
              <w:rPr>
                <w:rFonts w:hAnsi="굴림" w:hint="eastAsia"/>
                <w:lang w:eastAsia="ko-KR"/>
              </w:rPr>
              <w:t>[요약정보</w:t>
            </w:r>
            <w:r w:rsidR="007C052D" w:rsidRPr="006A46B9">
              <w:rPr>
                <w:rFonts w:hAnsi="굴림" w:hint="eastAsia"/>
                <w:lang w:eastAsia="ko-KR"/>
              </w:rPr>
              <w:t>사용</w:t>
            </w:r>
            <w:r w:rsidRPr="006A46B9">
              <w:rPr>
                <w:rFonts w:hAnsi="굴림" w:hint="eastAsia"/>
                <w:lang w:eastAsia="ko-KR"/>
              </w:rPr>
              <w:t xml:space="preserve">] 0 : 전체 </w:t>
            </w:r>
            <w:proofErr w:type="spellStart"/>
            <w:r w:rsidRPr="006A46B9">
              <w:rPr>
                <w:rFonts w:hAnsi="굴림" w:hint="eastAsia"/>
                <w:lang w:eastAsia="ko-KR"/>
              </w:rPr>
              <w:t>결과정보</w:t>
            </w:r>
            <w:proofErr w:type="spellEnd"/>
            <w:r w:rsidRPr="006A46B9">
              <w:rPr>
                <w:rFonts w:hAnsi="굴림" w:hint="eastAsia"/>
                <w:lang w:eastAsia="ko-KR"/>
              </w:rPr>
              <w:t xml:space="preserve">, 1 : 요약 </w:t>
            </w:r>
            <w:proofErr w:type="spellStart"/>
            <w:r w:rsidRPr="006A46B9">
              <w:rPr>
                <w:rFonts w:hAnsi="굴림" w:hint="eastAsia"/>
                <w:lang w:eastAsia="ko-KR"/>
              </w:rPr>
              <w:t>결과정보</w:t>
            </w:r>
            <w:proofErr w:type="spellEnd"/>
          </w:p>
        </w:tc>
        <w:tc>
          <w:tcPr>
            <w:tcW w:w="567" w:type="dxa"/>
            <w:vAlign w:val="center"/>
          </w:tcPr>
          <w:p w14:paraId="6D0BFD41" w14:textId="77777777" w:rsidR="00FB4533" w:rsidRPr="006A46B9" w:rsidRDefault="00FB4533" w:rsidP="00FB453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A46B9">
              <w:rPr>
                <w:rFonts w:hAnsi="굴림" w:hint="eastAsia"/>
                <w:lang w:eastAsia="ko-KR"/>
              </w:rPr>
              <w:t>0</w:t>
            </w:r>
            <w:r w:rsidRPr="006A46B9">
              <w:rPr>
                <w:rFonts w:hAnsi="굴림"/>
                <w:lang w:eastAsia="ko-KR"/>
              </w:rPr>
              <w:t>, 1</w:t>
            </w:r>
          </w:p>
        </w:tc>
      </w:tr>
    </w:tbl>
    <w:p w14:paraId="0C819F55" w14:textId="77777777" w:rsidR="00047ECB" w:rsidRDefault="00047ECB" w:rsidP="00F52601">
      <w:pPr>
        <w:rPr>
          <w:lang w:eastAsia="ko-KR"/>
        </w:rPr>
      </w:pPr>
    </w:p>
    <w:p w14:paraId="63CA2544" w14:textId="77777777" w:rsidR="003175AC" w:rsidRDefault="003175AC" w:rsidP="00F52601">
      <w:pPr>
        <w:rPr>
          <w:lang w:eastAsia="ko-KR"/>
        </w:rPr>
      </w:pPr>
    </w:p>
    <w:p w14:paraId="5D04940B" w14:textId="77777777" w:rsidR="00B64D18" w:rsidRDefault="00B614A8" w:rsidP="008E30E4">
      <w:pPr>
        <w:pStyle w:val="4"/>
        <w:rPr>
          <w:lang w:eastAsia="ko-KR"/>
        </w:rPr>
      </w:pPr>
      <w:bookmarkStart w:id="18" w:name="_Toc187683246"/>
      <w:r>
        <w:rPr>
          <w:rFonts w:hint="eastAsia"/>
          <w:lang w:eastAsia="ko-KR"/>
        </w:rPr>
        <w:lastRenderedPageBreak/>
        <w:t xml:space="preserve">Body </w:t>
      </w:r>
      <w:r w:rsidR="00B64D18">
        <w:rPr>
          <w:lang w:eastAsia="ko-KR"/>
        </w:rPr>
        <w:t>–</w:t>
      </w:r>
      <w:r>
        <w:rPr>
          <w:rFonts w:hint="eastAsia"/>
          <w:lang w:eastAsia="ko-KR"/>
        </w:rPr>
        <w:t xml:space="preserve"> </w:t>
      </w:r>
      <w:r w:rsidR="00B64D18">
        <w:rPr>
          <w:lang w:eastAsia="ko-KR"/>
        </w:rPr>
        <w:t xml:space="preserve">Routing </w:t>
      </w:r>
      <w:r w:rsidR="00B64D18">
        <w:rPr>
          <w:rFonts w:hint="eastAsia"/>
          <w:lang w:eastAsia="ko-KR"/>
        </w:rPr>
        <w:t>정보</w:t>
      </w:r>
      <w:bookmarkEnd w:id="18"/>
    </w:p>
    <w:p w14:paraId="13B04AE2" w14:textId="77777777" w:rsidR="003175AC" w:rsidRDefault="003175AC" w:rsidP="003175AC">
      <w:pPr>
        <w:pStyle w:val="5"/>
        <w:rPr>
          <w:lang w:eastAsia="ko-KR"/>
        </w:rPr>
      </w:pPr>
      <w:proofErr w:type="spellStart"/>
      <w:r>
        <w:rPr>
          <w:rFonts w:hint="eastAsia"/>
          <w:lang w:eastAsia="ko-KR"/>
        </w:rPr>
        <w:t>교통재탐색</w:t>
      </w:r>
      <w:proofErr w:type="spellEnd"/>
      <w:r>
        <w:rPr>
          <w:rFonts w:hint="eastAsia"/>
          <w:lang w:eastAsia="ko-KR"/>
        </w:rPr>
        <w:t>(</w:t>
      </w:r>
      <w:r>
        <w:rPr>
          <w:lang w:eastAsia="ko-KR"/>
        </w:rPr>
        <w:t>Smart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재탐색</w:t>
      </w:r>
      <w:proofErr w:type="spellEnd"/>
      <w:r>
        <w:rPr>
          <w:lang w:eastAsia="ko-KR"/>
        </w:rPr>
        <w:t>)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9"/>
        <w:gridCol w:w="6216"/>
        <w:gridCol w:w="599"/>
      </w:tblGrid>
      <w:tr w:rsidR="003175AC" w:rsidRPr="006F3883" w14:paraId="0358BEF8" w14:textId="77777777" w:rsidTr="006E4E4C">
        <w:trPr>
          <w:trHeight w:val="227"/>
        </w:trPr>
        <w:tc>
          <w:tcPr>
            <w:tcW w:w="2269" w:type="dxa"/>
            <w:shd w:val="clear" w:color="auto" w:fill="C0C0C0"/>
            <w:vAlign w:val="center"/>
          </w:tcPr>
          <w:p w14:paraId="6D356E41" w14:textId="77777777" w:rsidR="003175AC" w:rsidRPr="00E233A3" w:rsidRDefault="003175AC" w:rsidP="003175AC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>
              <w:rPr>
                <w:rFonts w:ascii="굴림" w:eastAsia="굴림" w:hAnsi="굴림"/>
                <w:b/>
                <w:color w:val="auto"/>
              </w:rPr>
              <w:t xml:space="preserve">Smart </w:t>
            </w:r>
            <w:proofErr w:type="spellStart"/>
            <w:r>
              <w:rPr>
                <w:rFonts w:ascii="굴림" w:eastAsia="굴림" w:hAnsi="굴림" w:hint="eastAsia"/>
                <w:b/>
                <w:color w:val="auto"/>
              </w:rPr>
              <w:t>재탐색</w:t>
            </w:r>
            <w:proofErr w:type="spellEnd"/>
            <w:r>
              <w:rPr>
                <w:rFonts w:ascii="굴림" w:eastAsia="굴림" w:hAnsi="굴림" w:hint="eastAsia"/>
                <w:b/>
                <w:color w:val="auto"/>
              </w:rPr>
              <w:t xml:space="preserve"> 결과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35D3AF9F" w14:textId="77777777" w:rsidR="003175AC" w:rsidRPr="00E233A3" w:rsidRDefault="003175AC" w:rsidP="006E4E4C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150531EB" w14:textId="77777777" w:rsidR="003175AC" w:rsidRPr="00E233A3" w:rsidRDefault="003175AC" w:rsidP="006E4E4C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3175AC" w:rsidRPr="006F3883" w14:paraId="430AA1EA" w14:textId="77777777" w:rsidTr="006E4E4C">
        <w:trPr>
          <w:trHeight w:val="227"/>
        </w:trPr>
        <w:tc>
          <w:tcPr>
            <w:tcW w:w="2269" w:type="dxa"/>
            <w:vAlign w:val="center"/>
          </w:tcPr>
          <w:p w14:paraId="7EA2E537" w14:textId="77777777" w:rsidR="003175AC" w:rsidRPr="00915D84" w:rsidRDefault="003175AC" w:rsidP="003175A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적용(Result Code </w:t>
            </w:r>
            <w:r>
              <w:rPr>
                <w:lang w:eastAsia="ko-KR"/>
              </w:rPr>
              <w:t>2</w:t>
            </w:r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6217" w:type="dxa"/>
            <w:vAlign w:val="center"/>
          </w:tcPr>
          <w:p w14:paraId="4A4066DE" w14:textId="77777777" w:rsidR="003175AC" w:rsidRPr="00915D84" w:rsidRDefault="000424DE" w:rsidP="00B4485A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기존 탐색 결과 중 </w:t>
            </w:r>
            <w:r>
              <w:rPr>
                <w:rFonts w:hAnsi="굴림"/>
                <w:lang w:eastAsia="ko-KR"/>
              </w:rPr>
              <w:t>Link</w:t>
            </w:r>
            <w:r>
              <w:rPr>
                <w:rFonts w:hint="eastAsia"/>
                <w:lang w:eastAsia="ko-KR"/>
              </w:rPr>
              <w:t>(</w:t>
            </w:r>
            <w:hyperlink w:anchor="_Link" w:history="1">
              <w:r w:rsidRPr="0010753F">
                <w:rPr>
                  <w:rStyle w:val="af1"/>
                  <w:rFonts w:hint="eastAsia"/>
                  <w:lang w:eastAsia="ko-KR"/>
                </w:rPr>
                <w:t>1.2.2.</w:t>
              </w:r>
              <w:r w:rsidRPr="0010753F">
                <w:rPr>
                  <w:rStyle w:val="af1"/>
                  <w:lang w:eastAsia="ko-KR"/>
                </w:rPr>
                <w:t>2.</w:t>
              </w:r>
              <w:r w:rsidR="00B4485A">
                <w:rPr>
                  <w:rStyle w:val="af1"/>
                  <w:lang w:eastAsia="ko-KR"/>
                </w:rPr>
                <w:t>8</w:t>
              </w:r>
            </w:hyperlink>
            <w:r>
              <w:rPr>
                <w:rFonts w:hint="eastAsia"/>
                <w:lang w:eastAsia="ko-KR"/>
              </w:rPr>
              <w:t xml:space="preserve"> 참조</w:t>
            </w:r>
            <w:r>
              <w:rPr>
                <w:rFonts w:hAnsi="굴림"/>
                <w:lang w:eastAsia="ko-KR"/>
              </w:rPr>
              <w:t>)</w:t>
            </w:r>
            <w:r>
              <w:rPr>
                <w:rFonts w:hAnsi="굴림" w:hint="eastAsia"/>
                <w:lang w:eastAsia="ko-KR"/>
              </w:rPr>
              <w:t>만 제공(속도 정보 갱신)</w:t>
            </w:r>
          </w:p>
        </w:tc>
        <w:tc>
          <w:tcPr>
            <w:tcW w:w="598" w:type="dxa"/>
            <w:vAlign w:val="center"/>
          </w:tcPr>
          <w:p w14:paraId="23B71E1A" w14:textId="77777777" w:rsidR="003175AC" w:rsidRPr="00915D84" w:rsidRDefault="003175AC" w:rsidP="006E4E4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175AC" w:rsidRPr="006F3883" w14:paraId="1FDFC2B1" w14:textId="77777777" w:rsidTr="006E4E4C">
        <w:trPr>
          <w:trHeight w:val="227"/>
        </w:trPr>
        <w:tc>
          <w:tcPr>
            <w:tcW w:w="2269" w:type="dxa"/>
            <w:vAlign w:val="center"/>
          </w:tcPr>
          <w:p w14:paraId="09F25904" w14:textId="77777777" w:rsidR="003175AC" w:rsidRPr="00915D84" w:rsidRDefault="003175AC" w:rsidP="006E4E4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int="eastAsia"/>
                <w:lang w:eastAsia="ko-KR"/>
              </w:rPr>
              <w:t>비적용(Result Code 0)</w:t>
            </w:r>
          </w:p>
        </w:tc>
        <w:tc>
          <w:tcPr>
            <w:tcW w:w="6217" w:type="dxa"/>
            <w:vAlign w:val="center"/>
          </w:tcPr>
          <w:p w14:paraId="314D9B1D" w14:textId="77777777" w:rsidR="003175AC" w:rsidRPr="006A46B9" w:rsidRDefault="000424DE" w:rsidP="00B4485A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신규</w:t>
            </w:r>
            <w:r w:rsidR="003175AC">
              <w:rPr>
                <w:rFonts w:hAnsi="굴림" w:hint="eastAsia"/>
                <w:lang w:eastAsia="ko-KR"/>
              </w:rPr>
              <w:t>탐색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된 새로운 </w:t>
            </w:r>
            <w:r w:rsidR="00B4485A">
              <w:rPr>
                <w:rFonts w:hAnsi="굴림" w:hint="eastAsia"/>
                <w:lang w:eastAsia="ko-KR"/>
              </w:rPr>
              <w:t xml:space="preserve">결과 </w:t>
            </w:r>
            <w:r>
              <w:rPr>
                <w:rFonts w:hAnsi="굴림" w:hint="eastAsia"/>
                <w:lang w:eastAsia="ko-KR"/>
              </w:rPr>
              <w:t>제공</w:t>
            </w:r>
            <w:r w:rsidR="00B4485A">
              <w:rPr>
                <w:rFonts w:hAnsi="굴림" w:hint="eastAsia"/>
                <w:lang w:eastAsia="ko-KR"/>
              </w:rPr>
              <w:t xml:space="preserve">(아래 </w:t>
            </w:r>
            <w:r w:rsidR="00B4485A">
              <w:rPr>
                <w:rFonts w:hAnsi="굴림"/>
                <w:lang w:eastAsia="ko-KR"/>
              </w:rPr>
              <w:t>Contents</w:t>
            </w:r>
            <w:r w:rsidR="00B4485A">
              <w:rPr>
                <w:rFonts w:hAnsi="굴림" w:hint="eastAsia"/>
                <w:lang w:eastAsia="ko-KR"/>
              </w:rPr>
              <w:t>)</w:t>
            </w:r>
          </w:p>
        </w:tc>
        <w:tc>
          <w:tcPr>
            <w:tcW w:w="598" w:type="dxa"/>
            <w:vAlign w:val="center"/>
          </w:tcPr>
          <w:p w14:paraId="094464E8" w14:textId="77777777" w:rsidR="003175AC" w:rsidRPr="00915D84" w:rsidRDefault="003175AC" w:rsidP="006E4E4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663CD2CB" w14:textId="77777777" w:rsidR="003175AC" w:rsidRPr="003175AC" w:rsidRDefault="003175AC" w:rsidP="003175AC">
      <w:pPr>
        <w:rPr>
          <w:lang w:eastAsia="ko-KR"/>
        </w:rPr>
      </w:pPr>
    </w:p>
    <w:p w14:paraId="466FB56D" w14:textId="77777777" w:rsidR="00277994" w:rsidRPr="00874C6B" w:rsidRDefault="00AA264A" w:rsidP="00B64D18">
      <w:pPr>
        <w:pStyle w:val="5"/>
        <w:rPr>
          <w:lang w:eastAsia="ko-KR"/>
        </w:rPr>
      </w:pPr>
      <w:r w:rsidRPr="00874C6B">
        <w:rPr>
          <w:rFonts w:hint="eastAsia"/>
          <w:lang w:eastAsia="ko-KR"/>
        </w:rPr>
        <w:t>공통</w:t>
      </w:r>
      <w:r w:rsidRPr="00874C6B">
        <w:rPr>
          <w:rFonts w:hint="eastAsia"/>
          <w:lang w:eastAsia="ko-KR"/>
        </w:rPr>
        <w:t xml:space="preserve"> </w:t>
      </w:r>
      <w:r w:rsidRPr="00874C6B">
        <w:rPr>
          <w:lang w:eastAsia="ko-KR"/>
        </w:rPr>
        <w:t xml:space="preserve">- </w:t>
      </w:r>
      <w:r w:rsidR="00B614A8" w:rsidRPr="00874C6B">
        <w:rPr>
          <w:rFonts w:hint="eastAsia"/>
          <w:lang w:eastAsia="ko-KR"/>
        </w:rPr>
        <w:t>기본정보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EE7A07" w:rsidRPr="006F3883" w14:paraId="71525D06" w14:textId="77777777" w:rsidTr="00B37949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468FDDDB" w14:textId="77777777" w:rsidR="00EE7A07" w:rsidRPr="00E233A3" w:rsidRDefault="00EE7A07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183EEA6F" w14:textId="77777777" w:rsidR="00EE7A07" w:rsidRPr="00E233A3" w:rsidRDefault="00EE7A07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40B46FED" w14:textId="77777777" w:rsidR="00EE7A07" w:rsidRPr="00E233A3" w:rsidRDefault="00EE7A07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6536BB80" w14:textId="77777777" w:rsidR="00EE7A07" w:rsidRPr="00E233A3" w:rsidRDefault="00EE7A07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7FC4069F" w14:textId="77777777" w:rsidR="00EE7A07" w:rsidRPr="00E233A3" w:rsidRDefault="00EE7A07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1E3EFBE6" w14:textId="77777777" w:rsidR="00EE7A07" w:rsidRPr="00E233A3" w:rsidRDefault="00EE7A07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EE7A07" w:rsidRPr="006F3883" w14:paraId="09E73DF4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7FC7B167" w14:textId="77777777" w:rsidR="00EE7A07" w:rsidRPr="00915D84" w:rsidRDefault="00EE7A07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8" w:type="dxa"/>
            <w:vAlign w:val="center"/>
          </w:tcPr>
          <w:p w14:paraId="2AEDB0EF" w14:textId="77777777" w:rsidR="00EE7A07" w:rsidRPr="00915D84" w:rsidRDefault="00EE7A07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7BA985AE" w14:textId="77777777" w:rsidR="00EE7A07" w:rsidRPr="00915D84" w:rsidRDefault="00704B8E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317A61A4" w14:textId="77777777" w:rsidR="00EE7A07" w:rsidRPr="00915D84" w:rsidRDefault="00EE7A07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F00AD1D" w14:textId="77777777" w:rsidR="00EE7A07" w:rsidRPr="00915D84" w:rsidRDefault="00704B8E" w:rsidP="00B37949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Check Sum</w:t>
            </w:r>
          </w:p>
        </w:tc>
        <w:tc>
          <w:tcPr>
            <w:tcW w:w="598" w:type="dxa"/>
            <w:vAlign w:val="center"/>
          </w:tcPr>
          <w:p w14:paraId="17FE17E4" w14:textId="77777777" w:rsidR="00EE7A07" w:rsidRPr="00915D84" w:rsidRDefault="00EE7A07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E257FF" w:rsidRPr="006F3883" w14:paraId="5762D409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07406EFE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4DEEC656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5C3BB6B2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79DCA241" w14:textId="77777777" w:rsidR="00E257FF" w:rsidRDefault="00047ECB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20497E6B" w14:textId="77777777" w:rsidR="00E257FF" w:rsidRDefault="00E257FF" w:rsidP="00E257F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598" w:type="dxa"/>
            <w:vAlign w:val="center"/>
          </w:tcPr>
          <w:p w14:paraId="3E838A71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E257FF" w:rsidRPr="006F3883" w14:paraId="13DCC891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056D45F3" w14:textId="77777777" w:rsidR="00E257FF" w:rsidRPr="00ED1C69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ED1C69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4C21253D" w14:textId="77777777" w:rsidR="00E257FF" w:rsidRPr="00ED1C69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ED1C69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2E9E6436" w14:textId="77777777" w:rsidR="00E257FF" w:rsidRPr="00ED1C69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ED1C69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0D77374C" w14:textId="77777777" w:rsidR="00E257FF" w:rsidRPr="00ED1C69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ED1C69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191239F" w14:textId="77777777" w:rsidR="00E257FF" w:rsidRPr="00ED1C69" w:rsidRDefault="00ED1C69" w:rsidP="00E257F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R</w:t>
            </w:r>
            <w:r>
              <w:rPr>
                <w:rFonts w:hAnsi="굴림"/>
                <w:lang w:eastAsia="ko-KR"/>
              </w:rPr>
              <w:t>eserved</w:t>
            </w:r>
          </w:p>
        </w:tc>
        <w:tc>
          <w:tcPr>
            <w:tcW w:w="598" w:type="dxa"/>
            <w:vAlign w:val="center"/>
          </w:tcPr>
          <w:p w14:paraId="28104967" w14:textId="77777777" w:rsidR="00E257FF" w:rsidRPr="00023B05" w:rsidRDefault="00E257FF" w:rsidP="00E257FF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  <w:tr w:rsidR="00E257FF" w:rsidRPr="006F3883" w14:paraId="090C20AB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1807157B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62CFC900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567" w:type="dxa"/>
            <w:vAlign w:val="center"/>
          </w:tcPr>
          <w:p w14:paraId="585F037A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50155089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CBF8337" w14:textId="77777777" w:rsidR="00E257FF" w:rsidRDefault="00E257FF" w:rsidP="00E257F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경로 개수</w:t>
            </w:r>
          </w:p>
        </w:tc>
        <w:tc>
          <w:tcPr>
            <w:tcW w:w="598" w:type="dxa"/>
            <w:vAlign w:val="center"/>
          </w:tcPr>
          <w:p w14:paraId="3A19C0F4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E257FF" w:rsidRPr="006F3883" w14:paraId="60862191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314DF34C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708" w:type="dxa"/>
            <w:vAlign w:val="center"/>
          </w:tcPr>
          <w:p w14:paraId="167B86C6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567" w:type="dxa"/>
            <w:vAlign w:val="center"/>
          </w:tcPr>
          <w:p w14:paraId="1BEE1D71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18EC44C8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B176022" w14:textId="77777777" w:rsidR="00E257FF" w:rsidRPr="00740106" w:rsidRDefault="00E257FF" w:rsidP="00E257FF">
            <w:pPr>
              <w:ind w:rightChars="-22" w:right="-44"/>
              <w:rPr>
                <w:rFonts w:hAnsi="굴림"/>
                <w:lang w:eastAsia="ko-KR"/>
              </w:rPr>
            </w:pPr>
            <w:r w:rsidRPr="00740106">
              <w:rPr>
                <w:rFonts w:hAnsi="굴림" w:hint="eastAsia"/>
                <w:lang w:eastAsia="ko-KR"/>
              </w:rPr>
              <w:t>지점 개수</w:t>
            </w:r>
          </w:p>
        </w:tc>
        <w:tc>
          <w:tcPr>
            <w:tcW w:w="598" w:type="dxa"/>
            <w:vAlign w:val="center"/>
          </w:tcPr>
          <w:p w14:paraId="0ACFCA07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E257FF" w:rsidRPr="006F3883" w14:paraId="3692755A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14C2AC44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708" w:type="dxa"/>
            <w:vAlign w:val="center"/>
          </w:tcPr>
          <w:p w14:paraId="0B577876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67" w:type="dxa"/>
            <w:vAlign w:val="center"/>
          </w:tcPr>
          <w:p w14:paraId="35B4EC7B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78E10B90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C858E31" w14:textId="77777777" w:rsidR="00E257FF" w:rsidRPr="00740106" w:rsidRDefault="00E257FF" w:rsidP="00E257FF">
            <w:pPr>
              <w:ind w:rightChars="-22" w:right="-44"/>
              <w:rPr>
                <w:rFonts w:hAnsi="굴림"/>
                <w:lang w:eastAsia="ko-KR"/>
              </w:rPr>
            </w:pPr>
            <w:r w:rsidRPr="00740106">
              <w:rPr>
                <w:rFonts w:hAnsi="굴림" w:hint="eastAsia"/>
                <w:lang w:eastAsia="ko-KR"/>
              </w:rPr>
              <w:t>지점 명칭 개수</w:t>
            </w:r>
          </w:p>
        </w:tc>
        <w:tc>
          <w:tcPr>
            <w:tcW w:w="598" w:type="dxa"/>
            <w:vAlign w:val="center"/>
          </w:tcPr>
          <w:p w14:paraId="5AACE9CE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E257FF" w:rsidRPr="006F3883" w14:paraId="31B3B34D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2BACDEA7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708" w:type="dxa"/>
            <w:vAlign w:val="center"/>
          </w:tcPr>
          <w:p w14:paraId="21E68828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10</w:t>
            </w:r>
          </w:p>
        </w:tc>
        <w:tc>
          <w:tcPr>
            <w:tcW w:w="567" w:type="dxa"/>
            <w:vAlign w:val="center"/>
          </w:tcPr>
          <w:p w14:paraId="2402380E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042D3C8B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6785099" w14:textId="77777777" w:rsidR="00E257FF" w:rsidRDefault="00E257FF" w:rsidP="00E257FF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탐색엔진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버전</w:t>
            </w:r>
          </w:p>
        </w:tc>
        <w:tc>
          <w:tcPr>
            <w:tcW w:w="598" w:type="dxa"/>
            <w:vAlign w:val="center"/>
          </w:tcPr>
          <w:p w14:paraId="60B8EEF2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E257FF" w:rsidRPr="006F3883" w14:paraId="128B3BDE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55F24E57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708" w:type="dxa"/>
            <w:vAlign w:val="center"/>
          </w:tcPr>
          <w:p w14:paraId="4BB43061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567" w:type="dxa"/>
            <w:vAlign w:val="center"/>
          </w:tcPr>
          <w:p w14:paraId="5AB0CBBC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4B84C49C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F77824B" w14:textId="77777777" w:rsidR="00E257FF" w:rsidRDefault="00E257FF" w:rsidP="00E257FF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지도버전</w:t>
            </w:r>
            <w:proofErr w:type="spellEnd"/>
          </w:p>
        </w:tc>
        <w:tc>
          <w:tcPr>
            <w:tcW w:w="598" w:type="dxa"/>
            <w:vAlign w:val="center"/>
          </w:tcPr>
          <w:p w14:paraId="66CE471E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E257FF" w:rsidRPr="006F3883" w14:paraId="511D1E66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028471B1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9</w:t>
            </w:r>
          </w:p>
        </w:tc>
        <w:tc>
          <w:tcPr>
            <w:tcW w:w="708" w:type="dxa"/>
            <w:vAlign w:val="center"/>
          </w:tcPr>
          <w:p w14:paraId="2E0A5610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16</w:t>
            </w:r>
          </w:p>
        </w:tc>
        <w:tc>
          <w:tcPr>
            <w:tcW w:w="567" w:type="dxa"/>
            <w:vAlign w:val="center"/>
          </w:tcPr>
          <w:p w14:paraId="5D947795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23BC82D2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11F37727" w14:textId="77777777" w:rsidR="00E257FF" w:rsidRPr="00635198" w:rsidRDefault="00E257FF" w:rsidP="00E257F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탐색 시작 시간(</w:t>
            </w:r>
            <w:proofErr w:type="spellStart"/>
            <w:r>
              <w:rPr>
                <w:rFonts w:hAnsi="굴림" w:hint="eastAsia"/>
                <w:lang w:eastAsia="ko-KR"/>
              </w:rPr>
              <w:t>TimeStamp</w:t>
            </w:r>
            <w:proofErr w:type="spellEnd"/>
            <w:r>
              <w:rPr>
                <w:rFonts w:hAnsi="굴림" w:hint="eastAsia"/>
                <w:lang w:eastAsia="ko-KR"/>
              </w:rPr>
              <w:t>)</w:t>
            </w:r>
          </w:p>
        </w:tc>
        <w:tc>
          <w:tcPr>
            <w:tcW w:w="598" w:type="dxa"/>
            <w:vAlign w:val="center"/>
          </w:tcPr>
          <w:p w14:paraId="442EC3DF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E257FF" w:rsidRPr="006F3883" w14:paraId="4C00B3AC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65240778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1</w:t>
            </w: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708" w:type="dxa"/>
            <w:vAlign w:val="center"/>
          </w:tcPr>
          <w:p w14:paraId="323F6D52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20</w:t>
            </w:r>
          </w:p>
        </w:tc>
        <w:tc>
          <w:tcPr>
            <w:tcW w:w="567" w:type="dxa"/>
            <w:vAlign w:val="center"/>
          </w:tcPr>
          <w:p w14:paraId="4651BDC0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48E95C38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B83B8A5" w14:textId="77777777" w:rsidR="00E257FF" w:rsidRPr="00635198" w:rsidRDefault="00E257FF" w:rsidP="00E257F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부가정보</w:t>
            </w:r>
          </w:p>
        </w:tc>
        <w:tc>
          <w:tcPr>
            <w:tcW w:w="598" w:type="dxa"/>
            <w:vAlign w:val="center"/>
          </w:tcPr>
          <w:p w14:paraId="474F65C9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(1)</w:t>
            </w:r>
          </w:p>
        </w:tc>
      </w:tr>
      <w:tr w:rsidR="00E257FF" w:rsidRPr="006F3883" w14:paraId="60BACD95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51F9BDA7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11</w:t>
            </w:r>
          </w:p>
        </w:tc>
        <w:tc>
          <w:tcPr>
            <w:tcW w:w="708" w:type="dxa"/>
            <w:vAlign w:val="center"/>
          </w:tcPr>
          <w:p w14:paraId="74ED8648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24</w:t>
            </w:r>
          </w:p>
        </w:tc>
        <w:tc>
          <w:tcPr>
            <w:tcW w:w="567" w:type="dxa"/>
            <w:vAlign w:val="center"/>
          </w:tcPr>
          <w:p w14:paraId="57457775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40</w:t>
            </w:r>
          </w:p>
        </w:tc>
        <w:tc>
          <w:tcPr>
            <w:tcW w:w="426" w:type="dxa"/>
            <w:vAlign w:val="center"/>
          </w:tcPr>
          <w:p w14:paraId="1F04B4B9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S</w:t>
            </w:r>
          </w:p>
        </w:tc>
        <w:tc>
          <w:tcPr>
            <w:tcW w:w="6217" w:type="dxa"/>
            <w:vAlign w:val="center"/>
          </w:tcPr>
          <w:p w14:paraId="1295E24B" w14:textId="77777777" w:rsidR="00E257FF" w:rsidRDefault="00E257FF" w:rsidP="00E257FF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탐색옵션</w:t>
            </w:r>
            <w:proofErr w:type="spellEnd"/>
          </w:p>
        </w:tc>
        <w:tc>
          <w:tcPr>
            <w:tcW w:w="598" w:type="dxa"/>
            <w:vAlign w:val="center"/>
          </w:tcPr>
          <w:p w14:paraId="1B171CDB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E257FF" w:rsidRPr="006F3883" w14:paraId="1653A746" w14:textId="77777777" w:rsidTr="00B37949">
        <w:trPr>
          <w:trHeight w:val="227"/>
        </w:trPr>
        <w:tc>
          <w:tcPr>
            <w:tcW w:w="1276" w:type="dxa"/>
            <w:gridSpan w:val="2"/>
            <w:vAlign w:val="center"/>
          </w:tcPr>
          <w:p w14:paraId="796DA6AA" w14:textId="77777777" w:rsidR="00E257FF" w:rsidRPr="007D13A8" w:rsidRDefault="00E257FF" w:rsidP="00E257F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D13A8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7E9FCA48" w14:textId="77777777" w:rsidR="00E257FF" w:rsidRPr="007D13A8" w:rsidRDefault="00E257FF" w:rsidP="00E257F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6</w:t>
            </w:r>
            <w:r>
              <w:rPr>
                <w:rFonts w:hAnsi="굴림"/>
                <w:b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5320162E" w14:textId="77777777" w:rsidR="00E257FF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6217" w:type="dxa"/>
            <w:vAlign w:val="center"/>
          </w:tcPr>
          <w:p w14:paraId="10FFBD74" w14:textId="77777777" w:rsidR="00E257FF" w:rsidRDefault="00E257FF" w:rsidP="00E257FF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3E13BD58" w14:textId="77777777" w:rsidR="00E257FF" w:rsidRPr="00915D84" w:rsidRDefault="00E257FF" w:rsidP="00E257F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2244D4CA" w14:textId="77777777" w:rsidR="00047ECB" w:rsidRDefault="00047ECB">
      <w:pPr>
        <w:widowControl/>
        <w:spacing w:line="240" w:lineRule="auto"/>
        <w:jc w:val="left"/>
        <w:rPr>
          <w:lang w:eastAsia="ko-KR"/>
        </w:rPr>
      </w:pPr>
    </w:p>
    <w:p w14:paraId="45A4113D" w14:textId="77777777" w:rsidR="00630ECF" w:rsidRDefault="00630ECF">
      <w:pPr>
        <w:widowControl/>
        <w:spacing w:line="240" w:lineRule="auto"/>
        <w:jc w:val="left"/>
        <w:rPr>
          <w:lang w:eastAsia="ko-KR"/>
        </w:rPr>
      </w:pPr>
    </w:p>
    <w:p w14:paraId="4236326B" w14:textId="77777777" w:rsidR="00630ECF" w:rsidRDefault="00630ECF">
      <w:pPr>
        <w:widowControl/>
        <w:spacing w:line="240" w:lineRule="auto"/>
        <w:jc w:val="left"/>
        <w:rPr>
          <w:lang w:eastAsia="ko-KR"/>
        </w:rPr>
      </w:pPr>
    </w:p>
    <w:p w14:paraId="343903DF" w14:textId="77777777" w:rsidR="005B0487" w:rsidRDefault="005B0487" w:rsidP="008008B4">
      <w:pPr>
        <w:numPr>
          <w:ilvl w:val="0"/>
          <w:numId w:val="17"/>
        </w:numPr>
        <w:ind w:rightChars="-22" w:right="-44"/>
        <w:rPr>
          <w:lang w:eastAsia="ko-KR"/>
        </w:rPr>
      </w:pPr>
      <w:r>
        <w:rPr>
          <w:rFonts w:hint="eastAsia"/>
          <w:lang w:eastAsia="ko-KR"/>
        </w:rPr>
        <w:t>부가정보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675"/>
        <w:gridCol w:w="4632"/>
        <w:gridCol w:w="599"/>
      </w:tblGrid>
      <w:tr w:rsidR="005B0487" w:rsidRPr="00DA7255" w14:paraId="16138A8A" w14:textId="77777777" w:rsidTr="00B37949">
        <w:tc>
          <w:tcPr>
            <w:tcW w:w="555" w:type="dxa"/>
            <w:shd w:val="clear" w:color="auto" w:fill="C0C0C0"/>
          </w:tcPr>
          <w:p w14:paraId="0A56430E" w14:textId="77777777" w:rsidR="005B0487" w:rsidRPr="00335743" w:rsidRDefault="005B0487" w:rsidP="00B3794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705" w:type="dxa"/>
            <w:shd w:val="clear" w:color="auto" w:fill="C0C0C0"/>
          </w:tcPr>
          <w:p w14:paraId="2A5716AD" w14:textId="77777777" w:rsidR="005B0487" w:rsidRPr="00335743" w:rsidRDefault="005B0487" w:rsidP="00B3794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4678" w:type="dxa"/>
            <w:shd w:val="clear" w:color="auto" w:fill="C0C0C0"/>
          </w:tcPr>
          <w:p w14:paraId="6A0DB33A" w14:textId="77777777" w:rsidR="005B0487" w:rsidRPr="00335743" w:rsidRDefault="005B0487" w:rsidP="00B3794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67" w:type="dxa"/>
            <w:shd w:val="clear" w:color="auto" w:fill="C0C0C0"/>
          </w:tcPr>
          <w:p w14:paraId="2AA1A3BE" w14:textId="77777777" w:rsidR="005B0487" w:rsidRPr="00335743" w:rsidRDefault="005B0487" w:rsidP="00B37949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5B0487" w:rsidRPr="00DA7255" w14:paraId="434AD038" w14:textId="77777777" w:rsidTr="00B37949">
        <w:tc>
          <w:tcPr>
            <w:tcW w:w="555" w:type="dxa"/>
            <w:vAlign w:val="center"/>
          </w:tcPr>
          <w:p w14:paraId="06B693CC" w14:textId="77777777" w:rsidR="005B0487" w:rsidRDefault="005B0487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2705" w:type="dxa"/>
            <w:vAlign w:val="center"/>
          </w:tcPr>
          <w:p w14:paraId="2550AD69" w14:textId="77777777" w:rsidR="005B0487" w:rsidRDefault="005B0487" w:rsidP="00B37949">
            <w:r w:rsidRPr="00900BD4">
              <w:rPr>
                <w:rFonts w:hAnsi="굴림" w:hint="eastAsia"/>
                <w:lang w:eastAsia="ko-KR"/>
              </w:rPr>
              <w:t>하 : 0000 0000 0000 00</w:t>
            </w:r>
            <w:r w:rsidRPr="00E97270">
              <w:rPr>
                <w:rFonts w:hAnsi="굴림" w:hint="eastAsia"/>
                <w:color w:val="FF0000"/>
                <w:lang w:eastAsia="ko-KR"/>
              </w:rPr>
              <w:t>11</w:t>
            </w:r>
          </w:p>
        </w:tc>
        <w:tc>
          <w:tcPr>
            <w:tcW w:w="4678" w:type="dxa"/>
          </w:tcPr>
          <w:p w14:paraId="231966BE" w14:textId="77777777" w:rsidR="005B0487" w:rsidRDefault="005B0487" w:rsidP="00B37949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[탐색 Type] 0 : </w:t>
            </w:r>
            <w:proofErr w:type="spellStart"/>
            <w:r>
              <w:rPr>
                <w:rFonts w:hAnsi="굴림" w:hint="eastAsia"/>
                <w:lang w:eastAsia="ko-KR"/>
              </w:rPr>
              <w:t>일반탐색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, 1 : </w:t>
            </w:r>
            <w:proofErr w:type="spellStart"/>
            <w:r>
              <w:rPr>
                <w:rFonts w:hAnsi="굴림" w:hint="eastAsia"/>
                <w:lang w:eastAsia="ko-KR"/>
              </w:rPr>
              <w:t>재탐색</w:t>
            </w:r>
            <w:proofErr w:type="spellEnd"/>
            <w:r>
              <w:rPr>
                <w:rFonts w:hAnsi="굴림" w:hint="eastAsia"/>
                <w:lang w:eastAsia="ko-KR"/>
              </w:rPr>
              <w:t>(일반)</w:t>
            </w:r>
          </w:p>
          <w:p w14:paraId="20875972" w14:textId="77777777" w:rsidR="005B0487" w:rsidRPr="00DA7255" w:rsidRDefault="005B0487" w:rsidP="00B37949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2 : </w:t>
            </w:r>
            <w:proofErr w:type="spellStart"/>
            <w:r>
              <w:rPr>
                <w:rFonts w:hAnsi="굴림" w:hint="eastAsia"/>
                <w:lang w:eastAsia="ko-KR"/>
              </w:rPr>
              <w:t>재탐색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(교통), 3 : </w:t>
            </w:r>
            <w:proofErr w:type="spellStart"/>
            <w:r>
              <w:rPr>
                <w:rFonts w:hAnsi="굴림" w:hint="eastAsia"/>
                <w:lang w:eastAsia="ko-KR"/>
              </w:rPr>
              <w:t>재탐색</w:t>
            </w:r>
            <w:proofErr w:type="spellEnd"/>
            <w:r>
              <w:rPr>
                <w:rFonts w:hAnsi="굴림" w:hint="eastAsia"/>
                <w:lang w:eastAsia="ko-KR"/>
              </w:rPr>
              <w:t>(이탈)</w:t>
            </w:r>
          </w:p>
        </w:tc>
        <w:tc>
          <w:tcPr>
            <w:tcW w:w="567" w:type="dxa"/>
            <w:vAlign w:val="center"/>
          </w:tcPr>
          <w:p w14:paraId="037F3CC4" w14:textId="77777777" w:rsidR="005B0487" w:rsidRPr="00DA7255" w:rsidRDefault="005B0487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0~3</w:t>
            </w:r>
          </w:p>
        </w:tc>
      </w:tr>
      <w:tr w:rsidR="00FB0A1F" w:rsidRPr="00DA7255" w14:paraId="185F7326" w14:textId="77777777" w:rsidTr="00B37949">
        <w:tc>
          <w:tcPr>
            <w:tcW w:w="555" w:type="dxa"/>
            <w:vAlign w:val="center"/>
          </w:tcPr>
          <w:p w14:paraId="2822C3D8" w14:textId="77777777" w:rsidR="00FB0A1F" w:rsidRPr="004433E2" w:rsidRDefault="00377FB7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4433E2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2705" w:type="dxa"/>
            <w:vAlign w:val="center"/>
          </w:tcPr>
          <w:p w14:paraId="58C00498" w14:textId="77777777" w:rsidR="00FB0A1F" w:rsidRPr="00900BD4" w:rsidRDefault="00FB0A1F" w:rsidP="0010485A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 xml:space="preserve">하 : 0000 0000 0000 </w:t>
            </w:r>
            <w:r>
              <w:rPr>
                <w:rFonts w:hAnsi="굴림"/>
                <w:lang w:eastAsia="ko-KR"/>
              </w:rPr>
              <w:t>0</w:t>
            </w:r>
            <w:r w:rsidR="0010485A" w:rsidRPr="00E97270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4678" w:type="dxa"/>
          </w:tcPr>
          <w:p w14:paraId="597D0DDD" w14:textId="77777777" w:rsidR="00FB0A1F" w:rsidRPr="004433E2" w:rsidRDefault="00FB0A1F" w:rsidP="00B37949">
            <w:pPr>
              <w:ind w:rightChars="-22" w:right="-44"/>
              <w:rPr>
                <w:rFonts w:hAnsi="굴림"/>
                <w:lang w:eastAsia="ko-KR"/>
              </w:rPr>
            </w:pPr>
            <w:r w:rsidRPr="004433E2">
              <w:rPr>
                <w:rFonts w:hAnsi="굴림" w:hint="eastAsia"/>
                <w:lang w:eastAsia="ko-KR"/>
              </w:rPr>
              <w:t xml:space="preserve">다중 </w:t>
            </w:r>
            <w:r w:rsidR="0062287D" w:rsidRPr="004433E2">
              <w:rPr>
                <w:rFonts w:hAnsi="굴림" w:hint="eastAsia"/>
                <w:lang w:eastAsia="ko-KR"/>
              </w:rPr>
              <w:t>지점 사용</w:t>
            </w:r>
          </w:p>
        </w:tc>
        <w:tc>
          <w:tcPr>
            <w:tcW w:w="567" w:type="dxa"/>
            <w:vAlign w:val="center"/>
          </w:tcPr>
          <w:p w14:paraId="2D89BE8A" w14:textId="77777777" w:rsidR="00FB0A1F" w:rsidRPr="004433E2" w:rsidRDefault="00377FB7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4433E2">
              <w:rPr>
                <w:rFonts w:hAnsi="굴림" w:hint="eastAsia"/>
                <w:lang w:eastAsia="ko-KR"/>
              </w:rPr>
              <w:t>0, 1</w:t>
            </w:r>
          </w:p>
        </w:tc>
      </w:tr>
      <w:tr w:rsidR="00FB0A1F" w:rsidRPr="00DA7255" w14:paraId="1351B005" w14:textId="77777777" w:rsidTr="00B37949">
        <w:tc>
          <w:tcPr>
            <w:tcW w:w="555" w:type="dxa"/>
            <w:vAlign w:val="center"/>
          </w:tcPr>
          <w:p w14:paraId="20D1496E" w14:textId="77777777" w:rsidR="00FB0A1F" w:rsidRDefault="00377FB7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2705" w:type="dxa"/>
            <w:vAlign w:val="center"/>
          </w:tcPr>
          <w:p w14:paraId="17FAC586" w14:textId="77777777" w:rsidR="00FB0A1F" w:rsidRPr="00900BD4" w:rsidRDefault="00377FB7" w:rsidP="0010485A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 xml:space="preserve">하 : 0000 0000 0000 </w:t>
            </w:r>
            <w:r w:rsidR="0010485A" w:rsidRPr="00E97270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000</w:t>
            </w:r>
          </w:p>
        </w:tc>
        <w:tc>
          <w:tcPr>
            <w:tcW w:w="4678" w:type="dxa"/>
          </w:tcPr>
          <w:p w14:paraId="0A7860E0" w14:textId="77777777" w:rsidR="00FB0A1F" w:rsidRDefault="00FB0A1F" w:rsidP="00B37949">
            <w:pPr>
              <w:ind w:rightChars="-22" w:right="-44"/>
              <w:rPr>
                <w:rFonts w:hAnsi="굴림"/>
                <w:lang w:eastAsia="ko-KR"/>
              </w:rPr>
            </w:pPr>
            <w:r w:rsidRPr="00702845">
              <w:rPr>
                <w:rFonts w:hAnsi="굴림" w:hint="eastAsia"/>
                <w:lang w:eastAsia="ko-KR"/>
              </w:rPr>
              <w:t>통계 탐색</w:t>
            </w:r>
          </w:p>
        </w:tc>
        <w:tc>
          <w:tcPr>
            <w:tcW w:w="567" w:type="dxa"/>
            <w:vAlign w:val="center"/>
          </w:tcPr>
          <w:p w14:paraId="472937E2" w14:textId="77777777" w:rsidR="00FB0A1F" w:rsidRDefault="00377FB7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0, 1</w:t>
            </w:r>
          </w:p>
        </w:tc>
      </w:tr>
      <w:tr w:rsidR="00FB0A1F" w:rsidRPr="00DA7255" w14:paraId="08A168C5" w14:textId="77777777" w:rsidTr="00B37949">
        <w:tc>
          <w:tcPr>
            <w:tcW w:w="555" w:type="dxa"/>
            <w:vAlign w:val="center"/>
          </w:tcPr>
          <w:p w14:paraId="3FDA7E44" w14:textId="77777777" w:rsidR="00FB0A1F" w:rsidRDefault="00377FB7" w:rsidP="00377FB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2705" w:type="dxa"/>
            <w:vAlign w:val="center"/>
          </w:tcPr>
          <w:p w14:paraId="3C2AD75C" w14:textId="77777777" w:rsidR="00FB0A1F" w:rsidRPr="00900BD4" w:rsidRDefault="00377FB7" w:rsidP="0010485A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하 : 0000 0000 000</w:t>
            </w:r>
            <w:r w:rsidR="0010485A" w:rsidRPr="00E97270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000</w:t>
            </w:r>
          </w:p>
        </w:tc>
        <w:tc>
          <w:tcPr>
            <w:tcW w:w="4678" w:type="dxa"/>
          </w:tcPr>
          <w:p w14:paraId="5294CA66" w14:textId="77777777" w:rsidR="00FB0A1F" w:rsidRDefault="00FB0A1F" w:rsidP="00FB0A1F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목적지 방향성 탐색</w:t>
            </w:r>
          </w:p>
        </w:tc>
        <w:tc>
          <w:tcPr>
            <w:tcW w:w="567" w:type="dxa"/>
            <w:vAlign w:val="center"/>
          </w:tcPr>
          <w:p w14:paraId="31258D10" w14:textId="77777777" w:rsidR="00FB0A1F" w:rsidRDefault="00377FB7" w:rsidP="00FB0A1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0, 1</w:t>
            </w:r>
          </w:p>
        </w:tc>
      </w:tr>
      <w:tr w:rsidR="00FB0A1F" w:rsidRPr="00DA7255" w14:paraId="6345E371" w14:textId="77777777" w:rsidTr="00B37949">
        <w:tc>
          <w:tcPr>
            <w:tcW w:w="555" w:type="dxa"/>
            <w:vAlign w:val="center"/>
          </w:tcPr>
          <w:p w14:paraId="333D0BC2" w14:textId="77777777" w:rsidR="00FB0A1F" w:rsidRDefault="00377FB7" w:rsidP="00FB0A1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2705" w:type="dxa"/>
            <w:vAlign w:val="center"/>
          </w:tcPr>
          <w:p w14:paraId="47F8E22D" w14:textId="77777777" w:rsidR="00FB0A1F" w:rsidRPr="00900BD4" w:rsidRDefault="00377FB7" w:rsidP="0010485A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하 : 0000 0000 00</w:t>
            </w:r>
            <w:r w:rsidR="0010485A" w:rsidRPr="00E97270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 xml:space="preserve">0 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000</w:t>
            </w:r>
          </w:p>
        </w:tc>
        <w:tc>
          <w:tcPr>
            <w:tcW w:w="4678" w:type="dxa"/>
          </w:tcPr>
          <w:p w14:paraId="3209A3E0" w14:textId="77777777" w:rsidR="00FB0A1F" w:rsidRDefault="00FB0A1F" w:rsidP="00FB0A1F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1D10EC">
              <w:rPr>
                <w:rFonts w:hAnsi="굴림" w:hint="eastAsia"/>
                <w:lang w:eastAsia="ko-KR"/>
              </w:rPr>
              <w:t>회전규제</w:t>
            </w:r>
            <w:proofErr w:type="spellEnd"/>
            <w:r w:rsidRPr="001D10EC">
              <w:rPr>
                <w:rFonts w:hAnsi="굴림" w:hint="eastAsia"/>
                <w:lang w:eastAsia="ko-KR"/>
              </w:rPr>
              <w:t xml:space="preserve"> 고려 탐색</w:t>
            </w:r>
          </w:p>
        </w:tc>
        <w:tc>
          <w:tcPr>
            <w:tcW w:w="567" w:type="dxa"/>
            <w:vAlign w:val="center"/>
          </w:tcPr>
          <w:p w14:paraId="36E0A5D0" w14:textId="77777777" w:rsidR="00FB0A1F" w:rsidRDefault="00377FB7" w:rsidP="00FB0A1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0, 1</w:t>
            </w:r>
          </w:p>
        </w:tc>
      </w:tr>
      <w:tr w:rsidR="002D52BB" w:rsidRPr="00DA7255" w14:paraId="3A069708" w14:textId="77777777" w:rsidTr="00B37949">
        <w:tc>
          <w:tcPr>
            <w:tcW w:w="555" w:type="dxa"/>
            <w:vAlign w:val="center"/>
          </w:tcPr>
          <w:p w14:paraId="0B335FD0" w14:textId="77777777" w:rsidR="002D52BB" w:rsidRDefault="00377FB7" w:rsidP="002D52B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2705" w:type="dxa"/>
            <w:vAlign w:val="center"/>
          </w:tcPr>
          <w:p w14:paraId="4CEF6868" w14:textId="77777777" w:rsidR="002D52BB" w:rsidRPr="00900BD4" w:rsidRDefault="00377FB7" w:rsidP="0010485A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하 : 0000 0000 0</w:t>
            </w:r>
            <w:r w:rsidR="0010485A" w:rsidRPr="00E97270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 xml:space="preserve">00 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000</w:t>
            </w:r>
          </w:p>
        </w:tc>
        <w:tc>
          <w:tcPr>
            <w:tcW w:w="4678" w:type="dxa"/>
            <w:vAlign w:val="center"/>
          </w:tcPr>
          <w:p w14:paraId="17854051" w14:textId="77777777" w:rsidR="002D52BB" w:rsidRPr="00DF4132" w:rsidRDefault="002D52BB" w:rsidP="002D52BB">
            <w:pPr>
              <w:ind w:rightChars="-22" w:right="-44"/>
              <w:rPr>
                <w:rFonts w:hAnsi="굴림"/>
                <w:lang w:eastAsia="ko-KR"/>
              </w:rPr>
            </w:pPr>
            <w:r w:rsidRPr="00DF4132">
              <w:rPr>
                <w:rFonts w:hAnsi="굴림" w:hint="eastAsia"/>
                <w:lang w:eastAsia="ko-KR"/>
              </w:rPr>
              <w:t>경로 회피</w:t>
            </w:r>
          </w:p>
        </w:tc>
        <w:tc>
          <w:tcPr>
            <w:tcW w:w="567" w:type="dxa"/>
            <w:vAlign w:val="center"/>
          </w:tcPr>
          <w:p w14:paraId="6E01116E" w14:textId="77777777" w:rsidR="002D52BB" w:rsidRDefault="00377FB7" w:rsidP="002D52B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0, 1</w:t>
            </w:r>
          </w:p>
        </w:tc>
      </w:tr>
      <w:tr w:rsidR="002D52BB" w:rsidRPr="00DA7255" w14:paraId="344300E6" w14:textId="77777777" w:rsidTr="00B37949">
        <w:tc>
          <w:tcPr>
            <w:tcW w:w="555" w:type="dxa"/>
            <w:vAlign w:val="center"/>
          </w:tcPr>
          <w:p w14:paraId="29DCE14E" w14:textId="77777777" w:rsidR="002D52BB" w:rsidRDefault="00377FB7" w:rsidP="002D52B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2705" w:type="dxa"/>
            <w:vAlign w:val="center"/>
          </w:tcPr>
          <w:p w14:paraId="19BC272F" w14:textId="77777777" w:rsidR="002D52BB" w:rsidRPr="00900BD4" w:rsidRDefault="00377FB7" w:rsidP="0010485A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 xml:space="preserve">하 : 0000 0000 </w:t>
            </w:r>
            <w:r w:rsidR="0010485A" w:rsidRPr="00E97270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 xml:space="preserve">000 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000</w:t>
            </w:r>
          </w:p>
        </w:tc>
        <w:tc>
          <w:tcPr>
            <w:tcW w:w="4678" w:type="dxa"/>
            <w:vAlign w:val="center"/>
          </w:tcPr>
          <w:p w14:paraId="6237F23D" w14:textId="77777777" w:rsidR="002D52BB" w:rsidRPr="001D10EC" w:rsidRDefault="002D52BB" w:rsidP="002D52BB">
            <w:pPr>
              <w:ind w:rightChars="-22" w:right="-44"/>
              <w:rPr>
                <w:rFonts w:hAnsi="굴림"/>
                <w:lang w:eastAsia="ko-KR"/>
              </w:rPr>
            </w:pPr>
            <w:r w:rsidRPr="00E02295">
              <w:rPr>
                <w:rFonts w:hAnsi="굴림" w:hint="eastAsia"/>
                <w:lang w:eastAsia="ko-KR"/>
              </w:rPr>
              <w:t>유고</w:t>
            </w:r>
            <w:r>
              <w:rPr>
                <w:rFonts w:hAnsi="굴림" w:hint="eastAsia"/>
                <w:lang w:eastAsia="ko-KR"/>
              </w:rPr>
              <w:t xml:space="preserve"> 회피</w:t>
            </w:r>
          </w:p>
        </w:tc>
        <w:tc>
          <w:tcPr>
            <w:tcW w:w="567" w:type="dxa"/>
            <w:vAlign w:val="center"/>
          </w:tcPr>
          <w:p w14:paraId="175508E5" w14:textId="77777777" w:rsidR="002D52BB" w:rsidRDefault="00377FB7" w:rsidP="002D52B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0, 1</w:t>
            </w:r>
          </w:p>
        </w:tc>
      </w:tr>
      <w:tr w:rsidR="002D52BB" w:rsidRPr="00DA7255" w14:paraId="0838F3CC" w14:textId="77777777" w:rsidTr="00B37949">
        <w:tc>
          <w:tcPr>
            <w:tcW w:w="555" w:type="dxa"/>
            <w:vAlign w:val="center"/>
          </w:tcPr>
          <w:p w14:paraId="09864AE1" w14:textId="77777777" w:rsidR="002D52BB" w:rsidRDefault="00377FB7" w:rsidP="002D52B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2705" w:type="dxa"/>
            <w:vAlign w:val="center"/>
          </w:tcPr>
          <w:p w14:paraId="7FF34C9C" w14:textId="77777777" w:rsidR="002D52BB" w:rsidRPr="00900BD4" w:rsidRDefault="00377FB7" w:rsidP="0010485A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하 : 0000 000</w:t>
            </w:r>
            <w:r w:rsidR="0010485A" w:rsidRPr="00E97270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 xml:space="preserve"> 0000 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000</w:t>
            </w:r>
          </w:p>
        </w:tc>
        <w:tc>
          <w:tcPr>
            <w:tcW w:w="4678" w:type="dxa"/>
          </w:tcPr>
          <w:p w14:paraId="33CF09B0" w14:textId="77777777" w:rsidR="002D52BB" w:rsidRPr="00955E56" w:rsidRDefault="002D52BB" w:rsidP="002D52BB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경로선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이원화 (가상 분리된 </w:t>
            </w:r>
            <w:proofErr w:type="spellStart"/>
            <w:r>
              <w:rPr>
                <w:rFonts w:hAnsi="굴림" w:hint="eastAsia"/>
                <w:lang w:eastAsia="ko-KR"/>
              </w:rPr>
              <w:t>경로선</w:t>
            </w:r>
            <w:proofErr w:type="spellEnd"/>
            <w:r>
              <w:rPr>
                <w:rFonts w:hAnsi="굴림" w:hint="eastAsia"/>
                <w:lang w:eastAsia="ko-KR"/>
              </w:rPr>
              <w:t>)</w:t>
            </w:r>
          </w:p>
        </w:tc>
        <w:tc>
          <w:tcPr>
            <w:tcW w:w="567" w:type="dxa"/>
            <w:vAlign w:val="center"/>
          </w:tcPr>
          <w:p w14:paraId="28B37915" w14:textId="77777777" w:rsidR="002D52BB" w:rsidRDefault="00377FB7" w:rsidP="002D52B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0, 1</w:t>
            </w:r>
          </w:p>
        </w:tc>
      </w:tr>
      <w:tr w:rsidR="002D52BB" w:rsidRPr="00DA7255" w14:paraId="63960E17" w14:textId="77777777" w:rsidTr="00B37949">
        <w:tc>
          <w:tcPr>
            <w:tcW w:w="555" w:type="dxa"/>
            <w:vAlign w:val="center"/>
          </w:tcPr>
          <w:p w14:paraId="0BED926F" w14:textId="77777777" w:rsidR="002D52BB" w:rsidRDefault="00377FB7" w:rsidP="002D52B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9</w:t>
            </w:r>
          </w:p>
        </w:tc>
        <w:tc>
          <w:tcPr>
            <w:tcW w:w="2705" w:type="dxa"/>
            <w:vAlign w:val="center"/>
          </w:tcPr>
          <w:p w14:paraId="34175E14" w14:textId="77777777" w:rsidR="002D52BB" w:rsidRPr="00900BD4" w:rsidRDefault="00377FB7" w:rsidP="0010485A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하 : 0000 00</w:t>
            </w:r>
            <w:r w:rsidR="0010485A" w:rsidRPr="00E97270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 xml:space="preserve">0 0000 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000</w:t>
            </w:r>
          </w:p>
        </w:tc>
        <w:tc>
          <w:tcPr>
            <w:tcW w:w="4678" w:type="dxa"/>
            <w:vAlign w:val="center"/>
          </w:tcPr>
          <w:p w14:paraId="7F80F01E" w14:textId="77777777" w:rsidR="002D52BB" w:rsidRPr="00BC6476" w:rsidRDefault="002D52BB" w:rsidP="002D52B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P</w:t>
            </w:r>
            <w:r>
              <w:rPr>
                <w:rFonts w:hAnsi="굴림" w:hint="eastAsia"/>
                <w:lang w:eastAsia="ko-KR"/>
              </w:rPr>
              <w:t>assed Tollgate 사용</w:t>
            </w:r>
          </w:p>
        </w:tc>
        <w:tc>
          <w:tcPr>
            <w:tcW w:w="567" w:type="dxa"/>
            <w:vAlign w:val="center"/>
          </w:tcPr>
          <w:p w14:paraId="10889A59" w14:textId="77777777" w:rsidR="002D52BB" w:rsidRDefault="00377FB7" w:rsidP="002D52B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0, 1</w:t>
            </w:r>
          </w:p>
        </w:tc>
      </w:tr>
      <w:tr w:rsidR="002D52BB" w:rsidRPr="00DA7255" w14:paraId="6B4BDCD0" w14:textId="77777777" w:rsidTr="00B37949">
        <w:tc>
          <w:tcPr>
            <w:tcW w:w="555" w:type="dxa"/>
            <w:vAlign w:val="center"/>
          </w:tcPr>
          <w:p w14:paraId="0EA76652" w14:textId="77777777" w:rsidR="002D52BB" w:rsidRDefault="00377FB7" w:rsidP="002D52B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10</w:t>
            </w:r>
          </w:p>
        </w:tc>
        <w:tc>
          <w:tcPr>
            <w:tcW w:w="2705" w:type="dxa"/>
            <w:vAlign w:val="center"/>
          </w:tcPr>
          <w:p w14:paraId="470D02B9" w14:textId="77777777" w:rsidR="002D52BB" w:rsidRPr="00900BD4" w:rsidRDefault="00377FB7" w:rsidP="0010485A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하 : 0000 0</w:t>
            </w:r>
            <w:r w:rsidR="0010485A" w:rsidRPr="00E97270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 xml:space="preserve">00 0000 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000</w:t>
            </w:r>
          </w:p>
        </w:tc>
        <w:tc>
          <w:tcPr>
            <w:tcW w:w="4678" w:type="dxa"/>
            <w:vAlign w:val="center"/>
          </w:tcPr>
          <w:p w14:paraId="592E501E" w14:textId="77777777" w:rsidR="002D52BB" w:rsidRPr="00E02295" w:rsidRDefault="002D52BB" w:rsidP="0061538E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경</w:t>
            </w:r>
            <w:r w:rsidR="0061538E">
              <w:rPr>
                <w:rFonts w:hAnsi="굴림" w:hint="eastAsia"/>
                <w:lang w:eastAsia="ko-KR"/>
              </w:rPr>
              <w:t>유도로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사용</w:t>
            </w:r>
          </w:p>
        </w:tc>
        <w:tc>
          <w:tcPr>
            <w:tcW w:w="567" w:type="dxa"/>
            <w:vAlign w:val="center"/>
          </w:tcPr>
          <w:p w14:paraId="60C471BA" w14:textId="77777777" w:rsidR="002D52BB" w:rsidRDefault="00377FB7" w:rsidP="002D52B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0, 1</w:t>
            </w:r>
          </w:p>
        </w:tc>
      </w:tr>
      <w:tr w:rsidR="002D52BB" w14:paraId="6F523583" w14:textId="77777777" w:rsidTr="00377FB7">
        <w:tc>
          <w:tcPr>
            <w:tcW w:w="555" w:type="dxa"/>
            <w:vAlign w:val="center"/>
          </w:tcPr>
          <w:p w14:paraId="5862F526" w14:textId="77777777" w:rsidR="002D52BB" w:rsidRDefault="00377FB7" w:rsidP="002D52B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11</w:t>
            </w:r>
          </w:p>
        </w:tc>
        <w:tc>
          <w:tcPr>
            <w:tcW w:w="2705" w:type="dxa"/>
            <w:vAlign w:val="center"/>
          </w:tcPr>
          <w:p w14:paraId="676387B2" w14:textId="77777777" w:rsidR="002D52BB" w:rsidRPr="00900BD4" w:rsidRDefault="00377FB7" w:rsidP="0010485A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 xml:space="preserve">하 : 0000 </w:t>
            </w:r>
            <w:r w:rsidR="0010485A" w:rsidRPr="00E97270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 xml:space="preserve">000 0000 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000</w:t>
            </w:r>
          </w:p>
        </w:tc>
        <w:tc>
          <w:tcPr>
            <w:tcW w:w="4678" w:type="dxa"/>
            <w:vAlign w:val="center"/>
          </w:tcPr>
          <w:p w14:paraId="7059B025" w14:textId="77777777" w:rsidR="002D52BB" w:rsidRDefault="002243B5" w:rsidP="002243B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최종 목적지 변경(</w:t>
            </w:r>
            <w:r w:rsidR="002D52BB" w:rsidRPr="00941F07">
              <w:rPr>
                <w:rFonts w:hAnsi="굴림" w:hint="eastAsia"/>
                <w:lang w:eastAsia="ko-KR"/>
              </w:rPr>
              <w:t>논리적 섬</w:t>
            </w:r>
            <w:r w:rsidR="002D52BB">
              <w:rPr>
                <w:rFonts w:hAnsi="굴림" w:hint="eastAsia"/>
                <w:lang w:eastAsia="ko-KR"/>
              </w:rPr>
              <w:t xml:space="preserve"> 또는 </w:t>
            </w:r>
            <w:r>
              <w:rPr>
                <w:rFonts w:hAnsi="굴림" w:hint="eastAsia"/>
                <w:lang w:eastAsia="ko-KR"/>
              </w:rPr>
              <w:t>교통통제)</w:t>
            </w:r>
          </w:p>
        </w:tc>
        <w:tc>
          <w:tcPr>
            <w:tcW w:w="567" w:type="dxa"/>
            <w:vAlign w:val="center"/>
          </w:tcPr>
          <w:p w14:paraId="3BC77EA4" w14:textId="77777777" w:rsidR="002D52BB" w:rsidRDefault="002D52BB" w:rsidP="002D52BB">
            <w:pPr>
              <w:ind w:rightChars="-22" w:right="-44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0, 1</w:t>
            </w:r>
          </w:p>
        </w:tc>
      </w:tr>
      <w:tr w:rsidR="00901D7A" w14:paraId="59BFD4AA" w14:textId="77777777" w:rsidTr="00377FB7">
        <w:tc>
          <w:tcPr>
            <w:tcW w:w="555" w:type="dxa"/>
            <w:vAlign w:val="center"/>
          </w:tcPr>
          <w:p w14:paraId="3FDBDDEC" w14:textId="77777777" w:rsidR="00901D7A" w:rsidRPr="00207D00" w:rsidRDefault="00901D7A" w:rsidP="002D52B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207D00"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2705" w:type="dxa"/>
            <w:vAlign w:val="center"/>
          </w:tcPr>
          <w:p w14:paraId="70DD7FF9" w14:textId="77777777" w:rsidR="00901D7A" w:rsidRPr="00D15244" w:rsidRDefault="00901D7A" w:rsidP="00901D7A">
            <w:pPr>
              <w:rPr>
                <w:rFonts w:hAnsi="굴림"/>
                <w:lang w:eastAsia="ko-KR"/>
              </w:rPr>
            </w:pPr>
            <w:r w:rsidRPr="00D15244">
              <w:rPr>
                <w:rFonts w:hAnsi="굴림" w:hint="eastAsia"/>
                <w:lang w:eastAsia="ko-KR"/>
              </w:rPr>
              <w:t>하 : 000</w:t>
            </w:r>
            <w:r w:rsidRPr="00D15244">
              <w:rPr>
                <w:rFonts w:hAnsi="굴림"/>
                <w:color w:val="FF0000"/>
                <w:lang w:eastAsia="ko-KR"/>
              </w:rPr>
              <w:t>1</w:t>
            </w:r>
            <w:r w:rsidRPr="00D15244">
              <w:rPr>
                <w:rFonts w:hAnsi="굴림" w:hint="eastAsia"/>
                <w:lang w:eastAsia="ko-KR"/>
              </w:rPr>
              <w:t xml:space="preserve"> </w:t>
            </w:r>
            <w:r w:rsidRPr="00D15244">
              <w:rPr>
                <w:rFonts w:hAnsi="굴림"/>
                <w:lang w:eastAsia="ko-KR"/>
              </w:rPr>
              <w:t>0</w:t>
            </w:r>
            <w:r w:rsidRPr="00D15244">
              <w:rPr>
                <w:rFonts w:hAnsi="굴림" w:hint="eastAsia"/>
                <w:lang w:eastAsia="ko-KR"/>
              </w:rPr>
              <w:t xml:space="preserve">000 0000 </w:t>
            </w:r>
            <w:r w:rsidRPr="00D15244">
              <w:rPr>
                <w:rFonts w:hAnsi="굴림"/>
                <w:lang w:eastAsia="ko-KR"/>
              </w:rPr>
              <w:t>0</w:t>
            </w:r>
            <w:r w:rsidRPr="00D15244">
              <w:rPr>
                <w:rFonts w:hAnsi="굴림" w:hint="eastAsia"/>
                <w:lang w:eastAsia="ko-KR"/>
              </w:rPr>
              <w:t>000</w:t>
            </w:r>
          </w:p>
        </w:tc>
        <w:tc>
          <w:tcPr>
            <w:tcW w:w="4678" w:type="dxa"/>
            <w:vAlign w:val="center"/>
          </w:tcPr>
          <w:p w14:paraId="7C835A1B" w14:textId="77777777" w:rsidR="00901D7A" w:rsidRPr="00207D00" w:rsidRDefault="00901D7A" w:rsidP="002243B5">
            <w:pPr>
              <w:ind w:rightChars="-22" w:right="-44"/>
              <w:rPr>
                <w:rFonts w:hAnsi="굴림"/>
                <w:lang w:eastAsia="ko-KR"/>
              </w:rPr>
            </w:pPr>
            <w:r w:rsidRPr="00207D00">
              <w:rPr>
                <w:rFonts w:hAnsi="굴림" w:hint="eastAsia"/>
                <w:lang w:eastAsia="ko-KR"/>
              </w:rPr>
              <w:t>선호도로 사용</w:t>
            </w:r>
          </w:p>
        </w:tc>
        <w:tc>
          <w:tcPr>
            <w:tcW w:w="567" w:type="dxa"/>
            <w:vAlign w:val="center"/>
          </w:tcPr>
          <w:p w14:paraId="5624B851" w14:textId="77777777" w:rsidR="00901D7A" w:rsidRPr="00207D00" w:rsidRDefault="00901D7A" w:rsidP="002D52BB">
            <w:pPr>
              <w:ind w:rightChars="-22" w:right="-44"/>
              <w:rPr>
                <w:rFonts w:hAnsi="굴림"/>
                <w:lang w:eastAsia="ko-KR"/>
              </w:rPr>
            </w:pPr>
            <w:r w:rsidRPr="00207D00">
              <w:rPr>
                <w:rFonts w:hAnsi="굴림" w:hint="eastAsia"/>
                <w:lang w:eastAsia="ko-KR"/>
              </w:rPr>
              <w:t>0, 1</w:t>
            </w:r>
          </w:p>
        </w:tc>
      </w:tr>
      <w:tr w:rsidR="00D15244" w14:paraId="49983DB5" w14:textId="77777777" w:rsidTr="00377FB7">
        <w:tc>
          <w:tcPr>
            <w:tcW w:w="555" w:type="dxa"/>
            <w:vAlign w:val="center"/>
          </w:tcPr>
          <w:p w14:paraId="2F4E6469" w14:textId="77777777" w:rsidR="00D15244" w:rsidRPr="00207D00" w:rsidRDefault="00D15244" w:rsidP="002D52B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207D00">
              <w:rPr>
                <w:rFonts w:hAnsi="굴림" w:hint="eastAsia"/>
                <w:lang w:eastAsia="ko-KR"/>
              </w:rPr>
              <w:lastRenderedPageBreak/>
              <w:t>13</w:t>
            </w:r>
          </w:p>
        </w:tc>
        <w:tc>
          <w:tcPr>
            <w:tcW w:w="2705" w:type="dxa"/>
            <w:vAlign w:val="center"/>
          </w:tcPr>
          <w:p w14:paraId="6D6EE423" w14:textId="77777777" w:rsidR="00D15244" w:rsidRPr="00D15244" w:rsidRDefault="00D15244" w:rsidP="00D15244">
            <w:pPr>
              <w:rPr>
                <w:rFonts w:hAnsi="굴림"/>
                <w:lang w:eastAsia="ko-KR"/>
              </w:rPr>
            </w:pPr>
            <w:r w:rsidRPr="00D15244">
              <w:rPr>
                <w:rFonts w:hAnsi="굴림" w:hint="eastAsia"/>
                <w:lang w:eastAsia="ko-KR"/>
              </w:rPr>
              <w:t>하 : 00</w:t>
            </w:r>
            <w:r w:rsidRPr="00D15244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0</w:t>
            </w:r>
            <w:r w:rsidRPr="00D15244">
              <w:rPr>
                <w:rFonts w:hAnsi="굴림" w:hint="eastAsia"/>
                <w:lang w:eastAsia="ko-KR"/>
              </w:rPr>
              <w:t xml:space="preserve"> </w:t>
            </w:r>
            <w:r w:rsidRPr="00D15244">
              <w:rPr>
                <w:rFonts w:hAnsi="굴림"/>
                <w:lang w:eastAsia="ko-KR"/>
              </w:rPr>
              <w:t>0</w:t>
            </w:r>
            <w:r w:rsidRPr="00D15244">
              <w:rPr>
                <w:rFonts w:hAnsi="굴림" w:hint="eastAsia"/>
                <w:lang w:eastAsia="ko-KR"/>
              </w:rPr>
              <w:t xml:space="preserve">000 0000 </w:t>
            </w:r>
            <w:r w:rsidRPr="00D15244">
              <w:rPr>
                <w:rFonts w:hAnsi="굴림"/>
                <w:lang w:eastAsia="ko-KR"/>
              </w:rPr>
              <w:t>0</w:t>
            </w:r>
            <w:r w:rsidRPr="00D15244">
              <w:rPr>
                <w:rFonts w:hAnsi="굴림" w:hint="eastAsia"/>
                <w:lang w:eastAsia="ko-KR"/>
              </w:rPr>
              <w:t>000</w:t>
            </w:r>
          </w:p>
        </w:tc>
        <w:tc>
          <w:tcPr>
            <w:tcW w:w="4678" w:type="dxa"/>
            <w:vAlign w:val="center"/>
          </w:tcPr>
          <w:p w14:paraId="5233044E" w14:textId="77777777" w:rsidR="00D15244" w:rsidRPr="00207D00" w:rsidRDefault="00B9273C" w:rsidP="00F31922">
            <w:pPr>
              <w:ind w:rightChars="-22" w:right="-44"/>
              <w:rPr>
                <w:rFonts w:hAnsi="굴림"/>
                <w:lang w:eastAsia="ko-KR"/>
              </w:rPr>
            </w:pPr>
            <w:r w:rsidRPr="00207D00">
              <w:rPr>
                <w:rFonts w:hAnsi="굴림" w:hint="eastAsia"/>
                <w:lang w:eastAsia="ko-KR"/>
              </w:rPr>
              <w:t>경로상에 통행</w:t>
            </w:r>
            <w:r w:rsidR="00F31922" w:rsidRPr="00207D00">
              <w:rPr>
                <w:rFonts w:hAnsi="굴림" w:hint="eastAsia"/>
                <w:lang w:eastAsia="ko-KR"/>
              </w:rPr>
              <w:t xml:space="preserve"> </w:t>
            </w:r>
            <w:r w:rsidRPr="00207D00">
              <w:rPr>
                <w:rFonts w:hAnsi="굴림" w:hint="eastAsia"/>
                <w:lang w:eastAsia="ko-KR"/>
              </w:rPr>
              <w:t xml:space="preserve">제한된 </w:t>
            </w:r>
            <w:proofErr w:type="spellStart"/>
            <w:r w:rsidRPr="00207D00">
              <w:rPr>
                <w:rFonts w:hAnsi="굴림" w:hint="eastAsia"/>
                <w:lang w:eastAsia="ko-KR"/>
              </w:rPr>
              <w:t>도로있음</w:t>
            </w:r>
            <w:proofErr w:type="spellEnd"/>
            <w:r w:rsidRPr="00207D00">
              <w:rPr>
                <w:rFonts w:hAnsi="굴림" w:hint="eastAsia"/>
                <w:lang w:eastAsia="ko-KR"/>
              </w:rPr>
              <w:t>(</w:t>
            </w:r>
            <w:r w:rsidR="00F31922" w:rsidRPr="00207D00">
              <w:rPr>
                <w:rFonts w:hAnsi="굴림"/>
                <w:lang w:eastAsia="ko-KR"/>
              </w:rPr>
              <w:t>Link</w:t>
            </w:r>
            <w:r w:rsidRPr="00207D00">
              <w:rPr>
                <w:rFonts w:hAnsi="굴림" w:hint="eastAsia"/>
                <w:lang w:eastAsia="ko-KR"/>
              </w:rPr>
              <w:t>-부가정보2)</w:t>
            </w:r>
          </w:p>
        </w:tc>
        <w:tc>
          <w:tcPr>
            <w:tcW w:w="567" w:type="dxa"/>
            <w:vAlign w:val="center"/>
          </w:tcPr>
          <w:p w14:paraId="0A390C44" w14:textId="77777777" w:rsidR="00D15244" w:rsidRPr="00207D00" w:rsidRDefault="00D15244" w:rsidP="002D52BB">
            <w:pPr>
              <w:ind w:rightChars="-22" w:right="-44"/>
              <w:rPr>
                <w:rFonts w:hAnsi="굴림"/>
                <w:lang w:eastAsia="ko-KR"/>
              </w:rPr>
            </w:pPr>
            <w:r w:rsidRPr="00207D00">
              <w:rPr>
                <w:rFonts w:hAnsi="굴림" w:hint="eastAsia"/>
                <w:lang w:eastAsia="ko-KR"/>
              </w:rPr>
              <w:t>0, 1</w:t>
            </w:r>
          </w:p>
        </w:tc>
      </w:tr>
      <w:tr w:rsidR="006C6E68" w14:paraId="468687AE" w14:textId="77777777" w:rsidTr="00377FB7">
        <w:tc>
          <w:tcPr>
            <w:tcW w:w="555" w:type="dxa"/>
            <w:vAlign w:val="center"/>
          </w:tcPr>
          <w:p w14:paraId="70841AA6" w14:textId="77777777" w:rsidR="006C6E68" w:rsidRPr="00207D00" w:rsidRDefault="006C6E68" w:rsidP="006C6E6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207D00">
              <w:rPr>
                <w:rFonts w:hAnsi="굴림" w:hint="eastAsia"/>
                <w:lang w:eastAsia="ko-KR"/>
              </w:rPr>
              <w:t>1</w:t>
            </w:r>
            <w:r w:rsidRPr="00207D00">
              <w:rPr>
                <w:rFonts w:hAnsi="굴림"/>
                <w:lang w:eastAsia="ko-KR"/>
              </w:rPr>
              <w:t>4</w:t>
            </w:r>
          </w:p>
        </w:tc>
        <w:tc>
          <w:tcPr>
            <w:tcW w:w="2705" w:type="dxa"/>
            <w:vAlign w:val="center"/>
          </w:tcPr>
          <w:p w14:paraId="16FF409A" w14:textId="77777777" w:rsidR="006C6E68" w:rsidRPr="00D15244" w:rsidRDefault="006C6E68" w:rsidP="006C6E68">
            <w:pPr>
              <w:rPr>
                <w:rFonts w:hAnsi="굴림"/>
                <w:lang w:eastAsia="ko-KR"/>
              </w:rPr>
            </w:pPr>
            <w:r w:rsidRPr="00D15244">
              <w:rPr>
                <w:rFonts w:hAnsi="굴림" w:hint="eastAsia"/>
                <w:lang w:eastAsia="ko-KR"/>
              </w:rPr>
              <w:t>하 : 0</w:t>
            </w:r>
            <w:r w:rsidRPr="006C6E68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00</w:t>
            </w:r>
            <w:r w:rsidRPr="00D15244">
              <w:rPr>
                <w:rFonts w:hAnsi="굴림" w:hint="eastAsia"/>
                <w:lang w:eastAsia="ko-KR"/>
              </w:rPr>
              <w:t xml:space="preserve"> </w:t>
            </w:r>
            <w:r w:rsidRPr="00D15244">
              <w:rPr>
                <w:rFonts w:hAnsi="굴림"/>
                <w:lang w:eastAsia="ko-KR"/>
              </w:rPr>
              <w:t>0</w:t>
            </w:r>
            <w:r w:rsidRPr="00D15244">
              <w:rPr>
                <w:rFonts w:hAnsi="굴림" w:hint="eastAsia"/>
                <w:lang w:eastAsia="ko-KR"/>
              </w:rPr>
              <w:t xml:space="preserve">000 0000 </w:t>
            </w:r>
            <w:r w:rsidRPr="00D15244">
              <w:rPr>
                <w:rFonts w:hAnsi="굴림"/>
                <w:lang w:eastAsia="ko-KR"/>
              </w:rPr>
              <w:t>0</w:t>
            </w:r>
            <w:r w:rsidRPr="00D15244">
              <w:rPr>
                <w:rFonts w:hAnsi="굴림" w:hint="eastAsia"/>
                <w:lang w:eastAsia="ko-KR"/>
              </w:rPr>
              <w:t>000</w:t>
            </w:r>
          </w:p>
        </w:tc>
        <w:tc>
          <w:tcPr>
            <w:tcW w:w="4678" w:type="dxa"/>
            <w:vAlign w:val="center"/>
          </w:tcPr>
          <w:p w14:paraId="595E15CE" w14:textId="77777777" w:rsidR="006C6E68" w:rsidRPr="00207D00" w:rsidRDefault="00B9273C" w:rsidP="006C6E68">
            <w:pPr>
              <w:ind w:rightChars="-22" w:right="-44"/>
              <w:rPr>
                <w:rFonts w:hAnsi="굴림"/>
                <w:lang w:eastAsia="ko-KR"/>
              </w:rPr>
            </w:pPr>
            <w:r w:rsidRPr="00207D00">
              <w:rPr>
                <w:rFonts w:hAnsi="굴림" w:hint="eastAsia"/>
                <w:lang w:eastAsia="ko-KR"/>
              </w:rPr>
              <w:t xml:space="preserve">진행방향 </w:t>
            </w:r>
            <w:proofErr w:type="spellStart"/>
            <w:r w:rsidRPr="00207D00">
              <w:rPr>
                <w:rFonts w:hAnsi="굴림" w:hint="eastAsia"/>
                <w:lang w:eastAsia="ko-KR"/>
              </w:rPr>
              <w:t>탐색실패로</w:t>
            </w:r>
            <w:proofErr w:type="spellEnd"/>
            <w:r w:rsidRPr="00207D00">
              <w:rPr>
                <w:rFonts w:hAnsi="굴림" w:hint="eastAsia"/>
                <w:lang w:eastAsia="ko-KR"/>
              </w:rPr>
              <w:t xml:space="preserve"> 인해 역방향 </w:t>
            </w:r>
            <w:proofErr w:type="spellStart"/>
            <w:r w:rsidRPr="00207D00">
              <w:rPr>
                <w:rFonts w:hAnsi="굴림" w:hint="eastAsia"/>
                <w:lang w:eastAsia="ko-KR"/>
              </w:rPr>
              <w:t>탐색됨</w:t>
            </w:r>
            <w:proofErr w:type="spellEnd"/>
          </w:p>
        </w:tc>
        <w:tc>
          <w:tcPr>
            <w:tcW w:w="567" w:type="dxa"/>
            <w:vAlign w:val="center"/>
          </w:tcPr>
          <w:p w14:paraId="09777314" w14:textId="77777777" w:rsidR="006C6E68" w:rsidRPr="00207D00" w:rsidRDefault="006C6E68" w:rsidP="006C6E68">
            <w:pPr>
              <w:ind w:rightChars="-22" w:right="-44"/>
              <w:rPr>
                <w:rFonts w:hAnsi="굴림"/>
                <w:lang w:eastAsia="ko-KR"/>
              </w:rPr>
            </w:pPr>
            <w:r w:rsidRPr="00207D00">
              <w:rPr>
                <w:rFonts w:hAnsi="굴림" w:hint="eastAsia"/>
                <w:lang w:eastAsia="ko-KR"/>
              </w:rPr>
              <w:t>0, 1</w:t>
            </w:r>
          </w:p>
        </w:tc>
      </w:tr>
      <w:tr w:rsidR="00707A95" w14:paraId="00B2CE95" w14:textId="77777777" w:rsidTr="00377FB7">
        <w:tc>
          <w:tcPr>
            <w:tcW w:w="555" w:type="dxa"/>
            <w:vAlign w:val="center"/>
          </w:tcPr>
          <w:p w14:paraId="320FE7A4" w14:textId="77777777" w:rsidR="00707A95" w:rsidRPr="00207D00" w:rsidRDefault="00707A95" w:rsidP="006C6E6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15</w:t>
            </w:r>
          </w:p>
        </w:tc>
        <w:tc>
          <w:tcPr>
            <w:tcW w:w="2705" w:type="dxa"/>
            <w:vAlign w:val="center"/>
          </w:tcPr>
          <w:p w14:paraId="273658B8" w14:textId="77777777" w:rsidR="00707A95" w:rsidRPr="00D15244" w:rsidRDefault="00707A95" w:rsidP="006C6E68">
            <w:pPr>
              <w:rPr>
                <w:rFonts w:hAnsi="굴림"/>
                <w:lang w:eastAsia="ko-KR"/>
              </w:rPr>
            </w:pPr>
            <w:r w:rsidRPr="00D15244">
              <w:rPr>
                <w:rFonts w:hAnsi="굴림" w:hint="eastAsia"/>
                <w:lang w:eastAsia="ko-KR"/>
              </w:rPr>
              <w:t xml:space="preserve">하 : </w:t>
            </w:r>
            <w:r w:rsidRPr="006C6E68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000</w:t>
            </w:r>
            <w:r w:rsidRPr="00D15244">
              <w:rPr>
                <w:rFonts w:hAnsi="굴림" w:hint="eastAsia"/>
                <w:lang w:eastAsia="ko-KR"/>
              </w:rPr>
              <w:t xml:space="preserve"> </w:t>
            </w:r>
            <w:r w:rsidRPr="00D15244">
              <w:rPr>
                <w:rFonts w:hAnsi="굴림"/>
                <w:lang w:eastAsia="ko-KR"/>
              </w:rPr>
              <w:t>0</w:t>
            </w:r>
            <w:r w:rsidRPr="00D15244">
              <w:rPr>
                <w:rFonts w:hAnsi="굴림" w:hint="eastAsia"/>
                <w:lang w:eastAsia="ko-KR"/>
              </w:rPr>
              <w:t xml:space="preserve">000 0000 </w:t>
            </w:r>
            <w:r w:rsidRPr="00D15244">
              <w:rPr>
                <w:rFonts w:hAnsi="굴림"/>
                <w:lang w:eastAsia="ko-KR"/>
              </w:rPr>
              <w:t>0</w:t>
            </w:r>
            <w:r w:rsidRPr="00D15244">
              <w:rPr>
                <w:rFonts w:hAnsi="굴림" w:hint="eastAsia"/>
                <w:lang w:eastAsia="ko-KR"/>
              </w:rPr>
              <w:t>000</w:t>
            </w:r>
          </w:p>
        </w:tc>
        <w:tc>
          <w:tcPr>
            <w:tcW w:w="4678" w:type="dxa"/>
            <w:vAlign w:val="center"/>
          </w:tcPr>
          <w:p w14:paraId="6AF65206" w14:textId="77777777" w:rsidR="00707A95" w:rsidRPr="00760A56" w:rsidRDefault="00707A95" w:rsidP="006C6E68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760A56">
              <w:rPr>
                <w:rFonts w:hAnsi="굴림" w:hint="eastAsia"/>
                <w:lang w:eastAsia="ko-KR"/>
              </w:rPr>
              <w:t>실수형</w:t>
            </w:r>
            <w:proofErr w:type="spellEnd"/>
            <w:r w:rsidRPr="00760A56">
              <w:rPr>
                <w:rFonts w:hAnsi="굴림" w:hint="eastAsia"/>
                <w:lang w:eastAsia="ko-KR"/>
              </w:rPr>
              <w:t xml:space="preserve"> </w:t>
            </w:r>
            <w:r w:rsidRPr="00760A56">
              <w:rPr>
                <w:rFonts w:hAnsi="굴림"/>
                <w:lang w:eastAsia="ko-KR"/>
              </w:rPr>
              <w:t xml:space="preserve">vertex </w:t>
            </w:r>
            <w:r w:rsidRPr="00760A56">
              <w:rPr>
                <w:rFonts w:hAnsi="굴림" w:hint="eastAsia"/>
                <w:lang w:eastAsia="ko-KR"/>
              </w:rPr>
              <w:t>사용</w:t>
            </w:r>
          </w:p>
        </w:tc>
        <w:tc>
          <w:tcPr>
            <w:tcW w:w="567" w:type="dxa"/>
            <w:vAlign w:val="center"/>
          </w:tcPr>
          <w:p w14:paraId="06B59F74" w14:textId="77777777" w:rsidR="00707A95" w:rsidRPr="00707A95" w:rsidRDefault="00707A95" w:rsidP="006C6E68">
            <w:pPr>
              <w:ind w:rightChars="-22" w:right="-44"/>
              <w:rPr>
                <w:rFonts w:hAnsi="굴림"/>
                <w:lang w:eastAsia="ko-KR"/>
              </w:rPr>
            </w:pPr>
            <w:r w:rsidRPr="00207D00">
              <w:rPr>
                <w:rFonts w:hAnsi="굴림" w:hint="eastAsia"/>
                <w:lang w:eastAsia="ko-KR"/>
              </w:rPr>
              <w:t>0, 1</w:t>
            </w:r>
          </w:p>
        </w:tc>
      </w:tr>
      <w:tr w:rsidR="009353FF" w14:paraId="35F4CB16" w14:textId="77777777" w:rsidTr="00377FB7">
        <w:tc>
          <w:tcPr>
            <w:tcW w:w="555" w:type="dxa"/>
            <w:vAlign w:val="center"/>
          </w:tcPr>
          <w:p w14:paraId="66ABC866" w14:textId="77777777" w:rsidR="009353FF" w:rsidRPr="0062287D" w:rsidRDefault="009353FF" w:rsidP="006C6E6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2287D">
              <w:rPr>
                <w:rFonts w:hAnsi="굴림" w:hint="eastAsia"/>
                <w:lang w:eastAsia="ko-KR"/>
              </w:rPr>
              <w:t>1</w:t>
            </w:r>
            <w:r w:rsidRPr="0062287D">
              <w:rPr>
                <w:rFonts w:hAnsi="굴림"/>
                <w:lang w:eastAsia="ko-KR"/>
              </w:rPr>
              <w:t>6</w:t>
            </w:r>
          </w:p>
        </w:tc>
        <w:tc>
          <w:tcPr>
            <w:tcW w:w="2705" w:type="dxa"/>
            <w:vAlign w:val="center"/>
          </w:tcPr>
          <w:p w14:paraId="6733D994" w14:textId="77777777" w:rsidR="009353FF" w:rsidRPr="00D15244" w:rsidRDefault="009353FF" w:rsidP="009353FF">
            <w:pPr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상 </w:t>
            </w:r>
            <w:r w:rsidRPr="00D15244">
              <w:rPr>
                <w:rFonts w:hAnsi="굴림" w:hint="eastAsia"/>
                <w:lang w:eastAsia="ko-KR"/>
              </w:rPr>
              <w:t xml:space="preserve">: </w:t>
            </w:r>
            <w:r>
              <w:rPr>
                <w:rFonts w:hAnsi="굴림"/>
                <w:lang w:eastAsia="ko-KR"/>
              </w:rPr>
              <w:t>0000</w:t>
            </w:r>
            <w:r w:rsidRPr="00D15244">
              <w:rPr>
                <w:rFonts w:hAnsi="굴림" w:hint="eastAsia"/>
                <w:lang w:eastAsia="ko-KR"/>
              </w:rPr>
              <w:t xml:space="preserve"> </w:t>
            </w:r>
            <w:r w:rsidRPr="00D15244">
              <w:rPr>
                <w:rFonts w:hAnsi="굴림"/>
                <w:lang w:eastAsia="ko-KR"/>
              </w:rPr>
              <w:t>0</w:t>
            </w:r>
            <w:r w:rsidRPr="00D15244">
              <w:rPr>
                <w:rFonts w:hAnsi="굴림" w:hint="eastAsia"/>
                <w:lang w:eastAsia="ko-KR"/>
              </w:rPr>
              <w:t xml:space="preserve">000 0000 </w:t>
            </w:r>
            <w:r w:rsidRPr="00D15244">
              <w:rPr>
                <w:rFonts w:hAnsi="굴림"/>
                <w:lang w:eastAsia="ko-KR"/>
              </w:rPr>
              <w:t>0</w:t>
            </w:r>
            <w:r w:rsidRPr="00D15244">
              <w:rPr>
                <w:rFonts w:hAnsi="굴림" w:hint="eastAsia"/>
                <w:lang w:eastAsia="ko-KR"/>
              </w:rPr>
              <w:t>00</w:t>
            </w:r>
            <w:r w:rsidRPr="009353FF">
              <w:rPr>
                <w:rFonts w:hAnsi="굴림"/>
                <w:color w:val="FF0000"/>
                <w:lang w:eastAsia="ko-KR"/>
              </w:rPr>
              <w:t>1</w:t>
            </w:r>
          </w:p>
        </w:tc>
        <w:tc>
          <w:tcPr>
            <w:tcW w:w="4678" w:type="dxa"/>
            <w:vAlign w:val="center"/>
          </w:tcPr>
          <w:p w14:paraId="4B2EF6FB" w14:textId="77777777" w:rsidR="009353FF" w:rsidRPr="0062287D" w:rsidRDefault="009353FF" w:rsidP="006C6E68">
            <w:pPr>
              <w:ind w:rightChars="-22" w:right="-44"/>
              <w:rPr>
                <w:rFonts w:hAnsi="굴림"/>
                <w:lang w:eastAsia="ko-KR"/>
              </w:rPr>
            </w:pPr>
            <w:r w:rsidRPr="0062287D">
              <w:rPr>
                <w:rFonts w:hAnsi="굴림" w:hint="eastAsia"/>
                <w:lang w:eastAsia="ko-KR"/>
              </w:rPr>
              <w:t xml:space="preserve">최소/추천 </w:t>
            </w:r>
            <w:proofErr w:type="spellStart"/>
            <w:r w:rsidRPr="0062287D">
              <w:rPr>
                <w:rFonts w:hAnsi="굴림" w:hint="eastAsia"/>
                <w:lang w:eastAsia="ko-KR"/>
              </w:rPr>
              <w:t>재탐색시</w:t>
            </w:r>
            <w:proofErr w:type="spellEnd"/>
            <w:r w:rsidRPr="0062287D">
              <w:rPr>
                <w:rFonts w:hAnsi="굴림" w:hint="eastAsia"/>
                <w:lang w:eastAsia="ko-KR"/>
              </w:rPr>
              <w:t xml:space="preserve"> 옵션 고정</w:t>
            </w:r>
          </w:p>
        </w:tc>
        <w:tc>
          <w:tcPr>
            <w:tcW w:w="567" w:type="dxa"/>
            <w:vAlign w:val="center"/>
          </w:tcPr>
          <w:p w14:paraId="63C5CA75" w14:textId="77777777" w:rsidR="009353FF" w:rsidRPr="009353FF" w:rsidRDefault="0062287D" w:rsidP="006C6E68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  <w:r w:rsidRPr="00207D00">
              <w:rPr>
                <w:rFonts w:hAnsi="굴림" w:hint="eastAsia"/>
                <w:lang w:eastAsia="ko-KR"/>
              </w:rPr>
              <w:t>0, 1</w:t>
            </w:r>
          </w:p>
        </w:tc>
      </w:tr>
      <w:tr w:rsidR="0062287D" w14:paraId="50E9E00D" w14:textId="77777777" w:rsidTr="00377FB7">
        <w:tc>
          <w:tcPr>
            <w:tcW w:w="555" w:type="dxa"/>
            <w:vAlign w:val="center"/>
          </w:tcPr>
          <w:p w14:paraId="0B1FEA01" w14:textId="77777777" w:rsidR="0062287D" w:rsidRPr="00125604" w:rsidRDefault="0062287D" w:rsidP="006C6E6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25604">
              <w:rPr>
                <w:rFonts w:hAnsi="굴림" w:hint="eastAsia"/>
                <w:lang w:eastAsia="ko-KR"/>
              </w:rPr>
              <w:t>17</w:t>
            </w:r>
          </w:p>
        </w:tc>
        <w:tc>
          <w:tcPr>
            <w:tcW w:w="2705" w:type="dxa"/>
            <w:vAlign w:val="center"/>
          </w:tcPr>
          <w:p w14:paraId="6260E820" w14:textId="77777777" w:rsidR="0062287D" w:rsidRDefault="0062287D" w:rsidP="0062287D">
            <w:pPr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상 </w:t>
            </w:r>
            <w:r w:rsidRPr="00D15244">
              <w:rPr>
                <w:rFonts w:hAnsi="굴림" w:hint="eastAsia"/>
                <w:lang w:eastAsia="ko-KR"/>
              </w:rPr>
              <w:t xml:space="preserve">: </w:t>
            </w:r>
            <w:r>
              <w:rPr>
                <w:rFonts w:hAnsi="굴림"/>
                <w:lang w:eastAsia="ko-KR"/>
              </w:rPr>
              <w:t>0000</w:t>
            </w:r>
            <w:r w:rsidRPr="00D15244">
              <w:rPr>
                <w:rFonts w:hAnsi="굴림" w:hint="eastAsia"/>
                <w:lang w:eastAsia="ko-KR"/>
              </w:rPr>
              <w:t xml:space="preserve"> </w:t>
            </w:r>
            <w:r w:rsidRPr="00D15244">
              <w:rPr>
                <w:rFonts w:hAnsi="굴림"/>
                <w:lang w:eastAsia="ko-KR"/>
              </w:rPr>
              <w:t>0</w:t>
            </w:r>
            <w:r w:rsidRPr="00D15244">
              <w:rPr>
                <w:rFonts w:hAnsi="굴림" w:hint="eastAsia"/>
                <w:lang w:eastAsia="ko-KR"/>
              </w:rPr>
              <w:t xml:space="preserve">000 0000 </w:t>
            </w:r>
            <w:r w:rsidRPr="00D15244">
              <w:rPr>
                <w:rFonts w:hAnsi="굴림"/>
                <w:lang w:eastAsia="ko-KR"/>
              </w:rPr>
              <w:t>0</w:t>
            </w:r>
            <w:r w:rsidRPr="00D15244">
              <w:rPr>
                <w:rFonts w:hAnsi="굴림" w:hint="eastAsia"/>
                <w:lang w:eastAsia="ko-KR"/>
              </w:rPr>
              <w:t>0</w:t>
            </w:r>
            <w:r w:rsidRPr="009353FF">
              <w:rPr>
                <w:rFonts w:hAnsi="굴림"/>
                <w:color w:val="FF0000"/>
                <w:lang w:eastAsia="ko-KR"/>
              </w:rPr>
              <w:t>1</w:t>
            </w:r>
            <w:r w:rsidRPr="00D15244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4678" w:type="dxa"/>
            <w:vAlign w:val="center"/>
          </w:tcPr>
          <w:p w14:paraId="3AB60392" w14:textId="77777777" w:rsidR="0062287D" w:rsidRPr="00125604" w:rsidRDefault="0062287D" w:rsidP="005E2FD1">
            <w:pPr>
              <w:ind w:rightChars="-22" w:right="-44"/>
              <w:rPr>
                <w:rFonts w:hAnsi="굴림"/>
                <w:lang w:eastAsia="ko-KR"/>
              </w:rPr>
            </w:pPr>
            <w:r w:rsidRPr="00125604">
              <w:rPr>
                <w:rFonts w:hAnsi="굴림" w:hint="eastAsia"/>
                <w:lang w:eastAsia="ko-KR"/>
              </w:rPr>
              <w:t>다중 목적지 탐색</w:t>
            </w:r>
          </w:p>
        </w:tc>
        <w:tc>
          <w:tcPr>
            <w:tcW w:w="567" w:type="dxa"/>
            <w:vAlign w:val="center"/>
          </w:tcPr>
          <w:p w14:paraId="73B3B9C0" w14:textId="77777777" w:rsidR="0062287D" w:rsidRPr="00125604" w:rsidRDefault="0062287D" w:rsidP="006C6E68">
            <w:pPr>
              <w:ind w:rightChars="-22" w:right="-44"/>
              <w:rPr>
                <w:rFonts w:hAnsi="굴림"/>
                <w:lang w:eastAsia="ko-KR"/>
              </w:rPr>
            </w:pPr>
            <w:r w:rsidRPr="00125604">
              <w:rPr>
                <w:rFonts w:hAnsi="굴림" w:hint="eastAsia"/>
                <w:lang w:eastAsia="ko-KR"/>
              </w:rPr>
              <w:t>0, 1</w:t>
            </w:r>
          </w:p>
        </w:tc>
      </w:tr>
      <w:tr w:rsidR="00C15D9C" w:rsidRPr="00C15D9C" w14:paraId="18B7855B" w14:textId="77777777" w:rsidTr="00377FB7">
        <w:tc>
          <w:tcPr>
            <w:tcW w:w="555" w:type="dxa"/>
            <w:vAlign w:val="center"/>
          </w:tcPr>
          <w:p w14:paraId="374542BE" w14:textId="77777777" w:rsidR="00125604" w:rsidRPr="00C15D9C" w:rsidRDefault="00125604" w:rsidP="006C6E6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15D9C">
              <w:rPr>
                <w:rFonts w:hAnsi="굴림" w:hint="eastAsia"/>
                <w:lang w:eastAsia="ko-KR"/>
              </w:rPr>
              <w:t>18</w:t>
            </w:r>
          </w:p>
        </w:tc>
        <w:tc>
          <w:tcPr>
            <w:tcW w:w="2705" w:type="dxa"/>
            <w:vAlign w:val="center"/>
          </w:tcPr>
          <w:p w14:paraId="771E3BB3" w14:textId="77777777" w:rsidR="00125604" w:rsidRPr="00C15D9C" w:rsidRDefault="00125604" w:rsidP="00125604">
            <w:pPr>
              <w:rPr>
                <w:rFonts w:hAnsi="굴림"/>
                <w:lang w:eastAsia="ko-KR"/>
              </w:rPr>
            </w:pPr>
            <w:r w:rsidRPr="00C15D9C">
              <w:rPr>
                <w:rFonts w:hAnsi="굴림" w:hint="eastAsia"/>
                <w:lang w:eastAsia="ko-KR"/>
              </w:rPr>
              <w:t xml:space="preserve">상 </w:t>
            </w:r>
            <w:r w:rsidRPr="00C15D9C">
              <w:rPr>
                <w:rFonts w:hAnsi="굴림"/>
                <w:lang w:eastAsia="ko-KR"/>
              </w:rPr>
              <w:t>: 0000</w:t>
            </w:r>
            <w:r w:rsidRPr="00C15D9C">
              <w:rPr>
                <w:rFonts w:hAnsi="굴림" w:hint="eastAsia"/>
                <w:lang w:eastAsia="ko-KR"/>
              </w:rPr>
              <w:t xml:space="preserve"> </w:t>
            </w:r>
            <w:r w:rsidRPr="00C15D9C">
              <w:rPr>
                <w:rFonts w:hAnsi="굴림"/>
                <w:lang w:eastAsia="ko-KR"/>
              </w:rPr>
              <w:t>0</w:t>
            </w:r>
            <w:r w:rsidRPr="00C15D9C">
              <w:rPr>
                <w:rFonts w:hAnsi="굴림" w:hint="eastAsia"/>
                <w:lang w:eastAsia="ko-KR"/>
              </w:rPr>
              <w:t xml:space="preserve">000 0000 </w:t>
            </w:r>
            <w:r w:rsidRPr="00C15D9C">
              <w:rPr>
                <w:rFonts w:hAnsi="굴림"/>
                <w:lang w:eastAsia="ko-KR"/>
              </w:rPr>
              <w:t>0</w:t>
            </w:r>
            <w:r w:rsidRPr="00C15D9C">
              <w:rPr>
                <w:rFonts w:hAnsi="굴림"/>
                <w:color w:val="FF0000"/>
                <w:lang w:eastAsia="ko-KR"/>
              </w:rPr>
              <w:t>1</w:t>
            </w:r>
            <w:r w:rsidRPr="00C15D9C">
              <w:rPr>
                <w:rFonts w:hAnsi="굴림" w:hint="eastAsia"/>
                <w:lang w:eastAsia="ko-KR"/>
              </w:rPr>
              <w:t>0</w:t>
            </w:r>
            <w:r w:rsidRPr="00C15D9C">
              <w:rPr>
                <w:rFonts w:hAnsi="굴림"/>
                <w:lang w:eastAsia="ko-KR"/>
              </w:rPr>
              <w:t>0</w:t>
            </w:r>
          </w:p>
        </w:tc>
        <w:tc>
          <w:tcPr>
            <w:tcW w:w="4678" w:type="dxa"/>
            <w:vAlign w:val="center"/>
          </w:tcPr>
          <w:p w14:paraId="5DE54992" w14:textId="77777777" w:rsidR="00125604" w:rsidRPr="00C15D9C" w:rsidRDefault="00125604" w:rsidP="005E2FD1">
            <w:pPr>
              <w:ind w:rightChars="-22" w:right="-44"/>
              <w:rPr>
                <w:rFonts w:hAnsi="굴림"/>
                <w:lang w:eastAsia="ko-KR"/>
              </w:rPr>
            </w:pPr>
            <w:r w:rsidRPr="00C15D9C">
              <w:rPr>
                <w:rFonts w:hAnsi="굴림" w:hint="eastAsia"/>
                <w:lang w:eastAsia="ko-KR"/>
              </w:rPr>
              <w:t>다중 출발지 탐색</w:t>
            </w:r>
          </w:p>
        </w:tc>
        <w:tc>
          <w:tcPr>
            <w:tcW w:w="567" w:type="dxa"/>
            <w:vAlign w:val="center"/>
          </w:tcPr>
          <w:p w14:paraId="40445682" w14:textId="77777777" w:rsidR="00125604" w:rsidRPr="00C15D9C" w:rsidRDefault="00125604" w:rsidP="006C6E68">
            <w:pPr>
              <w:ind w:rightChars="-22" w:right="-44"/>
              <w:rPr>
                <w:rFonts w:hAnsi="굴림"/>
                <w:lang w:eastAsia="ko-KR"/>
              </w:rPr>
            </w:pPr>
            <w:r w:rsidRPr="00C15D9C">
              <w:rPr>
                <w:rFonts w:hAnsi="굴림" w:hint="eastAsia"/>
                <w:lang w:eastAsia="ko-KR"/>
              </w:rPr>
              <w:t>0, 1</w:t>
            </w:r>
          </w:p>
        </w:tc>
      </w:tr>
      <w:tr w:rsidR="00C92D5C" w:rsidRPr="00C15D9C" w14:paraId="14C6A3BD" w14:textId="77777777" w:rsidTr="00377FB7">
        <w:tc>
          <w:tcPr>
            <w:tcW w:w="555" w:type="dxa"/>
            <w:vAlign w:val="center"/>
          </w:tcPr>
          <w:p w14:paraId="5383BC83" w14:textId="77777777" w:rsidR="00C92D5C" w:rsidRPr="00F7156C" w:rsidRDefault="00C92D5C" w:rsidP="00C92D5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F7156C">
              <w:rPr>
                <w:rFonts w:hAnsi="굴림" w:hint="eastAsia"/>
                <w:lang w:eastAsia="ko-KR"/>
              </w:rPr>
              <w:t>19</w:t>
            </w:r>
          </w:p>
        </w:tc>
        <w:tc>
          <w:tcPr>
            <w:tcW w:w="2705" w:type="dxa"/>
            <w:vAlign w:val="center"/>
          </w:tcPr>
          <w:p w14:paraId="7FE3E03A" w14:textId="77777777" w:rsidR="00C92D5C" w:rsidRPr="00F7156C" w:rsidRDefault="00C92D5C" w:rsidP="00C92D5C">
            <w:pPr>
              <w:rPr>
                <w:rFonts w:hAnsi="굴림"/>
                <w:lang w:eastAsia="ko-KR"/>
              </w:rPr>
            </w:pPr>
            <w:r w:rsidRPr="00F7156C">
              <w:rPr>
                <w:rFonts w:hAnsi="굴림" w:hint="eastAsia"/>
                <w:lang w:eastAsia="ko-KR"/>
              </w:rPr>
              <w:t xml:space="preserve">상 </w:t>
            </w:r>
            <w:r w:rsidRPr="00F7156C">
              <w:rPr>
                <w:rFonts w:hAnsi="굴림"/>
                <w:lang w:eastAsia="ko-KR"/>
              </w:rPr>
              <w:t>: 0000</w:t>
            </w:r>
            <w:r w:rsidRPr="00F7156C">
              <w:rPr>
                <w:rFonts w:hAnsi="굴림" w:hint="eastAsia"/>
                <w:lang w:eastAsia="ko-KR"/>
              </w:rPr>
              <w:t xml:space="preserve"> </w:t>
            </w:r>
            <w:r w:rsidRPr="00F7156C">
              <w:rPr>
                <w:rFonts w:hAnsi="굴림"/>
                <w:lang w:eastAsia="ko-KR"/>
              </w:rPr>
              <w:t>0</w:t>
            </w:r>
            <w:r w:rsidRPr="00F7156C">
              <w:rPr>
                <w:rFonts w:hAnsi="굴림" w:hint="eastAsia"/>
                <w:lang w:eastAsia="ko-KR"/>
              </w:rPr>
              <w:t xml:space="preserve">000 0000 </w:t>
            </w:r>
            <w:r w:rsidRPr="006A256A">
              <w:rPr>
                <w:rFonts w:hAnsi="굴림"/>
                <w:color w:val="FF0000"/>
                <w:lang w:eastAsia="ko-KR"/>
              </w:rPr>
              <w:t>1</w:t>
            </w:r>
            <w:r w:rsidRPr="00F7156C">
              <w:rPr>
                <w:rFonts w:hAnsi="굴림"/>
                <w:lang w:eastAsia="ko-KR"/>
              </w:rPr>
              <w:t>0</w:t>
            </w:r>
            <w:r w:rsidRPr="00F7156C">
              <w:rPr>
                <w:rFonts w:hAnsi="굴림" w:hint="eastAsia"/>
                <w:lang w:eastAsia="ko-KR"/>
              </w:rPr>
              <w:t>0</w:t>
            </w:r>
            <w:r w:rsidRPr="00F7156C">
              <w:rPr>
                <w:rFonts w:hAnsi="굴림"/>
                <w:lang w:eastAsia="ko-KR"/>
              </w:rPr>
              <w:t>0</w:t>
            </w:r>
          </w:p>
        </w:tc>
        <w:tc>
          <w:tcPr>
            <w:tcW w:w="4678" w:type="dxa"/>
            <w:vAlign w:val="center"/>
          </w:tcPr>
          <w:p w14:paraId="641E0DD3" w14:textId="77777777" w:rsidR="00C92D5C" w:rsidRPr="00F7156C" w:rsidRDefault="00C92D5C" w:rsidP="00227D4E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F7156C">
              <w:rPr>
                <w:rFonts w:hAnsi="굴림" w:hint="eastAsia"/>
                <w:lang w:eastAsia="ko-KR"/>
              </w:rPr>
              <w:t>커스텀</w:t>
            </w:r>
            <w:proofErr w:type="spellEnd"/>
            <w:r w:rsidRPr="00F7156C">
              <w:rPr>
                <w:rFonts w:hAnsi="굴림" w:hint="eastAsia"/>
                <w:lang w:eastAsia="ko-KR"/>
              </w:rPr>
              <w:t xml:space="preserve"> </w:t>
            </w:r>
            <w:proofErr w:type="spellStart"/>
            <w:r w:rsidRPr="00F7156C">
              <w:rPr>
                <w:rFonts w:hAnsi="굴림" w:hint="eastAsia"/>
                <w:lang w:eastAsia="ko-KR"/>
              </w:rPr>
              <w:t>경로열</w:t>
            </w:r>
            <w:proofErr w:type="spellEnd"/>
            <w:r w:rsidRPr="00F7156C">
              <w:rPr>
                <w:rFonts w:hAnsi="굴림" w:hint="eastAsia"/>
                <w:lang w:eastAsia="ko-KR"/>
              </w:rPr>
              <w:t xml:space="preserve"> 사용(사용 </w:t>
            </w:r>
            <w:proofErr w:type="spellStart"/>
            <w:r w:rsidRPr="00F7156C">
              <w:rPr>
                <w:rFonts w:hAnsi="굴림" w:hint="eastAsia"/>
                <w:lang w:eastAsia="ko-KR"/>
              </w:rPr>
              <w:t>실</w:t>
            </w:r>
            <w:r w:rsidR="00227D4E" w:rsidRPr="00F7156C">
              <w:rPr>
                <w:rFonts w:hAnsi="굴림" w:hint="eastAsia"/>
                <w:lang w:eastAsia="ko-KR"/>
              </w:rPr>
              <w:t>패시</w:t>
            </w:r>
            <w:proofErr w:type="spellEnd"/>
            <w:r w:rsidR="00227D4E" w:rsidRPr="00F7156C">
              <w:rPr>
                <w:rFonts w:hAnsi="굴림" w:hint="eastAsia"/>
                <w:lang w:eastAsia="ko-KR"/>
              </w:rPr>
              <w:t xml:space="preserve"> </w:t>
            </w:r>
            <w:r w:rsidRPr="00F7156C">
              <w:rPr>
                <w:rFonts w:hAnsi="굴림"/>
                <w:lang w:eastAsia="ko-KR"/>
              </w:rPr>
              <w:t>0)</w:t>
            </w:r>
          </w:p>
        </w:tc>
        <w:tc>
          <w:tcPr>
            <w:tcW w:w="567" w:type="dxa"/>
            <w:vAlign w:val="center"/>
          </w:tcPr>
          <w:p w14:paraId="7005421F" w14:textId="77777777" w:rsidR="00C92D5C" w:rsidRPr="00F7156C" w:rsidRDefault="00C92D5C" w:rsidP="00C92D5C">
            <w:pPr>
              <w:ind w:rightChars="-22" w:right="-44"/>
              <w:rPr>
                <w:rFonts w:hAnsi="굴림"/>
                <w:lang w:eastAsia="ko-KR"/>
              </w:rPr>
            </w:pPr>
            <w:r w:rsidRPr="00F7156C">
              <w:rPr>
                <w:rFonts w:hAnsi="굴림" w:hint="eastAsia"/>
                <w:lang w:eastAsia="ko-KR"/>
              </w:rPr>
              <w:t>0, 1</w:t>
            </w:r>
          </w:p>
        </w:tc>
      </w:tr>
      <w:tr w:rsidR="006A256A" w:rsidRPr="00F7156C" w14:paraId="2EFFDFD7" w14:textId="77777777" w:rsidTr="006A256A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44288" w14:textId="77777777" w:rsidR="006A256A" w:rsidRPr="00F969F5" w:rsidRDefault="006A256A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969F5">
              <w:rPr>
                <w:rFonts w:hAnsi="굴림" w:hint="eastAsia"/>
                <w:color w:val="000000" w:themeColor="text1"/>
                <w:lang w:eastAsia="ko-KR"/>
              </w:rPr>
              <w:t>20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93014" w14:textId="77777777" w:rsidR="006A256A" w:rsidRPr="00F7156C" w:rsidRDefault="006A256A" w:rsidP="006A256A">
            <w:pPr>
              <w:rPr>
                <w:rFonts w:hAnsi="굴림"/>
                <w:lang w:eastAsia="ko-KR"/>
              </w:rPr>
            </w:pPr>
            <w:r w:rsidRPr="00F7156C">
              <w:rPr>
                <w:rFonts w:hAnsi="굴림" w:hint="eastAsia"/>
                <w:lang w:eastAsia="ko-KR"/>
              </w:rPr>
              <w:t xml:space="preserve">상 </w:t>
            </w:r>
            <w:r w:rsidRPr="00F7156C">
              <w:rPr>
                <w:rFonts w:hAnsi="굴림"/>
                <w:lang w:eastAsia="ko-KR"/>
              </w:rPr>
              <w:t>: 0000</w:t>
            </w:r>
            <w:r w:rsidRPr="00F7156C">
              <w:rPr>
                <w:rFonts w:hAnsi="굴림" w:hint="eastAsia"/>
                <w:lang w:eastAsia="ko-KR"/>
              </w:rPr>
              <w:t xml:space="preserve"> </w:t>
            </w:r>
            <w:r w:rsidRPr="00F7156C">
              <w:rPr>
                <w:rFonts w:hAnsi="굴림"/>
                <w:lang w:eastAsia="ko-KR"/>
              </w:rPr>
              <w:t>0</w:t>
            </w:r>
            <w:r>
              <w:rPr>
                <w:rFonts w:hAnsi="굴림" w:hint="eastAsia"/>
                <w:lang w:eastAsia="ko-KR"/>
              </w:rPr>
              <w:t>000 000</w:t>
            </w:r>
            <w:r w:rsidRPr="004902DA">
              <w:rPr>
                <w:rFonts w:hAnsi="굴림" w:hint="eastAsia"/>
                <w:color w:val="FF0000"/>
                <w:lang w:eastAsia="ko-KR"/>
              </w:rPr>
              <w:t>1</w:t>
            </w:r>
            <w:r w:rsidRPr="00F7156C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/>
                <w:lang w:eastAsia="ko-KR"/>
              </w:rPr>
              <w:t>0</w:t>
            </w:r>
            <w:r w:rsidRPr="00F7156C">
              <w:rPr>
                <w:rFonts w:hAnsi="굴림"/>
                <w:lang w:eastAsia="ko-KR"/>
              </w:rPr>
              <w:t>0</w:t>
            </w:r>
            <w:r w:rsidRPr="00F7156C">
              <w:rPr>
                <w:rFonts w:hAnsi="굴림" w:hint="eastAsia"/>
                <w:lang w:eastAsia="ko-KR"/>
              </w:rPr>
              <w:t>0</w:t>
            </w:r>
            <w:r w:rsidRPr="00F7156C">
              <w:rPr>
                <w:rFonts w:hAnsi="굴림"/>
                <w:lang w:eastAsia="ko-KR"/>
              </w:rPr>
              <w:t>0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62C7C" w14:textId="77777777" w:rsidR="006A256A" w:rsidRPr="00F969F5" w:rsidRDefault="004902DA" w:rsidP="00F969F5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969F5">
              <w:rPr>
                <w:rFonts w:hAnsi="굴림" w:hint="eastAsia"/>
                <w:color w:val="000000" w:themeColor="text1"/>
                <w:lang w:eastAsia="ko-KR"/>
              </w:rPr>
              <w:t>경로</w:t>
            </w:r>
            <w:r w:rsidR="00F969F5" w:rsidRPr="00F969F5">
              <w:rPr>
                <w:rFonts w:hAnsi="굴림" w:hint="eastAsia"/>
                <w:color w:val="000000" w:themeColor="text1"/>
                <w:lang w:eastAsia="ko-KR"/>
              </w:rPr>
              <w:t>내</w:t>
            </w:r>
            <w:r w:rsidRPr="00F969F5">
              <w:rPr>
                <w:rFonts w:hAnsi="굴림" w:hint="eastAsia"/>
                <w:color w:val="000000" w:themeColor="text1"/>
                <w:lang w:eastAsia="ko-KR"/>
              </w:rPr>
              <w:t xml:space="preserve"> 어린이 보호구역 있음(</w:t>
            </w:r>
            <w:r w:rsidRPr="00F969F5">
              <w:rPr>
                <w:rFonts w:hAnsi="굴림"/>
                <w:color w:val="000000" w:themeColor="text1"/>
                <w:lang w:eastAsia="ko-KR"/>
              </w:rPr>
              <w:t>Link-</w:t>
            </w:r>
            <w:r w:rsidRPr="00F969F5">
              <w:rPr>
                <w:rFonts w:hAnsi="굴림" w:hint="eastAsia"/>
                <w:color w:val="000000" w:themeColor="text1"/>
                <w:lang w:eastAsia="ko-KR"/>
              </w:rPr>
              <w:t xml:space="preserve">부가정보 </w:t>
            </w:r>
            <w:r w:rsidRPr="00F969F5">
              <w:rPr>
                <w:rFonts w:hAnsi="굴림"/>
                <w:color w:val="000000" w:themeColor="text1"/>
                <w:lang w:eastAsia="ko-KR"/>
              </w:rPr>
              <w:t>2)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553E2" w14:textId="77777777" w:rsidR="006A256A" w:rsidRPr="00F969F5" w:rsidRDefault="006A256A" w:rsidP="006F38A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969F5">
              <w:rPr>
                <w:rFonts w:hAnsi="굴림" w:hint="eastAsia"/>
                <w:color w:val="000000" w:themeColor="text1"/>
                <w:lang w:eastAsia="ko-KR"/>
              </w:rPr>
              <w:t>0, 1</w:t>
            </w:r>
          </w:p>
        </w:tc>
      </w:tr>
      <w:tr w:rsidR="006539B4" w:rsidRPr="00F7156C" w14:paraId="658F78FE" w14:textId="77777777" w:rsidTr="006A256A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B13AC" w14:textId="77777777" w:rsidR="006539B4" w:rsidRPr="00F969F5" w:rsidRDefault="006539B4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21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E7BC8" w14:textId="77777777" w:rsidR="006539B4" w:rsidRPr="00F7156C" w:rsidRDefault="006539B4" w:rsidP="006A256A">
            <w:pPr>
              <w:rPr>
                <w:rFonts w:hAnsi="굴림"/>
                <w:lang w:eastAsia="ko-KR"/>
              </w:rPr>
            </w:pPr>
            <w:r w:rsidRPr="00F7156C">
              <w:rPr>
                <w:rFonts w:hAnsi="굴림" w:hint="eastAsia"/>
                <w:lang w:eastAsia="ko-KR"/>
              </w:rPr>
              <w:t xml:space="preserve">상 </w:t>
            </w:r>
            <w:r w:rsidRPr="00F7156C">
              <w:rPr>
                <w:rFonts w:hAnsi="굴림"/>
                <w:lang w:eastAsia="ko-KR"/>
              </w:rPr>
              <w:t>: 0000</w:t>
            </w:r>
            <w:r w:rsidRPr="00F7156C">
              <w:rPr>
                <w:rFonts w:hAnsi="굴림" w:hint="eastAsia"/>
                <w:lang w:eastAsia="ko-KR"/>
              </w:rPr>
              <w:t xml:space="preserve"> </w:t>
            </w:r>
            <w:r w:rsidRPr="00F7156C">
              <w:rPr>
                <w:rFonts w:hAnsi="굴림"/>
                <w:lang w:eastAsia="ko-KR"/>
              </w:rPr>
              <w:t>0</w:t>
            </w:r>
            <w:r>
              <w:rPr>
                <w:rFonts w:hAnsi="굴림" w:hint="eastAsia"/>
                <w:lang w:eastAsia="ko-KR"/>
              </w:rPr>
              <w:t>000 00</w:t>
            </w:r>
            <w:r w:rsidRPr="004902DA">
              <w:rPr>
                <w:rFonts w:hAnsi="굴림" w:hint="eastAsia"/>
                <w:color w:val="FF0000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0</w:t>
            </w:r>
            <w:r w:rsidRPr="00F7156C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/>
                <w:lang w:eastAsia="ko-KR"/>
              </w:rPr>
              <w:t>0</w:t>
            </w:r>
            <w:r w:rsidRPr="00F7156C">
              <w:rPr>
                <w:rFonts w:hAnsi="굴림"/>
                <w:lang w:eastAsia="ko-KR"/>
              </w:rPr>
              <w:t>0</w:t>
            </w:r>
            <w:r w:rsidRPr="00F7156C">
              <w:rPr>
                <w:rFonts w:hAnsi="굴림" w:hint="eastAsia"/>
                <w:lang w:eastAsia="ko-KR"/>
              </w:rPr>
              <w:t>0</w:t>
            </w:r>
            <w:r w:rsidRPr="00F7156C">
              <w:rPr>
                <w:rFonts w:hAnsi="굴림"/>
                <w:lang w:eastAsia="ko-KR"/>
              </w:rPr>
              <w:t>0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FA0BD" w14:textId="77777777" w:rsidR="006539B4" w:rsidRPr="0024760E" w:rsidRDefault="00D2688D" w:rsidP="00801069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24760E">
              <w:rPr>
                <w:rFonts w:hAnsi="굴림" w:hint="eastAsia"/>
                <w:color w:val="000000" w:themeColor="text1"/>
                <w:lang w:eastAsia="ko-KR"/>
              </w:rPr>
              <w:t xml:space="preserve">출발지 </w:t>
            </w:r>
            <w:r w:rsidR="00801069" w:rsidRPr="0024760E">
              <w:rPr>
                <w:rFonts w:hAnsi="굴림" w:hint="eastAsia"/>
                <w:color w:val="000000" w:themeColor="text1"/>
                <w:lang w:eastAsia="ko-KR"/>
              </w:rPr>
              <w:t xml:space="preserve">각도 반영 탐색 </w:t>
            </w:r>
            <w:r w:rsidRPr="0024760E">
              <w:rPr>
                <w:rFonts w:hAnsi="굴림" w:hint="eastAsia"/>
                <w:color w:val="000000" w:themeColor="text1"/>
                <w:lang w:eastAsia="ko-KR"/>
              </w:rPr>
              <w:t>여부</w:t>
            </w:r>
            <w:r w:rsidR="00207BCB" w:rsidRPr="0024760E">
              <w:rPr>
                <w:rFonts w:hAnsi="굴림" w:hint="eastAsia"/>
                <w:color w:val="000000" w:themeColor="text1"/>
                <w:lang w:eastAsia="ko-KR"/>
              </w:rPr>
              <w:t xml:space="preserve">(확장기능 </w:t>
            </w:r>
            <w:r w:rsidR="00207BCB" w:rsidRPr="0024760E">
              <w:rPr>
                <w:rFonts w:hAnsi="굴림"/>
                <w:color w:val="000000" w:themeColor="text1"/>
                <w:lang w:eastAsia="ko-KR"/>
              </w:rPr>
              <w:t>9, 12)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660E2" w14:textId="77777777" w:rsidR="006539B4" w:rsidRPr="00F969F5" w:rsidRDefault="00D2688D" w:rsidP="006F38A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0,</w:t>
            </w:r>
            <w:r>
              <w:rPr>
                <w:rFonts w:hAnsi="굴림"/>
                <w:color w:val="000000" w:themeColor="text1"/>
                <w:lang w:eastAsia="ko-KR"/>
              </w:rPr>
              <w:t xml:space="preserve"> 1</w:t>
            </w:r>
          </w:p>
        </w:tc>
      </w:tr>
      <w:tr w:rsidR="0024760E" w:rsidRPr="00F7156C" w14:paraId="00B4AAC3" w14:textId="77777777" w:rsidTr="006A256A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19FA2" w14:textId="77777777" w:rsidR="0024760E" w:rsidRDefault="0024760E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22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5F141" w14:textId="77777777" w:rsidR="0024760E" w:rsidRPr="00F7156C" w:rsidRDefault="0024760E" w:rsidP="0024760E">
            <w:pPr>
              <w:rPr>
                <w:rFonts w:hAnsi="굴림"/>
                <w:lang w:eastAsia="ko-KR"/>
              </w:rPr>
            </w:pPr>
            <w:r w:rsidRPr="00F7156C">
              <w:rPr>
                <w:rFonts w:hAnsi="굴림" w:hint="eastAsia"/>
                <w:lang w:eastAsia="ko-KR"/>
              </w:rPr>
              <w:t xml:space="preserve">상 </w:t>
            </w:r>
            <w:r w:rsidRPr="00F7156C">
              <w:rPr>
                <w:rFonts w:hAnsi="굴림"/>
                <w:lang w:eastAsia="ko-KR"/>
              </w:rPr>
              <w:t>: 0000</w:t>
            </w:r>
            <w:r w:rsidRPr="00F7156C">
              <w:rPr>
                <w:rFonts w:hAnsi="굴림" w:hint="eastAsia"/>
                <w:lang w:eastAsia="ko-KR"/>
              </w:rPr>
              <w:t xml:space="preserve"> </w:t>
            </w:r>
            <w:r w:rsidRPr="00F7156C">
              <w:rPr>
                <w:rFonts w:hAnsi="굴림"/>
                <w:lang w:eastAsia="ko-KR"/>
              </w:rPr>
              <w:t>0</w:t>
            </w:r>
            <w:r>
              <w:rPr>
                <w:rFonts w:hAnsi="굴림" w:hint="eastAsia"/>
                <w:lang w:eastAsia="ko-KR"/>
              </w:rPr>
              <w:t>000 0</w:t>
            </w:r>
            <w:r w:rsidRPr="004902DA">
              <w:rPr>
                <w:rFonts w:hAnsi="굴림" w:hint="eastAsia"/>
                <w:color w:val="FF0000"/>
                <w:lang w:eastAsia="ko-KR"/>
              </w:rPr>
              <w:t>1</w:t>
            </w:r>
            <w:r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</w:t>
            </w:r>
            <w:r w:rsidRPr="00F7156C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/>
                <w:lang w:eastAsia="ko-KR"/>
              </w:rPr>
              <w:t>0</w:t>
            </w:r>
            <w:r w:rsidRPr="00F7156C">
              <w:rPr>
                <w:rFonts w:hAnsi="굴림"/>
                <w:lang w:eastAsia="ko-KR"/>
              </w:rPr>
              <w:t>0</w:t>
            </w:r>
            <w:r w:rsidRPr="00F7156C">
              <w:rPr>
                <w:rFonts w:hAnsi="굴림" w:hint="eastAsia"/>
                <w:lang w:eastAsia="ko-KR"/>
              </w:rPr>
              <w:t>0</w:t>
            </w:r>
            <w:r w:rsidRPr="00F7156C">
              <w:rPr>
                <w:rFonts w:hAnsi="굴림"/>
                <w:lang w:eastAsia="ko-KR"/>
              </w:rPr>
              <w:t>0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51791" w14:textId="77777777" w:rsidR="0024760E" w:rsidRPr="00B72BC4" w:rsidRDefault="0024760E" w:rsidP="0024760E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B72BC4">
              <w:rPr>
                <w:rFonts w:hAnsi="굴림" w:hint="eastAsia"/>
                <w:color w:val="000000" w:themeColor="text1"/>
                <w:lang w:eastAsia="ko-KR"/>
              </w:rPr>
              <w:t>출발지 좌표 기준 방향 지정 탐색 여부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5DE0F" w14:textId="77777777" w:rsidR="0024760E" w:rsidRDefault="0024760E" w:rsidP="006F38A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0, 1</w:t>
            </w:r>
          </w:p>
        </w:tc>
      </w:tr>
    </w:tbl>
    <w:p w14:paraId="2E07AEFE" w14:textId="77777777" w:rsidR="00047ECB" w:rsidRDefault="00047ECB" w:rsidP="00047ECB">
      <w:pPr>
        <w:rPr>
          <w:lang w:eastAsia="ko-KR"/>
        </w:rPr>
      </w:pPr>
    </w:p>
    <w:p w14:paraId="77D109EF" w14:textId="77777777" w:rsidR="00047ECB" w:rsidRPr="00047ECB" w:rsidRDefault="00047ECB" w:rsidP="00047ECB">
      <w:pPr>
        <w:rPr>
          <w:lang w:eastAsia="ko-KR"/>
        </w:rPr>
      </w:pPr>
    </w:p>
    <w:p w14:paraId="2976FBFE" w14:textId="77777777" w:rsidR="00047ECB" w:rsidRPr="00047ECB" w:rsidRDefault="00047ECB" w:rsidP="00047ECB">
      <w:pPr>
        <w:pStyle w:val="5"/>
        <w:rPr>
          <w:lang w:eastAsia="ko-KR"/>
        </w:rPr>
      </w:pPr>
      <w:r>
        <w:rPr>
          <w:rFonts w:hint="eastAsia"/>
          <w:lang w:eastAsia="ko-KR"/>
        </w:rPr>
        <w:t>공통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- DS / Size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4B3254" w:rsidRPr="006F3883" w14:paraId="3CC44A48" w14:textId="77777777" w:rsidTr="00B37949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54ADF931" w14:textId="77777777" w:rsidR="004B3254" w:rsidRPr="00E233A3" w:rsidRDefault="004B3254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313DB64D" w14:textId="77777777" w:rsidR="004B3254" w:rsidRPr="00E233A3" w:rsidRDefault="004B3254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27877839" w14:textId="77777777" w:rsidR="004B3254" w:rsidRPr="00E233A3" w:rsidRDefault="004B3254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131BEACB" w14:textId="77777777" w:rsidR="004B3254" w:rsidRPr="00E233A3" w:rsidRDefault="004B3254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310B172F" w14:textId="77777777" w:rsidR="004B3254" w:rsidRPr="00E233A3" w:rsidRDefault="004B3254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11852AB6" w14:textId="77777777" w:rsidR="004B3254" w:rsidRPr="00E233A3" w:rsidRDefault="004B3254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4B3254" w:rsidRPr="006F3883" w14:paraId="006D5DCF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51626E8B" w14:textId="77777777" w:rsidR="004B3254" w:rsidRPr="00915D84" w:rsidRDefault="004B3254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8" w:type="dxa"/>
            <w:vAlign w:val="center"/>
          </w:tcPr>
          <w:p w14:paraId="4837A1CA" w14:textId="77777777" w:rsidR="004B3254" w:rsidRPr="00915D84" w:rsidRDefault="004B3254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19468D50" w14:textId="77777777" w:rsidR="004B3254" w:rsidRPr="00915D84" w:rsidRDefault="008C28FF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42A8021D" w14:textId="77777777" w:rsidR="004B3254" w:rsidRPr="00915D84" w:rsidRDefault="004B3254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4265FA63" w14:textId="77777777" w:rsidR="004B3254" w:rsidRPr="00915D84" w:rsidRDefault="00272DB9" w:rsidP="00AB463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DS</w:t>
            </w:r>
            <w:r>
              <w:rPr>
                <w:rFonts w:hAnsi="굴림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(각 경로</w:t>
            </w:r>
            <w:r w:rsidR="00AB463B">
              <w:rPr>
                <w:rFonts w:hAnsi="굴림" w:hint="eastAsia"/>
                <w:lang w:eastAsia="ko-KR"/>
              </w:rPr>
              <w:t>의 요약</w:t>
            </w:r>
            <w:r>
              <w:rPr>
                <w:rFonts w:hAnsi="굴림" w:hint="eastAsia"/>
                <w:lang w:eastAsia="ko-KR"/>
              </w:rPr>
              <w:t>정보 시작 위치)</w:t>
            </w:r>
          </w:p>
        </w:tc>
        <w:tc>
          <w:tcPr>
            <w:tcW w:w="598" w:type="dxa"/>
            <w:vAlign w:val="center"/>
          </w:tcPr>
          <w:p w14:paraId="5D43785D" w14:textId="77777777" w:rsidR="004B3254" w:rsidRPr="00AB463B" w:rsidRDefault="004B3254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4B3254" w:rsidRPr="006F3883" w14:paraId="1FF7FB8F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7EB46F64" w14:textId="77777777" w:rsidR="004B3254" w:rsidRPr="00915D84" w:rsidRDefault="004B3254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6B223B13" w14:textId="77777777" w:rsidR="004B3254" w:rsidRPr="00915D84" w:rsidRDefault="008C28FF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1B4134ED" w14:textId="77777777" w:rsidR="004B3254" w:rsidRPr="00915D84" w:rsidRDefault="008C28FF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2F9826AA" w14:textId="77777777" w:rsidR="004B3254" w:rsidRPr="00915D84" w:rsidRDefault="004B3254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915D84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7B1014EE" w14:textId="77777777" w:rsidR="004B3254" w:rsidRPr="00915D84" w:rsidRDefault="008C28FF" w:rsidP="00B37949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Size</w:t>
            </w:r>
            <w:r w:rsidR="00272DB9">
              <w:rPr>
                <w:rFonts w:hAnsi="굴림"/>
                <w:lang w:eastAsia="ko-KR"/>
              </w:rPr>
              <w:t xml:space="preserve"> (</w:t>
            </w:r>
            <w:r w:rsidR="00272DB9">
              <w:rPr>
                <w:rFonts w:hAnsi="굴림" w:hint="eastAsia"/>
                <w:lang w:eastAsia="ko-KR"/>
              </w:rPr>
              <w:t xml:space="preserve">공통부분을 제외한 요약정보부터 </w:t>
            </w:r>
            <w:r w:rsidR="00272DB9">
              <w:rPr>
                <w:rFonts w:hAnsi="굴림"/>
                <w:lang w:eastAsia="ko-KR"/>
              </w:rPr>
              <w:t>Time Domain</w:t>
            </w:r>
            <w:r w:rsidR="00272DB9">
              <w:rPr>
                <w:rFonts w:hAnsi="굴림" w:hint="eastAsia"/>
                <w:lang w:eastAsia="ko-KR"/>
              </w:rPr>
              <w:t>까지의 크기</w:t>
            </w:r>
            <w:r w:rsidR="00272DB9">
              <w:rPr>
                <w:rFonts w:hAnsi="굴림"/>
                <w:lang w:eastAsia="ko-KR"/>
              </w:rPr>
              <w:t>)</w:t>
            </w:r>
          </w:p>
        </w:tc>
        <w:tc>
          <w:tcPr>
            <w:tcW w:w="598" w:type="dxa"/>
            <w:vAlign w:val="center"/>
          </w:tcPr>
          <w:p w14:paraId="32FFF21C" w14:textId="77777777" w:rsidR="004B3254" w:rsidRPr="00915D84" w:rsidRDefault="004B3254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4B3254" w:rsidRPr="006F3883" w14:paraId="6707DDE6" w14:textId="77777777" w:rsidTr="00B37949">
        <w:trPr>
          <w:trHeight w:val="227"/>
        </w:trPr>
        <w:tc>
          <w:tcPr>
            <w:tcW w:w="1276" w:type="dxa"/>
            <w:gridSpan w:val="2"/>
            <w:vAlign w:val="center"/>
          </w:tcPr>
          <w:p w14:paraId="077A5932" w14:textId="77777777" w:rsidR="004B3254" w:rsidRPr="007D13A8" w:rsidRDefault="004B3254" w:rsidP="00B3794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D13A8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7BBC8823" w14:textId="77777777" w:rsidR="004B3254" w:rsidRPr="007D13A8" w:rsidRDefault="008C28FF" w:rsidP="008C28F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0ABF90AB" w14:textId="77777777" w:rsidR="004B3254" w:rsidRDefault="004B3254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6217" w:type="dxa"/>
            <w:vAlign w:val="center"/>
          </w:tcPr>
          <w:p w14:paraId="721D9D9A" w14:textId="77777777" w:rsidR="004B3254" w:rsidRPr="00272DB9" w:rsidRDefault="008C28FF" w:rsidP="00B37949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272DB9">
              <w:rPr>
                <w:rFonts w:hAnsi="굴림" w:hint="eastAsia"/>
                <w:b/>
                <w:lang w:eastAsia="ko-KR"/>
              </w:rPr>
              <w:t>8 * 경로</w:t>
            </w:r>
            <w:r w:rsidR="008337BE">
              <w:rPr>
                <w:rFonts w:hAnsi="굴림" w:hint="eastAsia"/>
                <w:b/>
                <w:lang w:eastAsia="ko-KR"/>
              </w:rPr>
              <w:t xml:space="preserve"> </w:t>
            </w:r>
            <w:r w:rsidRPr="00272DB9">
              <w:rPr>
                <w:rFonts w:hAnsi="굴림" w:hint="eastAsia"/>
                <w:b/>
                <w:lang w:eastAsia="ko-KR"/>
              </w:rPr>
              <w:t>개수</w:t>
            </w:r>
          </w:p>
        </w:tc>
        <w:tc>
          <w:tcPr>
            <w:tcW w:w="598" w:type="dxa"/>
            <w:vAlign w:val="center"/>
          </w:tcPr>
          <w:p w14:paraId="75340099" w14:textId="77777777" w:rsidR="004B3254" w:rsidRPr="00915D84" w:rsidRDefault="004B3254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33D8A52F" w14:textId="77777777" w:rsidR="008A6D52" w:rsidRDefault="008A6D52" w:rsidP="008A6D52">
      <w:pPr>
        <w:ind w:rightChars="-22" w:right="-44"/>
        <w:rPr>
          <w:lang w:eastAsia="ko-KR"/>
        </w:rPr>
      </w:pPr>
    </w:p>
    <w:p w14:paraId="1945D3BE" w14:textId="77777777" w:rsidR="00047ECB" w:rsidRDefault="00047ECB" w:rsidP="008A6D52">
      <w:pPr>
        <w:ind w:rightChars="-22" w:right="-44"/>
        <w:rPr>
          <w:lang w:eastAsia="ko-KR"/>
        </w:rPr>
      </w:pPr>
    </w:p>
    <w:p w14:paraId="26D8E76F" w14:textId="77777777" w:rsidR="00047ECB" w:rsidRDefault="00047ECB" w:rsidP="00D0730D">
      <w:pPr>
        <w:widowControl/>
        <w:spacing w:line="240" w:lineRule="auto"/>
        <w:jc w:val="left"/>
        <w:rPr>
          <w:lang w:eastAsia="ko-KR"/>
        </w:rPr>
      </w:pPr>
      <w:r>
        <w:rPr>
          <w:lang w:eastAsia="ko-KR"/>
        </w:rPr>
        <w:br w:type="page"/>
      </w:r>
    </w:p>
    <w:p w14:paraId="6A3344C5" w14:textId="77777777" w:rsidR="008A6D52" w:rsidRDefault="004E5F07" w:rsidP="008A6D52">
      <w:pPr>
        <w:pStyle w:val="5"/>
        <w:rPr>
          <w:lang w:eastAsia="ko-KR"/>
        </w:rPr>
      </w:pPr>
      <w:r>
        <w:rPr>
          <w:rFonts w:hint="eastAsia"/>
          <w:lang w:eastAsia="ko-KR"/>
        </w:rPr>
        <w:lastRenderedPageBreak/>
        <w:t>공통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- </w:t>
      </w:r>
      <w:r>
        <w:rPr>
          <w:rFonts w:hint="eastAsia"/>
          <w:lang w:eastAsia="ko-KR"/>
        </w:rPr>
        <w:t>지점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8A6D52" w:rsidRPr="006F3883" w14:paraId="26E28E26" w14:textId="77777777" w:rsidTr="00B37949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4BE2234A" w14:textId="77777777" w:rsidR="008A6D52" w:rsidRPr="00E233A3" w:rsidRDefault="008A6D52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3D70B309" w14:textId="77777777" w:rsidR="008A6D52" w:rsidRPr="00E233A3" w:rsidRDefault="008A6D52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2791425A" w14:textId="77777777" w:rsidR="008A6D52" w:rsidRPr="00E233A3" w:rsidRDefault="008A6D52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0AAB479F" w14:textId="77777777" w:rsidR="008A6D52" w:rsidRPr="00E233A3" w:rsidRDefault="008A6D52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67E758D4" w14:textId="77777777" w:rsidR="008A6D52" w:rsidRPr="00E233A3" w:rsidRDefault="008A6D52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3147B474" w14:textId="77777777" w:rsidR="008A6D52" w:rsidRPr="00E233A3" w:rsidRDefault="008A6D52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8A6D52" w:rsidRPr="006F3883" w14:paraId="686B9EC7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5C7410A2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</w:rPr>
            </w:pPr>
            <w:r w:rsidRPr="006F3883">
              <w:rPr>
                <w:rFonts w:hAnsi="굴림" w:hint="eastAsia"/>
              </w:rPr>
              <w:t>1</w:t>
            </w:r>
          </w:p>
        </w:tc>
        <w:tc>
          <w:tcPr>
            <w:tcW w:w="708" w:type="dxa"/>
            <w:vAlign w:val="center"/>
          </w:tcPr>
          <w:p w14:paraId="6BAF05F8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</w:rPr>
            </w:pPr>
            <w:r w:rsidRPr="006F3883">
              <w:rPr>
                <w:rFonts w:hAnsi="굴림"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3484E33F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690EADF1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7333F062" w14:textId="77777777" w:rsidR="008A6D52" w:rsidRPr="006F3883" w:rsidRDefault="008A6D52" w:rsidP="00B37949">
            <w:pPr>
              <w:ind w:rightChars="-22" w:right="-44"/>
              <w:rPr>
                <w:rFonts w:hAnsi="굴림"/>
              </w:rPr>
            </w:pPr>
            <w:r>
              <w:rPr>
                <w:rFonts w:hAnsi="굴림" w:hint="eastAsia"/>
                <w:lang w:eastAsia="ko-KR"/>
              </w:rPr>
              <w:t>출발지 X</w:t>
            </w:r>
          </w:p>
        </w:tc>
        <w:tc>
          <w:tcPr>
            <w:tcW w:w="598" w:type="dxa"/>
            <w:vAlign w:val="center"/>
          </w:tcPr>
          <w:p w14:paraId="2A99C6C8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8A6D52" w:rsidRPr="006F3883" w14:paraId="50203180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03B71402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218750CB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5F333AD6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4B64FB55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7C0AD2AD" w14:textId="77777777" w:rsidR="008A6D52" w:rsidRPr="006F3883" w:rsidRDefault="008A6D52" w:rsidP="00B37949">
            <w:pPr>
              <w:ind w:rightChars="-22" w:right="-44"/>
              <w:rPr>
                <w:rFonts w:hAnsi="굴림"/>
              </w:rPr>
            </w:pPr>
            <w:r>
              <w:rPr>
                <w:rFonts w:hAnsi="굴림" w:hint="eastAsia"/>
                <w:lang w:eastAsia="ko-KR"/>
              </w:rPr>
              <w:t>출발지 Y</w:t>
            </w:r>
          </w:p>
        </w:tc>
        <w:tc>
          <w:tcPr>
            <w:tcW w:w="598" w:type="dxa"/>
            <w:vAlign w:val="center"/>
          </w:tcPr>
          <w:p w14:paraId="46413F24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8A6D52" w:rsidRPr="006F3883" w14:paraId="76342242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7E17EB24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76A4B6A4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67" w:type="dxa"/>
            <w:vAlign w:val="center"/>
          </w:tcPr>
          <w:p w14:paraId="27FFA771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15C76941" w14:textId="77777777" w:rsidR="008A6D52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1E1D95DE" w14:textId="77777777" w:rsidR="008A6D52" w:rsidRDefault="008A6D52" w:rsidP="00B37949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출발지 </w:t>
            </w:r>
            <w:proofErr w:type="spellStart"/>
            <w:r>
              <w:rPr>
                <w:rFonts w:hAnsi="굴림" w:hint="eastAsia"/>
                <w:lang w:eastAsia="ko-KR"/>
              </w:rPr>
              <w:t>지점명칭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Index</w:t>
            </w:r>
          </w:p>
        </w:tc>
        <w:tc>
          <w:tcPr>
            <w:tcW w:w="598" w:type="dxa"/>
            <w:vAlign w:val="center"/>
          </w:tcPr>
          <w:p w14:paraId="700B226A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(1)</w:t>
            </w:r>
          </w:p>
        </w:tc>
      </w:tr>
      <w:tr w:rsidR="008A6D52" w:rsidRPr="006F3883" w14:paraId="1EB70EB5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49133197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00625230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10</w:t>
            </w:r>
          </w:p>
        </w:tc>
        <w:tc>
          <w:tcPr>
            <w:tcW w:w="567" w:type="dxa"/>
            <w:vAlign w:val="center"/>
          </w:tcPr>
          <w:p w14:paraId="56F7B73B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783D2A53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D8D9CD9" w14:textId="77777777" w:rsidR="008A6D52" w:rsidRPr="006F3883" w:rsidRDefault="008A6D52" w:rsidP="00B37949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출발지 부가정보</w:t>
            </w:r>
          </w:p>
        </w:tc>
        <w:tc>
          <w:tcPr>
            <w:tcW w:w="598" w:type="dxa"/>
            <w:vAlign w:val="center"/>
          </w:tcPr>
          <w:p w14:paraId="1CC723D9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(2)</w:t>
            </w:r>
          </w:p>
        </w:tc>
      </w:tr>
      <w:tr w:rsidR="008A6D52" w:rsidRPr="006F3883" w14:paraId="7BF336AA" w14:textId="77777777" w:rsidTr="00AB463B">
        <w:trPr>
          <w:trHeight w:val="227"/>
        </w:trPr>
        <w:tc>
          <w:tcPr>
            <w:tcW w:w="568" w:type="dxa"/>
            <w:tcBorders>
              <w:bottom w:val="single" w:sz="12" w:space="0" w:color="auto"/>
            </w:tcBorders>
            <w:vAlign w:val="center"/>
          </w:tcPr>
          <w:p w14:paraId="6FBBE52E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708" w:type="dxa"/>
            <w:tcBorders>
              <w:bottom w:val="single" w:sz="12" w:space="0" w:color="auto"/>
            </w:tcBorders>
            <w:vAlign w:val="center"/>
          </w:tcPr>
          <w:p w14:paraId="16541518" w14:textId="77777777" w:rsidR="008A6D52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11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2B9E51A" w14:textId="77777777" w:rsidR="008A6D52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tcBorders>
              <w:bottom w:val="single" w:sz="12" w:space="0" w:color="auto"/>
            </w:tcBorders>
            <w:vAlign w:val="center"/>
          </w:tcPr>
          <w:p w14:paraId="2096F6CE" w14:textId="77777777" w:rsidR="008A6D52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tcBorders>
              <w:bottom w:val="single" w:sz="12" w:space="0" w:color="auto"/>
            </w:tcBorders>
            <w:vAlign w:val="center"/>
          </w:tcPr>
          <w:p w14:paraId="5A8706F0" w14:textId="77777777" w:rsidR="008A6D52" w:rsidRDefault="008A6D52" w:rsidP="00B37949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598" w:type="dxa"/>
            <w:tcBorders>
              <w:bottom w:val="single" w:sz="12" w:space="0" w:color="auto"/>
            </w:tcBorders>
            <w:vAlign w:val="center"/>
          </w:tcPr>
          <w:p w14:paraId="092217AE" w14:textId="77777777" w:rsidR="008A6D52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A6D52" w:rsidRPr="006F3883" w14:paraId="3E38E933" w14:textId="77777777" w:rsidTr="00AB463B">
        <w:trPr>
          <w:trHeight w:val="227"/>
        </w:trPr>
        <w:tc>
          <w:tcPr>
            <w:tcW w:w="568" w:type="dxa"/>
            <w:tcBorders>
              <w:top w:val="single" w:sz="12" w:space="0" w:color="auto"/>
            </w:tcBorders>
            <w:vAlign w:val="center"/>
          </w:tcPr>
          <w:p w14:paraId="3C850A66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708" w:type="dxa"/>
            <w:tcBorders>
              <w:top w:val="single" w:sz="12" w:space="0" w:color="auto"/>
            </w:tcBorders>
            <w:vAlign w:val="center"/>
          </w:tcPr>
          <w:p w14:paraId="56ECC199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3CBDC8D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single" w:sz="12" w:space="0" w:color="auto"/>
            </w:tcBorders>
            <w:vAlign w:val="center"/>
          </w:tcPr>
          <w:p w14:paraId="4ED9027C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tcBorders>
              <w:top w:val="single" w:sz="12" w:space="0" w:color="auto"/>
            </w:tcBorders>
            <w:vAlign w:val="center"/>
          </w:tcPr>
          <w:p w14:paraId="76413326" w14:textId="77777777" w:rsidR="008A6D52" w:rsidRPr="006F3883" w:rsidRDefault="008A6D52" w:rsidP="00B37949">
            <w:pPr>
              <w:ind w:rightChars="-22" w:right="-44"/>
              <w:rPr>
                <w:rFonts w:hAnsi="굴림"/>
              </w:rPr>
            </w:pPr>
            <w:r>
              <w:rPr>
                <w:rFonts w:hAnsi="굴림" w:hint="eastAsia"/>
                <w:lang w:eastAsia="ko-KR"/>
              </w:rPr>
              <w:t>목적지 X</w:t>
            </w:r>
          </w:p>
        </w:tc>
        <w:tc>
          <w:tcPr>
            <w:tcW w:w="598" w:type="dxa"/>
            <w:tcBorders>
              <w:top w:val="single" w:sz="12" w:space="0" w:color="auto"/>
            </w:tcBorders>
            <w:vAlign w:val="center"/>
          </w:tcPr>
          <w:p w14:paraId="3E542C6B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8A6D52" w:rsidRPr="006F3883" w14:paraId="0EE72D93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28572BAF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708" w:type="dxa"/>
            <w:vAlign w:val="center"/>
          </w:tcPr>
          <w:p w14:paraId="3333B077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16</w:t>
            </w:r>
          </w:p>
        </w:tc>
        <w:tc>
          <w:tcPr>
            <w:tcW w:w="567" w:type="dxa"/>
            <w:vAlign w:val="center"/>
          </w:tcPr>
          <w:p w14:paraId="6105A18A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301322F2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9306265" w14:textId="77777777" w:rsidR="008A6D52" w:rsidRPr="006F3883" w:rsidRDefault="008A6D52" w:rsidP="00B37949">
            <w:pPr>
              <w:ind w:rightChars="-22" w:right="-44"/>
              <w:rPr>
                <w:rFonts w:hAnsi="굴림"/>
              </w:rPr>
            </w:pPr>
            <w:r>
              <w:rPr>
                <w:rFonts w:hAnsi="굴림" w:hint="eastAsia"/>
                <w:lang w:eastAsia="ko-KR"/>
              </w:rPr>
              <w:t>목적지 Y</w:t>
            </w:r>
          </w:p>
        </w:tc>
        <w:tc>
          <w:tcPr>
            <w:tcW w:w="598" w:type="dxa"/>
            <w:vAlign w:val="center"/>
          </w:tcPr>
          <w:p w14:paraId="003BBDA6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8A6D52" w:rsidRPr="006F3883" w14:paraId="117C9594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55CC1095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708" w:type="dxa"/>
            <w:vAlign w:val="center"/>
          </w:tcPr>
          <w:p w14:paraId="10A50479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20</w:t>
            </w:r>
          </w:p>
        </w:tc>
        <w:tc>
          <w:tcPr>
            <w:tcW w:w="567" w:type="dxa"/>
            <w:vAlign w:val="center"/>
          </w:tcPr>
          <w:p w14:paraId="25A94191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69452693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1CE5B982" w14:textId="77777777" w:rsidR="008A6D52" w:rsidRPr="006F3883" w:rsidRDefault="008A6D52" w:rsidP="00B37949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목적지 </w:t>
            </w:r>
            <w:proofErr w:type="spellStart"/>
            <w:r>
              <w:rPr>
                <w:rFonts w:hAnsi="굴림" w:hint="eastAsia"/>
                <w:lang w:eastAsia="ko-KR"/>
              </w:rPr>
              <w:t>지점명칭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Index</w:t>
            </w:r>
          </w:p>
        </w:tc>
        <w:tc>
          <w:tcPr>
            <w:tcW w:w="598" w:type="dxa"/>
            <w:vAlign w:val="center"/>
          </w:tcPr>
          <w:p w14:paraId="340A7D7B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A6D52" w:rsidRPr="006F3883" w14:paraId="1F1F02F4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73830396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9</w:t>
            </w:r>
          </w:p>
        </w:tc>
        <w:tc>
          <w:tcPr>
            <w:tcW w:w="708" w:type="dxa"/>
            <w:vAlign w:val="center"/>
          </w:tcPr>
          <w:p w14:paraId="042D93DF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22</w:t>
            </w:r>
          </w:p>
        </w:tc>
        <w:tc>
          <w:tcPr>
            <w:tcW w:w="567" w:type="dxa"/>
            <w:vAlign w:val="center"/>
          </w:tcPr>
          <w:p w14:paraId="638E8795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6DF45A75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23F39F5" w14:textId="77777777" w:rsidR="008A6D52" w:rsidRPr="006F3883" w:rsidRDefault="008A6D52" w:rsidP="00B37949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목적지 부가정보</w:t>
            </w:r>
          </w:p>
        </w:tc>
        <w:tc>
          <w:tcPr>
            <w:tcW w:w="598" w:type="dxa"/>
            <w:vAlign w:val="center"/>
          </w:tcPr>
          <w:p w14:paraId="5E9F44CB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8A6D52" w:rsidRPr="006F3883" w14:paraId="6E276019" w14:textId="77777777" w:rsidTr="00AB463B">
        <w:trPr>
          <w:trHeight w:val="227"/>
        </w:trPr>
        <w:tc>
          <w:tcPr>
            <w:tcW w:w="568" w:type="dxa"/>
            <w:tcBorders>
              <w:bottom w:val="double" w:sz="4" w:space="0" w:color="auto"/>
            </w:tcBorders>
            <w:vAlign w:val="center"/>
          </w:tcPr>
          <w:p w14:paraId="03C11101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10</w:t>
            </w:r>
          </w:p>
        </w:tc>
        <w:tc>
          <w:tcPr>
            <w:tcW w:w="708" w:type="dxa"/>
            <w:tcBorders>
              <w:bottom w:val="double" w:sz="4" w:space="0" w:color="auto"/>
            </w:tcBorders>
            <w:vAlign w:val="center"/>
          </w:tcPr>
          <w:p w14:paraId="20B5F5FB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23</w:t>
            </w:r>
          </w:p>
        </w:tc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14:paraId="7FAA74DF" w14:textId="77777777" w:rsidR="008A6D52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tcBorders>
              <w:bottom w:val="double" w:sz="4" w:space="0" w:color="auto"/>
            </w:tcBorders>
            <w:vAlign w:val="center"/>
          </w:tcPr>
          <w:p w14:paraId="49529548" w14:textId="77777777" w:rsidR="008A6D52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tcBorders>
              <w:bottom w:val="double" w:sz="4" w:space="0" w:color="auto"/>
            </w:tcBorders>
            <w:vAlign w:val="center"/>
          </w:tcPr>
          <w:p w14:paraId="0035D82E" w14:textId="77777777" w:rsidR="008A6D52" w:rsidRDefault="008A6D52" w:rsidP="00B37949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598" w:type="dxa"/>
            <w:tcBorders>
              <w:bottom w:val="double" w:sz="4" w:space="0" w:color="auto"/>
            </w:tcBorders>
            <w:vAlign w:val="center"/>
          </w:tcPr>
          <w:p w14:paraId="2CB31B34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8A6D52" w:rsidRPr="006F3883" w14:paraId="648C3BC9" w14:textId="77777777" w:rsidTr="00AB463B">
        <w:trPr>
          <w:trHeight w:val="227"/>
        </w:trPr>
        <w:tc>
          <w:tcPr>
            <w:tcW w:w="568" w:type="dxa"/>
            <w:tcBorders>
              <w:top w:val="double" w:sz="4" w:space="0" w:color="auto"/>
            </w:tcBorders>
            <w:vAlign w:val="center"/>
          </w:tcPr>
          <w:p w14:paraId="779E8EDF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708" w:type="dxa"/>
            <w:tcBorders>
              <w:top w:val="double" w:sz="4" w:space="0" w:color="auto"/>
            </w:tcBorders>
            <w:vAlign w:val="center"/>
          </w:tcPr>
          <w:p w14:paraId="18DC0184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67" w:type="dxa"/>
            <w:tcBorders>
              <w:top w:val="double" w:sz="4" w:space="0" w:color="auto"/>
            </w:tcBorders>
            <w:vAlign w:val="center"/>
          </w:tcPr>
          <w:p w14:paraId="4B32EC36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double" w:sz="4" w:space="0" w:color="auto"/>
            </w:tcBorders>
            <w:vAlign w:val="center"/>
          </w:tcPr>
          <w:p w14:paraId="7B9CA37D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tcBorders>
              <w:top w:val="double" w:sz="4" w:space="0" w:color="auto"/>
            </w:tcBorders>
            <w:vAlign w:val="center"/>
          </w:tcPr>
          <w:p w14:paraId="4338E460" w14:textId="77777777" w:rsidR="008A6D52" w:rsidRPr="006F3883" w:rsidRDefault="008A6D52" w:rsidP="00B37949">
            <w:pPr>
              <w:ind w:rightChars="-22" w:right="-44"/>
              <w:rPr>
                <w:rFonts w:hAnsi="굴림"/>
              </w:rPr>
            </w:pPr>
            <w:r>
              <w:rPr>
                <w:rFonts w:hAnsi="굴림" w:hint="eastAsia"/>
                <w:lang w:eastAsia="ko-KR"/>
              </w:rPr>
              <w:t>경유지 #n X</w:t>
            </w:r>
          </w:p>
        </w:tc>
        <w:tc>
          <w:tcPr>
            <w:tcW w:w="598" w:type="dxa"/>
            <w:tcBorders>
              <w:top w:val="double" w:sz="4" w:space="0" w:color="auto"/>
            </w:tcBorders>
            <w:vAlign w:val="center"/>
          </w:tcPr>
          <w:p w14:paraId="789E1B5A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8A6D52" w:rsidRPr="006F3883" w14:paraId="0D82A954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72DE8407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5D7C03F7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67" w:type="dxa"/>
            <w:vAlign w:val="center"/>
          </w:tcPr>
          <w:p w14:paraId="79B10BA5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1818AEE2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05F9C3FC" w14:textId="77777777" w:rsidR="008A6D52" w:rsidRPr="006F3883" w:rsidRDefault="008A6D52" w:rsidP="00B37949">
            <w:pPr>
              <w:ind w:rightChars="-22" w:right="-44"/>
              <w:rPr>
                <w:rFonts w:hAnsi="굴림"/>
              </w:rPr>
            </w:pPr>
            <w:r>
              <w:rPr>
                <w:rFonts w:hAnsi="굴림" w:hint="eastAsia"/>
                <w:lang w:eastAsia="ko-KR"/>
              </w:rPr>
              <w:t>경유지 #n Y</w:t>
            </w:r>
          </w:p>
        </w:tc>
        <w:tc>
          <w:tcPr>
            <w:tcW w:w="598" w:type="dxa"/>
            <w:vAlign w:val="center"/>
          </w:tcPr>
          <w:p w14:paraId="59E050A5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8A6D52" w:rsidRPr="006F3883" w14:paraId="5300BB03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68A6B7C1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5EE468D0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67" w:type="dxa"/>
            <w:vAlign w:val="center"/>
          </w:tcPr>
          <w:p w14:paraId="7B95DD82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3F5FBE49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713CC50" w14:textId="77777777" w:rsidR="008A6D52" w:rsidRPr="006F3883" w:rsidRDefault="008A6D52" w:rsidP="00B37949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경유지 #n </w:t>
            </w:r>
            <w:proofErr w:type="spellStart"/>
            <w:r>
              <w:rPr>
                <w:rFonts w:hAnsi="굴림" w:hint="eastAsia"/>
                <w:lang w:eastAsia="ko-KR"/>
              </w:rPr>
              <w:t>지점명칭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Index</w:t>
            </w:r>
          </w:p>
        </w:tc>
        <w:tc>
          <w:tcPr>
            <w:tcW w:w="598" w:type="dxa"/>
            <w:vAlign w:val="center"/>
          </w:tcPr>
          <w:p w14:paraId="2D91F214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A6D52" w:rsidRPr="006F3883" w14:paraId="1B188FEE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5E134272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23E8FFE2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67" w:type="dxa"/>
            <w:vAlign w:val="center"/>
          </w:tcPr>
          <w:p w14:paraId="3CAD4D3B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5F7898E3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08E2F1B" w14:textId="77777777" w:rsidR="008A6D52" w:rsidRPr="006F3883" w:rsidRDefault="008A6D52" w:rsidP="00B37949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경유지 #n 부가정보</w:t>
            </w:r>
          </w:p>
        </w:tc>
        <w:tc>
          <w:tcPr>
            <w:tcW w:w="598" w:type="dxa"/>
            <w:vAlign w:val="center"/>
          </w:tcPr>
          <w:p w14:paraId="59B1F533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8A6D52" w:rsidRPr="006F3883" w14:paraId="2BC8EA20" w14:textId="77777777" w:rsidTr="00B37949">
        <w:trPr>
          <w:trHeight w:val="227"/>
        </w:trPr>
        <w:tc>
          <w:tcPr>
            <w:tcW w:w="568" w:type="dxa"/>
            <w:vAlign w:val="center"/>
          </w:tcPr>
          <w:p w14:paraId="18564E3E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42045D84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67" w:type="dxa"/>
            <w:vAlign w:val="center"/>
          </w:tcPr>
          <w:p w14:paraId="3C84653F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3E2D08FD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0BEA95A" w14:textId="77777777" w:rsidR="008A6D52" w:rsidRPr="006F3883" w:rsidRDefault="008A6D52" w:rsidP="00B37949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598" w:type="dxa"/>
            <w:vAlign w:val="center"/>
          </w:tcPr>
          <w:p w14:paraId="0D73BA90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A6D52" w:rsidRPr="006F3883" w14:paraId="11020EA6" w14:textId="77777777" w:rsidTr="00B37949">
        <w:trPr>
          <w:trHeight w:val="227"/>
        </w:trPr>
        <w:tc>
          <w:tcPr>
            <w:tcW w:w="1276" w:type="dxa"/>
            <w:gridSpan w:val="2"/>
            <w:vAlign w:val="center"/>
          </w:tcPr>
          <w:p w14:paraId="55CA8FDC" w14:textId="77777777" w:rsidR="008A6D52" w:rsidRPr="00AE23E7" w:rsidRDefault="008A6D52" w:rsidP="00B3794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56FDDAA4" w14:textId="77777777" w:rsidR="008A6D52" w:rsidRPr="00AE23E7" w:rsidRDefault="008A6D52" w:rsidP="00B3794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63B998BF" w14:textId="77777777" w:rsidR="008A6D52" w:rsidRPr="00AE23E7" w:rsidRDefault="008A6D52" w:rsidP="00B37949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6225C90D" w14:textId="77777777" w:rsidR="008A6D52" w:rsidRPr="00AE23E7" w:rsidRDefault="008A6D52" w:rsidP="00B37949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출발지(1</w:t>
            </w:r>
            <w:r>
              <w:rPr>
                <w:rFonts w:hAnsi="굴림" w:hint="eastAsia"/>
                <w:b/>
                <w:lang w:eastAsia="ko-KR"/>
              </w:rPr>
              <w:t>2</w:t>
            </w:r>
            <w:r w:rsidRPr="00AE23E7">
              <w:rPr>
                <w:rFonts w:hAnsi="굴림" w:hint="eastAsia"/>
                <w:b/>
                <w:lang w:eastAsia="ko-KR"/>
              </w:rPr>
              <w:t>) + 목적지(1</w:t>
            </w:r>
            <w:r>
              <w:rPr>
                <w:rFonts w:hAnsi="굴림" w:hint="eastAsia"/>
                <w:b/>
                <w:lang w:eastAsia="ko-KR"/>
              </w:rPr>
              <w:t>2</w:t>
            </w:r>
            <w:r w:rsidRPr="00AE23E7">
              <w:rPr>
                <w:rFonts w:hAnsi="굴림" w:hint="eastAsia"/>
                <w:b/>
                <w:lang w:eastAsia="ko-KR"/>
              </w:rPr>
              <w:t>) + (1</w:t>
            </w:r>
            <w:r>
              <w:rPr>
                <w:rFonts w:hAnsi="굴림" w:hint="eastAsia"/>
                <w:b/>
                <w:lang w:eastAsia="ko-KR"/>
              </w:rPr>
              <w:t>2</w:t>
            </w:r>
            <w:r w:rsidRPr="00AE23E7">
              <w:rPr>
                <w:rFonts w:hAnsi="굴림" w:hint="eastAsia"/>
                <w:b/>
                <w:lang w:eastAsia="ko-KR"/>
              </w:rPr>
              <w:t xml:space="preserve"> * 경유지 수)</w:t>
            </w:r>
          </w:p>
        </w:tc>
        <w:tc>
          <w:tcPr>
            <w:tcW w:w="598" w:type="dxa"/>
            <w:vAlign w:val="center"/>
          </w:tcPr>
          <w:p w14:paraId="5E9EE69D" w14:textId="77777777" w:rsidR="008A6D52" w:rsidRPr="002C31D2" w:rsidRDefault="008A6D52" w:rsidP="00B37949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16F8A237" w14:textId="77777777" w:rsidR="008A6D52" w:rsidRPr="006F3883" w:rsidRDefault="008A6D52" w:rsidP="008A6D52">
      <w:pPr>
        <w:ind w:rightChars="-22" w:right="-44"/>
        <w:rPr>
          <w:lang w:eastAsia="ko-KR"/>
        </w:rPr>
      </w:pPr>
    </w:p>
    <w:p w14:paraId="5B73DC63" w14:textId="77777777" w:rsidR="008A6D52" w:rsidRPr="00B256C7" w:rsidRDefault="008A6D52" w:rsidP="008008B4">
      <w:pPr>
        <w:numPr>
          <w:ilvl w:val="0"/>
          <w:numId w:val="18"/>
        </w:numPr>
        <w:ind w:rightChars="-22" w:right="-44"/>
        <w:rPr>
          <w:lang w:eastAsia="ko-KR"/>
        </w:rPr>
      </w:pPr>
      <w:proofErr w:type="spellStart"/>
      <w:r>
        <w:rPr>
          <w:rFonts w:hAnsi="굴림" w:hint="eastAsia"/>
          <w:lang w:eastAsia="ko-KR"/>
        </w:rPr>
        <w:t>지점명칭</w:t>
      </w:r>
      <w:proofErr w:type="spellEnd"/>
      <w:r>
        <w:rPr>
          <w:rFonts w:hAnsi="굴림" w:hint="eastAsia"/>
          <w:lang w:eastAsia="ko-KR"/>
        </w:rPr>
        <w:t xml:space="preserve"> Index : 지점 명칭 List에서의 index (없는 경우 : -1)</w:t>
      </w:r>
    </w:p>
    <w:p w14:paraId="06DABBF4" w14:textId="77777777" w:rsidR="008A6D52" w:rsidRPr="00B256C7" w:rsidRDefault="008A6D52" w:rsidP="008008B4">
      <w:pPr>
        <w:numPr>
          <w:ilvl w:val="0"/>
          <w:numId w:val="18"/>
        </w:numPr>
        <w:ind w:rightChars="-22" w:right="-44"/>
        <w:rPr>
          <w:lang w:eastAsia="ko-KR"/>
        </w:rPr>
      </w:pPr>
      <w:r>
        <w:rPr>
          <w:rFonts w:hAnsi="굴림" w:hint="eastAsia"/>
          <w:lang w:eastAsia="ko-KR"/>
        </w:rPr>
        <w:t>부가정보</w:t>
      </w:r>
    </w:p>
    <w:tbl>
      <w:tblPr>
        <w:tblW w:w="6378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1279"/>
        <w:gridCol w:w="3653"/>
        <w:gridCol w:w="847"/>
      </w:tblGrid>
      <w:tr w:rsidR="008A6D52" w:rsidRPr="00DA7255" w14:paraId="478B9994" w14:textId="77777777" w:rsidTr="00CC387D">
        <w:trPr>
          <w:trHeight w:val="320"/>
        </w:trPr>
        <w:tc>
          <w:tcPr>
            <w:tcW w:w="555" w:type="dxa"/>
            <w:shd w:val="clear" w:color="auto" w:fill="C0C0C0"/>
          </w:tcPr>
          <w:p w14:paraId="10692808" w14:textId="77777777" w:rsidR="008A6D52" w:rsidRPr="00335743" w:rsidRDefault="008A6D52" w:rsidP="00B3794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1288" w:type="dxa"/>
            <w:shd w:val="clear" w:color="auto" w:fill="C0C0C0"/>
          </w:tcPr>
          <w:p w14:paraId="2D316AB6" w14:textId="77777777" w:rsidR="008A6D52" w:rsidRPr="00335743" w:rsidRDefault="008A6D52" w:rsidP="00B3794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3685" w:type="dxa"/>
            <w:shd w:val="clear" w:color="auto" w:fill="C0C0C0"/>
          </w:tcPr>
          <w:p w14:paraId="5BD79D9C" w14:textId="77777777" w:rsidR="008A6D52" w:rsidRPr="00335743" w:rsidRDefault="008A6D52" w:rsidP="00B3794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850" w:type="dxa"/>
            <w:shd w:val="clear" w:color="auto" w:fill="C0C0C0"/>
          </w:tcPr>
          <w:p w14:paraId="79C64D2C" w14:textId="77777777" w:rsidR="008A6D52" w:rsidRPr="00335743" w:rsidRDefault="008A6D52" w:rsidP="00B37949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8A6D52" w:rsidRPr="00DA7255" w14:paraId="2A2EBB56" w14:textId="77777777" w:rsidTr="00CC387D">
        <w:trPr>
          <w:trHeight w:val="308"/>
        </w:trPr>
        <w:tc>
          <w:tcPr>
            <w:tcW w:w="555" w:type="dxa"/>
            <w:vAlign w:val="center"/>
          </w:tcPr>
          <w:p w14:paraId="518FA1B3" w14:textId="77777777" w:rsidR="008A6D52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1288" w:type="dxa"/>
            <w:vAlign w:val="center"/>
          </w:tcPr>
          <w:p w14:paraId="0E3B2F31" w14:textId="77777777" w:rsidR="008A6D52" w:rsidRDefault="008A6D52" w:rsidP="00B37949">
            <w:pPr>
              <w:jc w:val="center"/>
            </w:pPr>
            <w:r w:rsidRPr="00900BD4">
              <w:rPr>
                <w:rFonts w:hAnsi="굴림" w:hint="eastAsia"/>
                <w:lang w:eastAsia="ko-KR"/>
              </w:rPr>
              <w:t>0000 00</w:t>
            </w:r>
            <w:r>
              <w:rPr>
                <w:rFonts w:hAnsi="굴림" w:hint="eastAsia"/>
                <w:lang w:eastAsia="ko-KR"/>
              </w:rPr>
              <w:t>0</w:t>
            </w:r>
            <w:r w:rsidRPr="008233E8">
              <w:rPr>
                <w:rFonts w:hAnsi="굴림" w:hint="eastAsia"/>
                <w:color w:val="FF0000"/>
                <w:lang w:eastAsia="ko-KR"/>
              </w:rPr>
              <w:t>1</w:t>
            </w:r>
          </w:p>
        </w:tc>
        <w:tc>
          <w:tcPr>
            <w:tcW w:w="3685" w:type="dxa"/>
          </w:tcPr>
          <w:p w14:paraId="0F8E1224" w14:textId="77777777" w:rsidR="008A6D52" w:rsidRPr="00DA7255" w:rsidRDefault="008A6D52" w:rsidP="00B37949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지점 명칭 사용</w:t>
            </w:r>
          </w:p>
        </w:tc>
        <w:tc>
          <w:tcPr>
            <w:tcW w:w="850" w:type="dxa"/>
          </w:tcPr>
          <w:p w14:paraId="585AB06A" w14:textId="77777777" w:rsidR="008A6D52" w:rsidRPr="00DA7255" w:rsidRDefault="008A6D52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0, 1</w:t>
            </w:r>
          </w:p>
        </w:tc>
      </w:tr>
      <w:tr w:rsidR="008A6D52" w:rsidRPr="00DA7255" w14:paraId="7E8524C2" w14:textId="77777777" w:rsidTr="00CC387D">
        <w:trPr>
          <w:trHeight w:val="331"/>
        </w:trPr>
        <w:tc>
          <w:tcPr>
            <w:tcW w:w="555" w:type="dxa"/>
          </w:tcPr>
          <w:p w14:paraId="5DD58A23" w14:textId="77777777" w:rsidR="008A6D52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1288" w:type="dxa"/>
          </w:tcPr>
          <w:p w14:paraId="64214DE2" w14:textId="77777777" w:rsidR="008A6D52" w:rsidRDefault="008A6D52" w:rsidP="00B37949">
            <w:pPr>
              <w:jc w:val="center"/>
            </w:pPr>
            <w:r w:rsidRPr="00900BD4">
              <w:rPr>
                <w:rFonts w:hAnsi="굴림" w:hint="eastAsia"/>
                <w:lang w:eastAsia="ko-KR"/>
              </w:rPr>
              <w:t>0000 00</w:t>
            </w:r>
            <w:r w:rsidRPr="008233E8">
              <w:rPr>
                <w:rFonts w:hAnsi="굴림" w:hint="eastAsia"/>
                <w:color w:val="FF0000"/>
                <w:lang w:eastAsia="ko-KR"/>
              </w:rPr>
              <w:t>1</w:t>
            </w: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3685" w:type="dxa"/>
          </w:tcPr>
          <w:p w14:paraId="6CB5C9E4" w14:textId="77777777" w:rsidR="008A6D52" w:rsidRPr="00DA7255" w:rsidRDefault="008A6D52" w:rsidP="00B37949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숨김 경유지</w:t>
            </w:r>
          </w:p>
        </w:tc>
        <w:tc>
          <w:tcPr>
            <w:tcW w:w="850" w:type="dxa"/>
          </w:tcPr>
          <w:p w14:paraId="150F1429" w14:textId="77777777" w:rsidR="008A6D52" w:rsidRPr="00DA7255" w:rsidRDefault="008A6D52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0, 1</w:t>
            </w:r>
          </w:p>
        </w:tc>
      </w:tr>
      <w:tr w:rsidR="008A6D52" w:rsidRPr="00DA7255" w14:paraId="5A54E2E1" w14:textId="77777777" w:rsidTr="00CC387D">
        <w:trPr>
          <w:trHeight w:val="331"/>
        </w:trPr>
        <w:tc>
          <w:tcPr>
            <w:tcW w:w="555" w:type="dxa"/>
          </w:tcPr>
          <w:p w14:paraId="54E02BB3" w14:textId="77777777" w:rsidR="008A6D52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1288" w:type="dxa"/>
          </w:tcPr>
          <w:p w14:paraId="36F94A5E" w14:textId="77777777" w:rsidR="008A6D52" w:rsidRPr="00900BD4" w:rsidRDefault="008A6D52" w:rsidP="00B37949">
            <w:pPr>
              <w:jc w:val="center"/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0000 0</w:t>
            </w:r>
            <w:r w:rsidRPr="008233E8">
              <w:rPr>
                <w:rFonts w:hAnsi="굴림" w:hint="eastAsia"/>
                <w:color w:val="FF0000"/>
                <w:lang w:eastAsia="ko-KR"/>
              </w:rPr>
              <w:t>1</w:t>
            </w:r>
            <w:r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3685" w:type="dxa"/>
          </w:tcPr>
          <w:p w14:paraId="14A6D7E9" w14:textId="77777777" w:rsidR="008A6D52" w:rsidRDefault="008A6D52" w:rsidP="00B37949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경유도로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시작</w:t>
            </w:r>
          </w:p>
        </w:tc>
        <w:tc>
          <w:tcPr>
            <w:tcW w:w="850" w:type="dxa"/>
          </w:tcPr>
          <w:p w14:paraId="5FB5BE5D" w14:textId="77777777" w:rsidR="008A6D52" w:rsidRDefault="008A6D52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0, 1</w:t>
            </w:r>
          </w:p>
        </w:tc>
      </w:tr>
      <w:tr w:rsidR="008A6D52" w:rsidRPr="00DA7255" w14:paraId="33C2D716" w14:textId="77777777" w:rsidTr="00CC387D">
        <w:trPr>
          <w:trHeight w:val="331"/>
        </w:trPr>
        <w:tc>
          <w:tcPr>
            <w:tcW w:w="555" w:type="dxa"/>
          </w:tcPr>
          <w:p w14:paraId="0590BD90" w14:textId="77777777" w:rsidR="008A6D52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1288" w:type="dxa"/>
          </w:tcPr>
          <w:p w14:paraId="1CC4FF67" w14:textId="77777777" w:rsidR="008A6D52" w:rsidRPr="00900BD4" w:rsidRDefault="008A6D52" w:rsidP="00B37949">
            <w:pPr>
              <w:jc w:val="center"/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 xml:space="preserve">0000 </w:t>
            </w:r>
            <w:r w:rsidRPr="008233E8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0</w:t>
            </w:r>
            <w:r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3685" w:type="dxa"/>
          </w:tcPr>
          <w:p w14:paraId="4C86CDD6" w14:textId="77777777" w:rsidR="008A6D52" w:rsidRDefault="008A6D52" w:rsidP="00B37949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경유도로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종료</w:t>
            </w:r>
          </w:p>
        </w:tc>
        <w:tc>
          <w:tcPr>
            <w:tcW w:w="850" w:type="dxa"/>
          </w:tcPr>
          <w:p w14:paraId="6A936627" w14:textId="77777777" w:rsidR="008A6D52" w:rsidRDefault="008A6D52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0, 1</w:t>
            </w:r>
          </w:p>
        </w:tc>
      </w:tr>
      <w:tr w:rsidR="00CC387D" w:rsidRPr="00DA7255" w14:paraId="6C0DAE0A" w14:textId="77777777" w:rsidTr="00CC387D">
        <w:trPr>
          <w:trHeight w:val="331"/>
        </w:trPr>
        <w:tc>
          <w:tcPr>
            <w:tcW w:w="555" w:type="dxa"/>
          </w:tcPr>
          <w:p w14:paraId="54C23691" w14:textId="77777777" w:rsidR="00CC387D" w:rsidRDefault="00CC387D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1288" w:type="dxa"/>
          </w:tcPr>
          <w:p w14:paraId="39B42EC5" w14:textId="77777777" w:rsidR="00CC387D" w:rsidRPr="00900BD4" w:rsidRDefault="00CC387D" w:rsidP="00CC387D">
            <w:pPr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000</w:t>
            </w:r>
            <w:r w:rsidRPr="008233E8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color w:val="FF0000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</w:t>
            </w:r>
            <w:r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3685" w:type="dxa"/>
          </w:tcPr>
          <w:p w14:paraId="50730A17" w14:textId="77777777" w:rsidR="00CC387D" w:rsidRPr="00706541" w:rsidRDefault="00CC387D" w:rsidP="00B37949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706541">
              <w:rPr>
                <w:rFonts w:hAnsi="굴림" w:hint="eastAsia"/>
                <w:color w:val="000000" w:themeColor="text1"/>
                <w:lang w:eastAsia="ko-KR"/>
              </w:rPr>
              <w:t>주소 검색 여부(</w:t>
            </w:r>
            <w:r w:rsidRPr="00706541">
              <w:rPr>
                <w:rFonts w:hAnsi="굴림"/>
                <w:color w:val="000000" w:themeColor="text1"/>
                <w:lang w:eastAsia="ko-KR"/>
              </w:rPr>
              <w:t>0</w:t>
            </w:r>
            <w:r w:rsidRPr="00706541">
              <w:rPr>
                <w:rFonts w:hAnsi="굴림" w:hint="eastAsia"/>
                <w:color w:val="000000" w:themeColor="text1"/>
                <w:lang w:eastAsia="ko-KR"/>
              </w:rPr>
              <w:t xml:space="preserve">:일반, </w:t>
            </w:r>
            <w:r w:rsidRPr="00706541">
              <w:rPr>
                <w:rFonts w:hAnsi="굴림"/>
                <w:color w:val="000000" w:themeColor="text1"/>
                <w:lang w:eastAsia="ko-KR"/>
              </w:rPr>
              <w:t>1:</w:t>
            </w:r>
            <w:r w:rsidRPr="00706541">
              <w:rPr>
                <w:rFonts w:hAnsi="굴림" w:hint="eastAsia"/>
                <w:color w:val="000000" w:themeColor="text1"/>
                <w:lang w:eastAsia="ko-KR"/>
              </w:rPr>
              <w:t>주소검색)</w:t>
            </w:r>
          </w:p>
        </w:tc>
        <w:tc>
          <w:tcPr>
            <w:tcW w:w="850" w:type="dxa"/>
          </w:tcPr>
          <w:p w14:paraId="6856FBFB" w14:textId="77777777" w:rsidR="00CC387D" w:rsidRPr="00706541" w:rsidRDefault="00CC387D" w:rsidP="00047ECB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706541">
              <w:rPr>
                <w:rFonts w:hAnsi="굴림" w:hint="eastAsia"/>
                <w:color w:val="000000" w:themeColor="text1"/>
                <w:lang w:eastAsia="ko-KR"/>
              </w:rPr>
              <w:t>0, 1</w:t>
            </w:r>
          </w:p>
        </w:tc>
      </w:tr>
    </w:tbl>
    <w:p w14:paraId="63DA9803" w14:textId="77777777" w:rsidR="008A6D52" w:rsidRDefault="008A6D52" w:rsidP="008A6D52">
      <w:pPr>
        <w:ind w:left="400" w:rightChars="-22" w:right="-44"/>
        <w:rPr>
          <w:lang w:eastAsia="ko-KR"/>
        </w:rPr>
      </w:pPr>
    </w:p>
    <w:p w14:paraId="540697F6" w14:textId="77777777" w:rsidR="00047ECB" w:rsidRPr="00B256C7" w:rsidRDefault="00047ECB" w:rsidP="008A6D52">
      <w:pPr>
        <w:ind w:left="400" w:rightChars="-22" w:right="-44"/>
        <w:rPr>
          <w:lang w:eastAsia="ko-KR"/>
        </w:rPr>
      </w:pPr>
    </w:p>
    <w:p w14:paraId="1C008F49" w14:textId="77777777" w:rsidR="008A6D52" w:rsidRDefault="004E5F07" w:rsidP="008A6D52">
      <w:pPr>
        <w:pStyle w:val="5"/>
        <w:rPr>
          <w:lang w:eastAsia="ko-KR"/>
        </w:rPr>
      </w:pPr>
      <w:r>
        <w:rPr>
          <w:rFonts w:hint="eastAsia"/>
          <w:lang w:eastAsia="ko-KR"/>
        </w:rPr>
        <w:t>공통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- </w:t>
      </w:r>
      <w:r>
        <w:rPr>
          <w:rFonts w:hint="eastAsia"/>
          <w:lang w:eastAsia="ko-KR"/>
        </w:rPr>
        <w:t>지점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명칭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8A6D52" w:rsidRPr="006F3883" w14:paraId="7B372EC0" w14:textId="77777777" w:rsidTr="00B37949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5C85B1F8" w14:textId="77777777" w:rsidR="008A6D52" w:rsidRPr="00E233A3" w:rsidRDefault="008A6D52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100957C1" w14:textId="77777777" w:rsidR="008A6D52" w:rsidRPr="00E233A3" w:rsidRDefault="008A6D52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517846BA" w14:textId="77777777" w:rsidR="008A6D52" w:rsidRPr="00E233A3" w:rsidRDefault="008A6D52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0E3E2F94" w14:textId="77777777" w:rsidR="008A6D52" w:rsidRPr="00E233A3" w:rsidRDefault="008A6D52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02B40AB9" w14:textId="77777777" w:rsidR="008A6D52" w:rsidRPr="00E233A3" w:rsidRDefault="008A6D52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500C1966" w14:textId="77777777" w:rsidR="008A6D52" w:rsidRPr="00E233A3" w:rsidRDefault="008A6D52" w:rsidP="00B3794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8A6D52" w:rsidRPr="006F3883" w14:paraId="42A0584E" w14:textId="77777777" w:rsidTr="00797A08">
        <w:trPr>
          <w:trHeight w:val="227"/>
        </w:trPr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0F0984A6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</w:rPr>
            </w:pPr>
            <w:r w:rsidRPr="006F3883">
              <w:rPr>
                <w:rFonts w:hAnsi="굴림" w:hint="eastAsia"/>
              </w:rPr>
              <w:t>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7B328262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</w:rPr>
            </w:pPr>
            <w:r w:rsidRPr="006F3883">
              <w:rPr>
                <w:rFonts w:hAnsi="굴림" w:hint="eastAsia"/>
              </w:rPr>
              <w:t>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BC0DEA3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</w:t>
            </w: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12A08EE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S</w:t>
            </w:r>
          </w:p>
        </w:tc>
        <w:tc>
          <w:tcPr>
            <w:tcW w:w="6217" w:type="dxa"/>
            <w:tcBorders>
              <w:bottom w:val="single" w:sz="4" w:space="0" w:color="auto"/>
            </w:tcBorders>
            <w:vAlign w:val="center"/>
          </w:tcPr>
          <w:p w14:paraId="14A553A7" w14:textId="77777777" w:rsidR="008A6D52" w:rsidRPr="006F3883" w:rsidRDefault="008A6D52" w:rsidP="00B37949">
            <w:pPr>
              <w:ind w:rightChars="-22" w:right="-44"/>
              <w:rPr>
                <w:rFonts w:hAnsi="굴림"/>
              </w:rPr>
            </w:pPr>
            <w:r>
              <w:rPr>
                <w:rFonts w:hAnsi="굴림" w:hint="eastAsia"/>
                <w:lang w:eastAsia="ko-KR"/>
              </w:rPr>
              <w:t>지점 명칭</w:t>
            </w:r>
          </w:p>
        </w:tc>
        <w:tc>
          <w:tcPr>
            <w:tcW w:w="598" w:type="dxa"/>
            <w:tcBorders>
              <w:bottom w:val="single" w:sz="4" w:space="0" w:color="auto"/>
            </w:tcBorders>
            <w:vAlign w:val="center"/>
          </w:tcPr>
          <w:p w14:paraId="2586E232" w14:textId="77777777" w:rsidR="008A6D52" w:rsidRPr="006F3883" w:rsidRDefault="008A6D52" w:rsidP="00B37949">
            <w:pPr>
              <w:ind w:rightChars="-22" w:right="-44"/>
              <w:jc w:val="center"/>
              <w:rPr>
                <w:rFonts w:hAnsi="굴림"/>
              </w:rPr>
            </w:pPr>
          </w:p>
        </w:tc>
      </w:tr>
      <w:tr w:rsidR="008A6D52" w:rsidRPr="006F3883" w14:paraId="161CEF42" w14:textId="77777777" w:rsidTr="00797A08">
        <w:trPr>
          <w:trHeight w:val="227"/>
        </w:trPr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86E65" w14:textId="77777777" w:rsidR="008A6D52" w:rsidRPr="00AE23E7" w:rsidRDefault="008A6D52" w:rsidP="00B3794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FEC29" w14:textId="77777777" w:rsidR="008A6D52" w:rsidRPr="00AE23E7" w:rsidRDefault="008A6D52" w:rsidP="00B3794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/>
                <w:b/>
                <w:lang w:eastAsia="ko-KR"/>
              </w:rPr>
              <w:t>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3C813" w14:textId="77777777" w:rsidR="008A6D52" w:rsidRPr="00AE23E7" w:rsidRDefault="008A6D52" w:rsidP="00B37949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F3907" w14:textId="77777777" w:rsidR="008A6D52" w:rsidRPr="00AE23E7" w:rsidRDefault="008A6D52" w:rsidP="00B37949">
            <w:pPr>
              <w:ind w:rightChars="-22" w:right="-44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40 * 명칭을 사용하는 지점 개수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B76E5" w14:textId="77777777" w:rsidR="008A6D52" w:rsidRPr="002C31D2" w:rsidRDefault="008A6D52" w:rsidP="00B37949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6F137610" w14:textId="77777777" w:rsidR="008A6D52" w:rsidRDefault="008A6D52" w:rsidP="008A6D52">
      <w:pPr>
        <w:rPr>
          <w:lang w:eastAsia="ko-KR"/>
        </w:rPr>
      </w:pPr>
    </w:p>
    <w:p w14:paraId="58A541C4" w14:textId="77777777" w:rsidR="00740106" w:rsidRDefault="00740106" w:rsidP="008A6D52">
      <w:pPr>
        <w:rPr>
          <w:lang w:eastAsia="ko-KR"/>
        </w:rPr>
      </w:pPr>
    </w:p>
    <w:p w14:paraId="56D8E314" w14:textId="77777777" w:rsidR="00047ECB" w:rsidRDefault="00047ECB" w:rsidP="00135D24">
      <w:pPr>
        <w:widowControl/>
        <w:spacing w:line="240" w:lineRule="auto"/>
        <w:jc w:val="left"/>
        <w:rPr>
          <w:lang w:eastAsia="ko-KR"/>
        </w:rPr>
      </w:pPr>
      <w:r>
        <w:rPr>
          <w:lang w:eastAsia="ko-KR"/>
        </w:rPr>
        <w:br w:type="page"/>
      </w:r>
    </w:p>
    <w:p w14:paraId="598C5F2A" w14:textId="77777777" w:rsidR="004B3254" w:rsidRPr="006539B4" w:rsidRDefault="00740106" w:rsidP="004B3254">
      <w:pPr>
        <w:pStyle w:val="5"/>
        <w:rPr>
          <w:lang w:eastAsia="ko-KR"/>
        </w:rPr>
      </w:pPr>
      <w:r w:rsidRPr="006539B4">
        <w:rPr>
          <w:rFonts w:hint="eastAsia"/>
          <w:lang w:eastAsia="ko-KR"/>
        </w:rPr>
        <w:lastRenderedPageBreak/>
        <w:t>경로</w:t>
      </w:r>
      <w:r w:rsidR="008337BE" w:rsidRPr="006539B4">
        <w:rPr>
          <w:rFonts w:hint="eastAsia"/>
          <w:lang w:eastAsia="ko-KR"/>
        </w:rPr>
        <w:t xml:space="preserve"> </w:t>
      </w:r>
      <w:r w:rsidR="004B3254" w:rsidRPr="006539B4">
        <w:rPr>
          <w:rFonts w:hint="eastAsia"/>
          <w:lang w:eastAsia="ko-KR"/>
        </w:rPr>
        <w:t>요약정보</w:t>
      </w:r>
      <w:r w:rsidR="008C28FF" w:rsidRPr="006539B4">
        <w:rPr>
          <w:rFonts w:hint="eastAsia"/>
          <w:lang w:eastAsia="ko-KR"/>
        </w:rPr>
        <w:t xml:space="preserve"> </w:t>
      </w:r>
      <w:r w:rsidR="008C28FF" w:rsidRPr="006539B4">
        <w:rPr>
          <w:lang w:eastAsia="ko-KR"/>
        </w:rPr>
        <w:t>(</w:t>
      </w:r>
      <w:r w:rsidR="008C28FF" w:rsidRPr="006539B4">
        <w:rPr>
          <w:rFonts w:hint="eastAsia"/>
          <w:lang w:eastAsia="ko-KR"/>
        </w:rPr>
        <w:t>for each result</w:t>
      </w:r>
      <w:r w:rsidR="008C28FF" w:rsidRPr="006539B4">
        <w:rPr>
          <w:lang w:eastAsia="ko-KR"/>
        </w:rPr>
        <w:t>)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B614A8" w:rsidRPr="006F3883" w14:paraId="5C3E68C6" w14:textId="77777777" w:rsidTr="000F5445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792BB37C" w14:textId="77777777" w:rsidR="00B614A8" w:rsidRPr="00E233A3" w:rsidRDefault="00B614A8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1C918519" w14:textId="77777777" w:rsidR="00B614A8" w:rsidRPr="00E233A3" w:rsidRDefault="00B614A8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15ABDD09" w14:textId="77777777" w:rsidR="00B614A8" w:rsidRPr="00E233A3" w:rsidRDefault="00B614A8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7D4B6AA6" w14:textId="77777777" w:rsidR="00B614A8" w:rsidRPr="00E233A3" w:rsidRDefault="00B614A8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51474DFA" w14:textId="77777777" w:rsidR="00B614A8" w:rsidRPr="00E233A3" w:rsidRDefault="00B614A8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37874A69" w14:textId="77777777" w:rsidR="00B614A8" w:rsidRPr="00E233A3" w:rsidRDefault="00B614A8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4E1483" w:rsidRPr="006F3883" w14:paraId="06AB8990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61464A78" w14:textId="77777777" w:rsidR="004E1483" w:rsidRPr="00915D84" w:rsidRDefault="006915A6" w:rsidP="00505D7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8" w:type="dxa"/>
            <w:vAlign w:val="center"/>
          </w:tcPr>
          <w:p w14:paraId="60A3D5ED" w14:textId="77777777" w:rsidR="004E1483" w:rsidRDefault="006915A6" w:rsidP="00505D7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0852DA5D" w14:textId="77777777" w:rsidR="004E1483" w:rsidRDefault="004E1483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6D8FDF86" w14:textId="77777777" w:rsidR="004E1483" w:rsidRPr="00915D84" w:rsidRDefault="004E1483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437F0B4B" w14:textId="77777777" w:rsidR="004E1483" w:rsidRPr="00635198" w:rsidRDefault="004E1483" w:rsidP="00296BC6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경로 길이(단위</w:t>
            </w:r>
            <w:r w:rsidR="00296BC6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:</w:t>
            </w:r>
            <w:r w:rsidR="00296BC6">
              <w:rPr>
                <w:rFonts w:hAnsi="굴림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m)</w:t>
            </w:r>
          </w:p>
        </w:tc>
        <w:tc>
          <w:tcPr>
            <w:tcW w:w="598" w:type="dxa"/>
            <w:vAlign w:val="center"/>
          </w:tcPr>
          <w:p w14:paraId="7BE12092" w14:textId="77777777" w:rsidR="004E1483" w:rsidRPr="00915D84" w:rsidRDefault="004E1483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2715FA" w:rsidRPr="002715FA" w14:paraId="6F1B1300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7DC90AFD" w14:textId="77777777" w:rsidR="004E1483" w:rsidRPr="002715FA" w:rsidRDefault="006915A6" w:rsidP="00505D7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24B77629" w14:textId="77777777" w:rsidR="004E1483" w:rsidRPr="002715FA" w:rsidRDefault="006915A6" w:rsidP="00505D7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2D3CCC40" w14:textId="77777777" w:rsidR="004E1483" w:rsidRPr="002715FA" w:rsidRDefault="004E1483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2715FA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1074866C" w14:textId="77777777" w:rsidR="004E1483" w:rsidRPr="002715FA" w:rsidRDefault="004E1483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2715FA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155A889" w14:textId="77777777" w:rsidR="004E1483" w:rsidRPr="002715FA" w:rsidRDefault="004E1483" w:rsidP="00B06A55">
            <w:pPr>
              <w:ind w:rightChars="-22" w:right="-44"/>
              <w:rPr>
                <w:rFonts w:hAnsi="굴림"/>
                <w:lang w:eastAsia="ko-KR"/>
              </w:rPr>
            </w:pPr>
            <w:r w:rsidRPr="002715FA">
              <w:rPr>
                <w:rFonts w:hAnsi="굴림" w:hint="eastAsia"/>
                <w:lang w:eastAsia="ko-KR"/>
              </w:rPr>
              <w:t>예상 소요 시간(단위</w:t>
            </w:r>
            <w:r w:rsidR="00296BC6">
              <w:rPr>
                <w:rFonts w:hAnsi="굴림" w:hint="eastAsia"/>
                <w:lang w:eastAsia="ko-KR"/>
              </w:rPr>
              <w:t xml:space="preserve"> </w:t>
            </w:r>
            <w:r w:rsidRPr="002715FA">
              <w:rPr>
                <w:rFonts w:hAnsi="굴림" w:hint="eastAsia"/>
                <w:lang w:eastAsia="ko-KR"/>
              </w:rPr>
              <w:t>:</w:t>
            </w:r>
            <w:r w:rsidR="00296BC6">
              <w:rPr>
                <w:rFonts w:hAnsi="굴림"/>
                <w:lang w:eastAsia="ko-KR"/>
              </w:rPr>
              <w:t xml:space="preserve"> </w:t>
            </w:r>
            <w:r w:rsidRPr="002715FA">
              <w:rPr>
                <w:rFonts w:hAnsi="굴림" w:hint="eastAsia"/>
                <w:lang w:eastAsia="ko-KR"/>
              </w:rPr>
              <w:t>초)</w:t>
            </w:r>
          </w:p>
        </w:tc>
        <w:tc>
          <w:tcPr>
            <w:tcW w:w="598" w:type="dxa"/>
            <w:vAlign w:val="center"/>
          </w:tcPr>
          <w:p w14:paraId="2E2F7EAA" w14:textId="77777777" w:rsidR="004E1483" w:rsidRPr="002715FA" w:rsidRDefault="004E1483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B343DC" w:rsidRPr="002715FA" w14:paraId="6B9969E7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7CB4DFA2" w14:textId="77777777" w:rsidR="00B343DC" w:rsidRPr="002715FA" w:rsidRDefault="006915A6" w:rsidP="00451F1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41F434C6" w14:textId="77777777" w:rsidR="00B343DC" w:rsidRPr="002715FA" w:rsidRDefault="006915A6" w:rsidP="00451F1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67" w:type="dxa"/>
            <w:vAlign w:val="center"/>
          </w:tcPr>
          <w:p w14:paraId="50997190" w14:textId="77777777" w:rsidR="00B343DC" w:rsidRPr="002715FA" w:rsidRDefault="006915A6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29A66ECA" w14:textId="77777777" w:rsidR="00B343DC" w:rsidRPr="002715FA" w:rsidRDefault="006915A6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70F50E2D" w14:textId="77777777" w:rsidR="00B343DC" w:rsidRPr="00740106" w:rsidRDefault="00B343DC" w:rsidP="00B06A55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Ferry 길이</w:t>
            </w:r>
          </w:p>
        </w:tc>
        <w:tc>
          <w:tcPr>
            <w:tcW w:w="598" w:type="dxa"/>
            <w:vAlign w:val="center"/>
          </w:tcPr>
          <w:p w14:paraId="042DC98A" w14:textId="77777777" w:rsidR="00B343DC" w:rsidRPr="002715FA" w:rsidRDefault="00B343DC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451F12" w:rsidRPr="006F3883" w14:paraId="4C51B1DF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7780BAA6" w14:textId="77777777" w:rsidR="00451F12" w:rsidRPr="00915D84" w:rsidRDefault="006915A6" w:rsidP="00451F1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20857CB3" w14:textId="77777777" w:rsidR="00451F12" w:rsidRDefault="006915A6" w:rsidP="00451F1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567" w:type="dxa"/>
            <w:vAlign w:val="center"/>
          </w:tcPr>
          <w:p w14:paraId="3C0DA563" w14:textId="77777777" w:rsidR="00451F12" w:rsidRDefault="00451F12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728E8FF1" w14:textId="77777777" w:rsidR="00451F12" w:rsidRPr="00915D84" w:rsidRDefault="00451F1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2350D9B" w14:textId="77777777" w:rsidR="00451F12" w:rsidRPr="007A46DA" w:rsidRDefault="00451F12" w:rsidP="000F5445">
            <w:pPr>
              <w:ind w:rightChars="-22" w:right="-44"/>
              <w:rPr>
                <w:rFonts w:hAnsi="굴림"/>
                <w:lang w:eastAsia="ko-KR"/>
              </w:rPr>
            </w:pPr>
            <w:r w:rsidRPr="007A46DA">
              <w:rPr>
                <w:rFonts w:hAnsi="굴림" w:hint="eastAsia"/>
                <w:lang w:eastAsia="ko-KR"/>
              </w:rPr>
              <w:t>고속도로의 길이</w:t>
            </w:r>
          </w:p>
        </w:tc>
        <w:tc>
          <w:tcPr>
            <w:tcW w:w="598" w:type="dxa"/>
            <w:vAlign w:val="center"/>
          </w:tcPr>
          <w:p w14:paraId="2857D34B" w14:textId="77777777" w:rsidR="00451F12" w:rsidRPr="00915D84" w:rsidRDefault="00451F1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451F12" w:rsidRPr="006F3883" w14:paraId="2997035B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752198BE" w14:textId="77777777" w:rsidR="00451F12" w:rsidRPr="00915D84" w:rsidRDefault="006915A6" w:rsidP="00451F1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708" w:type="dxa"/>
            <w:vAlign w:val="center"/>
          </w:tcPr>
          <w:p w14:paraId="24ED9DF9" w14:textId="77777777" w:rsidR="00451F12" w:rsidRDefault="006915A6" w:rsidP="00451F1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16</w:t>
            </w:r>
          </w:p>
        </w:tc>
        <w:tc>
          <w:tcPr>
            <w:tcW w:w="567" w:type="dxa"/>
            <w:vAlign w:val="center"/>
          </w:tcPr>
          <w:p w14:paraId="4AD21121" w14:textId="77777777" w:rsidR="00451F12" w:rsidRDefault="00451F12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77E7F740" w14:textId="77777777" w:rsidR="00451F12" w:rsidRPr="00915D84" w:rsidRDefault="00451F1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19055168" w14:textId="77777777" w:rsidR="00451F12" w:rsidRPr="007A46DA" w:rsidRDefault="00451F12" w:rsidP="000F5445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7A46DA">
              <w:rPr>
                <w:rFonts w:hAnsi="굴림" w:hint="eastAsia"/>
                <w:lang w:eastAsia="ko-KR"/>
              </w:rPr>
              <w:t>도시고속의</w:t>
            </w:r>
            <w:proofErr w:type="spellEnd"/>
            <w:r w:rsidRPr="007A46DA">
              <w:rPr>
                <w:rFonts w:hAnsi="굴림" w:hint="eastAsia"/>
                <w:lang w:eastAsia="ko-KR"/>
              </w:rPr>
              <w:t xml:space="preserve"> 길이</w:t>
            </w:r>
          </w:p>
        </w:tc>
        <w:tc>
          <w:tcPr>
            <w:tcW w:w="598" w:type="dxa"/>
            <w:vAlign w:val="center"/>
          </w:tcPr>
          <w:p w14:paraId="7C10BFB2" w14:textId="77777777" w:rsidR="00451F12" w:rsidRPr="00915D84" w:rsidRDefault="00451F1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451F12" w:rsidRPr="006F3883" w14:paraId="67002E75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21687EEB" w14:textId="77777777" w:rsidR="00451F12" w:rsidRPr="00915D84" w:rsidRDefault="006915A6" w:rsidP="00451F1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708" w:type="dxa"/>
            <w:vAlign w:val="center"/>
          </w:tcPr>
          <w:p w14:paraId="40D9D470" w14:textId="77777777" w:rsidR="00451F12" w:rsidRDefault="006915A6" w:rsidP="00451F1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20</w:t>
            </w:r>
          </w:p>
        </w:tc>
        <w:tc>
          <w:tcPr>
            <w:tcW w:w="567" w:type="dxa"/>
            <w:vAlign w:val="center"/>
          </w:tcPr>
          <w:p w14:paraId="7FB7A912" w14:textId="77777777" w:rsidR="00451F12" w:rsidRDefault="00451F12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43DE1651" w14:textId="77777777" w:rsidR="00451F12" w:rsidRPr="00915D84" w:rsidRDefault="00451F1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A0B0827" w14:textId="77777777" w:rsidR="00451F12" w:rsidRPr="007A46DA" w:rsidRDefault="00451F12" w:rsidP="000F5445">
            <w:pPr>
              <w:ind w:rightChars="-22" w:right="-44"/>
              <w:rPr>
                <w:rFonts w:hAnsi="굴림"/>
                <w:lang w:eastAsia="ko-KR"/>
              </w:rPr>
            </w:pPr>
            <w:r w:rsidRPr="007A46DA">
              <w:rPr>
                <w:rFonts w:hAnsi="굴림" w:hint="eastAsia"/>
                <w:lang w:eastAsia="ko-KR"/>
              </w:rPr>
              <w:t>국도의 길이</w:t>
            </w:r>
          </w:p>
        </w:tc>
        <w:tc>
          <w:tcPr>
            <w:tcW w:w="598" w:type="dxa"/>
            <w:vAlign w:val="center"/>
          </w:tcPr>
          <w:p w14:paraId="54449B21" w14:textId="77777777" w:rsidR="00451F12" w:rsidRPr="00915D84" w:rsidRDefault="00451F1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451F12" w:rsidRPr="006F3883" w14:paraId="0544C6BA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0D0326CF" w14:textId="77777777" w:rsidR="00451F12" w:rsidRPr="00915D84" w:rsidRDefault="006915A6" w:rsidP="00451F1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708" w:type="dxa"/>
            <w:vAlign w:val="center"/>
          </w:tcPr>
          <w:p w14:paraId="4CF480AE" w14:textId="77777777" w:rsidR="00451F12" w:rsidRDefault="006915A6" w:rsidP="00451F1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24</w:t>
            </w:r>
          </w:p>
        </w:tc>
        <w:tc>
          <w:tcPr>
            <w:tcW w:w="567" w:type="dxa"/>
            <w:vAlign w:val="center"/>
          </w:tcPr>
          <w:p w14:paraId="5AF976DD" w14:textId="77777777" w:rsidR="00451F12" w:rsidRDefault="00451F12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2F51EC74" w14:textId="77777777" w:rsidR="00451F12" w:rsidRPr="00915D84" w:rsidRDefault="00451F1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74E8F4C1" w14:textId="77777777" w:rsidR="00451F12" w:rsidRPr="007A46DA" w:rsidRDefault="00451F12" w:rsidP="000F5445">
            <w:pPr>
              <w:ind w:rightChars="-22" w:right="-44"/>
              <w:rPr>
                <w:rFonts w:hAnsi="굴림"/>
                <w:lang w:eastAsia="ko-KR"/>
              </w:rPr>
            </w:pPr>
            <w:r w:rsidRPr="007A46DA">
              <w:rPr>
                <w:rFonts w:hAnsi="굴림" w:hint="eastAsia"/>
                <w:lang w:eastAsia="ko-KR"/>
              </w:rPr>
              <w:t>지방도의 길이</w:t>
            </w:r>
          </w:p>
        </w:tc>
        <w:tc>
          <w:tcPr>
            <w:tcW w:w="598" w:type="dxa"/>
            <w:vAlign w:val="center"/>
          </w:tcPr>
          <w:p w14:paraId="28028F6B" w14:textId="77777777" w:rsidR="00451F12" w:rsidRPr="00915D84" w:rsidRDefault="00451F1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451F12" w:rsidRPr="006F3883" w14:paraId="6349C6B7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3A8892A8" w14:textId="77777777" w:rsidR="00451F12" w:rsidRPr="00915D84" w:rsidRDefault="006915A6" w:rsidP="00451F1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708" w:type="dxa"/>
            <w:vAlign w:val="center"/>
          </w:tcPr>
          <w:p w14:paraId="246EFCA4" w14:textId="77777777" w:rsidR="00451F12" w:rsidRDefault="006915A6" w:rsidP="00451F1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28</w:t>
            </w:r>
          </w:p>
        </w:tc>
        <w:tc>
          <w:tcPr>
            <w:tcW w:w="567" w:type="dxa"/>
            <w:vAlign w:val="center"/>
          </w:tcPr>
          <w:p w14:paraId="50DEEF9A" w14:textId="77777777" w:rsidR="00451F12" w:rsidRDefault="00451F12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139AC07D" w14:textId="77777777" w:rsidR="00451F12" w:rsidRPr="00915D84" w:rsidRDefault="00451F1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2D73136" w14:textId="77777777" w:rsidR="00451F12" w:rsidRPr="007A46DA" w:rsidRDefault="00451F12" w:rsidP="000F5445">
            <w:pPr>
              <w:ind w:rightChars="-22" w:right="-44"/>
              <w:rPr>
                <w:rFonts w:hAnsi="굴림"/>
                <w:lang w:eastAsia="ko-KR"/>
              </w:rPr>
            </w:pPr>
            <w:r w:rsidRPr="007A46DA">
              <w:rPr>
                <w:rFonts w:hAnsi="굴림" w:hint="eastAsia"/>
                <w:lang w:eastAsia="ko-KR"/>
              </w:rPr>
              <w:t>일반도로의 길이</w:t>
            </w:r>
          </w:p>
        </w:tc>
        <w:tc>
          <w:tcPr>
            <w:tcW w:w="598" w:type="dxa"/>
            <w:vAlign w:val="center"/>
          </w:tcPr>
          <w:p w14:paraId="0487A822" w14:textId="77777777" w:rsidR="00451F12" w:rsidRPr="00915D84" w:rsidRDefault="00451F1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451F12" w:rsidRPr="006F3883" w14:paraId="55A5C441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20593452" w14:textId="77777777" w:rsidR="00451F12" w:rsidRDefault="006915A6" w:rsidP="00451F1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9</w:t>
            </w:r>
          </w:p>
        </w:tc>
        <w:tc>
          <w:tcPr>
            <w:tcW w:w="708" w:type="dxa"/>
            <w:vAlign w:val="center"/>
          </w:tcPr>
          <w:p w14:paraId="1938FF77" w14:textId="77777777" w:rsidR="00451F12" w:rsidRDefault="006915A6" w:rsidP="00451F1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32</w:t>
            </w:r>
          </w:p>
        </w:tc>
        <w:tc>
          <w:tcPr>
            <w:tcW w:w="567" w:type="dxa"/>
            <w:vAlign w:val="center"/>
          </w:tcPr>
          <w:p w14:paraId="3AAD2B42" w14:textId="77777777" w:rsidR="00451F12" w:rsidRDefault="00451F12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20615134" w14:textId="77777777" w:rsidR="00451F12" w:rsidRPr="00915D84" w:rsidRDefault="00451F1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07503A4" w14:textId="77777777" w:rsidR="00451F12" w:rsidRPr="00635198" w:rsidRDefault="00451F12" w:rsidP="000F5445">
            <w:pPr>
              <w:ind w:rightChars="-22" w:right="-44"/>
              <w:rPr>
                <w:rFonts w:hAnsi="굴림"/>
                <w:lang w:eastAsia="ko-KR"/>
              </w:rPr>
            </w:pPr>
            <w:r w:rsidRPr="007A46DA">
              <w:rPr>
                <w:rFonts w:hAnsi="굴림" w:hint="eastAsia"/>
                <w:lang w:eastAsia="ko-KR"/>
              </w:rPr>
              <w:t>자동차 전용 도로의 길이</w:t>
            </w:r>
          </w:p>
        </w:tc>
        <w:tc>
          <w:tcPr>
            <w:tcW w:w="598" w:type="dxa"/>
            <w:vAlign w:val="center"/>
          </w:tcPr>
          <w:p w14:paraId="34199CEB" w14:textId="77777777" w:rsidR="00451F12" w:rsidRPr="00915D84" w:rsidRDefault="00451F1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451F12" w:rsidRPr="006F3883" w14:paraId="56ADDB9B" w14:textId="77777777" w:rsidTr="00592367">
        <w:trPr>
          <w:trHeight w:val="227"/>
        </w:trPr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5366C622" w14:textId="77777777" w:rsidR="00451F12" w:rsidRDefault="006915A6" w:rsidP="00451F1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1</w:t>
            </w: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28CBDBFF" w14:textId="77777777" w:rsidR="00451F12" w:rsidRDefault="006915A6" w:rsidP="00451F1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36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FC390B7" w14:textId="77777777" w:rsidR="00451F12" w:rsidRDefault="00451F12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C939677" w14:textId="77777777" w:rsidR="00451F12" w:rsidRPr="00915D84" w:rsidRDefault="00451F1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tcBorders>
              <w:bottom w:val="single" w:sz="4" w:space="0" w:color="auto"/>
            </w:tcBorders>
            <w:vAlign w:val="center"/>
          </w:tcPr>
          <w:p w14:paraId="45005934" w14:textId="77777777" w:rsidR="00451F12" w:rsidRPr="00635198" w:rsidRDefault="00451F12" w:rsidP="000F544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탐색 Cost</w:t>
            </w:r>
          </w:p>
        </w:tc>
        <w:tc>
          <w:tcPr>
            <w:tcW w:w="598" w:type="dxa"/>
            <w:tcBorders>
              <w:bottom w:val="single" w:sz="4" w:space="0" w:color="auto"/>
            </w:tcBorders>
            <w:vAlign w:val="center"/>
          </w:tcPr>
          <w:p w14:paraId="396AF10A" w14:textId="77777777" w:rsidR="00451F12" w:rsidRPr="00915D84" w:rsidRDefault="00451F1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39F55A5A" w14:textId="77777777" w:rsidTr="00592367">
        <w:trPr>
          <w:trHeight w:val="227"/>
        </w:trPr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66CEB461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22EADCBC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722D690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E8E29FA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tcBorders>
              <w:bottom w:val="single" w:sz="4" w:space="0" w:color="auto"/>
            </w:tcBorders>
            <w:vAlign w:val="center"/>
          </w:tcPr>
          <w:p w14:paraId="2EED4997" w14:textId="77777777" w:rsidR="00047ECB" w:rsidRPr="007A46DA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Debug용 추가정보</w:t>
            </w:r>
          </w:p>
        </w:tc>
        <w:tc>
          <w:tcPr>
            <w:tcW w:w="598" w:type="dxa"/>
            <w:tcBorders>
              <w:bottom w:val="single" w:sz="4" w:space="0" w:color="auto"/>
            </w:tcBorders>
            <w:vAlign w:val="center"/>
          </w:tcPr>
          <w:p w14:paraId="602D03BD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78903C73" w14:textId="77777777" w:rsidTr="00592367">
        <w:trPr>
          <w:trHeight w:val="227"/>
        </w:trPr>
        <w:tc>
          <w:tcPr>
            <w:tcW w:w="568" w:type="dxa"/>
            <w:tcBorders>
              <w:bottom w:val="double" w:sz="4" w:space="0" w:color="auto"/>
            </w:tcBorders>
            <w:vAlign w:val="center"/>
          </w:tcPr>
          <w:p w14:paraId="14980FBB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2</w:t>
            </w:r>
          </w:p>
        </w:tc>
        <w:tc>
          <w:tcPr>
            <w:tcW w:w="708" w:type="dxa"/>
            <w:tcBorders>
              <w:bottom w:val="double" w:sz="4" w:space="0" w:color="auto"/>
            </w:tcBorders>
            <w:vAlign w:val="center"/>
          </w:tcPr>
          <w:p w14:paraId="28A03507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44</w:t>
            </w:r>
          </w:p>
        </w:tc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14:paraId="251F1AF2" w14:textId="77777777" w:rsidR="00047ECB" w:rsidRPr="00E02C3E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E02C3E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bottom w:val="double" w:sz="4" w:space="0" w:color="auto"/>
            </w:tcBorders>
            <w:vAlign w:val="center"/>
          </w:tcPr>
          <w:p w14:paraId="355981BE" w14:textId="77777777" w:rsidR="00047ECB" w:rsidRPr="00E35939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E35939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tcBorders>
              <w:bottom w:val="double" w:sz="4" w:space="0" w:color="auto"/>
            </w:tcBorders>
            <w:vAlign w:val="center"/>
          </w:tcPr>
          <w:p w14:paraId="45D328F8" w14:textId="77777777" w:rsidR="00047ECB" w:rsidRPr="00E35939" w:rsidRDefault="00DA04C3" w:rsidP="00047ECB">
            <w:pPr>
              <w:ind w:rightChars="-22" w:right="-44"/>
              <w:rPr>
                <w:rFonts w:hAnsi="굴림"/>
                <w:lang w:eastAsia="ko-KR"/>
              </w:rPr>
            </w:pPr>
            <w:r w:rsidRPr="00E35939">
              <w:rPr>
                <w:rFonts w:hAnsi="굴림" w:hint="eastAsia"/>
                <w:lang w:eastAsia="ko-KR"/>
              </w:rPr>
              <w:t>부가정보</w:t>
            </w:r>
          </w:p>
        </w:tc>
        <w:tc>
          <w:tcPr>
            <w:tcW w:w="598" w:type="dxa"/>
            <w:tcBorders>
              <w:bottom w:val="double" w:sz="4" w:space="0" w:color="auto"/>
            </w:tcBorders>
            <w:vAlign w:val="center"/>
          </w:tcPr>
          <w:p w14:paraId="50D78EDB" w14:textId="77777777" w:rsidR="00047ECB" w:rsidRPr="00E02C3E" w:rsidRDefault="00DA04C3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E02C3E">
              <w:rPr>
                <w:rFonts w:hAnsi="굴림" w:hint="eastAsia"/>
                <w:lang w:eastAsia="ko-KR"/>
              </w:rPr>
              <w:t>(1)</w:t>
            </w:r>
          </w:p>
        </w:tc>
      </w:tr>
      <w:tr w:rsidR="00047ECB" w:rsidRPr="006F3883" w14:paraId="70E96FD8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506C0043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5A52E72D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48</w:t>
            </w:r>
          </w:p>
        </w:tc>
        <w:tc>
          <w:tcPr>
            <w:tcW w:w="567" w:type="dxa"/>
          </w:tcPr>
          <w:p w14:paraId="397B8536" w14:textId="77777777" w:rsidR="00047ECB" w:rsidRDefault="00047ECB" w:rsidP="00047ECB">
            <w:pPr>
              <w:jc w:val="center"/>
            </w:pPr>
            <w:r w:rsidRPr="00483A1E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</w:tcPr>
          <w:p w14:paraId="52B2369E" w14:textId="77777777" w:rsidR="00047ECB" w:rsidRDefault="00047ECB" w:rsidP="00047ECB">
            <w:pPr>
              <w:jc w:val="center"/>
            </w:pPr>
            <w:r w:rsidRPr="00635E09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19E6289D" w14:textId="77777777" w:rsidR="00047ECB" w:rsidRPr="00915D84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[Link] </w:t>
            </w:r>
            <w:r w:rsidRPr="00DA7255">
              <w:rPr>
                <w:rFonts w:hAnsi="굴림" w:hint="eastAsia"/>
                <w:lang w:eastAsia="ko-KR"/>
              </w:rPr>
              <w:t>Map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ID별</w:t>
            </w:r>
            <w:r>
              <w:rPr>
                <w:rFonts w:hAnsi="굴림" w:hint="eastAsia"/>
                <w:lang w:eastAsia="ko-KR"/>
              </w:rPr>
              <w:t xml:space="preserve"> 정보</w:t>
            </w:r>
            <w:r w:rsidRPr="00DA7255">
              <w:rPr>
                <w:rFonts w:hAnsi="굴림" w:hint="eastAsia"/>
                <w:lang w:eastAsia="ko-KR"/>
              </w:rPr>
              <w:t xml:space="preserve"> DS</w:t>
            </w:r>
          </w:p>
        </w:tc>
        <w:tc>
          <w:tcPr>
            <w:tcW w:w="598" w:type="dxa"/>
            <w:vAlign w:val="center"/>
          </w:tcPr>
          <w:p w14:paraId="2DB0C104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2C02EFC3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4674B6EA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069A1C2F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52</w:t>
            </w:r>
          </w:p>
        </w:tc>
        <w:tc>
          <w:tcPr>
            <w:tcW w:w="567" w:type="dxa"/>
          </w:tcPr>
          <w:p w14:paraId="6137DD23" w14:textId="77777777" w:rsidR="00047ECB" w:rsidRDefault="00047ECB" w:rsidP="00047ECB">
            <w:pPr>
              <w:jc w:val="center"/>
            </w:pPr>
            <w:r w:rsidRPr="00483A1E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</w:tcPr>
          <w:p w14:paraId="372B6C0B" w14:textId="77777777" w:rsidR="00047ECB" w:rsidRDefault="00047ECB" w:rsidP="00047ECB">
            <w:pPr>
              <w:jc w:val="center"/>
            </w:pPr>
            <w:r w:rsidRPr="00635E09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17DCC428" w14:textId="77777777" w:rsidR="00047ECB" w:rsidRPr="00635198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[Link] </w:t>
            </w:r>
            <w:r w:rsidRPr="00DA7255">
              <w:rPr>
                <w:rFonts w:hAnsi="굴림" w:hint="eastAsia"/>
                <w:lang w:eastAsia="ko-KR"/>
              </w:rPr>
              <w:t>Map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ID별</w:t>
            </w:r>
            <w:r>
              <w:rPr>
                <w:rFonts w:hAnsi="굴림" w:hint="eastAsia"/>
                <w:lang w:eastAsia="ko-KR"/>
              </w:rPr>
              <w:t xml:space="preserve"> 정보</w:t>
            </w:r>
            <w:r w:rsidRPr="00DA7255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개수</w:t>
            </w:r>
          </w:p>
        </w:tc>
        <w:tc>
          <w:tcPr>
            <w:tcW w:w="598" w:type="dxa"/>
            <w:vAlign w:val="center"/>
          </w:tcPr>
          <w:p w14:paraId="0B5DE410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096CC4F1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07B4DD4A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5</w:t>
            </w:r>
          </w:p>
        </w:tc>
        <w:tc>
          <w:tcPr>
            <w:tcW w:w="708" w:type="dxa"/>
            <w:vAlign w:val="center"/>
          </w:tcPr>
          <w:p w14:paraId="409A245E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56</w:t>
            </w:r>
          </w:p>
        </w:tc>
        <w:tc>
          <w:tcPr>
            <w:tcW w:w="567" w:type="dxa"/>
          </w:tcPr>
          <w:p w14:paraId="747204BC" w14:textId="77777777" w:rsidR="00047ECB" w:rsidRDefault="00047ECB" w:rsidP="00047ECB">
            <w:pPr>
              <w:jc w:val="center"/>
            </w:pPr>
            <w:r w:rsidRPr="00483A1E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</w:tcPr>
          <w:p w14:paraId="552C914A" w14:textId="77777777" w:rsidR="00047ECB" w:rsidRDefault="00047ECB" w:rsidP="00047ECB">
            <w:pPr>
              <w:jc w:val="center"/>
            </w:pPr>
            <w:r w:rsidRPr="00635E09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29CE9A6D" w14:textId="77777777" w:rsidR="00047ECB" w:rsidRPr="00635198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[Link]</w:t>
            </w:r>
            <w:r w:rsidRPr="00DA7255">
              <w:rPr>
                <w:rFonts w:hAnsi="굴림" w:hint="eastAsia"/>
                <w:lang w:eastAsia="ko-KR"/>
              </w:rPr>
              <w:t xml:space="preserve"> DS</w:t>
            </w:r>
          </w:p>
        </w:tc>
        <w:tc>
          <w:tcPr>
            <w:tcW w:w="598" w:type="dxa"/>
            <w:vAlign w:val="center"/>
          </w:tcPr>
          <w:p w14:paraId="76071991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36349F07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2CCC0F5E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6</w:t>
            </w:r>
          </w:p>
        </w:tc>
        <w:tc>
          <w:tcPr>
            <w:tcW w:w="708" w:type="dxa"/>
            <w:vAlign w:val="center"/>
          </w:tcPr>
          <w:p w14:paraId="2B765D5F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60</w:t>
            </w:r>
          </w:p>
        </w:tc>
        <w:tc>
          <w:tcPr>
            <w:tcW w:w="567" w:type="dxa"/>
          </w:tcPr>
          <w:p w14:paraId="76E8BF47" w14:textId="77777777" w:rsidR="00047ECB" w:rsidRDefault="00047ECB" w:rsidP="00047ECB">
            <w:pPr>
              <w:jc w:val="center"/>
            </w:pPr>
            <w:r w:rsidRPr="00483A1E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</w:tcPr>
          <w:p w14:paraId="59FF08B8" w14:textId="77777777" w:rsidR="00047ECB" w:rsidRDefault="00047ECB" w:rsidP="00047ECB">
            <w:pPr>
              <w:jc w:val="center"/>
            </w:pPr>
            <w:r w:rsidRPr="00635E09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27FE537C" w14:textId="77777777" w:rsidR="00047ECB" w:rsidRPr="00635198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[Link]</w:t>
            </w:r>
            <w:r w:rsidRPr="00DA7255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개수</w:t>
            </w:r>
          </w:p>
        </w:tc>
        <w:tc>
          <w:tcPr>
            <w:tcW w:w="598" w:type="dxa"/>
            <w:vAlign w:val="center"/>
          </w:tcPr>
          <w:p w14:paraId="62D59150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179DCE85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1BC597C7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7</w:t>
            </w:r>
          </w:p>
        </w:tc>
        <w:tc>
          <w:tcPr>
            <w:tcW w:w="708" w:type="dxa"/>
            <w:vAlign w:val="center"/>
          </w:tcPr>
          <w:p w14:paraId="065C64AB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64</w:t>
            </w:r>
          </w:p>
        </w:tc>
        <w:tc>
          <w:tcPr>
            <w:tcW w:w="567" w:type="dxa"/>
          </w:tcPr>
          <w:p w14:paraId="218EB084" w14:textId="77777777" w:rsidR="00047ECB" w:rsidRDefault="00047ECB" w:rsidP="00047ECB">
            <w:pPr>
              <w:jc w:val="center"/>
            </w:pPr>
            <w:r w:rsidRPr="00483A1E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</w:tcPr>
          <w:p w14:paraId="7A167ADC" w14:textId="77777777" w:rsidR="00047ECB" w:rsidRDefault="00047ECB" w:rsidP="00047ECB">
            <w:pPr>
              <w:jc w:val="center"/>
            </w:pPr>
            <w:r w:rsidRPr="00635E09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4B7451FE" w14:textId="77777777" w:rsidR="00047ECB" w:rsidRPr="007A46DA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[Vertex] </w:t>
            </w:r>
            <w:r w:rsidRPr="00DA7255">
              <w:rPr>
                <w:rFonts w:hAnsi="굴림" w:hint="eastAsia"/>
                <w:lang w:eastAsia="ko-KR"/>
              </w:rPr>
              <w:t>Map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ID별</w:t>
            </w:r>
            <w:r>
              <w:rPr>
                <w:rFonts w:hAnsi="굴림" w:hint="eastAsia"/>
                <w:lang w:eastAsia="ko-KR"/>
              </w:rPr>
              <w:t xml:space="preserve"> 정보</w:t>
            </w:r>
            <w:r w:rsidRPr="00DA7255">
              <w:rPr>
                <w:rFonts w:hAnsi="굴림" w:hint="eastAsia"/>
                <w:lang w:eastAsia="ko-KR"/>
              </w:rPr>
              <w:t xml:space="preserve"> DS</w:t>
            </w:r>
          </w:p>
        </w:tc>
        <w:tc>
          <w:tcPr>
            <w:tcW w:w="598" w:type="dxa"/>
            <w:vAlign w:val="center"/>
          </w:tcPr>
          <w:p w14:paraId="487A51B8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2E706438" w14:textId="77777777" w:rsidTr="00B216CE">
        <w:trPr>
          <w:trHeight w:val="227"/>
        </w:trPr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1C089385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8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0100892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68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22585CE" w14:textId="77777777" w:rsidR="00047ECB" w:rsidRDefault="00047ECB" w:rsidP="00047ECB">
            <w:pPr>
              <w:jc w:val="center"/>
            </w:pPr>
            <w:r w:rsidRPr="00483A1E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048B1598" w14:textId="77777777" w:rsidR="00047ECB" w:rsidRDefault="00047ECB" w:rsidP="00047ECB">
            <w:pPr>
              <w:jc w:val="center"/>
            </w:pPr>
            <w:r w:rsidRPr="00635E09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tcBorders>
              <w:bottom w:val="single" w:sz="4" w:space="0" w:color="auto"/>
            </w:tcBorders>
            <w:vAlign w:val="center"/>
          </w:tcPr>
          <w:p w14:paraId="66C80EF4" w14:textId="77777777" w:rsidR="00047ECB" w:rsidRPr="007A46DA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[Vertex] </w:t>
            </w:r>
            <w:r w:rsidRPr="00DA7255">
              <w:rPr>
                <w:rFonts w:hAnsi="굴림" w:hint="eastAsia"/>
                <w:lang w:eastAsia="ko-KR"/>
              </w:rPr>
              <w:t>Map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ID별</w:t>
            </w:r>
            <w:r>
              <w:rPr>
                <w:rFonts w:hAnsi="굴림" w:hint="eastAsia"/>
                <w:lang w:eastAsia="ko-KR"/>
              </w:rPr>
              <w:t xml:space="preserve"> 정보</w:t>
            </w:r>
            <w:r w:rsidRPr="00DA7255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개수</w:t>
            </w:r>
          </w:p>
        </w:tc>
        <w:tc>
          <w:tcPr>
            <w:tcW w:w="598" w:type="dxa"/>
            <w:tcBorders>
              <w:bottom w:val="single" w:sz="4" w:space="0" w:color="auto"/>
            </w:tcBorders>
            <w:vAlign w:val="center"/>
          </w:tcPr>
          <w:p w14:paraId="23F2A353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7675C1C4" w14:textId="77777777" w:rsidTr="00B216CE">
        <w:trPr>
          <w:trHeight w:val="227"/>
        </w:trPr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28C1939C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9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2548844A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72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A07E2B2" w14:textId="77777777" w:rsidR="00047ECB" w:rsidRDefault="00047ECB" w:rsidP="00047ECB">
            <w:pPr>
              <w:jc w:val="center"/>
            </w:pPr>
            <w:r w:rsidRPr="00483A1E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B90C25F" w14:textId="77777777" w:rsidR="00047ECB" w:rsidRDefault="00047ECB" w:rsidP="00047ECB">
            <w:pPr>
              <w:jc w:val="center"/>
            </w:pPr>
            <w:r w:rsidRPr="00635E09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tcBorders>
              <w:bottom w:val="single" w:sz="4" w:space="0" w:color="auto"/>
            </w:tcBorders>
            <w:vAlign w:val="center"/>
          </w:tcPr>
          <w:p w14:paraId="0B7D8C15" w14:textId="77777777" w:rsidR="00047ECB" w:rsidRPr="007A46DA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[Vertex] </w:t>
            </w:r>
            <w:r w:rsidRPr="00DA7255">
              <w:rPr>
                <w:rFonts w:hAnsi="굴림"/>
                <w:lang w:eastAsia="ko-KR"/>
              </w:rPr>
              <w:t>DS</w:t>
            </w:r>
          </w:p>
        </w:tc>
        <w:tc>
          <w:tcPr>
            <w:tcW w:w="598" w:type="dxa"/>
            <w:tcBorders>
              <w:bottom w:val="single" w:sz="4" w:space="0" w:color="auto"/>
            </w:tcBorders>
            <w:vAlign w:val="center"/>
          </w:tcPr>
          <w:p w14:paraId="6A73C5BD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25F6FC82" w14:textId="77777777" w:rsidTr="00B216CE">
        <w:trPr>
          <w:trHeight w:val="227"/>
        </w:trPr>
        <w:tc>
          <w:tcPr>
            <w:tcW w:w="568" w:type="dxa"/>
            <w:tcBorders>
              <w:top w:val="single" w:sz="4" w:space="0" w:color="auto"/>
            </w:tcBorders>
            <w:vAlign w:val="center"/>
          </w:tcPr>
          <w:p w14:paraId="1E9781CD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  <w:r>
              <w:rPr>
                <w:rFonts w:hAnsi="굴림"/>
                <w:lang w:eastAsia="ko-KR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355B6A38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76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F06AA88" w14:textId="77777777" w:rsidR="00047ECB" w:rsidRDefault="00047ECB" w:rsidP="00047ECB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DC8E220" w14:textId="77777777" w:rsidR="00047ECB" w:rsidRDefault="00047ECB" w:rsidP="00047ECB">
            <w:pPr>
              <w:jc w:val="center"/>
            </w:pPr>
            <w:r w:rsidRPr="00CB2008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tcBorders>
              <w:top w:val="single" w:sz="4" w:space="0" w:color="auto"/>
            </w:tcBorders>
            <w:vAlign w:val="center"/>
          </w:tcPr>
          <w:p w14:paraId="6E979A5F" w14:textId="77777777" w:rsidR="00047ECB" w:rsidRPr="00DA7255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[Vertex] 개수</w:t>
            </w:r>
          </w:p>
        </w:tc>
        <w:tc>
          <w:tcPr>
            <w:tcW w:w="598" w:type="dxa"/>
            <w:tcBorders>
              <w:top w:val="single" w:sz="4" w:space="0" w:color="auto"/>
            </w:tcBorders>
            <w:vAlign w:val="center"/>
          </w:tcPr>
          <w:p w14:paraId="490A29EB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0F51C761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0F41BC6E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  <w:r>
              <w:rPr>
                <w:rFonts w:hAnsi="굴림"/>
                <w:lang w:eastAsia="ko-KR"/>
              </w:rPr>
              <w:t>1</w:t>
            </w:r>
          </w:p>
        </w:tc>
        <w:tc>
          <w:tcPr>
            <w:tcW w:w="708" w:type="dxa"/>
            <w:vAlign w:val="center"/>
          </w:tcPr>
          <w:p w14:paraId="67E67A16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80</w:t>
            </w:r>
          </w:p>
        </w:tc>
        <w:tc>
          <w:tcPr>
            <w:tcW w:w="567" w:type="dxa"/>
          </w:tcPr>
          <w:p w14:paraId="0FE68BB1" w14:textId="77777777" w:rsidR="00047ECB" w:rsidRDefault="00047ECB" w:rsidP="00047ECB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  <w:tc>
          <w:tcPr>
            <w:tcW w:w="426" w:type="dxa"/>
          </w:tcPr>
          <w:p w14:paraId="1A89B5C8" w14:textId="77777777" w:rsidR="00047ECB" w:rsidRDefault="00047ECB" w:rsidP="00047ECB">
            <w:pPr>
              <w:jc w:val="center"/>
            </w:pPr>
            <w:r w:rsidRPr="00CB2008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00F8124" w14:textId="77777777" w:rsidR="00047ECB" w:rsidRPr="00DA7255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[Guide] </w:t>
            </w:r>
            <w:r w:rsidRPr="00DA7255">
              <w:rPr>
                <w:rFonts w:hAnsi="굴림" w:hint="eastAsia"/>
                <w:lang w:eastAsia="ko-KR"/>
              </w:rPr>
              <w:t>Map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ID별</w:t>
            </w:r>
            <w:r>
              <w:rPr>
                <w:rFonts w:hAnsi="굴림" w:hint="eastAsia"/>
                <w:lang w:eastAsia="ko-KR"/>
              </w:rPr>
              <w:t xml:space="preserve"> 정보</w:t>
            </w:r>
            <w:r w:rsidRPr="00DA7255">
              <w:rPr>
                <w:rFonts w:hAnsi="굴림" w:hint="eastAsia"/>
                <w:lang w:eastAsia="ko-KR"/>
              </w:rPr>
              <w:t xml:space="preserve"> DS</w:t>
            </w:r>
          </w:p>
        </w:tc>
        <w:tc>
          <w:tcPr>
            <w:tcW w:w="598" w:type="dxa"/>
            <w:vAlign w:val="center"/>
          </w:tcPr>
          <w:p w14:paraId="5DDA007E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52604D52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4F5A9367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  <w:r>
              <w:rPr>
                <w:rFonts w:hAnsi="굴림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60D5B4FA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84</w:t>
            </w:r>
          </w:p>
        </w:tc>
        <w:tc>
          <w:tcPr>
            <w:tcW w:w="567" w:type="dxa"/>
          </w:tcPr>
          <w:p w14:paraId="018CBD81" w14:textId="77777777" w:rsidR="00047ECB" w:rsidRDefault="00047ECB" w:rsidP="00047ECB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  <w:tc>
          <w:tcPr>
            <w:tcW w:w="426" w:type="dxa"/>
          </w:tcPr>
          <w:p w14:paraId="0F4EB9CF" w14:textId="77777777" w:rsidR="00047ECB" w:rsidRDefault="00047ECB" w:rsidP="00047ECB">
            <w:pPr>
              <w:jc w:val="center"/>
            </w:pPr>
            <w:r w:rsidRPr="00CB2008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A3AF9AA" w14:textId="77777777" w:rsidR="00047ECB" w:rsidRPr="00915D84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[Guide] </w:t>
            </w:r>
            <w:r w:rsidRPr="00DA7255">
              <w:rPr>
                <w:rFonts w:hAnsi="굴림" w:hint="eastAsia"/>
                <w:lang w:eastAsia="ko-KR"/>
              </w:rPr>
              <w:t>Map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ID별</w:t>
            </w:r>
            <w:r>
              <w:rPr>
                <w:rFonts w:hAnsi="굴림" w:hint="eastAsia"/>
                <w:lang w:eastAsia="ko-KR"/>
              </w:rPr>
              <w:t xml:space="preserve"> 정보</w:t>
            </w:r>
            <w:r w:rsidRPr="00DA7255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개수</w:t>
            </w:r>
          </w:p>
        </w:tc>
        <w:tc>
          <w:tcPr>
            <w:tcW w:w="598" w:type="dxa"/>
            <w:vAlign w:val="center"/>
          </w:tcPr>
          <w:p w14:paraId="2388CE55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5A0A29EC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538336B4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  <w:r>
              <w:rPr>
                <w:rFonts w:hAnsi="굴림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6BD67127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88</w:t>
            </w:r>
          </w:p>
        </w:tc>
        <w:tc>
          <w:tcPr>
            <w:tcW w:w="567" w:type="dxa"/>
          </w:tcPr>
          <w:p w14:paraId="1CBFD63D" w14:textId="77777777" w:rsidR="00047ECB" w:rsidRDefault="00047ECB" w:rsidP="00047ECB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  <w:tc>
          <w:tcPr>
            <w:tcW w:w="426" w:type="dxa"/>
          </w:tcPr>
          <w:p w14:paraId="068A9963" w14:textId="77777777" w:rsidR="00047ECB" w:rsidRDefault="00047ECB" w:rsidP="00047ECB">
            <w:pPr>
              <w:jc w:val="center"/>
            </w:pPr>
            <w:r w:rsidRPr="00CB2008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0E2B196C" w14:textId="77777777" w:rsidR="00047ECB" w:rsidRPr="00635198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[Guide]</w:t>
            </w:r>
            <w:r w:rsidRPr="00DA7255"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/>
                <w:lang w:eastAsia="ko-KR"/>
              </w:rPr>
              <w:t>DS</w:t>
            </w:r>
          </w:p>
        </w:tc>
        <w:tc>
          <w:tcPr>
            <w:tcW w:w="598" w:type="dxa"/>
            <w:vAlign w:val="center"/>
          </w:tcPr>
          <w:p w14:paraId="267B0F64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20A01647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52F71E39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  <w:r>
              <w:rPr>
                <w:rFonts w:hAnsi="굴림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6D4F423A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92</w:t>
            </w:r>
          </w:p>
        </w:tc>
        <w:tc>
          <w:tcPr>
            <w:tcW w:w="567" w:type="dxa"/>
          </w:tcPr>
          <w:p w14:paraId="14AC9CE4" w14:textId="77777777" w:rsidR="00047ECB" w:rsidRDefault="00047ECB" w:rsidP="00047ECB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  <w:tc>
          <w:tcPr>
            <w:tcW w:w="426" w:type="dxa"/>
          </w:tcPr>
          <w:p w14:paraId="3D0B8702" w14:textId="77777777" w:rsidR="00047ECB" w:rsidRDefault="00047ECB" w:rsidP="00047ECB">
            <w:pPr>
              <w:jc w:val="center"/>
            </w:pPr>
            <w:r w:rsidRPr="00CB2008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7E4729B2" w14:textId="77777777" w:rsidR="00047ECB" w:rsidRPr="00915D84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[Guide]</w:t>
            </w:r>
            <w:r w:rsidRPr="00DA7255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개수</w:t>
            </w:r>
          </w:p>
        </w:tc>
        <w:tc>
          <w:tcPr>
            <w:tcW w:w="598" w:type="dxa"/>
            <w:vAlign w:val="center"/>
          </w:tcPr>
          <w:p w14:paraId="0B1786EE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49336F7B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38837603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  <w:r>
              <w:rPr>
                <w:rFonts w:hAnsi="굴림"/>
                <w:lang w:eastAsia="ko-KR"/>
              </w:rPr>
              <w:t>5</w:t>
            </w:r>
          </w:p>
        </w:tc>
        <w:tc>
          <w:tcPr>
            <w:tcW w:w="708" w:type="dxa"/>
            <w:vAlign w:val="center"/>
          </w:tcPr>
          <w:p w14:paraId="2653313A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96</w:t>
            </w:r>
          </w:p>
        </w:tc>
        <w:tc>
          <w:tcPr>
            <w:tcW w:w="567" w:type="dxa"/>
          </w:tcPr>
          <w:p w14:paraId="60943345" w14:textId="77777777" w:rsidR="00047ECB" w:rsidRDefault="00047ECB" w:rsidP="00047ECB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  <w:tc>
          <w:tcPr>
            <w:tcW w:w="426" w:type="dxa"/>
          </w:tcPr>
          <w:p w14:paraId="307FB68F" w14:textId="77777777" w:rsidR="00047ECB" w:rsidRDefault="00047ECB" w:rsidP="00047ECB">
            <w:pPr>
              <w:jc w:val="center"/>
            </w:pPr>
            <w:r w:rsidRPr="00CB2008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2E8B5348" w14:textId="77777777" w:rsidR="00047ECB" w:rsidRPr="00635198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</w:t>
            </w:r>
            <w:r w:rsidRPr="00DA7255">
              <w:rPr>
                <w:rFonts w:hAnsi="굴림" w:hint="eastAsia"/>
                <w:lang w:eastAsia="ko-KR"/>
              </w:rPr>
              <w:t>부가정보</w:t>
            </w:r>
            <w:r>
              <w:rPr>
                <w:rFonts w:hAnsi="굴림" w:hint="eastAsia"/>
                <w:lang w:eastAsia="ko-KR"/>
              </w:rPr>
              <w:t>]</w:t>
            </w:r>
            <w:r w:rsidRPr="00DA7255"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/>
                <w:lang w:eastAsia="ko-KR"/>
              </w:rPr>
              <w:t>DS</w:t>
            </w:r>
          </w:p>
        </w:tc>
        <w:tc>
          <w:tcPr>
            <w:tcW w:w="598" w:type="dxa"/>
            <w:vAlign w:val="center"/>
          </w:tcPr>
          <w:p w14:paraId="3206C800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214782AB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5548A676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  <w:r>
              <w:rPr>
                <w:rFonts w:hAnsi="굴림"/>
                <w:lang w:eastAsia="ko-KR"/>
              </w:rPr>
              <w:t>6</w:t>
            </w:r>
          </w:p>
        </w:tc>
        <w:tc>
          <w:tcPr>
            <w:tcW w:w="708" w:type="dxa"/>
            <w:vAlign w:val="center"/>
          </w:tcPr>
          <w:p w14:paraId="5F26E278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100</w:t>
            </w:r>
          </w:p>
        </w:tc>
        <w:tc>
          <w:tcPr>
            <w:tcW w:w="567" w:type="dxa"/>
          </w:tcPr>
          <w:p w14:paraId="71CAFB1E" w14:textId="77777777" w:rsidR="00047ECB" w:rsidRDefault="00047ECB" w:rsidP="00047ECB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  <w:tc>
          <w:tcPr>
            <w:tcW w:w="426" w:type="dxa"/>
          </w:tcPr>
          <w:p w14:paraId="1310B2D3" w14:textId="77777777" w:rsidR="00047ECB" w:rsidRDefault="00047ECB" w:rsidP="00047ECB">
            <w:pPr>
              <w:jc w:val="center"/>
            </w:pPr>
            <w:r w:rsidRPr="00CB2008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02A90520" w14:textId="77777777" w:rsidR="00047ECB" w:rsidRPr="00635198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</w:t>
            </w:r>
            <w:r w:rsidRPr="00DA7255">
              <w:rPr>
                <w:rFonts w:hAnsi="굴림" w:hint="eastAsia"/>
                <w:lang w:eastAsia="ko-KR"/>
              </w:rPr>
              <w:t>부가정보</w:t>
            </w:r>
            <w:r>
              <w:rPr>
                <w:rFonts w:hAnsi="굴림" w:hint="eastAsia"/>
                <w:lang w:eastAsia="ko-KR"/>
              </w:rPr>
              <w:t>]</w:t>
            </w:r>
            <w:r w:rsidRPr="00DA7255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개수</w:t>
            </w:r>
          </w:p>
        </w:tc>
        <w:tc>
          <w:tcPr>
            <w:tcW w:w="598" w:type="dxa"/>
            <w:vAlign w:val="center"/>
          </w:tcPr>
          <w:p w14:paraId="29364025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006A5143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4F6C9F94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  <w:r>
              <w:rPr>
                <w:rFonts w:hAnsi="굴림"/>
                <w:lang w:eastAsia="ko-KR"/>
              </w:rPr>
              <w:t>7</w:t>
            </w:r>
          </w:p>
        </w:tc>
        <w:tc>
          <w:tcPr>
            <w:tcW w:w="708" w:type="dxa"/>
            <w:vAlign w:val="center"/>
          </w:tcPr>
          <w:p w14:paraId="1532D938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104</w:t>
            </w:r>
          </w:p>
        </w:tc>
        <w:tc>
          <w:tcPr>
            <w:tcW w:w="567" w:type="dxa"/>
          </w:tcPr>
          <w:p w14:paraId="5AC3F4C3" w14:textId="77777777" w:rsidR="00047ECB" w:rsidRDefault="00047ECB" w:rsidP="00047ECB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  <w:tc>
          <w:tcPr>
            <w:tcW w:w="426" w:type="dxa"/>
          </w:tcPr>
          <w:p w14:paraId="2A91B841" w14:textId="77777777" w:rsidR="00047ECB" w:rsidRDefault="00047ECB" w:rsidP="00047ECB">
            <w:pPr>
              <w:jc w:val="center"/>
            </w:pPr>
            <w:r w:rsidRPr="00CB2008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356602B" w14:textId="77777777" w:rsidR="00047ECB" w:rsidRPr="00635198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[</w:t>
            </w:r>
            <w:r>
              <w:rPr>
                <w:rFonts w:hAnsi="굴림" w:hint="eastAsia"/>
                <w:lang w:eastAsia="ko-KR"/>
              </w:rPr>
              <w:t>Tollgate</w:t>
            </w:r>
            <w:r>
              <w:rPr>
                <w:rFonts w:hAnsi="굴림"/>
                <w:lang w:eastAsia="ko-KR"/>
              </w:rPr>
              <w:t>]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DS</w:t>
            </w:r>
          </w:p>
        </w:tc>
        <w:tc>
          <w:tcPr>
            <w:tcW w:w="598" w:type="dxa"/>
            <w:vAlign w:val="center"/>
          </w:tcPr>
          <w:p w14:paraId="13B42133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63E9076B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09BC1F81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  <w:r>
              <w:rPr>
                <w:rFonts w:hAnsi="굴림"/>
                <w:lang w:eastAsia="ko-KR"/>
              </w:rPr>
              <w:t>8</w:t>
            </w:r>
          </w:p>
        </w:tc>
        <w:tc>
          <w:tcPr>
            <w:tcW w:w="708" w:type="dxa"/>
            <w:vAlign w:val="center"/>
          </w:tcPr>
          <w:p w14:paraId="11115921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108</w:t>
            </w:r>
          </w:p>
        </w:tc>
        <w:tc>
          <w:tcPr>
            <w:tcW w:w="567" w:type="dxa"/>
          </w:tcPr>
          <w:p w14:paraId="61950DFB" w14:textId="77777777" w:rsidR="00047ECB" w:rsidRDefault="00047ECB" w:rsidP="00047ECB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  <w:tc>
          <w:tcPr>
            <w:tcW w:w="426" w:type="dxa"/>
          </w:tcPr>
          <w:p w14:paraId="2E464737" w14:textId="77777777" w:rsidR="00047ECB" w:rsidRDefault="00047ECB" w:rsidP="00047ECB">
            <w:pPr>
              <w:jc w:val="center"/>
            </w:pPr>
            <w:r w:rsidRPr="00CB2008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926CFDD" w14:textId="77777777" w:rsidR="00047ECB" w:rsidRPr="007A46DA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[</w:t>
            </w:r>
            <w:r>
              <w:rPr>
                <w:rFonts w:hAnsi="굴림" w:hint="eastAsia"/>
                <w:lang w:eastAsia="ko-KR"/>
              </w:rPr>
              <w:t>Tollgate</w:t>
            </w:r>
            <w:r>
              <w:rPr>
                <w:rFonts w:hAnsi="굴림"/>
                <w:lang w:eastAsia="ko-KR"/>
              </w:rPr>
              <w:t>]</w:t>
            </w:r>
            <w:r>
              <w:rPr>
                <w:rFonts w:hAnsi="굴림" w:hint="eastAsia"/>
                <w:lang w:eastAsia="ko-KR"/>
              </w:rPr>
              <w:t xml:space="preserve"> 개수</w:t>
            </w:r>
          </w:p>
        </w:tc>
        <w:tc>
          <w:tcPr>
            <w:tcW w:w="598" w:type="dxa"/>
            <w:vAlign w:val="center"/>
          </w:tcPr>
          <w:p w14:paraId="410124AE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0BA2AFE1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7DCE7666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29</w:t>
            </w:r>
          </w:p>
        </w:tc>
        <w:tc>
          <w:tcPr>
            <w:tcW w:w="708" w:type="dxa"/>
            <w:vAlign w:val="center"/>
          </w:tcPr>
          <w:p w14:paraId="74A121C9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112</w:t>
            </w:r>
          </w:p>
        </w:tc>
        <w:tc>
          <w:tcPr>
            <w:tcW w:w="567" w:type="dxa"/>
          </w:tcPr>
          <w:p w14:paraId="649A0A3D" w14:textId="77777777" w:rsidR="00047ECB" w:rsidRDefault="00047ECB" w:rsidP="00047ECB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  <w:tc>
          <w:tcPr>
            <w:tcW w:w="426" w:type="dxa"/>
          </w:tcPr>
          <w:p w14:paraId="0487A77F" w14:textId="77777777" w:rsidR="00047ECB" w:rsidRDefault="00047ECB" w:rsidP="00047ECB">
            <w:pPr>
              <w:jc w:val="center"/>
            </w:pPr>
            <w:r w:rsidRPr="00CB2008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33164BD" w14:textId="77777777" w:rsidR="00047ECB" w:rsidRPr="007A46DA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[</w:t>
            </w:r>
            <w:proofErr w:type="spellStart"/>
            <w:r w:rsidRPr="00DA0882">
              <w:rPr>
                <w:rFonts w:hAnsi="굴림" w:hint="eastAsia"/>
                <w:lang w:eastAsia="ko-KR"/>
              </w:rPr>
              <w:t>TimeDomain</w:t>
            </w:r>
            <w:proofErr w:type="spellEnd"/>
            <w:r>
              <w:rPr>
                <w:rFonts w:hAnsi="굴림"/>
                <w:lang w:eastAsia="ko-KR"/>
              </w:rPr>
              <w:t>]</w:t>
            </w:r>
            <w:r w:rsidRPr="00DA0882">
              <w:rPr>
                <w:rFonts w:hAnsi="굴림" w:hint="eastAsia"/>
                <w:lang w:eastAsia="ko-KR"/>
              </w:rPr>
              <w:t xml:space="preserve"> DS</w:t>
            </w:r>
          </w:p>
        </w:tc>
        <w:tc>
          <w:tcPr>
            <w:tcW w:w="598" w:type="dxa"/>
            <w:vAlign w:val="center"/>
          </w:tcPr>
          <w:p w14:paraId="78F289F0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55E6D67C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7B420F98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30</w:t>
            </w:r>
          </w:p>
        </w:tc>
        <w:tc>
          <w:tcPr>
            <w:tcW w:w="708" w:type="dxa"/>
            <w:vAlign w:val="center"/>
          </w:tcPr>
          <w:p w14:paraId="305D37A6" w14:textId="77777777" w:rsidR="00047ECB" w:rsidRDefault="00047ECB" w:rsidP="00A56FA1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  <w:r w:rsidR="00A56FA1">
              <w:rPr>
                <w:rFonts w:hAnsi="굴림"/>
                <w:lang w:eastAsia="ko-KR"/>
              </w:rPr>
              <w:t>1</w:t>
            </w: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567" w:type="dxa"/>
          </w:tcPr>
          <w:p w14:paraId="032CB7D8" w14:textId="77777777" w:rsidR="00047ECB" w:rsidRDefault="00047ECB" w:rsidP="00047ECB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  <w:tc>
          <w:tcPr>
            <w:tcW w:w="426" w:type="dxa"/>
          </w:tcPr>
          <w:p w14:paraId="65959975" w14:textId="77777777" w:rsidR="00047ECB" w:rsidRDefault="00047ECB" w:rsidP="00047ECB">
            <w:pPr>
              <w:jc w:val="center"/>
            </w:pPr>
            <w:r w:rsidRPr="00CB2008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72CFBFE" w14:textId="77777777" w:rsidR="00047ECB" w:rsidRPr="007A46DA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[</w:t>
            </w:r>
            <w:proofErr w:type="spellStart"/>
            <w:r w:rsidRPr="00DA0882">
              <w:rPr>
                <w:rFonts w:hAnsi="굴림" w:hint="eastAsia"/>
                <w:lang w:eastAsia="ko-KR"/>
              </w:rPr>
              <w:t>TimeDomain</w:t>
            </w:r>
            <w:proofErr w:type="spellEnd"/>
            <w:r>
              <w:rPr>
                <w:rFonts w:hAnsi="굴림"/>
                <w:lang w:eastAsia="ko-KR"/>
              </w:rPr>
              <w:t>]</w:t>
            </w:r>
            <w:r w:rsidRPr="00DA0882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전체 길이</w:t>
            </w:r>
          </w:p>
        </w:tc>
        <w:tc>
          <w:tcPr>
            <w:tcW w:w="598" w:type="dxa"/>
            <w:vAlign w:val="center"/>
          </w:tcPr>
          <w:p w14:paraId="53CC0BA0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47ECB" w:rsidRPr="006F3883" w14:paraId="21E899A1" w14:textId="77777777" w:rsidTr="000F5445">
        <w:trPr>
          <w:trHeight w:val="227"/>
        </w:trPr>
        <w:tc>
          <w:tcPr>
            <w:tcW w:w="1276" w:type="dxa"/>
            <w:gridSpan w:val="2"/>
            <w:vAlign w:val="center"/>
          </w:tcPr>
          <w:p w14:paraId="13BF3954" w14:textId="77777777" w:rsidR="00047ECB" w:rsidRPr="007D13A8" w:rsidRDefault="00047ECB" w:rsidP="00047ECB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D13A8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2A06FCAC" w14:textId="77777777" w:rsidR="00047ECB" w:rsidRPr="007D13A8" w:rsidRDefault="00047ECB" w:rsidP="00047ECB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D13A8">
              <w:rPr>
                <w:rFonts w:hAnsi="굴림" w:hint="eastAsia"/>
                <w:b/>
                <w:lang w:eastAsia="ko-KR"/>
              </w:rPr>
              <w:t>1</w:t>
            </w:r>
            <w:r>
              <w:rPr>
                <w:rFonts w:hAnsi="굴림"/>
                <w:b/>
                <w:lang w:eastAsia="ko-KR"/>
              </w:rPr>
              <w:t>20</w:t>
            </w:r>
          </w:p>
        </w:tc>
        <w:tc>
          <w:tcPr>
            <w:tcW w:w="426" w:type="dxa"/>
            <w:vAlign w:val="center"/>
          </w:tcPr>
          <w:p w14:paraId="69180BF4" w14:textId="77777777" w:rsidR="00047ECB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6217" w:type="dxa"/>
            <w:vAlign w:val="center"/>
          </w:tcPr>
          <w:p w14:paraId="5A8F75B1" w14:textId="77777777" w:rsidR="00047ECB" w:rsidRDefault="00047ECB" w:rsidP="00047ECB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4CA2F046" w14:textId="77777777" w:rsidR="00047ECB" w:rsidRPr="00915D84" w:rsidRDefault="00047ECB" w:rsidP="00047E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735A740D" w14:textId="77777777" w:rsidR="00DA04C3" w:rsidRDefault="00DA04C3">
      <w:pPr>
        <w:widowControl/>
        <w:spacing w:line="240" w:lineRule="auto"/>
        <w:jc w:val="left"/>
        <w:rPr>
          <w:lang w:eastAsia="ko-KR"/>
        </w:rPr>
      </w:pPr>
    </w:p>
    <w:p w14:paraId="70230A42" w14:textId="77777777" w:rsidR="00DA04C3" w:rsidRDefault="00DA04C3" w:rsidP="00DA04C3">
      <w:pPr>
        <w:rPr>
          <w:lang w:eastAsia="ko-KR"/>
        </w:rPr>
      </w:pPr>
      <w:r>
        <w:rPr>
          <w:lang w:eastAsia="ko-KR"/>
        </w:rPr>
        <w:br w:type="page"/>
      </w:r>
    </w:p>
    <w:p w14:paraId="0B4D89C7" w14:textId="77777777" w:rsidR="00DA04C3" w:rsidRPr="00BA5A13" w:rsidRDefault="00DA04C3" w:rsidP="00722E7A">
      <w:pPr>
        <w:numPr>
          <w:ilvl w:val="0"/>
          <w:numId w:val="28"/>
        </w:numPr>
        <w:ind w:rightChars="-22" w:right="-44"/>
        <w:rPr>
          <w:lang w:eastAsia="ko-KR"/>
        </w:rPr>
      </w:pPr>
      <w:r w:rsidRPr="00BA5A13">
        <w:rPr>
          <w:rFonts w:hint="eastAsia"/>
          <w:lang w:eastAsia="ko-KR"/>
        </w:rPr>
        <w:lastRenderedPageBreak/>
        <w:t>부가정보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674"/>
        <w:gridCol w:w="4633"/>
        <w:gridCol w:w="599"/>
      </w:tblGrid>
      <w:tr w:rsidR="00DA04C3" w:rsidRPr="00DA7255" w14:paraId="3DBC5878" w14:textId="77777777" w:rsidTr="00DA04C3">
        <w:tc>
          <w:tcPr>
            <w:tcW w:w="555" w:type="dxa"/>
            <w:shd w:val="clear" w:color="auto" w:fill="C0C0C0"/>
          </w:tcPr>
          <w:p w14:paraId="38AB5E40" w14:textId="77777777" w:rsidR="00DA04C3" w:rsidRPr="00335743" w:rsidRDefault="00DA04C3" w:rsidP="00DA04C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705" w:type="dxa"/>
            <w:shd w:val="clear" w:color="auto" w:fill="C0C0C0"/>
          </w:tcPr>
          <w:p w14:paraId="214B979E" w14:textId="77777777" w:rsidR="00DA04C3" w:rsidRPr="00335743" w:rsidRDefault="00DA04C3" w:rsidP="00DA04C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4678" w:type="dxa"/>
            <w:shd w:val="clear" w:color="auto" w:fill="C0C0C0"/>
          </w:tcPr>
          <w:p w14:paraId="6C043E1F" w14:textId="77777777" w:rsidR="00DA04C3" w:rsidRPr="00335743" w:rsidRDefault="00DA04C3" w:rsidP="00DA04C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67" w:type="dxa"/>
            <w:shd w:val="clear" w:color="auto" w:fill="C0C0C0"/>
          </w:tcPr>
          <w:p w14:paraId="79D00E2A" w14:textId="77777777" w:rsidR="00DA04C3" w:rsidRPr="00335743" w:rsidRDefault="00DA04C3" w:rsidP="00DA04C3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DA04C3" w:rsidRPr="00DA7255" w14:paraId="56AEBB09" w14:textId="77777777" w:rsidTr="00DA04C3">
        <w:tc>
          <w:tcPr>
            <w:tcW w:w="555" w:type="dxa"/>
            <w:vAlign w:val="center"/>
          </w:tcPr>
          <w:p w14:paraId="7D9ACD21" w14:textId="77777777" w:rsidR="00DA04C3" w:rsidRDefault="00DA04C3" w:rsidP="00DA04C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2705" w:type="dxa"/>
            <w:vAlign w:val="center"/>
          </w:tcPr>
          <w:p w14:paraId="36BC6D84" w14:textId="77777777" w:rsidR="00DA04C3" w:rsidRDefault="00DA04C3" w:rsidP="00DA04C3">
            <w:r w:rsidRPr="00900BD4">
              <w:rPr>
                <w:rFonts w:hAnsi="굴림" w:hint="eastAsia"/>
                <w:lang w:eastAsia="ko-KR"/>
              </w:rPr>
              <w:t>하 : 0000 0000 0000 00</w:t>
            </w:r>
            <w:r w:rsidRPr="00E97270">
              <w:rPr>
                <w:rFonts w:hAnsi="굴림" w:hint="eastAsia"/>
                <w:color w:val="FF0000"/>
                <w:lang w:eastAsia="ko-KR"/>
              </w:rPr>
              <w:t>11</w:t>
            </w:r>
          </w:p>
        </w:tc>
        <w:tc>
          <w:tcPr>
            <w:tcW w:w="4678" w:type="dxa"/>
          </w:tcPr>
          <w:p w14:paraId="75C2249C" w14:textId="77777777" w:rsidR="00DA04C3" w:rsidRPr="00E02C3E" w:rsidRDefault="00DA04C3" w:rsidP="00DA04C3">
            <w:pPr>
              <w:ind w:rightChars="-22" w:right="-44"/>
              <w:rPr>
                <w:rFonts w:hAnsi="굴림"/>
                <w:lang w:eastAsia="ko-KR"/>
              </w:rPr>
            </w:pPr>
            <w:r w:rsidRPr="00E02C3E">
              <w:rPr>
                <w:rFonts w:hAnsi="굴림" w:hint="eastAsia"/>
                <w:lang w:eastAsia="ko-KR"/>
              </w:rPr>
              <w:t>[선호도로 결과</w:t>
            </w:r>
            <w:r w:rsidR="00911585" w:rsidRPr="00E02C3E">
              <w:rPr>
                <w:rFonts w:hAnsi="굴림" w:hint="eastAsia"/>
                <w:lang w:eastAsia="ko-KR"/>
              </w:rPr>
              <w:t>(</w:t>
            </w:r>
            <w:proofErr w:type="spellStart"/>
            <w:r w:rsidR="00911585" w:rsidRPr="00E02C3E">
              <w:rPr>
                <w:rFonts w:hAnsi="굴림" w:hint="eastAsia"/>
                <w:lang w:eastAsia="ko-KR"/>
              </w:rPr>
              <w:t>선호도로가</w:t>
            </w:r>
            <w:proofErr w:type="spellEnd"/>
            <w:r w:rsidR="00911585" w:rsidRPr="00E02C3E">
              <w:rPr>
                <w:rFonts w:hAnsi="굴림" w:hint="eastAsia"/>
                <w:lang w:eastAsia="ko-KR"/>
              </w:rPr>
              <w:t xml:space="preserve"> 사용된 경우)</w:t>
            </w:r>
            <w:r w:rsidRPr="00E02C3E">
              <w:rPr>
                <w:rFonts w:hAnsi="굴림" w:hint="eastAsia"/>
                <w:lang w:eastAsia="ko-KR"/>
              </w:rPr>
              <w:t>]</w:t>
            </w:r>
          </w:p>
          <w:p w14:paraId="340375B3" w14:textId="77777777" w:rsidR="00CE20FE" w:rsidRPr="00E02C3E" w:rsidRDefault="00CE20FE" w:rsidP="00DA04C3">
            <w:pPr>
              <w:ind w:rightChars="-22" w:right="-44"/>
              <w:rPr>
                <w:rFonts w:hAnsi="굴림"/>
                <w:lang w:eastAsia="ko-KR"/>
              </w:rPr>
            </w:pPr>
            <w:r w:rsidRPr="00E02C3E">
              <w:rPr>
                <w:rFonts w:hAnsi="굴림" w:hint="eastAsia"/>
                <w:lang w:eastAsia="ko-KR"/>
              </w:rPr>
              <w:t>0 : 선호도로 사용 안됨</w:t>
            </w:r>
          </w:p>
          <w:p w14:paraId="03C725C7" w14:textId="77777777" w:rsidR="00CE20FE" w:rsidRPr="00E02C3E" w:rsidRDefault="00CE20FE" w:rsidP="00DA04C3">
            <w:pPr>
              <w:ind w:rightChars="-22" w:right="-44"/>
              <w:rPr>
                <w:rFonts w:hAnsi="굴림"/>
                <w:lang w:eastAsia="ko-KR"/>
              </w:rPr>
            </w:pPr>
            <w:r w:rsidRPr="00E02C3E">
              <w:rPr>
                <w:rFonts w:hAnsi="굴림" w:hint="eastAsia"/>
                <w:lang w:eastAsia="ko-KR"/>
              </w:rPr>
              <w:t>1 : 선호도로</w:t>
            </w:r>
          </w:p>
          <w:p w14:paraId="0A00FD4B" w14:textId="77777777" w:rsidR="00CE20FE" w:rsidRPr="00E02C3E" w:rsidRDefault="00D550AB" w:rsidP="00CE20FE">
            <w:pPr>
              <w:ind w:rightChars="-22" w:right="-44"/>
              <w:rPr>
                <w:rFonts w:hAnsi="굴림"/>
                <w:lang w:eastAsia="ko-KR"/>
              </w:rPr>
            </w:pPr>
            <w:r w:rsidRPr="00E02C3E">
              <w:rPr>
                <w:rFonts w:hAnsi="굴림"/>
                <w:lang w:eastAsia="ko-KR"/>
              </w:rPr>
              <w:t>2</w:t>
            </w:r>
            <w:r w:rsidR="00CE20FE" w:rsidRPr="00E02C3E">
              <w:rPr>
                <w:rFonts w:hAnsi="굴림" w:hint="eastAsia"/>
                <w:lang w:eastAsia="ko-KR"/>
              </w:rPr>
              <w:t xml:space="preserve"> : 선호도로 생성 실패</w:t>
            </w:r>
          </w:p>
        </w:tc>
        <w:tc>
          <w:tcPr>
            <w:tcW w:w="567" w:type="dxa"/>
            <w:vAlign w:val="center"/>
          </w:tcPr>
          <w:p w14:paraId="6301C9FC" w14:textId="77777777" w:rsidR="00DA04C3" w:rsidRPr="00E02C3E" w:rsidRDefault="00DA04C3" w:rsidP="00D550A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E02C3E">
              <w:rPr>
                <w:rFonts w:hAnsi="굴림" w:hint="eastAsia"/>
                <w:lang w:eastAsia="ko-KR"/>
              </w:rPr>
              <w:t>0~</w:t>
            </w:r>
            <w:r w:rsidR="00D550AB" w:rsidRPr="00E02C3E">
              <w:rPr>
                <w:rFonts w:hAnsi="굴림"/>
                <w:lang w:eastAsia="ko-KR"/>
              </w:rPr>
              <w:t>2</w:t>
            </w:r>
          </w:p>
        </w:tc>
      </w:tr>
      <w:tr w:rsidR="00DA04C3" w:rsidRPr="00DA7255" w14:paraId="1A1B3F5F" w14:textId="77777777" w:rsidTr="00DA04C3">
        <w:tc>
          <w:tcPr>
            <w:tcW w:w="555" w:type="dxa"/>
            <w:vAlign w:val="center"/>
          </w:tcPr>
          <w:p w14:paraId="084A3718" w14:textId="77777777" w:rsidR="00DA04C3" w:rsidRDefault="00DA04C3" w:rsidP="00DA04C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2705" w:type="dxa"/>
            <w:vAlign w:val="center"/>
          </w:tcPr>
          <w:p w14:paraId="223039A2" w14:textId="77777777" w:rsidR="00DA04C3" w:rsidRPr="00900BD4" w:rsidRDefault="00DA04C3" w:rsidP="00F05F69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하 : 0000 0000 000</w:t>
            </w:r>
            <w:r w:rsidR="00F05F69" w:rsidRPr="00F05F69">
              <w:rPr>
                <w:rFonts w:hAnsi="굴림"/>
                <w:lang w:eastAsia="ko-KR"/>
              </w:rPr>
              <w:t>0</w:t>
            </w:r>
            <w:r w:rsidRPr="00445E23">
              <w:rPr>
                <w:rFonts w:hAnsi="굴림" w:hint="eastAsia"/>
                <w:color w:val="FF0000"/>
                <w:lang w:eastAsia="ko-KR"/>
              </w:rPr>
              <w:t xml:space="preserve"> </w:t>
            </w:r>
            <w:r w:rsidR="00445E23" w:rsidRPr="00445E23">
              <w:rPr>
                <w:rFonts w:hAnsi="굴림"/>
                <w:color w:val="FF0000"/>
                <w:lang w:eastAsia="ko-KR"/>
              </w:rPr>
              <w:t>1</w:t>
            </w:r>
            <w:r w:rsidRPr="00445E23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4678" w:type="dxa"/>
          </w:tcPr>
          <w:p w14:paraId="2F1FD23F" w14:textId="77777777" w:rsidR="00DA04C3" w:rsidRPr="00E02C3E" w:rsidRDefault="00DA04C3" w:rsidP="00DA04C3">
            <w:pPr>
              <w:ind w:rightChars="-22" w:right="-44"/>
              <w:rPr>
                <w:rFonts w:hAnsi="굴림"/>
                <w:lang w:eastAsia="ko-KR"/>
              </w:rPr>
            </w:pPr>
            <w:r w:rsidRPr="00E02C3E">
              <w:rPr>
                <w:rFonts w:hAnsi="굴림" w:hint="eastAsia"/>
                <w:lang w:eastAsia="ko-KR"/>
              </w:rPr>
              <w:t xml:space="preserve">[선호도로 </w:t>
            </w:r>
            <w:r w:rsidR="00CE20FE" w:rsidRPr="00E02C3E">
              <w:rPr>
                <w:rFonts w:hAnsi="굴림" w:hint="eastAsia"/>
                <w:lang w:eastAsia="ko-KR"/>
              </w:rPr>
              <w:t xml:space="preserve">생성 </w:t>
            </w:r>
            <w:r w:rsidR="00E74A53" w:rsidRPr="00E02C3E">
              <w:rPr>
                <w:rFonts w:hAnsi="굴림" w:hint="eastAsia"/>
                <w:lang w:eastAsia="ko-KR"/>
              </w:rPr>
              <w:t>실패</w:t>
            </w:r>
            <w:r w:rsidR="00CE20FE" w:rsidRPr="00E02C3E">
              <w:rPr>
                <w:rFonts w:hAnsi="굴림" w:hint="eastAsia"/>
                <w:lang w:eastAsia="ko-KR"/>
              </w:rPr>
              <w:t xml:space="preserve"> </w:t>
            </w:r>
            <w:r w:rsidR="00E74A53" w:rsidRPr="00E02C3E">
              <w:rPr>
                <w:rFonts w:hAnsi="굴림" w:hint="eastAsia"/>
                <w:lang w:eastAsia="ko-KR"/>
              </w:rPr>
              <w:t>이유</w:t>
            </w:r>
            <w:r w:rsidRPr="00E02C3E">
              <w:rPr>
                <w:rFonts w:hAnsi="굴림" w:hint="eastAsia"/>
                <w:lang w:eastAsia="ko-KR"/>
              </w:rPr>
              <w:t>]</w:t>
            </w:r>
          </w:p>
          <w:p w14:paraId="72D17EEB" w14:textId="77777777" w:rsidR="00E74A53" w:rsidRPr="00E02C3E" w:rsidRDefault="00CE20FE" w:rsidP="00DA04C3">
            <w:pPr>
              <w:ind w:rightChars="-22" w:right="-44"/>
              <w:rPr>
                <w:rFonts w:hAnsi="굴림"/>
                <w:lang w:eastAsia="ko-KR"/>
              </w:rPr>
            </w:pPr>
            <w:r w:rsidRPr="00E02C3E">
              <w:rPr>
                <w:rFonts w:hAnsi="굴림"/>
                <w:lang w:eastAsia="ko-KR"/>
              </w:rPr>
              <w:t>0</w:t>
            </w:r>
            <w:r w:rsidR="00E74A53" w:rsidRPr="00E02C3E">
              <w:rPr>
                <w:rFonts w:hAnsi="굴림"/>
                <w:lang w:eastAsia="ko-KR"/>
              </w:rPr>
              <w:t xml:space="preserve"> : </w:t>
            </w:r>
            <w:r w:rsidRPr="00E02C3E">
              <w:rPr>
                <w:rFonts w:hAnsi="굴림" w:hint="eastAsia"/>
                <w:lang w:eastAsia="ko-KR"/>
              </w:rPr>
              <w:t>성공</w:t>
            </w:r>
          </w:p>
          <w:p w14:paraId="69FEFAE0" w14:textId="77777777" w:rsidR="00CE20FE" w:rsidRPr="00E02C3E" w:rsidRDefault="00CE20FE" w:rsidP="00DA04C3">
            <w:pPr>
              <w:ind w:rightChars="-22" w:right="-44"/>
              <w:rPr>
                <w:rFonts w:hAnsi="굴림"/>
                <w:lang w:eastAsia="ko-KR"/>
              </w:rPr>
            </w:pPr>
            <w:r w:rsidRPr="00E02C3E">
              <w:rPr>
                <w:rFonts w:hAnsi="굴림"/>
                <w:lang w:eastAsia="ko-KR"/>
              </w:rPr>
              <w:t xml:space="preserve">1 : </w:t>
            </w:r>
            <w:r w:rsidR="00F05F69" w:rsidRPr="00E02C3E">
              <w:rPr>
                <w:rFonts w:hAnsi="굴림" w:hint="eastAsia"/>
                <w:lang w:eastAsia="ko-KR"/>
              </w:rPr>
              <w:t>선호도로 비율</w:t>
            </w:r>
          </w:p>
          <w:p w14:paraId="75EB46CD" w14:textId="77777777" w:rsidR="00CE20FE" w:rsidRDefault="00E74A53" w:rsidP="00F05F69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  <w:r w:rsidRPr="00E02C3E">
              <w:rPr>
                <w:rFonts w:hAnsi="굴림" w:hint="eastAsia"/>
                <w:lang w:eastAsia="ko-KR"/>
              </w:rPr>
              <w:t xml:space="preserve">2 : </w:t>
            </w:r>
            <w:r w:rsidR="00F05F69" w:rsidRPr="00E02C3E">
              <w:rPr>
                <w:rFonts w:hAnsi="굴림" w:hint="eastAsia"/>
                <w:lang w:eastAsia="ko-KR"/>
              </w:rPr>
              <w:t xml:space="preserve">기존 경로와의 </w:t>
            </w:r>
            <w:proofErr w:type="spellStart"/>
            <w:r w:rsidR="00F05F69" w:rsidRPr="00E02C3E">
              <w:rPr>
                <w:rFonts w:hAnsi="굴림" w:hint="eastAsia"/>
                <w:lang w:eastAsia="ko-KR"/>
              </w:rPr>
              <w:t>매칭율</w:t>
            </w:r>
            <w:proofErr w:type="spellEnd"/>
          </w:p>
          <w:p w14:paraId="5E082819" w14:textId="77777777" w:rsidR="00307A70" w:rsidRPr="00307A70" w:rsidRDefault="00307A70" w:rsidP="00F05F69">
            <w:pPr>
              <w:ind w:rightChars="-22" w:right="-44"/>
              <w:rPr>
                <w:rFonts w:hAnsi="굴림"/>
                <w:color w:val="0000FF"/>
                <w:lang w:eastAsia="ko-KR"/>
              </w:rPr>
            </w:pPr>
            <w:r w:rsidRPr="00307A70">
              <w:rPr>
                <w:rFonts w:hAnsi="굴림" w:hint="eastAsia"/>
                <w:color w:val="0000FF"/>
                <w:lang w:eastAsia="ko-KR"/>
              </w:rPr>
              <w:t xml:space="preserve">※ 선호도로 생성에 실패할 경우 일반탐색으로 만들어진 경로가 제공되며 위 </w:t>
            </w:r>
            <w:r w:rsidRPr="00307A70">
              <w:rPr>
                <w:rFonts w:hAnsi="굴림"/>
                <w:color w:val="0000FF"/>
                <w:lang w:eastAsia="ko-KR"/>
              </w:rPr>
              <w:t>flag</w:t>
            </w:r>
            <w:r w:rsidRPr="00307A70">
              <w:rPr>
                <w:rFonts w:hAnsi="굴림" w:hint="eastAsia"/>
                <w:color w:val="0000FF"/>
                <w:lang w:eastAsia="ko-KR"/>
              </w:rPr>
              <w:t>가 설정됨.</w:t>
            </w:r>
          </w:p>
        </w:tc>
        <w:tc>
          <w:tcPr>
            <w:tcW w:w="567" w:type="dxa"/>
            <w:vAlign w:val="center"/>
          </w:tcPr>
          <w:p w14:paraId="79F72A35" w14:textId="77777777" w:rsidR="00DA04C3" w:rsidRPr="00E02C3E" w:rsidRDefault="00DA04C3" w:rsidP="00F05F6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E02C3E">
              <w:rPr>
                <w:rFonts w:hAnsi="굴림" w:hint="eastAsia"/>
                <w:lang w:eastAsia="ko-KR"/>
              </w:rPr>
              <w:t>0</w:t>
            </w:r>
            <w:r w:rsidR="00CE20FE" w:rsidRPr="00E02C3E">
              <w:rPr>
                <w:rFonts w:hAnsi="굴림"/>
                <w:lang w:eastAsia="ko-KR"/>
              </w:rPr>
              <w:t>~</w:t>
            </w:r>
            <w:r w:rsidR="00F05F69" w:rsidRPr="00E02C3E">
              <w:rPr>
                <w:rFonts w:hAnsi="굴림"/>
                <w:lang w:eastAsia="ko-KR"/>
              </w:rPr>
              <w:t>2</w:t>
            </w:r>
          </w:p>
        </w:tc>
      </w:tr>
      <w:tr w:rsidR="009467F9" w:rsidRPr="00DA7255" w14:paraId="359FC12F" w14:textId="77777777" w:rsidTr="00DA04C3">
        <w:tc>
          <w:tcPr>
            <w:tcW w:w="555" w:type="dxa"/>
            <w:vAlign w:val="center"/>
          </w:tcPr>
          <w:p w14:paraId="225AECC4" w14:textId="77777777" w:rsidR="009467F9" w:rsidRPr="006D5BFE" w:rsidRDefault="009467F9" w:rsidP="00DA04C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2705" w:type="dxa"/>
            <w:vAlign w:val="center"/>
          </w:tcPr>
          <w:p w14:paraId="1539D919" w14:textId="77777777" w:rsidR="009467F9" w:rsidRPr="00900BD4" w:rsidRDefault="009467F9" w:rsidP="009467F9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하 : 0000 0000 000</w:t>
            </w:r>
            <w:r w:rsidRPr="00445E23">
              <w:rPr>
                <w:rFonts w:hAnsi="굴림"/>
                <w:color w:val="FF0000"/>
                <w:lang w:eastAsia="ko-KR"/>
              </w:rPr>
              <w:t>1</w:t>
            </w:r>
            <w:r w:rsidRPr="00445E23">
              <w:rPr>
                <w:rFonts w:hAnsi="굴림" w:hint="eastAsia"/>
                <w:color w:val="FF0000"/>
                <w:lang w:eastAsia="ko-KR"/>
              </w:rPr>
              <w:t xml:space="preserve"> 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00</w:t>
            </w:r>
            <w:r w:rsidRPr="00900BD4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4678" w:type="dxa"/>
          </w:tcPr>
          <w:p w14:paraId="674A48E8" w14:textId="77777777" w:rsidR="009467F9" w:rsidRPr="006D5BFE" w:rsidRDefault="00D93661" w:rsidP="00D93661">
            <w:pPr>
              <w:ind w:rightChars="-22" w:right="-44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추천 외 대안 경로</w:t>
            </w:r>
          </w:p>
        </w:tc>
        <w:tc>
          <w:tcPr>
            <w:tcW w:w="567" w:type="dxa"/>
            <w:vAlign w:val="center"/>
          </w:tcPr>
          <w:p w14:paraId="27DBC84C" w14:textId="77777777" w:rsidR="009467F9" w:rsidRPr="006D5BFE" w:rsidRDefault="009467F9" w:rsidP="00F05F6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0, 1</w:t>
            </w:r>
          </w:p>
        </w:tc>
      </w:tr>
      <w:tr w:rsidR="009467F9" w:rsidRPr="00DA7255" w14:paraId="34B755C1" w14:textId="77777777" w:rsidTr="00DA04C3">
        <w:tc>
          <w:tcPr>
            <w:tcW w:w="555" w:type="dxa"/>
            <w:vAlign w:val="center"/>
          </w:tcPr>
          <w:p w14:paraId="4CC2FD0B" w14:textId="77777777" w:rsidR="009467F9" w:rsidRPr="006D5BFE" w:rsidRDefault="009467F9" w:rsidP="00DA04C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2705" w:type="dxa"/>
            <w:vAlign w:val="center"/>
          </w:tcPr>
          <w:p w14:paraId="6F726815" w14:textId="77777777" w:rsidR="009467F9" w:rsidRPr="00900BD4" w:rsidRDefault="009467F9" w:rsidP="009467F9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하 : 0000 0000 00</w:t>
            </w:r>
            <w:r w:rsidRPr="00445E23">
              <w:rPr>
                <w:rFonts w:hAnsi="굴림"/>
                <w:color w:val="FF0000"/>
                <w:lang w:eastAsia="ko-KR"/>
              </w:rPr>
              <w:t>1</w:t>
            </w:r>
            <w:r w:rsidRPr="00F05F69">
              <w:rPr>
                <w:rFonts w:hAnsi="굴림"/>
                <w:lang w:eastAsia="ko-KR"/>
              </w:rPr>
              <w:t>0</w:t>
            </w:r>
            <w:r w:rsidRPr="00445E23">
              <w:rPr>
                <w:rFonts w:hAnsi="굴림" w:hint="eastAsia"/>
                <w:color w:val="FF0000"/>
                <w:lang w:eastAsia="ko-KR"/>
              </w:rPr>
              <w:t xml:space="preserve"> 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00</w:t>
            </w:r>
            <w:r w:rsidRPr="00900BD4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4678" w:type="dxa"/>
          </w:tcPr>
          <w:p w14:paraId="130FECB6" w14:textId="77777777" w:rsidR="009467F9" w:rsidRPr="006D5BFE" w:rsidRDefault="009467F9" w:rsidP="00DA04C3">
            <w:pPr>
              <w:ind w:rightChars="-22" w:right="-44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상급 커브 구간 포함</w:t>
            </w:r>
          </w:p>
        </w:tc>
        <w:tc>
          <w:tcPr>
            <w:tcW w:w="567" w:type="dxa"/>
            <w:vAlign w:val="center"/>
          </w:tcPr>
          <w:p w14:paraId="64F8B7FD" w14:textId="77777777" w:rsidR="009467F9" w:rsidRPr="006D5BFE" w:rsidRDefault="009467F9" w:rsidP="00F05F6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0, 1</w:t>
            </w:r>
          </w:p>
        </w:tc>
      </w:tr>
      <w:tr w:rsidR="00D93661" w:rsidRPr="00DA7255" w14:paraId="76384907" w14:textId="77777777" w:rsidTr="00DA04C3">
        <w:tc>
          <w:tcPr>
            <w:tcW w:w="555" w:type="dxa"/>
            <w:vAlign w:val="center"/>
          </w:tcPr>
          <w:p w14:paraId="786195B7" w14:textId="77777777" w:rsidR="00D93661" w:rsidRPr="006D5BFE" w:rsidRDefault="00D93661" w:rsidP="00DA04C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2705" w:type="dxa"/>
            <w:vAlign w:val="center"/>
          </w:tcPr>
          <w:p w14:paraId="52B98E0E" w14:textId="77777777" w:rsidR="00D93661" w:rsidRPr="00900BD4" w:rsidRDefault="00D93661" w:rsidP="00D93661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>하 : 0000 0000 0</w:t>
            </w:r>
            <w:r w:rsidRPr="00445E23">
              <w:rPr>
                <w:rFonts w:hAnsi="굴림"/>
                <w:color w:val="FF0000"/>
                <w:lang w:eastAsia="ko-KR"/>
              </w:rPr>
              <w:t>1</w:t>
            </w:r>
            <w:r w:rsidRPr="00F05F69">
              <w:rPr>
                <w:rFonts w:hAnsi="굴림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</w:t>
            </w:r>
            <w:r w:rsidRPr="00445E23">
              <w:rPr>
                <w:rFonts w:hAnsi="굴림" w:hint="eastAsia"/>
                <w:color w:val="FF0000"/>
                <w:lang w:eastAsia="ko-KR"/>
              </w:rPr>
              <w:t xml:space="preserve"> 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00</w:t>
            </w:r>
            <w:r w:rsidRPr="00900BD4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4678" w:type="dxa"/>
          </w:tcPr>
          <w:p w14:paraId="338BA39A" w14:textId="77777777" w:rsidR="00D93661" w:rsidRPr="006D5BFE" w:rsidRDefault="009004B9" w:rsidP="00D93661">
            <w:pPr>
              <w:ind w:rightChars="-22" w:right="-44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 xml:space="preserve">한 </w:t>
            </w:r>
            <w:r w:rsidR="00D93661" w:rsidRPr="006D5BFE">
              <w:rPr>
                <w:rFonts w:hAnsi="굴림" w:hint="eastAsia"/>
                <w:lang w:eastAsia="ko-KR"/>
              </w:rPr>
              <w:t>구간</w:t>
            </w:r>
            <w:r w:rsidRPr="006D5BFE">
              <w:rPr>
                <w:rFonts w:hAnsi="굴림" w:hint="eastAsia"/>
                <w:lang w:eastAsia="ko-KR"/>
              </w:rPr>
              <w:t xml:space="preserve">(목적지 </w:t>
            </w:r>
            <w:r w:rsidRPr="006D5BFE">
              <w:rPr>
                <w:rFonts w:hAnsi="굴림"/>
                <w:lang w:eastAsia="ko-KR"/>
              </w:rPr>
              <w:t xml:space="preserve">or </w:t>
            </w:r>
            <w:r w:rsidRPr="006D5BFE">
              <w:rPr>
                <w:rFonts w:hAnsi="굴림" w:hint="eastAsia"/>
                <w:lang w:eastAsia="ko-KR"/>
              </w:rPr>
              <w:t>경유지)</w:t>
            </w:r>
            <w:r w:rsidR="00D93661" w:rsidRPr="006D5BFE">
              <w:rPr>
                <w:rFonts w:hAnsi="굴림" w:hint="eastAsia"/>
                <w:lang w:eastAsia="ko-KR"/>
              </w:rPr>
              <w:t xml:space="preserve"> 내 한강대교 </w:t>
            </w:r>
            <w:r w:rsidR="00D93661" w:rsidRPr="006D5BFE">
              <w:rPr>
                <w:rFonts w:hAnsi="굴림"/>
                <w:lang w:eastAsia="ko-KR"/>
              </w:rPr>
              <w:t>2</w:t>
            </w:r>
            <w:r w:rsidR="00D93661" w:rsidRPr="006D5BFE">
              <w:rPr>
                <w:rFonts w:hAnsi="굴림" w:hint="eastAsia"/>
                <w:lang w:eastAsia="ko-KR"/>
              </w:rPr>
              <w:t>회 포함</w:t>
            </w:r>
          </w:p>
        </w:tc>
        <w:tc>
          <w:tcPr>
            <w:tcW w:w="567" w:type="dxa"/>
            <w:vAlign w:val="center"/>
          </w:tcPr>
          <w:p w14:paraId="0F100FBC" w14:textId="77777777" w:rsidR="00D93661" w:rsidRPr="006D5BFE" w:rsidRDefault="00D93661" w:rsidP="00F05F6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0, 1</w:t>
            </w:r>
          </w:p>
        </w:tc>
      </w:tr>
      <w:tr w:rsidR="00874C6B" w:rsidRPr="00DA7255" w14:paraId="70F0048B" w14:textId="77777777" w:rsidTr="00DA04C3">
        <w:tc>
          <w:tcPr>
            <w:tcW w:w="555" w:type="dxa"/>
            <w:vAlign w:val="center"/>
          </w:tcPr>
          <w:p w14:paraId="68569869" w14:textId="77777777" w:rsidR="00874C6B" w:rsidRPr="006D5BFE" w:rsidRDefault="00874C6B" w:rsidP="00DA04C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2705" w:type="dxa"/>
            <w:vAlign w:val="center"/>
          </w:tcPr>
          <w:p w14:paraId="5D21F28C" w14:textId="77777777" w:rsidR="00874C6B" w:rsidRPr="00900BD4" w:rsidRDefault="00874C6B" w:rsidP="00874C6B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 xml:space="preserve">하 : 0000 0000 </w:t>
            </w:r>
            <w:r w:rsidRPr="00445E23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 w:rsidRPr="00F05F69">
              <w:rPr>
                <w:rFonts w:hAnsi="굴림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</w:t>
            </w:r>
            <w:r w:rsidRPr="00445E23">
              <w:rPr>
                <w:rFonts w:hAnsi="굴림" w:hint="eastAsia"/>
                <w:color w:val="FF0000"/>
                <w:lang w:eastAsia="ko-KR"/>
              </w:rPr>
              <w:t xml:space="preserve"> 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00</w:t>
            </w:r>
            <w:r w:rsidRPr="00900BD4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4678" w:type="dxa"/>
          </w:tcPr>
          <w:p w14:paraId="7A62CF1B" w14:textId="77777777" w:rsidR="00874C6B" w:rsidRPr="00C12780" w:rsidRDefault="00716D82" w:rsidP="00D93661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C12780">
              <w:rPr>
                <w:rFonts w:hAnsi="굴림" w:hint="eastAsia"/>
                <w:color w:val="000000" w:themeColor="text1"/>
                <w:lang w:eastAsia="ko-KR"/>
              </w:rPr>
              <w:t>시간제 통행 규제 포함</w:t>
            </w:r>
          </w:p>
        </w:tc>
        <w:tc>
          <w:tcPr>
            <w:tcW w:w="567" w:type="dxa"/>
            <w:vAlign w:val="center"/>
          </w:tcPr>
          <w:p w14:paraId="3BB02E61" w14:textId="77777777" w:rsidR="00874C6B" w:rsidRPr="00C12780" w:rsidRDefault="00716D82" w:rsidP="00F05F69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C12780">
              <w:rPr>
                <w:rFonts w:hAnsi="굴림" w:hint="eastAsia"/>
                <w:color w:val="000000" w:themeColor="text1"/>
                <w:lang w:eastAsia="ko-KR"/>
              </w:rPr>
              <w:t>0, 1</w:t>
            </w:r>
          </w:p>
        </w:tc>
      </w:tr>
      <w:tr w:rsidR="00874C6B" w:rsidRPr="00DA7255" w14:paraId="60324027" w14:textId="77777777" w:rsidTr="00DA04C3">
        <w:tc>
          <w:tcPr>
            <w:tcW w:w="555" w:type="dxa"/>
            <w:vAlign w:val="center"/>
          </w:tcPr>
          <w:p w14:paraId="42EB495F" w14:textId="77777777" w:rsidR="00874C6B" w:rsidRPr="0040182D" w:rsidRDefault="00874C6B" w:rsidP="00DA04C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40182D"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2705" w:type="dxa"/>
            <w:vAlign w:val="center"/>
          </w:tcPr>
          <w:p w14:paraId="576AAB89" w14:textId="77777777" w:rsidR="00874C6B" w:rsidRPr="00900BD4" w:rsidRDefault="00874C6B" w:rsidP="00874C6B">
            <w:pPr>
              <w:rPr>
                <w:rFonts w:hAnsi="굴림"/>
                <w:lang w:eastAsia="ko-KR"/>
              </w:rPr>
            </w:pPr>
            <w:r w:rsidRPr="00900BD4">
              <w:rPr>
                <w:rFonts w:hAnsi="굴림" w:hint="eastAsia"/>
                <w:lang w:eastAsia="ko-KR"/>
              </w:rPr>
              <w:t xml:space="preserve">하 : </w:t>
            </w:r>
            <w:r w:rsidRPr="00445E23">
              <w:rPr>
                <w:rFonts w:hAnsi="굴림"/>
                <w:color w:val="FF0000"/>
                <w:lang w:eastAsia="ko-KR"/>
              </w:rPr>
              <w:t>1111</w:t>
            </w:r>
            <w:r>
              <w:rPr>
                <w:rFonts w:hAnsi="굴림"/>
                <w:color w:val="FF0000"/>
                <w:lang w:eastAsia="ko-KR"/>
              </w:rPr>
              <w:t xml:space="preserve"> </w:t>
            </w:r>
            <w:r w:rsidRPr="00445E23">
              <w:rPr>
                <w:rFonts w:hAnsi="굴림"/>
                <w:color w:val="FF0000"/>
                <w:lang w:eastAsia="ko-KR"/>
              </w:rPr>
              <w:t>1111</w:t>
            </w:r>
            <w:r w:rsidRPr="00900BD4">
              <w:rPr>
                <w:rFonts w:hAnsi="굴림" w:hint="eastAsia"/>
                <w:lang w:eastAsia="ko-KR"/>
              </w:rPr>
              <w:t xml:space="preserve">  </w:t>
            </w:r>
            <w:r>
              <w:rPr>
                <w:rFonts w:hAnsi="굴림"/>
                <w:lang w:eastAsia="ko-KR"/>
              </w:rPr>
              <w:t>0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 w:rsidRPr="00F05F69">
              <w:rPr>
                <w:rFonts w:hAnsi="굴림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</w:t>
            </w:r>
            <w:r w:rsidRPr="00445E23">
              <w:rPr>
                <w:rFonts w:hAnsi="굴림" w:hint="eastAsia"/>
                <w:color w:val="FF0000"/>
                <w:lang w:eastAsia="ko-KR"/>
              </w:rPr>
              <w:t xml:space="preserve"> 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00</w:t>
            </w:r>
            <w:r w:rsidRPr="00900BD4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4678" w:type="dxa"/>
          </w:tcPr>
          <w:p w14:paraId="3243816F" w14:textId="77777777" w:rsidR="0079592E" w:rsidRPr="00495347" w:rsidRDefault="00756E03" w:rsidP="00FE5003">
            <w:pPr>
              <w:ind w:rightChars="-22" w:right="-44"/>
              <w:rPr>
                <w:rFonts w:hAnsi="굴림"/>
                <w:lang w:eastAsia="ko-KR"/>
              </w:rPr>
            </w:pPr>
            <w:r w:rsidRPr="00495347">
              <w:rPr>
                <w:rFonts w:hAnsi="굴림" w:hint="eastAsia"/>
                <w:lang w:eastAsia="ko-KR"/>
              </w:rPr>
              <w:t>확장 결과 개수</w:t>
            </w:r>
          </w:p>
        </w:tc>
        <w:tc>
          <w:tcPr>
            <w:tcW w:w="567" w:type="dxa"/>
            <w:vAlign w:val="center"/>
          </w:tcPr>
          <w:p w14:paraId="62C950EB" w14:textId="77777777" w:rsidR="00874C6B" w:rsidRPr="006D5BFE" w:rsidRDefault="00874C6B" w:rsidP="00F05F6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02D410E2" w14:textId="77777777" w:rsidR="00DA04C3" w:rsidRDefault="00DA04C3" w:rsidP="00DA04C3">
      <w:pPr>
        <w:rPr>
          <w:lang w:eastAsia="ko-KR"/>
        </w:rPr>
      </w:pPr>
    </w:p>
    <w:p w14:paraId="1C98531E" w14:textId="77777777" w:rsidR="003F5A58" w:rsidRDefault="003F5A58">
      <w:pPr>
        <w:widowControl/>
        <w:spacing w:line="240" w:lineRule="auto"/>
        <w:jc w:val="left"/>
        <w:rPr>
          <w:lang w:eastAsia="ko-KR"/>
        </w:rPr>
      </w:pPr>
      <w:r>
        <w:rPr>
          <w:lang w:eastAsia="ko-KR"/>
        </w:rPr>
        <w:br w:type="page"/>
      </w:r>
    </w:p>
    <w:p w14:paraId="1AB97567" w14:textId="77777777" w:rsidR="00D72EED" w:rsidRDefault="000B5F2B" w:rsidP="00B64D18">
      <w:pPr>
        <w:pStyle w:val="5"/>
        <w:rPr>
          <w:lang w:eastAsia="ko-KR"/>
        </w:rPr>
      </w:pPr>
      <w:r w:rsidRPr="000B5F2B">
        <w:rPr>
          <w:rFonts w:hint="eastAsia"/>
          <w:lang w:eastAsia="ko-KR"/>
        </w:rPr>
        <w:lastRenderedPageBreak/>
        <w:t>Map</w:t>
      </w:r>
      <w:r w:rsidR="00295BF2">
        <w:rPr>
          <w:rFonts w:hint="eastAsia"/>
          <w:lang w:eastAsia="ko-KR"/>
        </w:rPr>
        <w:t xml:space="preserve"> </w:t>
      </w:r>
      <w:r w:rsidRPr="000B5F2B">
        <w:rPr>
          <w:rFonts w:hint="eastAsia"/>
          <w:lang w:eastAsia="ko-KR"/>
        </w:rPr>
        <w:t>ID</w:t>
      </w:r>
      <w:r w:rsidRPr="000B5F2B">
        <w:rPr>
          <w:rFonts w:hint="eastAsia"/>
          <w:lang w:eastAsia="ko-KR"/>
        </w:rPr>
        <w:t>별</w:t>
      </w:r>
      <w:r w:rsidRPr="000B5F2B">
        <w:rPr>
          <w:rFonts w:hint="eastAsia"/>
          <w:lang w:eastAsia="ko-KR"/>
        </w:rPr>
        <w:t xml:space="preserve"> </w:t>
      </w:r>
      <w:r w:rsidR="001D6124">
        <w:rPr>
          <w:rFonts w:hint="eastAsia"/>
          <w:lang w:eastAsia="ko-KR"/>
        </w:rPr>
        <w:t>정보</w:t>
      </w:r>
      <w:r w:rsidR="00295BF2">
        <w:rPr>
          <w:rFonts w:hint="eastAsia"/>
          <w:lang w:eastAsia="ko-KR"/>
        </w:rPr>
        <w:t xml:space="preserve"> (Link)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8235C7" w:rsidRPr="006F3883" w14:paraId="108232F1" w14:textId="77777777" w:rsidTr="000F5445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57D9B02E" w14:textId="77777777" w:rsidR="008235C7" w:rsidRPr="00E233A3" w:rsidRDefault="008235C7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5548C4A7" w14:textId="77777777" w:rsidR="008235C7" w:rsidRPr="00E233A3" w:rsidRDefault="008235C7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63AD22BE" w14:textId="77777777" w:rsidR="008235C7" w:rsidRPr="00E233A3" w:rsidRDefault="008235C7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041AB855" w14:textId="77777777" w:rsidR="008235C7" w:rsidRPr="00E233A3" w:rsidRDefault="008235C7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101E382C" w14:textId="77777777" w:rsidR="008235C7" w:rsidRPr="00E233A3" w:rsidRDefault="008235C7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725DB8A9" w14:textId="77777777" w:rsidR="008235C7" w:rsidRPr="00E233A3" w:rsidRDefault="008235C7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8235C7" w:rsidRPr="006F3883" w14:paraId="64A6EA93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6DE911A7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8" w:type="dxa"/>
            <w:vAlign w:val="center"/>
          </w:tcPr>
          <w:p w14:paraId="21572629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275FBB5A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1EA337FA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76A721D9" w14:textId="77777777" w:rsidR="008235C7" w:rsidRPr="00DA7255" w:rsidRDefault="008235C7" w:rsidP="000F5445">
            <w:pPr>
              <w:ind w:rightChars="-22" w:right="-44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Map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ID</w:t>
            </w:r>
          </w:p>
        </w:tc>
        <w:tc>
          <w:tcPr>
            <w:tcW w:w="598" w:type="dxa"/>
            <w:vAlign w:val="center"/>
          </w:tcPr>
          <w:p w14:paraId="04CA6C3C" w14:textId="77777777" w:rsidR="008235C7" w:rsidRPr="00915D84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235C7" w:rsidRPr="006F3883" w14:paraId="7393148F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7281ECC1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7D64A2C4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18C546BF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6337C582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DA0E7F0" w14:textId="77777777" w:rsidR="008235C7" w:rsidRPr="00DA7255" w:rsidRDefault="008235C7" w:rsidP="000F544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해당 </w:t>
            </w:r>
            <w:r w:rsidRPr="00DA7255">
              <w:rPr>
                <w:rFonts w:hAnsi="굴림" w:hint="eastAsia"/>
                <w:lang w:eastAsia="ko-KR"/>
              </w:rPr>
              <w:t>Map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ID</w:t>
            </w:r>
            <w:r>
              <w:rPr>
                <w:rFonts w:hAnsi="굴림" w:hint="eastAsia"/>
                <w:lang w:eastAsia="ko-KR"/>
              </w:rPr>
              <w:t xml:space="preserve"> 내 Link 개수</w:t>
            </w:r>
          </w:p>
        </w:tc>
        <w:tc>
          <w:tcPr>
            <w:tcW w:w="598" w:type="dxa"/>
            <w:vAlign w:val="center"/>
          </w:tcPr>
          <w:p w14:paraId="50EEC89D" w14:textId="77777777" w:rsidR="008235C7" w:rsidRPr="00915D84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235C7" w:rsidRPr="006F3883" w14:paraId="59B7C4F7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6C88B6DF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53DC6BD7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4A22076C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16839ECA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26F7C14" w14:textId="77777777" w:rsidR="008235C7" w:rsidRPr="00DA7255" w:rsidRDefault="008235C7" w:rsidP="000F544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Link List에서의 index</w:t>
            </w:r>
          </w:p>
        </w:tc>
        <w:tc>
          <w:tcPr>
            <w:tcW w:w="598" w:type="dxa"/>
            <w:vAlign w:val="center"/>
          </w:tcPr>
          <w:p w14:paraId="19F7FD29" w14:textId="77777777" w:rsidR="008235C7" w:rsidRPr="00915D84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235C7" w:rsidRPr="006F3883" w14:paraId="7D6D7223" w14:textId="77777777" w:rsidTr="00AB463B">
        <w:trPr>
          <w:trHeight w:val="227"/>
        </w:trPr>
        <w:tc>
          <w:tcPr>
            <w:tcW w:w="1276" w:type="dxa"/>
            <w:gridSpan w:val="2"/>
            <w:tcBorders>
              <w:bottom w:val="single" w:sz="4" w:space="0" w:color="auto"/>
            </w:tcBorders>
            <w:vAlign w:val="center"/>
          </w:tcPr>
          <w:p w14:paraId="7A0C24F9" w14:textId="77777777" w:rsidR="008235C7" w:rsidRPr="00AE23E7" w:rsidRDefault="008235C7" w:rsidP="000F5445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EF35E37" w14:textId="77777777" w:rsidR="008235C7" w:rsidRPr="00AE23E7" w:rsidRDefault="008233E8" w:rsidP="008233E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/>
                <w:b/>
                <w:lang w:eastAsia="ko-KR"/>
              </w:rPr>
              <w:t>N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9724444" w14:textId="77777777" w:rsidR="008235C7" w:rsidRPr="00AE23E7" w:rsidRDefault="008235C7" w:rsidP="000F5445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tcBorders>
              <w:bottom w:val="single" w:sz="4" w:space="0" w:color="auto"/>
            </w:tcBorders>
            <w:vAlign w:val="center"/>
          </w:tcPr>
          <w:p w14:paraId="4FB1A7D7" w14:textId="77777777" w:rsidR="008235C7" w:rsidRPr="008235C7" w:rsidRDefault="008235C7" w:rsidP="008235C7">
            <w:pPr>
              <w:ind w:rightChars="-22" w:right="-44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8 * 개수</w:t>
            </w:r>
          </w:p>
        </w:tc>
        <w:tc>
          <w:tcPr>
            <w:tcW w:w="598" w:type="dxa"/>
            <w:tcBorders>
              <w:bottom w:val="single" w:sz="4" w:space="0" w:color="auto"/>
            </w:tcBorders>
            <w:vAlign w:val="center"/>
          </w:tcPr>
          <w:p w14:paraId="6D80B35A" w14:textId="77777777" w:rsidR="008235C7" w:rsidRPr="002C31D2" w:rsidRDefault="008235C7" w:rsidP="000F5445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6AC09F06" w14:textId="77777777" w:rsidR="008235C7" w:rsidRDefault="008235C7" w:rsidP="008235C7">
      <w:pPr>
        <w:rPr>
          <w:lang w:eastAsia="ko-KR"/>
        </w:rPr>
      </w:pPr>
    </w:p>
    <w:p w14:paraId="7AA1A230" w14:textId="77777777" w:rsidR="00D72EED" w:rsidRDefault="000B5F2B" w:rsidP="00B64D18">
      <w:pPr>
        <w:pStyle w:val="5"/>
        <w:rPr>
          <w:lang w:eastAsia="ko-KR"/>
        </w:rPr>
      </w:pPr>
      <w:bookmarkStart w:id="19" w:name="_Body_–_Link"/>
      <w:bookmarkStart w:id="20" w:name="_Link"/>
      <w:bookmarkStart w:id="21" w:name="_Toc190787683"/>
      <w:bookmarkEnd w:id="19"/>
      <w:bookmarkEnd w:id="20"/>
      <w:r>
        <w:rPr>
          <w:rFonts w:hint="eastAsia"/>
          <w:lang w:eastAsia="ko-KR"/>
        </w:rPr>
        <w:t>L</w:t>
      </w:r>
      <w:bookmarkEnd w:id="21"/>
      <w:r w:rsidR="001D6124">
        <w:rPr>
          <w:rFonts w:hint="eastAsia"/>
          <w:lang w:eastAsia="ko-KR"/>
        </w:rPr>
        <w:t>ink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8235C7" w:rsidRPr="006F3883" w14:paraId="08AA6789" w14:textId="77777777" w:rsidTr="000F5445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25D7F2B1" w14:textId="77777777" w:rsidR="008235C7" w:rsidRPr="00E233A3" w:rsidRDefault="008235C7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68862F77" w14:textId="77777777" w:rsidR="008235C7" w:rsidRPr="00E233A3" w:rsidRDefault="008235C7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7ED7C6C9" w14:textId="77777777" w:rsidR="008235C7" w:rsidRPr="00E233A3" w:rsidRDefault="008235C7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36F21610" w14:textId="77777777" w:rsidR="008235C7" w:rsidRPr="00E233A3" w:rsidRDefault="008235C7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00454633" w14:textId="77777777" w:rsidR="008235C7" w:rsidRPr="00E233A3" w:rsidRDefault="008235C7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7CA2B298" w14:textId="77777777" w:rsidR="008235C7" w:rsidRPr="00E233A3" w:rsidRDefault="008235C7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8235C7" w:rsidRPr="006F3883" w14:paraId="417B833A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0C52AD71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8" w:type="dxa"/>
            <w:vAlign w:val="center"/>
          </w:tcPr>
          <w:p w14:paraId="5AD48424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25DE4CD8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5C36C64B" w14:textId="77777777" w:rsidR="008235C7" w:rsidRPr="00DA7255" w:rsidRDefault="006D6F29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C62248E" w14:textId="77777777" w:rsidR="008235C7" w:rsidRPr="00DA7255" w:rsidRDefault="008235C7" w:rsidP="000F5445">
            <w:pPr>
              <w:ind w:rightChars="-22" w:right="-44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Map</w:t>
            </w:r>
            <w:r w:rsidR="00874E84"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ID</w:t>
            </w:r>
          </w:p>
        </w:tc>
        <w:tc>
          <w:tcPr>
            <w:tcW w:w="598" w:type="dxa"/>
            <w:vAlign w:val="center"/>
          </w:tcPr>
          <w:p w14:paraId="1C21385A" w14:textId="77777777" w:rsidR="008235C7" w:rsidRPr="00915D84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235C7" w:rsidRPr="006F3883" w14:paraId="26A5F87F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3A661A31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7A07A6A2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12909714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5000A86A" w14:textId="77777777" w:rsidR="008235C7" w:rsidRPr="00DA7255" w:rsidRDefault="006D6F29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4449D5A8" w14:textId="77777777" w:rsidR="008235C7" w:rsidRPr="00DA7255" w:rsidRDefault="008235C7" w:rsidP="000F5445">
            <w:pPr>
              <w:ind w:rightChars="-22" w:right="-44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Link</w:t>
            </w:r>
            <w:r w:rsidR="00874E84"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ID</w:t>
            </w:r>
          </w:p>
        </w:tc>
        <w:tc>
          <w:tcPr>
            <w:tcW w:w="598" w:type="dxa"/>
            <w:vAlign w:val="center"/>
          </w:tcPr>
          <w:p w14:paraId="5F965E21" w14:textId="77777777" w:rsidR="008235C7" w:rsidRPr="00915D84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235C7" w:rsidRPr="006F3883" w14:paraId="31A08DF4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483AF82D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194FC099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239C76CA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4485E89E" w14:textId="77777777" w:rsidR="008235C7" w:rsidRPr="00DA7255" w:rsidRDefault="006D6F29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039C8F1" w14:textId="77777777" w:rsidR="008235C7" w:rsidRPr="00DA7255" w:rsidRDefault="008235C7" w:rsidP="000F544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Node</w:t>
            </w:r>
            <w:r w:rsidR="00874E84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ID</w:t>
            </w:r>
          </w:p>
        </w:tc>
        <w:tc>
          <w:tcPr>
            <w:tcW w:w="598" w:type="dxa"/>
            <w:vAlign w:val="center"/>
          </w:tcPr>
          <w:p w14:paraId="23DEB3B3" w14:textId="77777777" w:rsidR="008235C7" w:rsidRPr="00915D84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235C7" w:rsidRPr="006F3883" w14:paraId="56FFC317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77729EC2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03415F82" w14:textId="77777777" w:rsidR="008235C7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567" w:type="dxa"/>
            <w:vAlign w:val="center"/>
          </w:tcPr>
          <w:p w14:paraId="7DF9A868" w14:textId="77777777" w:rsidR="008235C7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6DBEA819" w14:textId="77777777" w:rsidR="008235C7" w:rsidRPr="00DA7255" w:rsidRDefault="006D6F29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4643C3D6" w14:textId="77777777" w:rsidR="008235C7" w:rsidRDefault="00874E84" w:rsidP="00874E84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V</w:t>
            </w:r>
            <w:r w:rsidR="008235C7">
              <w:rPr>
                <w:rFonts w:hAnsi="굴림" w:hint="eastAsia"/>
                <w:lang w:eastAsia="ko-KR"/>
              </w:rPr>
              <w:t xml:space="preserve">ertex </w:t>
            </w:r>
            <w:r>
              <w:rPr>
                <w:rFonts w:hAnsi="굴림" w:hint="eastAsia"/>
                <w:lang w:eastAsia="ko-KR"/>
              </w:rPr>
              <w:t>I</w:t>
            </w:r>
            <w:r w:rsidR="008235C7">
              <w:rPr>
                <w:rFonts w:hAnsi="굴림" w:hint="eastAsia"/>
                <w:lang w:eastAsia="ko-KR"/>
              </w:rPr>
              <w:t>ndex</w:t>
            </w:r>
          </w:p>
        </w:tc>
        <w:tc>
          <w:tcPr>
            <w:tcW w:w="598" w:type="dxa"/>
            <w:vAlign w:val="center"/>
          </w:tcPr>
          <w:p w14:paraId="30BCD337" w14:textId="77777777" w:rsidR="008235C7" w:rsidRPr="00915D84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235C7" w:rsidRPr="006F3883" w14:paraId="2D977374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2CEC2897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708" w:type="dxa"/>
            <w:vAlign w:val="center"/>
          </w:tcPr>
          <w:p w14:paraId="7ADDFD85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67" w:type="dxa"/>
            <w:vAlign w:val="center"/>
          </w:tcPr>
          <w:p w14:paraId="3153E143" w14:textId="77777777" w:rsidR="008235C7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79F58A3F" w14:textId="77777777" w:rsidR="008235C7" w:rsidRPr="00DA7255" w:rsidRDefault="006D6F29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BC59AF5" w14:textId="77777777" w:rsidR="008235C7" w:rsidRDefault="008235C7" w:rsidP="000F544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목적지까지 남은 거리</w:t>
            </w:r>
            <w:r w:rsidR="000600C8">
              <w:rPr>
                <w:rFonts w:hAnsi="굴림" w:hint="eastAsia"/>
                <w:lang w:eastAsia="ko-KR"/>
              </w:rPr>
              <w:t>(단위:m)</w:t>
            </w:r>
          </w:p>
        </w:tc>
        <w:tc>
          <w:tcPr>
            <w:tcW w:w="598" w:type="dxa"/>
            <w:vAlign w:val="center"/>
          </w:tcPr>
          <w:p w14:paraId="46D67D73" w14:textId="77777777" w:rsidR="008235C7" w:rsidRPr="00915D84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235C7" w:rsidRPr="006F3883" w14:paraId="20DD809C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2634F857" w14:textId="77777777" w:rsidR="008235C7" w:rsidRPr="00DA7255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708" w:type="dxa"/>
            <w:vAlign w:val="center"/>
          </w:tcPr>
          <w:p w14:paraId="5927FB38" w14:textId="77777777" w:rsidR="008235C7" w:rsidRPr="00763263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63263"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567" w:type="dxa"/>
            <w:vAlign w:val="center"/>
          </w:tcPr>
          <w:p w14:paraId="6DDD7679" w14:textId="77777777" w:rsidR="008235C7" w:rsidRPr="00763263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6326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6416E5B5" w14:textId="77777777" w:rsidR="008235C7" w:rsidRPr="00763263" w:rsidRDefault="006D6F29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6326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D77445E" w14:textId="77777777" w:rsidR="008235C7" w:rsidRPr="00763263" w:rsidRDefault="008235C7" w:rsidP="000F5445">
            <w:pPr>
              <w:ind w:rightChars="-22" w:right="-44"/>
              <w:rPr>
                <w:rFonts w:hAnsi="굴림"/>
                <w:lang w:eastAsia="ko-KR"/>
              </w:rPr>
            </w:pPr>
            <w:r w:rsidRPr="00763263">
              <w:rPr>
                <w:rFonts w:hAnsi="굴림" w:hint="eastAsia"/>
                <w:lang w:eastAsia="ko-KR"/>
              </w:rPr>
              <w:t>목적지 까지 남은 시간</w:t>
            </w:r>
            <w:r w:rsidR="000600C8" w:rsidRPr="00763263">
              <w:rPr>
                <w:rFonts w:hAnsi="굴림" w:hint="eastAsia"/>
                <w:lang w:eastAsia="ko-KR"/>
              </w:rPr>
              <w:t>(단위:초)</w:t>
            </w:r>
          </w:p>
        </w:tc>
        <w:tc>
          <w:tcPr>
            <w:tcW w:w="598" w:type="dxa"/>
            <w:vAlign w:val="center"/>
          </w:tcPr>
          <w:p w14:paraId="4386AE67" w14:textId="77777777" w:rsidR="008235C7" w:rsidRPr="00915D84" w:rsidRDefault="008235C7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425E80" w:rsidRPr="006F3883" w14:paraId="671BFBCD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6C9B9651" w14:textId="77777777" w:rsidR="00425E80" w:rsidRDefault="003C5AB8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708" w:type="dxa"/>
            <w:vAlign w:val="center"/>
          </w:tcPr>
          <w:p w14:paraId="27E2A3BA" w14:textId="77777777" w:rsidR="00425E80" w:rsidRPr="00763263" w:rsidRDefault="003C5AB8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16</w:t>
            </w:r>
          </w:p>
        </w:tc>
        <w:tc>
          <w:tcPr>
            <w:tcW w:w="567" w:type="dxa"/>
            <w:vAlign w:val="center"/>
          </w:tcPr>
          <w:p w14:paraId="3CAFEB9D" w14:textId="77777777" w:rsidR="00425E80" w:rsidRPr="00763263" w:rsidRDefault="003C5AB8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43EEC618" w14:textId="4FF26AA6" w:rsidR="00425E80" w:rsidRPr="00763263" w:rsidRDefault="008019F6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6326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A325B50" w14:textId="77777777" w:rsidR="00425E80" w:rsidRPr="00763263" w:rsidRDefault="00425E80" w:rsidP="000F5445">
            <w:pPr>
              <w:ind w:rightChars="-22" w:right="-44"/>
              <w:rPr>
                <w:rFonts w:hAnsi="굴림"/>
                <w:lang w:eastAsia="ko-KR"/>
              </w:rPr>
            </w:pPr>
            <w:r w:rsidRPr="00763263">
              <w:rPr>
                <w:rFonts w:hAnsi="굴림" w:hint="eastAsia"/>
                <w:lang w:eastAsia="ko-KR"/>
              </w:rPr>
              <w:t>부가정보</w:t>
            </w:r>
            <w:r w:rsidR="006915A6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38E5E8AD" w14:textId="77777777" w:rsidR="00425E80" w:rsidRPr="00915D84" w:rsidRDefault="00425E80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(1)</w:t>
            </w:r>
          </w:p>
        </w:tc>
      </w:tr>
      <w:tr w:rsidR="00671140" w:rsidRPr="006F3883" w14:paraId="1C577939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3797E833" w14:textId="77777777" w:rsidR="00671140" w:rsidRPr="00F969F5" w:rsidRDefault="003C5AB8" w:rsidP="000F544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969F5">
              <w:rPr>
                <w:rFonts w:hAnsi="굴림" w:hint="eastAsia"/>
                <w:color w:val="000000" w:themeColor="text1"/>
                <w:lang w:eastAsia="ko-KR"/>
              </w:rPr>
              <w:t>8</w:t>
            </w:r>
          </w:p>
        </w:tc>
        <w:tc>
          <w:tcPr>
            <w:tcW w:w="708" w:type="dxa"/>
            <w:vAlign w:val="center"/>
          </w:tcPr>
          <w:p w14:paraId="59B3C89D" w14:textId="77777777" w:rsidR="00671140" w:rsidRPr="00F969F5" w:rsidRDefault="003C5AB8" w:rsidP="000F544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969F5">
              <w:rPr>
                <w:rFonts w:hAnsi="굴림" w:hint="eastAsia"/>
                <w:color w:val="000000" w:themeColor="text1"/>
                <w:lang w:eastAsia="ko-KR"/>
              </w:rPr>
              <w:t>18</w:t>
            </w:r>
          </w:p>
        </w:tc>
        <w:tc>
          <w:tcPr>
            <w:tcW w:w="567" w:type="dxa"/>
            <w:vAlign w:val="center"/>
          </w:tcPr>
          <w:p w14:paraId="612411F0" w14:textId="77777777" w:rsidR="00671140" w:rsidRPr="00F969F5" w:rsidRDefault="00671140" w:rsidP="000F544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969F5">
              <w:rPr>
                <w:rFonts w:hAnsi="굴림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3FD11B66" w14:textId="77777777" w:rsidR="00671140" w:rsidRPr="00F969F5" w:rsidRDefault="00671140" w:rsidP="000F544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969F5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414F185" w14:textId="77777777" w:rsidR="00671140" w:rsidRPr="00F969F5" w:rsidRDefault="006915A6" w:rsidP="00E36607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969F5">
              <w:rPr>
                <w:rFonts w:hAnsi="굴림" w:hint="eastAsia"/>
                <w:color w:val="000000" w:themeColor="text1"/>
                <w:lang w:eastAsia="ko-KR"/>
              </w:rPr>
              <w:t>부가정보2</w:t>
            </w:r>
          </w:p>
        </w:tc>
        <w:tc>
          <w:tcPr>
            <w:tcW w:w="598" w:type="dxa"/>
            <w:vAlign w:val="center"/>
          </w:tcPr>
          <w:p w14:paraId="42825083" w14:textId="77777777" w:rsidR="00671140" w:rsidRPr="00F969F5" w:rsidRDefault="0041520B" w:rsidP="000F544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969F5">
              <w:rPr>
                <w:rFonts w:hAnsi="굴림" w:hint="eastAsia"/>
                <w:color w:val="000000" w:themeColor="text1"/>
                <w:lang w:eastAsia="ko-KR"/>
              </w:rPr>
              <w:t>(2)</w:t>
            </w:r>
          </w:p>
        </w:tc>
      </w:tr>
      <w:tr w:rsidR="00D237AF" w:rsidRPr="006F3883" w14:paraId="46446B1D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62D24C0F" w14:textId="77777777" w:rsidR="00D237AF" w:rsidRPr="00091DA1" w:rsidRDefault="003C5AB8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9</w:t>
            </w:r>
          </w:p>
        </w:tc>
        <w:tc>
          <w:tcPr>
            <w:tcW w:w="708" w:type="dxa"/>
            <w:vAlign w:val="center"/>
          </w:tcPr>
          <w:p w14:paraId="38BCB8D0" w14:textId="77777777" w:rsidR="00D237AF" w:rsidRPr="00763263" w:rsidRDefault="003C5AB8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19</w:t>
            </w:r>
          </w:p>
        </w:tc>
        <w:tc>
          <w:tcPr>
            <w:tcW w:w="567" w:type="dxa"/>
            <w:vAlign w:val="center"/>
          </w:tcPr>
          <w:p w14:paraId="3B0AC37A" w14:textId="77777777" w:rsidR="00D237AF" w:rsidRPr="00763263" w:rsidRDefault="003C5AB8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26F9F6D7" w14:textId="77777777" w:rsidR="00D237AF" w:rsidRPr="00763263" w:rsidRDefault="00D237AF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5E7F4F93" w14:textId="77777777" w:rsidR="00D237AF" w:rsidRPr="00763263" w:rsidRDefault="006915A6" w:rsidP="00B37949">
            <w:pPr>
              <w:ind w:rightChars="-22" w:right="-44"/>
              <w:rPr>
                <w:rFonts w:hAnsi="굴림"/>
                <w:lang w:eastAsia="ko-KR"/>
              </w:rPr>
            </w:pPr>
            <w:r w:rsidRPr="00763263">
              <w:rPr>
                <w:rFonts w:hAnsi="굴림" w:hint="eastAsia"/>
                <w:lang w:eastAsia="ko-KR"/>
              </w:rPr>
              <w:t>교통정보 속도</w:t>
            </w:r>
          </w:p>
        </w:tc>
        <w:tc>
          <w:tcPr>
            <w:tcW w:w="598" w:type="dxa"/>
            <w:vAlign w:val="center"/>
          </w:tcPr>
          <w:p w14:paraId="551CA074" w14:textId="77777777" w:rsidR="00D237AF" w:rsidRPr="00915D84" w:rsidRDefault="00D237AF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71140" w:rsidRPr="006F3883" w14:paraId="7F0292F4" w14:textId="77777777" w:rsidTr="000F5445">
        <w:trPr>
          <w:trHeight w:val="227"/>
        </w:trPr>
        <w:tc>
          <w:tcPr>
            <w:tcW w:w="1276" w:type="dxa"/>
            <w:gridSpan w:val="2"/>
            <w:vAlign w:val="center"/>
          </w:tcPr>
          <w:p w14:paraId="49CE23BB" w14:textId="77777777" w:rsidR="00671140" w:rsidRPr="00AE23E7" w:rsidRDefault="00671140" w:rsidP="000F5445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043DA1DE" w14:textId="77777777" w:rsidR="00671140" w:rsidRPr="00AE23E7" w:rsidRDefault="008233E8" w:rsidP="006915A6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4B776876" w14:textId="77777777" w:rsidR="00671140" w:rsidRPr="00AE23E7" w:rsidRDefault="00671140" w:rsidP="000F5445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3EEF5427" w14:textId="77777777" w:rsidR="00671140" w:rsidRPr="008235C7" w:rsidRDefault="00671140" w:rsidP="006915A6">
            <w:pPr>
              <w:ind w:rightChars="-22" w:right="-44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2</w:t>
            </w:r>
            <w:r w:rsidR="006915A6">
              <w:rPr>
                <w:rFonts w:hAnsi="굴림"/>
                <w:b/>
                <w:lang w:eastAsia="ko-KR"/>
              </w:rPr>
              <w:t>0</w:t>
            </w:r>
            <w:r>
              <w:rPr>
                <w:rFonts w:hAnsi="굴림" w:hint="eastAsia"/>
                <w:b/>
                <w:lang w:eastAsia="ko-KR"/>
              </w:rPr>
              <w:t xml:space="preserve"> * Link 개수</w:t>
            </w:r>
          </w:p>
        </w:tc>
        <w:tc>
          <w:tcPr>
            <w:tcW w:w="598" w:type="dxa"/>
            <w:vAlign w:val="center"/>
          </w:tcPr>
          <w:p w14:paraId="7E7C3B79" w14:textId="77777777" w:rsidR="00671140" w:rsidRPr="002C31D2" w:rsidRDefault="00671140" w:rsidP="000F5445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20CCA08A" w14:textId="77777777" w:rsidR="00810AA5" w:rsidRDefault="00763263" w:rsidP="008008B4">
      <w:pPr>
        <w:numPr>
          <w:ilvl w:val="0"/>
          <w:numId w:val="20"/>
        </w:numPr>
        <w:ind w:rightChars="-22" w:right="-44"/>
        <w:rPr>
          <w:lang w:eastAsia="ko-KR"/>
        </w:rPr>
      </w:pPr>
      <w:bookmarkStart w:id="22" w:name="_Toc190787685"/>
      <w:r>
        <w:rPr>
          <w:rFonts w:hAnsi="굴림" w:hint="eastAsia"/>
          <w:lang w:eastAsia="ko-KR"/>
        </w:rPr>
        <w:t>부가정보</w:t>
      </w:r>
      <w:r w:rsidR="006915A6">
        <w:rPr>
          <w:rFonts w:hAnsi="굴림" w:hint="eastAsia"/>
          <w:lang w:eastAsia="ko-KR"/>
        </w:rPr>
        <w:t>1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257"/>
        <w:gridCol w:w="5050"/>
        <w:gridCol w:w="599"/>
      </w:tblGrid>
      <w:tr w:rsidR="00810AA5" w:rsidRPr="00DA7255" w14:paraId="184AA33C" w14:textId="77777777" w:rsidTr="006915A6">
        <w:trPr>
          <w:trHeight w:val="320"/>
        </w:trPr>
        <w:tc>
          <w:tcPr>
            <w:tcW w:w="555" w:type="dxa"/>
            <w:shd w:val="clear" w:color="auto" w:fill="C0C0C0"/>
          </w:tcPr>
          <w:p w14:paraId="65379863" w14:textId="77777777" w:rsidR="00810AA5" w:rsidRPr="00335743" w:rsidRDefault="00810AA5" w:rsidP="00505D7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280" w:type="dxa"/>
            <w:shd w:val="clear" w:color="auto" w:fill="C0C0C0"/>
          </w:tcPr>
          <w:p w14:paraId="20DDE808" w14:textId="77777777" w:rsidR="00810AA5" w:rsidRPr="00335743" w:rsidRDefault="00810AA5" w:rsidP="00505D7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5103" w:type="dxa"/>
            <w:shd w:val="clear" w:color="auto" w:fill="C0C0C0"/>
          </w:tcPr>
          <w:p w14:paraId="7C1B3B1E" w14:textId="77777777" w:rsidR="00810AA5" w:rsidRPr="00335743" w:rsidRDefault="00810AA5" w:rsidP="00505D7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67" w:type="dxa"/>
            <w:shd w:val="clear" w:color="auto" w:fill="C0C0C0"/>
          </w:tcPr>
          <w:p w14:paraId="3BB7E14A" w14:textId="77777777" w:rsidR="00810AA5" w:rsidRPr="00335743" w:rsidRDefault="00810AA5" w:rsidP="00505D73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810AA5" w:rsidRPr="00DA7255" w14:paraId="42BFA003" w14:textId="77777777" w:rsidTr="006915A6">
        <w:trPr>
          <w:trHeight w:val="308"/>
        </w:trPr>
        <w:tc>
          <w:tcPr>
            <w:tcW w:w="555" w:type="dxa"/>
            <w:vAlign w:val="center"/>
          </w:tcPr>
          <w:p w14:paraId="0264F5FD" w14:textId="77777777" w:rsidR="00810AA5" w:rsidRDefault="00810AA5" w:rsidP="00C41266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2280" w:type="dxa"/>
            <w:vAlign w:val="center"/>
          </w:tcPr>
          <w:p w14:paraId="763D9F6F" w14:textId="77777777" w:rsidR="00810AA5" w:rsidRDefault="00FA5500" w:rsidP="00C41266">
            <w:pPr>
              <w:jc w:val="center"/>
            </w:pPr>
            <w:r>
              <w:rPr>
                <w:rFonts w:hAnsi="굴림" w:hint="eastAsia"/>
                <w:lang w:eastAsia="ko-KR"/>
              </w:rPr>
              <w:t xml:space="preserve">0000 0000 </w:t>
            </w:r>
            <w:r w:rsidR="00810AA5" w:rsidRPr="00900BD4">
              <w:rPr>
                <w:rFonts w:hAnsi="굴림" w:hint="eastAsia"/>
                <w:lang w:eastAsia="ko-KR"/>
              </w:rPr>
              <w:t>0000 00</w:t>
            </w:r>
            <w:r w:rsidR="00810AA5" w:rsidRPr="00CD6C4A">
              <w:rPr>
                <w:rFonts w:hAnsi="굴림" w:hint="eastAsia"/>
                <w:color w:val="FF0000"/>
                <w:lang w:eastAsia="ko-KR"/>
              </w:rPr>
              <w:t>11</w:t>
            </w:r>
          </w:p>
        </w:tc>
        <w:tc>
          <w:tcPr>
            <w:tcW w:w="5103" w:type="dxa"/>
          </w:tcPr>
          <w:p w14:paraId="351A4BD4" w14:textId="77777777" w:rsidR="00FA5500" w:rsidRDefault="00FA5500" w:rsidP="00FA5500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</w:t>
            </w:r>
            <w:r w:rsidR="00810AA5" w:rsidRPr="00BF3C5D">
              <w:rPr>
                <w:rFonts w:hAnsi="굴림" w:hint="eastAsia"/>
                <w:lang w:eastAsia="ko-KR"/>
              </w:rPr>
              <w:t>교통정보 Type</w:t>
            </w:r>
            <w:r>
              <w:rPr>
                <w:rFonts w:hAnsi="굴림" w:hint="eastAsia"/>
                <w:lang w:eastAsia="ko-KR"/>
              </w:rPr>
              <w:t>]</w:t>
            </w:r>
          </w:p>
          <w:p w14:paraId="4CDBE127" w14:textId="77777777" w:rsidR="00810AA5" w:rsidRPr="00BF3C5D" w:rsidRDefault="00810AA5" w:rsidP="00FA5500">
            <w:pPr>
              <w:ind w:rightChars="-22" w:right="-44"/>
              <w:rPr>
                <w:rFonts w:hAnsi="굴림"/>
                <w:lang w:eastAsia="ko-KR"/>
              </w:rPr>
            </w:pPr>
            <w:r w:rsidRPr="00BF3C5D">
              <w:rPr>
                <w:rFonts w:hAnsi="굴림" w:hint="eastAsia"/>
                <w:lang w:eastAsia="ko-KR"/>
              </w:rPr>
              <w:t>0 : Default 속도, 1 : 실시간, 2 : 통계</w:t>
            </w:r>
          </w:p>
        </w:tc>
        <w:tc>
          <w:tcPr>
            <w:tcW w:w="567" w:type="dxa"/>
            <w:vAlign w:val="center"/>
          </w:tcPr>
          <w:p w14:paraId="2A59668B" w14:textId="77777777" w:rsidR="00810AA5" w:rsidRPr="00DA7255" w:rsidRDefault="00810AA5" w:rsidP="00C41266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0~2</w:t>
            </w:r>
          </w:p>
        </w:tc>
      </w:tr>
      <w:tr w:rsidR="00DB46D3" w:rsidRPr="00DA7255" w14:paraId="1D9C9243" w14:textId="77777777" w:rsidTr="006915A6">
        <w:trPr>
          <w:trHeight w:val="308"/>
        </w:trPr>
        <w:tc>
          <w:tcPr>
            <w:tcW w:w="555" w:type="dxa"/>
            <w:vAlign w:val="center"/>
          </w:tcPr>
          <w:p w14:paraId="4C6A71CC" w14:textId="77777777" w:rsidR="00DB46D3" w:rsidRDefault="00CD6C4A" w:rsidP="00DB46D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2280" w:type="dxa"/>
            <w:vAlign w:val="center"/>
          </w:tcPr>
          <w:p w14:paraId="2A9C8FBA" w14:textId="77777777" w:rsidR="00DB46D3" w:rsidRDefault="00D237AF" w:rsidP="00CD6C4A">
            <w:pPr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0000 0000 </w:t>
            </w:r>
            <w:r w:rsidRPr="00900BD4">
              <w:rPr>
                <w:rFonts w:hAnsi="굴림" w:hint="eastAsia"/>
                <w:lang w:eastAsia="ko-KR"/>
              </w:rPr>
              <w:t>0000 0</w:t>
            </w:r>
            <w:r w:rsidR="00CD6C4A" w:rsidRPr="00CD6C4A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00</w:t>
            </w:r>
          </w:p>
        </w:tc>
        <w:tc>
          <w:tcPr>
            <w:tcW w:w="5103" w:type="dxa"/>
          </w:tcPr>
          <w:p w14:paraId="5342ACA2" w14:textId="77777777" w:rsidR="003C5AB8" w:rsidRDefault="00DB46D3" w:rsidP="003C5AB8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[교통정보 원천]</w:t>
            </w:r>
          </w:p>
          <w:p w14:paraId="3FE5A96E" w14:textId="77777777" w:rsidR="00DB46D3" w:rsidRPr="00D906F8" w:rsidRDefault="00DB46D3" w:rsidP="003C5AB8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0 : KS, 1 : TTL</w:t>
            </w:r>
          </w:p>
        </w:tc>
        <w:tc>
          <w:tcPr>
            <w:tcW w:w="567" w:type="dxa"/>
            <w:vAlign w:val="center"/>
          </w:tcPr>
          <w:p w14:paraId="68A1ADFC" w14:textId="77777777" w:rsidR="00DB46D3" w:rsidRPr="00D906F8" w:rsidRDefault="00DB46D3" w:rsidP="00DB46D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0, 1</w:t>
            </w:r>
          </w:p>
        </w:tc>
      </w:tr>
      <w:tr w:rsidR="00DB46D3" w:rsidRPr="00DA7255" w14:paraId="6FE1415E" w14:textId="77777777" w:rsidTr="006915A6">
        <w:trPr>
          <w:trHeight w:val="308"/>
        </w:trPr>
        <w:tc>
          <w:tcPr>
            <w:tcW w:w="555" w:type="dxa"/>
            <w:vAlign w:val="center"/>
          </w:tcPr>
          <w:p w14:paraId="1AA3D588" w14:textId="77777777" w:rsidR="00DB46D3" w:rsidRDefault="00CD6C4A" w:rsidP="00DB46D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2280" w:type="dxa"/>
            <w:vAlign w:val="center"/>
          </w:tcPr>
          <w:p w14:paraId="1A4376EF" w14:textId="77777777" w:rsidR="00DB46D3" w:rsidRDefault="00D237AF" w:rsidP="00CD6C4A">
            <w:pPr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0000 0000 </w:t>
            </w:r>
            <w:r w:rsidRPr="00900BD4">
              <w:rPr>
                <w:rFonts w:hAnsi="굴림" w:hint="eastAsia"/>
                <w:lang w:eastAsia="ko-KR"/>
              </w:rPr>
              <w:t xml:space="preserve">0000 </w:t>
            </w:r>
            <w:r w:rsidR="00CD6C4A" w:rsidRPr="00CD6C4A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00</w:t>
            </w:r>
          </w:p>
        </w:tc>
        <w:tc>
          <w:tcPr>
            <w:tcW w:w="5103" w:type="dxa"/>
          </w:tcPr>
          <w:p w14:paraId="29366EF7" w14:textId="77777777" w:rsidR="00DB46D3" w:rsidRPr="00D906F8" w:rsidRDefault="00DB46D3" w:rsidP="00DB46D3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[회전 별 교통정보 여부]</w:t>
            </w:r>
          </w:p>
          <w:p w14:paraId="284BBFCA" w14:textId="77777777" w:rsidR="00DB46D3" w:rsidRPr="00D906F8" w:rsidRDefault="00DB46D3" w:rsidP="00DB46D3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0 : 기본, 1 : 회전 별 교통정보</w:t>
            </w:r>
          </w:p>
        </w:tc>
        <w:tc>
          <w:tcPr>
            <w:tcW w:w="567" w:type="dxa"/>
            <w:vAlign w:val="center"/>
          </w:tcPr>
          <w:p w14:paraId="7D097BD9" w14:textId="77777777" w:rsidR="00DB46D3" w:rsidRPr="00D906F8" w:rsidRDefault="00DB46D3" w:rsidP="00DB46D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0, 1</w:t>
            </w:r>
          </w:p>
        </w:tc>
      </w:tr>
      <w:tr w:rsidR="00DB46D3" w:rsidRPr="00DA7255" w14:paraId="5EA2C247" w14:textId="77777777" w:rsidTr="006915A6">
        <w:trPr>
          <w:trHeight w:val="308"/>
        </w:trPr>
        <w:tc>
          <w:tcPr>
            <w:tcW w:w="555" w:type="dxa"/>
            <w:vAlign w:val="center"/>
          </w:tcPr>
          <w:p w14:paraId="2F95B7FF" w14:textId="77777777" w:rsidR="00DB46D3" w:rsidRDefault="00CD6C4A" w:rsidP="00DB46D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2280" w:type="dxa"/>
            <w:vAlign w:val="center"/>
          </w:tcPr>
          <w:p w14:paraId="1DC08D6D" w14:textId="77777777" w:rsidR="00DB46D3" w:rsidRDefault="00D237AF" w:rsidP="00CD6C4A">
            <w:pPr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0000 0000 </w:t>
            </w:r>
            <w:r w:rsidRPr="00900BD4">
              <w:rPr>
                <w:rFonts w:hAnsi="굴림" w:hint="eastAsia"/>
                <w:lang w:eastAsia="ko-KR"/>
              </w:rPr>
              <w:t>0</w:t>
            </w:r>
            <w:r w:rsidR="00CD6C4A" w:rsidRPr="00CD6C4A">
              <w:rPr>
                <w:rFonts w:hAnsi="굴림"/>
                <w:color w:val="FF0000"/>
                <w:lang w:eastAsia="ko-KR"/>
              </w:rPr>
              <w:t>111</w:t>
            </w:r>
            <w:r w:rsidRPr="00900BD4">
              <w:rPr>
                <w:rFonts w:hAnsi="굴림" w:hint="eastAsia"/>
                <w:lang w:eastAsia="ko-KR"/>
              </w:rPr>
              <w:t xml:space="preserve"> 00</w:t>
            </w:r>
            <w:r>
              <w:rPr>
                <w:rFonts w:hAnsi="굴림"/>
                <w:lang w:eastAsia="ko-KR"/>
              </w:rPr>
              <w:t>00</w:t>
            </w:r>
          </w:p>
        </w:tc>
        <w:tc>
          <w:tcPr>
            <w:tcW w:w="5103" w:type="dxa"/>
          </w:tcPr>
          <w:p w14:paraId="7EFE55A0" w14:textId="77777777" w:rsidR="00DB46D3" w:rsidRDefault="00DB46D3" w:rsidP="00DB46D3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[도로 종별]</w:t>
            </w:r>
          </w:p>
          <w:p w14:paraId="7E27E2D1" w14:textId="77777777" w:rsidR="00DB46D3" w:rsidRDefault="00DB46D3" w:rsidP="00DB46D3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 xml:space="preserve">0 : Ferry, 1 : </w:t>
            </w:r>
            <w:r>
              <w:rPr>
                <w:rFonts w:hAnsi="굴림" w:hint="eastAsia"/>
                <w:lang w:eastAsia="ko-KR"/>
              </w:rPr>
              <w:t>고속도로,</w:t>
            </w:r>
            <w:r>
              <w:rPr>
                <w:rFonts w:hAnsi="굴림"/>
                <w:lang w:eastAsia="ko-KR"/>
              </w:rPr>
              <w:t xml:space="preserve"> 2 : </w:t>
            </w:r>
            <w:proofErr w:type="spellStart"/>
            <w:r>
              <w:rPr>
                <w:rFonts w:hAnsi="굴림" w:hint="eastAsia"/>
                <w:lang w:eastAsia="ko-KR"/>
              </w:rPr>
              <w:t>도시고속</w:t>
            </w:r>
            <w:proofErr w:type="spellEnd"/>
            <w:r>
              <w:rPr>
                <w:rFonts w:hAnsi="굴림" w:hint="eastAsia"/>
                <w:lang w:eastAsia="ko-KR"/>
              </w:rPr>
              <w:t>,</w:t>
            </w:r>
            <w:r>
              <w:rPr>
                <w:rFonts w:hAnsi="굴림"/>
                <w:lang w:eastAsia="ko-KR"/>
              </w:rPr>
              <w:t xml:space="preserve"> 3 : </w:t>
            </w:r>
            <w:r>
              <w:rPr>
                <w:rFonts w:hAnsi="굴림" w:hint="eastAsia"/>
                <w:lang w:eastAsia="ko-KR"/>
              </w:rPr>
              <w:t>국도</w:t>
            </w:r>
          </w:p>
          <w:p w14:paraId="5B356A54" w14:textId="77777777" w:rsidR="00DB46D3" w:rsidRPr="00DA7255" w:rsidRDefault="00DB46D3" w:rsidP="00DB46D3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 : 지방도,</w:t>
            </w:r>
            <w:r>
              <w:rPr>
                <w:rFonts w:hAnsi="굴림"/>
                <w:lang w:eastAsia="ko-KR"/>
              </w:rPr>
              <w:t xml:space="preserve"> 5 : </w:t>
            </w:r>
            <w:r>
              <w:rPr>
                <w:rFonts w:hAnsi="굴림" w:hint="eastAsia"/>
                <w:lang w:eastAsia="ko-KR"/>
              </w:rPr>
              <w:t>일반도로</w:t>
            </w:r>
          </w:p>
        </w:tc>
        <w:tc>
          <w:tcPr>
            <w:tcW w:w="567" w:type="dxa"/>
            <w:vAlign w:val="center"/>
          </w:tcPr>
          <w:p w14:paraId="2B3D02D7" w14:textId="77777777" w:rsidR="00DB46D3" w:rsidRPr="00DA7255" w:rsidRDefault="00DB46D3" w:rsidP="00D237A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0~</w:t>
            </w:r>
            <w:r w:rsidR="00D237AF">
              <w:rPr>
                <w:rFonts w:hAnsi="굴림"/>
                <w:lang w:eastAsia="ko-KR"/>
              </w:rPr>
              <w:t>5</w:t>
            </w:r>
          </w:p>
        </w:tc>
      </w:tr>
      <w:tr w:rsidR="00DB46D3" w:rsidRPr="00DA7255" w14:paraId="4254732D" w14:textId="77777777" w:rsidTr="006915A6">
        <w:trPr>
          <w:trHeight w:val="308"/>
        </w:trPr>
        <w:tc>
          <w:tcPr>
            <w:tcW w:w="555" w:type="dxa"/>
            <w:vAlign w:val="center"/>
          </w:tcPr>
          <w:p w14:paraId="25040545" w14:textId="77777777" w:rsidR="00DB46D3" w:rsidRDefault="00CD6C4A" w:rsidP="00DB46D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2280" w:type="dxa"/>
            <w:vAlign w:val="center"/>
          </w:tcPr>
          <w:p w14:paraId="264AFBFD" w14:textId="77777777" w:rsidR="00DB46D3" w:rsidRDefault="00D237AF" w:rsidP="00CD6C4A">
            <w:pPr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0000 00</w:t>
            </w:r>
            <w:r w:rsidR="00CD6C4A" w:rsidRPr="00CD6C4A">
              <w:rPr>
                <w:rFonts w:hAnsi="굴림"/>
                <w:color w:val="FF0000"/>
                <w:lang w:eastAsia="ko-KR"/>
              </w:rPr>
              <w:t>11</w:t>
            </w:r>
            <w:r w:rsidRPr="00CD6C4A">
              <w:rPr>
                <w:rFonts w:hAnsi="굴림" w:hint="eastAsia"/>
                <w:color w:val="FF0000"/>
                <w:lang w:eastAsia="ko-KR"/>
              </w:rPr>
              <w:t xml:space="preserve"> </w:t>
            </w:r>
            <w:r w:rsidR="00CD6C4A" w:rsidRPr="00CD6C4A">
              <w:rPr>
                <w:rFonts w:hAnsi="굴림"/>
                <w:color w:val="FF0000"/>
                <w:lang w:eastAsia="ko-KR"/>
              </w:rPr>
              <w:t>1</w:t>
            </w:r>
            <w:r w:rsidRPr="00900BD4">
              <w:rPr>
                <w:rFonts w:hAnsi="굴림" w:hint="eastAsia"/>
                <w:lang w:eastAsia="ko-KR"/>
              </w:rPr>
              <w:t>000 00</w:t>
            </w:r>
            <w:r>
              <w:rPr>
                <w:rFonts w:hAnsi="굴림"/>
                <w:lang w:eastAsia="ko-KR"/>
              </w:rPr>
              <w:t>00</w:t>
            </w:r>
          </w:p>
        </w:tc>
        <w:tc>
          <w:tcPr>
            <w:tcW w:w="5103" w:type="dxa"/>
          </w:tcPr>
          <w:p w14:paraId="25B1DD2C" w14:textId="77777777" w:rsidR="00DB46D3" w:rsidRPr="00D906F8" w:rsidRDefault="00DB46D3" w:rsidP="00DB46D3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 xml:space="preserve">[도로 </w:t>
            </w:r>
            <w:r>
              <w:rPr>
                <w:rFonts w:hAnsi="굴림" w:hint="eastAsia"/>
                <w:lang w:eastAsia="ko-KR"/>
              </w:rPr>
              <w:t>Pass</w:t>
            </w:r>
            <w:r w:rsidRPr="00D906F8">
              <w:rPr>
                <w:rFonts w:hAnsi="굴림" w:hint="eastAsia"/>
                <w:lang w:eastAsia="ko-KR"/>
              </w:rPr>
              <w:t>]</w:t>
            </w:r>
          </w:p>
          <w:p w14:paraId="337EA6AB" w14:textId="77777777" w:rsidR="00DB46D3" w:rsidRPr="00D906F8" w:rsidRDefault="00DB46D3" w:rsidP="00DB46D3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0 : 일반, 1 : 고가차도, 2 : 지하차도, 3 : 터널</w:t>
            </w:r>
          </w:p>
          <w:p w14:paraId="1CCCC51E" w14:textId="77777777" w:rsidR="00DB46D3" w:rsidRDefault="00DB46D3" w:rsidP="00DB46D3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 xml:space="preserve">4 : 교량, 5 : </w:t>
            </w:r>
            <w:proofErr w:type="spellStart"/>
            <w:r w:rsidRPr="00D906F8">
              <w:rPr>
                <w:rFonts w:hAnsi="굴림" w:hint="eastAsia"/>
                <w:lang w:eastAsia="ko-KR"/>
              </w:rPr>
              <w:t>단지내도로</w:t>
            </w:r>
            <w:proofErr w:type="spellEnd"/>
            <w:r w:rsidRPr="00D906F8">
              <w:rPr>
                <w:rFonts w:hAnsi="굴림" w:hint="eastAsia"/>
                <w:lang w:eastAsia="ko-KR"/>
              </w:rPr>
              <w:t>, 6 : 한강대교</w:t>
            </w:r>
          </w:p>
        </w:tc>
        <w:tc>
          <w:tcPr>
            <w:tcW w:w="567" w:type="dxa"/>
            <w:vAlign w:val="center"/>
          </w:tcPr>
          <w:p w14:paraId="76B2BEF3" w14:textId="77777777" w:rsidR="00DB46D3" w:rsidRDefault="00DB46D3" w:rsidP="00DB46D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0~6</w:t>
            </w:r>
          </w:p>
        </w:tc>
      </w:tr>
      <w:tr w:rsidR="00810AA5" w:rsidRPr="00DA7255" w14:paraId="4CAE3CB9" w14:textId="77777777" w:rsidTr="006915A6">
        <w:trPr>
          <w:trHeight w:val="331"/>
        </w:trPr>
        <w:tc>
          <w:tcPr>
            <w:tcW w:w="555" w:type="dxa"/>
            <w:vAlign w:val="center"/>
          </w:tcPr>
          <w:p w14:paraId="3CD36BC6" w14:textId="77777777" w:rsidR="00810AA5" w:rsidRDefault="00CD6C4A" w:rsidP="00C41266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2280" w:type="dxa"/>
            <w:vAlign w:val="center"/>
          </w:tcPr>
          <w:p w14:paraId="15DA7063" w14:textId="77777777" w:rsidR="00810AA5" w:rsidRDefault="00D237AF" w:rsidP="00CD6C4A">
            <w:pPr>
              <w:jc w:val="center"/>
            </w:pPr>
            <w:r>
              <w:rPr>
                <w:rFonts w:hAnsi="굴림" w:hint="eastAsia"/>
                <w:lang w:eastAsia="ko-KR"/>
              </w:rPr>
              <w:t xml:space="preserve">0000 </w:t>
            </w:r>
            <w:r w:rsidR="00CD6C4A" w:rsidRPr="00CD6C4A">
              <w:rPr>
                <w:rFonts w:hAnsi="굴림"/>
                <w:color w:val="FF0000"/>
                <w:lang w:eastAsia="ko-KR"/>
              </w:rPr>
              <w:t>11</w:t>
            </w:r>
            <w:r>
              <w:rPr>
                <w:rFonts w:hAnsi="굴림" w:hint="eastAsia"/>
                <w:lang w:eastAsia="ko-KR"/>
              </w:rPr>
              <w:t xml:space="preserve">00 </w:t>
            </w:r>
            <w:r w:rsidRPr="00900BD4">
              <w:rPr>
                <w:rFonts w:hAnsi="굴림" w:hint="eastAsia"/>
                <w:lang w:eastAsia="ko-KR"/>
              </w:rPr>
              <w:t>0000 00</w:t>
            </w:r>
            <w:r>
              <w:rPr>
                <w:rFonts w:hAnsi="굴림"/>
                <w:lang w:eastAsia="ko-KR"/>
              </w:rPr>
              <w:t>00</w:t>
            </w:r>
          </w:p>
        </w:tc>
        <w:tc>
          <w:tcPr>
            <w:tcW w:w="5103" w:type="dxa"/>
          </w:tcPr>
          <w:p w14:paraId="78163731" w14:textId="77777777" w:rsidR="00FA5500" w:rsidRDefault="00FA5500" w:rsidP="00FA5500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</w:t>
            </w:r>
            <w:r w:rsidR="00810AA5" w:rsidRPr="00BF3C5D">
              <w:rPr>
                <w:rFonts w:hAnsi="굴림"/>
                <w:lang w:eastAsia="ko-KR"/>
              </w:rPr>
              <w:t>T</w:t>
            </w:r>
            <w:r w:rsidR="00810AA5" w:rsidRPr="00BF3C5D">
              <w:rPr>
                <w:rFonts w:hAnsi="굴림" w:hint="eastAsia"/>
                <w:lang w:eastAsia="ko-KR"/>
              </w:rPr>
              <w:t>urn Point</w:t>
            </w:r>
            <w:r>
              <w:rPr>
                <w:rFonts w:hAnsi="굴림" w:hint="eastAsia"/>
                <w:lang w:eastAsia="ko-KR"/>
              </w:rPr>
              <w:t>]</w:t>
            </w:r>
          </w:p>
          <w:p w14:paraId="0750399B" w14:textId="77777777" w:rsidR="00810AA5" w:rsidRPr="00DA7255" w:rsidRDefault="00810AA5" w:rsidP="00FA5500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0 : </w:t>
            </w:r>
            <w:proofErr w:type="spellStart"/>
            <w:r w:rsidR="00FA5500">
              <w:rPr>
                <w:rFonts w:hAnsi="굴림" w:hint="eastAsia"/>
                <w:lang w:eastAsia="ko-KR"/>
              </w:rPr>
              <w:t>안내</w:t>
            </w:r>
            <w:r>
              <w:rPr>
                <w:rFonts w:hAnsi="굴림" w:hint="eastAsia"/>
                <w:lang w:eastAsia="ko-KR"/>
              </w:rPr>
              <w:t>없음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, 1 : </w:t>
            </w:r>
            <w:proofErr w:type="spellStart"/>
            <w:r>
              <w:rPr>
                <w:rFonts w:hAnsi="굴림" w:hint="eastAsia"/>
                <w:lang w:eastAsia="ko-KR"/>
              </w:rPr>
              <w:t>안내있음</w:t>
            </w:r>
            <w:proofErr w:type="spellEnd"/>
            <w:r>
              <w:rPr>
                <w:rFonts w:hAnsi="굴림" w:hint="eastAsia"/>
                <w:lang w:eastAsia="ko-KR"/>
              </w:rPr>
              <w:t>, 2 : 경유지, 3 : 목적지</w:t>
            </w:r>
          </w:p>
        </w:tc>
        <w:tc>
          <w:tcPr>
            <w:tcW w:w="567" w:type="dxa"/>
            <w:vAlign w:val="center"/>
          </w:tcPr>
          <w:p w14:paraId="2BBEAAE1" w14:textId="77777777" w:rsidR="00810AA5" w:rsidRPr="00DA7255" w:rsidRDefault="00810AA5" w:rsidP="00C41266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0~3</w:t>
            </w:r>
          </w:p>
        </w:tc>
      </w:tr>
      <w:tr w:rsidR="00DB46D3" w:rsidRPr="00DA7255" w14:paraId="04F24256" w14:textId="77777777" w:rsidTr="006915A6">
        <w:trPr>
          <w:trHeight w:val="331"/>
        </w:trPr>
        <w:tc>
          <w:tcPr>
            <w:tcW w:w="555" w:type="dxa"/>
            <w:vAlign w:val="center"/>
          </w:tcPr>
          <w:p w14:paraId="535C6DE2" w14:textId="77777777" w:rsidR="00DB46D3" w:rsidRDefault="00CD6C4A" w:rsidP="00DB46D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2280" w:type="dxa"/>
            <w:vAlign w:val="center"/>
          </w:tcPr>
          <w:p w14:paraId="1BF0476D" w14:textId="77777777" w:rsidR="00DB46D3" w:rsidRDefault="00D237AF" w:rsidP="00CD6C4A">
            <w:pPr>
              <w:jc w:val="center"/>
            </w:pPr>
            <w:r>
              <w:rPr>
                <w:rFonts w:hAnsi="굴림" w:hint="eastAsia"/>
                <w:lang w:eastAsia="ko-KR"/>
              </w:rPr>
              <w:t>000</w:t>
            </w:r>
            <w:r w:rsidR="00CD6C4A" w:rsidRPr="00CD6C4A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 w:hint="eastAsia"/>
                <w:lang w:eastAsia="ko-KR"/>
              </w:rPr>
              <w:t xml:space="preserve"> 0000 </w:t>
            </w:r>
            <w:r w:rsidRPr="00900BD4">
              <w:rPr>
                <w:rFonts w:hAnsi="굴림" w:hint="eastAsia"/>
                <w:lang w:eastAsia="ko-KR"/>
              </w:rPr>
              <w:t>0000 00</w:t>
            </w:r>
            <w:r>
              <w:rPr>
                <w:rFonts w:hAnsi="굴림"/>
                <w:lang w:eastAsia="ko-KR"/>
              </w:rPr>
              <w:t>00</w:t>
            </w:r>
          </w:p>
        </w:tc>
        <w:tc>
          <w:tcPr>
            <w:tcW w:w="5103" w:type="dxa"/>
          </w:tcPr>
          <w:p w14:paraId="6BF0EFA5" w14:textId="77777777" w:rsidR="003C5AB8" w:rsidRDefault="00D237AF" w:rsidP="003C5AB8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[</w:t>
            </w:r>
            <w:r w:rsidR="00DB46D3" w:rsidRPr="00BF3C5D">
              <w:rPr>
                <w:rFonts w:hAnsi="굴림"/>
                <w:lang w:eastAsia="ko-KR"/>
              </w:rPr>
              <w:t>L</w:t>
            </w:r>
            <w:r w:rsidR="00DB46D3" w:rsidRPr="00BF3C5D">
              <w:rPr>
                <w:rFonts w:hAnsi="굴림" w:hint="eastAsia"/>
                <w:lang w:eastAsia="ko-KR"/>
              </w:rPr>
              <w:t xml:space="preserve">ink </w:t>
            </w:r>
            <w:r>
              <w:rPr>
                <w:rFonts w:hAnsi="굴림" w:hint="eastAsia"/>
                <w:lang w:eastAsia="ko-KR"/>
              </w:rPr>
              <w:t>방향]</w:t>
            </w:r>
          </w:p>
          <w:p w14:paraId="15267EFC" w14:textId="77777777" w:rsidR="00DB46D3" w:rsidRPr="00BF3C5D" w:rsidRDefault="00DB46D3" w:rsidP="003C5AB8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 : 정, 1 : 역</w:t>
            </w:r>
          </w:p>
        </w:tc>
        <w:tc>
          <w:tcPr>
            <w:tcW w:w="567" w:type="dxa"/>
            <w:vAlign w:val="center"/>
          </w:tcPr>
          <w:p w14:paraId="00E24EB6" w14:textId="77777777" w:rsidR="00DB46D3" w:rsidRPr="00DA7255" w:rsidRDefault="00DB46D3" w:rsidP="00DB46D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0, 1</w:t>
            </w:r>
          </w:p>
        </w:tc>
      </w:tr>
      <w:tr w:rsidR="00DB46D3" w:rsidRPr="00DA7255" w14:paraId="7B42557C" w14:textId="77777777" w:rsidTr="006915A6">
        <w:trPr>
          <w:trHeight w:val="331"/>
        </w:trPr>
        <w:tc>
          <w:tcPr>
            <w:tcW w:w="555" w:type="dxa"/>
            <w:vAlign w:val="center"/>
          </w:tcPr>
          <w:p w14:paraId="5CE782C8" w14:textId="77777777" w:rsidR="00DB46D3" w:rsidRDefault="00CD6C4A" w:rsidP="00DB46D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2280" w:type="dxa"/>
            <w:vAlign w:val="center"/>
          </w:tcPr>
          <w:p w14:paraId="38911811" w14:textId="77777777" w:rsidR="00DB46D3" w:rsidRDefault="00CD6C4A" w:rsidP="00CD6C4A">
            <w:pPr>
              <w:jc w:val="center"/>
            </w:pPr>
            <w:r w:rsidRPr="0021608A">
              <w:rPr>
                <w:rFonts w:hAnsi="굴림"/>
                <w:color w:val="FF0000"/>
                <w:lang w:eastAsia="ko-KR"/>
              </w:rPr>
              <w:t>111</w:t>
            </w:r>
            <w:r w:rsidR="00D237AF">
              <w:rPr>
                <w:rFonts w:hAnsi="굴림" w:hint="eastAsia"/>
                <w:lang w:eastAsia="ko-KR"/>
              </w:rPr>
              <w:t xml:space="preserve">0 0000 </w:t>
            </w:r>
            <w:r w:rsidR="00D237AF" w:rsidRPr="00900BD4">
              <w:rPr>
                <w:rFonts w:hAnsi="굴림" w:hint="eastAsia"/>
                <w:lang w:eastAsia="ko-KR"/>
              </w:rPr>
              <w:t>0000 00</w:t>
            </w:r>
            <w:r w:rsidR="00D237AF">
              <w:rPr>
                <w:rFonts w:hAnsi="굴림"/>
                <w:lang w:eastAsia="ko-KR"/>
              </w:rPr>
              <w:t>00</w:t>
            </w:r>
          </w:p>
        </w:tc>
        <w:tc>
          <w:tcPr>
            <w:tcW w:w="5103" w:type="dxa"/>
          </w:tcPr>
          <w:p w14:paraId="315523DC" w14:textId="77777777" w:rsidR="00DB46D3" w:rsidRPr="00671140" w:rsidRDefault="00DB46D3" w:rsidP="00DB46D3">
            <w:pPr>
              <w:ind w:rightChars="-22" w:right="-44"/>
              <w:rPr>
                <w:rFonts w:hAnsi="굴림"/>
                <w:lang w:eastAsia="ko-KR"/>
              </w:rPr>
            </w:pPr>
            <w:r w:rsidRPr="00671140">
              <w:rPr>
                <w:rFonts w:hAnsi="굴림"/>
                <w:lang w:eastAsia="ko-KR"/>
              </w:rPr>
              <w:t>L</w:t>
            </w:r>
            <w:r w:rsidRPr="00671140">
              <w:rPr>
                <w:rFonts w:hAnsi="굴림" w:hint="eastAsia"/>
                <w:lang w:eastAsia="ko-KR"/>
              </w:rPr>
              <w:t>ink Position</w:t>
            </w:r>
          </w:p>
        </w:tc>
        <w:tc>
          <w:tcPr>
            <w:tcW w:w="567" w:type="dxa"/>
            <w:vAlign w:val="center"/>
          </w:tcPr>
          <w:p w14:paraId="2A4D870A" w14:textId="77777777" w:rsidR="00DB46D3" w:rsidRPr="00DA7255" w:rsidRDefault="00DB46D3" w:rsidP="00DB46D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0~7</w:t>
            </w:r>
          </w:p>
        </w:tc>
      </w:tr>
    </w:tbl>
    <w:p w14:paraId="3AD6617F" w14:textId="77777777" w:rsidR="006710ED" w:rsidRDefault="006710ED" w:rsidP="006710ED">
      <w:pPr>
        <w:widowControl/>
        <w:spacing w:line="240" w:lineRule="auto"/>
        <w:jc w:val="left"/>
        <w:rPr>
          <w:lang w:eastAsia="ko-KR"/>
        </w:rPr>
      </w:pPr>
    </w:p>
    <w:p w14:paraId="4D670AE5" w14:textId="77777777" w:rsidR="0041520B" w:rsidRDefault="0041520B" w:rsidP="006710ED">
      <w:pPr>
        <w:pStyle w:val="af7"/>
        <w:widowControl/>
        <w:numPr>
          <w:ilvl w:val="0"/>
          <w:numId w:val="20"/>
        </w:numPr>
        <w:spacing w:line="240" w:lineRule="auto"/>
        <w:ind w:leftChars="0"/>
        <w:jc w:val="left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부가정보 </w:t>
      </w:r>
      <w:r>
        <w:rPr>
          <w:lang w:eastAsia="ko-KR"/>
        </w:rPr>
        <w:t>2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256"/>
        <w:gridCol w:w="5051"/>
        <w:gridCol w:w="599"/>
      </w:tblGrid>
      <w:tr w:rsidR="0041520B" w:rsidRPr="00DA7255" w14:paraId="7D712F85" w14:textId="77777777" w:rsidTr="006C6E68">
        <w:trPr>
          <w:trHeight w:val="320"/>
        </w:trPr>
        <w:tc>
          <w:tcPr>
            <w:tcW w:w="555" w:type="dxa"/>
            <w:shd w:val="clear" w:color="auto" w:fill="C0C0C0"/>
          </w:tcPr>
          <w:p w14:paraId="0519D128" w14:textId="77777777" w:rsidR="0041520B" w:rsidRPr="00335743" w:rsidRDefault="0041520B" w:rsidP="006C6E6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280" w:type="dxa"/>
            <w:shd w:val="clear" w:color="auto" w:fill="C0C0C0"/>
          </w:tcPr>
          <w:p w14:paraId="4A799677" w14:textId="77777777" w:rsidR="0041520B" w:rsidRPr="00335743" w:rsidRDefault="0041520B" w:rsidP="006C6E6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5103" w:type="dxa"/>
            <w:shd w:val="clear" w:color="auto" w:fill="C0C0C0"/>
          </w:tcPr>
          <w:p w14:paraId="358E3024" w14:textId="77777777" w:rsidR="0041520B" w:rsidRPr="00335743" w:rsidRDefault="0041520B" w:rsidP="006C6E6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67" w:type="dxa"/>
            <w:shd w:val="clear" w:color="auto" w:fill="C0C0C0"/>
          </w:tcPr>
          <w:p w14:paraId="2AD9B7E9" w14:textId="77777777" w:rsidR="0041520B" w:rsidRPr="00335743" w:rsidRDefault="0041520B" w:rsidP="006C6E68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41520B" w:rsidRPr="00DA7255" w14:paraId="4DD6969C" w14:textId="77777777" w:rsidTr="006C6E68">
        <w:trPr>
          <w:trHeight w:val="308"/>
        </w:trPr>
        <w:tc>
          <w:tcPr>
            <w:tcW w:w="555" w:type="dxa"/>
            <w:vAlign w:val="center"/>
          </w:tcPr>
          <w:p w14:paraId="7A390543" w14:textId="77777777" w:rsidR="0041520B" w:rsidRDefault="0041520B" w:rsidP="004152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2280" w:type="dxa"/>
            <w:vAlign w:val="center"/>
          </w:tcPr>
          <w:p w14:paraId="788BD698" w14:textId="77777777" w:rsidR="0041520B" w:rsidRPr="0041520B" w:rsidRDefault="0041520B" w:rsidP="00A2625C">
            <w:pPr>
              <w:jc w:val="center"/>
            </w:pPr>
            <w:r w:rsidRPr="0041520B">
              <w:rPr>
                <w:rFonts w:hAnsi="굴림" w:hint="eastAsia"/>
                <w:lang w:eastAsia="ko-KR"/>
              </w:rPr>
              <w:t>0000 0</w:t>
            </w:r>
            <w:r w:rsidR="00A2625C" w:rsidRPr="00A2625C">
              <w:rPr>
                <w:rFonts w:hAnsi="굴림"/>
                <w:color w:val="FF0000"/>
                <w:lang w:eastAsia="ko-KR"/>
              </w:rPr>
              <w:t>1</w:t>
            </w:r>
            <w:r w:rsidR="003C1AA4" w:rsidRPr="003C1AA4">
              <w:rPr>
                <w:rFonts w:hAnsi="굴림"/>
                <w:color w:val="FF0000"/>
                <w:lang w:eastAsia="ko-KR"/>
              </w:rPr>
              <w:t>1</w:t>
            </w:r>
            <w:r w:rsidRPr="0041520B">
              <w:rPr>
                <w:rFonts w:hAnsi="굴림" w:hint="eastAsia"/>
                <w:color w:val="FF0000"/>
                <w:lang w:eastAsia="ko-KR"/>
              </w:rPr>
              <w:t>1</w:t>
            </w:r>
          </w:p>
        </w:tc>
        <w:tc>
          <w:tcPr>
            <w:tcW w:w="5103" w:type="dxa"/>
          </w:tcPr>
          <w:p w14:paraId="27B47DC8" w14:textId="77777777" w:rsidR="0041520B" w:rsidRPr="00307A70" w:rsidRDefault="00D536F6" w:rsidP="0041520B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[</w:t>
            </w:r>
            <w:r w:rsidR="003C1AA4" w:rsidRPr="00307A70">
              <w:rPr>
                <w:rFonts w:hAnsi="굴림" w:hint="eastAsia"/>
                <w:lang w:eastAsia="ko-KR"/>
              </w:rPr>
              <w:t>도로 제한</w:t>
            </w:r>
            <w:r w:rsidR="0041520B" w:rsidRPr="00307A70">
              <w:rPr>
                <w:rFonts w:hAnsi="굴림" w:hint="eastAsia"/>
                <w:lang w:eastAsia="ko-KR"/>
              </w:rPr>
              <w:t xml:space="preserve"> </w:t>
            </w:r>
            <w:r w:rsidRPr="00307A70">
              <w:rPr>
                <w:rFonts w:hAnsi="굴림" w:hint="eastAsia"/>
                <w:lang w:eastAsia="ko-KR"/>
              </w:rPr>
              <w:t>사유]</w:t>
            </w:r>
          </w:p>
          <w:p w14:paraId="524A1F2C" w14:textId="77777777" w:rsidR="00A2625C" w:rsidRPr="00307A70" w:rsidRDefault="0041520B" w:rsidP="00A2625C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 xml:space="preserve">0 : </w:t>
            </w:r>
            <w:proofErr w:type="spellStart"/>
            <w:r w:rsidRPr="00307A70">
              <w:rPr>
                <w:rFonts w:hAnsi="굴림" w:hint="eastAsia"/>
                <w:lang w:eastAsia="ko-KR"/>
              </w:rPr>
              <w:t>제한없음</w:t>
            </w:r>
            <w:proofErr w:type="spellEnd"/>
          </w:p>
          <w:p w14:paraId="009AB9B3" w14:textId="77777777" w:rsidR="0041520B" w:rsidRPr="00307A70" w:rsidRDefault="0041520B" w:rsidP="00A2625C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 : 높이</w:t>
            </w:r>
            <w:r w:rsidR="0093532A" w:rsidRPr="00307A70">
              <w:rPr>
                <w:rFonts w:hAnsi="굴림" w:hint="eastAsia"/>
                <w:lang w:eastAsia="ko-KR"/>
              </w:rPr>
              <w:t xml:space="preserve">/중량 </w:t>
            </w:r>
            <w:r w:rsidRPr="00307A70">
              <w:rPr>
                <w:rFonts w:hAnsi="굴림" w:hint="eastAsia"/>
                <w:lang w:eastAsia="ko-KR"/>
              </w:rPr>
              <w:t>제한(</w:t>
            </w:r>
            <w:proofErr w:type="spellStart"/>
            <w:r w:rsidRPr="00307A70">
              <w:rPr>
                <w:rFonts w:hAnsi="굴림" w:hint="eastAsia"/>
                <w:lang w:eastAsia="ko-KR"/>
              </w:rPr>
              <w:t>설정값</w:t>
            </w:r>
            <w:proofErr w:type="spellEnd"/>
            <w:r w:rsidRPr="00307A70">
              <w:rPr>
                <w:rFonts w:hAnsi="굴림" w:hint="eastAsia"/>
                <w:lang w:eastAsia="ko-KR"/>
              </w:rPr>
              <w:t xml:space="preserve"> 대비)</w:t>
            </w:r>
          </w:p>
          <w:p w14:paraId="4AD2ABEB" w14:textId="77777777" w:rsidR="00A2625C" w:rsidRPr="00307A70" w:rsidRDefault="00A2625C" w:rsidP="00A2625C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 xml:space="preserve">2 : </w:t>
            </w:r>
            <w:r w:rsidRPr="00307A70">
              <w:rPr>
                <w:rFonts w:hAnsi="굴림" w:hint="eastAsia"/>
                <w:lang w:eastAsia="ko-KR"/>
              </w:rPr>
              <w:t>교통통제</w:t>
            </w:r>
          </w:p>
          <w:p w14:paraId="0F1A3070" w14:textId="77777777" w:rsidR="00A2625C" w:rsidRPr="00307A70" w:rsidRDefault="00A2625C" w:rsidP="00A2625C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3 : 시간</w:t>
            </w:r>
            <w:r w:rsidR="00B9273C" w:rsidRPr="00307A70">
              <w:rPr>
                <w:rFonts w:hAnsi="굴림" w:hint="eastAsia"/>
                <w:lang w:eastAsia="ko-KR"/>
              </w:rPr>
              <w:t>대</w:t>
            </w:r>
            <w:r w:rsidRPr="00307A70">
              <w:rPr>
                <w:rFonts w:hAnsi="굴림" w:hint="eastAsia"/>
                <w:lang w:eastAsia="ko-KR"/>
              </w:rPr>
              <w:t xml:space="preserve">별 </w:t>
            </w:r>
            <w:r w:rsidR="00B9273C" w:rsidRPr="00307A70">
              <w:rPr>
                <w:rFonts w:hAnsi="굴림" w:hint="eastAsia"/>
                <w:lang w:eastAsia="ko-KR"/>
              </w:rPr>
              <w:t>통행/</w:t>
            </w:r>
            <w:r w:rsidRPr="00307A70">
              <w:rPr>
                <w:rFonts w:hAnsi="굴림" w:hint="eastAsia"/>
                <w:lang w:eastAsia="ko-KR"/>
              </w:rPr>
              <w:t>회전</w:t>
            </w:r>
            <w:r w:rsidR="00B9273C" w:rsidRPr="00307A70">
              <w:rPr>
                <w:rFonts w:hAnsi="굴림" w:hint="eastAsia"/>
                <w:lang w:eastAsia="ko-KR"/>
              </w:rPr>
              <w:t xml:space="preserve"> </w:t>
            </w:r>
            <w:r w:rsidRPr="00307A70">
              <w:rPr>
                <w:rFonts w:hAnsi="굴림" w:hint="eastAsia"/>
                <w:lang w:eastAsia="ko-KR"/>
              </w:rPr>
              <w:t>규제</w:t>
            </w:r>
          </w:p>
          <w:p w14:paraId="7AC1045D" w14:textId="77777777" w:rsidR="00D536F6" w:rsidRPr="00307A70" w:rsidRDefault="00D536F6" w:rsidP="00A2625C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 xml:space="preserve">4~7 : </w:t>
            </w:r>
            <w:r w:rsidRPr="00307A70"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567" w:type="dxa"/>
            <w:vAlign w:val="center"/>
          </w:tcPr>
          <w:p w14:paraId="59D14F28" w14:textId="77777777" w:rsidR="0041520B" w:rsidRPr="00307A70" w:rsidRDefault="0041520B" w:rsidP="00D536F6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0</w:t>
            </w:r>
            <w:r w:rsidR="00D536F6" w:rsidRPr="00307A70">
              <w:rPr>
                <w:rFonts w:hAnsi="굴림"/>
                <w:lang w:eastAsia="ko-KR"/>
              </w:rPr>
              <w:t>~7</w:t>
            </w:r>
          </w:p>
        </w:tc>
      </w:tr>
      <w:tr w:rsidR="000809DE" w:rsidRPr="00DA7255" w14:paraId="51876BB1" w14:textId="77777777" w:rsidTr="006C6E68">
        <w:trPr>
          <w:trHeight w:val="308"/>
        </w:trPr>
        <w:tc>
          <w:tcPr>
            <w:tcW w:w="555" w:type="dxa"/>
            <w:vAlign w:val="center"/>
          </w:tcPr>
          <w:p w14:paraId="3C5CB9C9" w14:textId="77777777" w:rsidR="000809DE" w:rsidRDefault="000809DE" w:rsidP="0041520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2280" w:type="dxa"/>
            <w:vAlign w:val="center"/>
          </w:tcPr>
          <w:p w14:paraId="4C502910" w14:textId="77777777" w:rsidR="000809DE" w:rsidRPr="0041520B" w:rsidRDefault="000809DE" w:rsidP="000809DE">
            <w:pPr>
              <w:jc w:val="center"/>
              <w:rPr>
                <w:rFonts w:hAnsi="굴림"/>
                <w:lang w:eastAsia="ko-KR"/>
              </w:rPr>
            </w:pPr>
            <w:r w:rsidRPr="0041520B">
              <w:rPr>
                <w:rFonts w:hAnsi="굴림" w:hint="eastAsia"/>
                <w:lang w:eastAsia="ko-KR"/>
              </w:rPr>
              <w:t xml:space="preserve">0000 </w:t>
            </w:r>
            <w:r w:rsidRPr="000809DE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000</w:t>
            </w:r>
          </w:p>
        </w:tc>
        <w:tc>
          <w:tcPr>
            <w:tcW w:w="5103" w:type="dxa"/>
          </w:tcPr>
          <w:p w14:paraId="3A442ADF" w14:textId="77777777" w:rsidR="000809DE" w:rsidRPr="00307A70" w:rsidRDefault="000809DE" w:rsidP="000809DE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[D</w:t>
            </w:r>
            <w:r w:rsidRPr="00307A70">
              <w:rPr>
                <w:rFonts w:hAnsi="굴림"/>
                <w:lang w:eastAsia="ko-KR"/>
              </w:rPr>
              <w:t xml:space="preserve">TW </w:t>
            </w:r>
            <w:r w:rsidRPr="00307A70">
              <w:rPr>
                <w:rFonts w:hAnsi="굴림" w:hint="eastAsia"/>
                <w:lang w:eastAsia="ko-KR"/>
              </w:rPr>
              <w:t>사용여부]</w:t>
            </w:r>
          </w:p>
          <w:p w14:paraId="642D819B" w14:textId="77777777" w:rsidR="000809DE" w:rsidRPr="00307A70" w:rsidRDefault="000809DE" w:rsidP="000809DE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0 : 미사용, 1 : 사용</w:t>
            </w:r>
          </w:p>
        </w:tc>
        <w:tc>
          <w:tcPr>
            <w:tcW w:w="567" w:type="dxa"/>
            <w:vAlign w:val="center"/>
          </w:tcPr>
          <w:p w14:paraId="40D1F3EC" w14:textId="77777777" w:rsidR="000809DE" w:rsidRPr="00307A70" w:rsidRDefault="000809DE" w:rsidP="00D536F6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0, 1</w:t>
            </w:r>
          </w:p>
        </w:tc>
      </w:tr>
      <w:tr w:rsidR="00600140" w:rsidRPr="00307A70" w14:paraId="76D7ADAD" w14:textId="77777777" w:rsidTr="00600140">
        <w:trPr>
          <w:trHeight w:val="308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B3FAA" w14:textId="77777777" w:rsidR="00600140" w:rsidRPr="00F969F5" w:rsidRDefault="00600140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969F5">
              <w:rPr>
                <w:rFonts w:hAnsi="굴림" w:hint="eastAsia"/>
                <w:color w:val="000000" w:themeColor="text1"/>
                <w:lang w:eastAsia="ko-KR"/>
              </w:rPr>
              <w:t>3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638D9" w14:textId="77777777" w:rsidR="00600140" w:rsidRPr="00057EFD" w:rsidRDefault="00600140" w:rsidP="00600140">
            <w:pPr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057EFD">
              <w:rPr>
                <w:rFonts w:hAnsi="굴림" w:hint="eastAsia"/>
                <w:color w:val="000000" w:themeColor="text1"/>
                <w:lang w:eastAsia="ko-KR"/>
              </w:rPr>
              <w:t>000</w:t>
            </w:r>
            <w:r w:rsidRPr="00057EFD">
              <w:rPr>
                <w:rFonts w:hAnsi="굴림"/>
                <w:color w:val="FF0000"/>
                <w:lang w:eastAsia="ko-KR"/>
              </w:rPr>
              <w:t>1</w:t>
            </w:r>
            <w:r w:rsidRPr="00057EFD">
              <w:rPr>
                <w:rFonts w:hAnsi="굴림" w:hint="eastAsia"/>
                <w:color w:val="000000" w:themeColor="text1"/>
                <w:lang w:eastAsia="ko-KR"/>
              </w:rPr>
              <w:t xml:space="preserve"> </w:t>
            </w:r>
            <w:r w:rsidRPr="00057EFD">
              <w:rPr>
                <w:rFonts w:hAnsi="굴림"/>
                <w:color w:val="000000" w:themeColor="text1"/>
                <w:lang w:eastAsia="ko-KR"/>
              </w:rPr>
              <w:t>0000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F9960" w14:textId="77777777" w:rsidR="00600140" w:rsidRPr="00F969F5" w:rsidRDefault="00600140" w:rsidP="006F38A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969F5">
              <w:rPr>
                <w:rFonts w:hAnsi="굴림" w:hint="eastAsia"/>
                <w:color w:val="000000" w:themeColor="text1"/>
                <w:lang w:eastAsia="ko-KR"/>
              </w:rPr>
              <w:t>[어린이 보호구역 여부]</w:t>
            </w:r>
          </w:p>
          <w:p w14:paraId="116BC8BA" w14:textId="77777777" w:rsidR="00600140" w:rsidRPr="00600140" w:rsidRDefault="00600140" w:rsidP="00600140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  <w:r w:rsidRPr="00F969F5">
              <w:rPr>
                <w:rFonts w:hAnsi="굴림" w:hint="eastAsia"/>
                <w:color w:val="000000" w:themeColor="text1"/>
                <w:lang w:eastAsia="ko-KR"/>
              </w:rPr>
              <w:t xml:space="preserve">0 : </w:t>
            </w:r>
            <w:r w:rsidR="00E338F1" w:rsidRPr="00F969F5">
              <w:rPr>
                <w:rFonts w:hAnsi="굴림" w:hint="eastAsia"/>
                <w:color w:val="000000" w:themeColor="text1"/>
                <w:lang w:eastAsia="ko-KR"/>
              </w:rPr>
              <w:t>일반</w:t>
            </w:r>
            <w:r w:rsidR="008616E8" w:rsidRPr="00F969F5">
              <w:rPr>
                <w:rFonts w:hAnsi="굴림" w:hint="eastAsia"/>
                <w:color w:val="000000" w:themeColor="text1"/>
                <w:lang w:eastAsia="ko-KR"/>
              </w:rPr>
              <w:t>도로</w:t>
            </w:r>
            <w:r w:rsidRPr="00F969F5">
              <w:rPr>
                <w:rFonts w:hAnsi="굴림" w:hint="eastAsia"/>
                <w:color w:val="000000" w:themeColor="text1"/>
                <w:lang w:eastAsia="ko-KR"/>
              </w:rPr>
              <w:t>, 1 : 어린이보호구역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03AAB" w14:textId="77777777" w:rsidR="00600140" w:rsidRPr="00F969F5" w:rsidRDefault="00600140" w:rsidP="006F38A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969F5">
              <w:rPr>
                <w:rFonts w:hAnsi="굴림" w:hint="eastAsia"/>
                <w:color w:val="000000" w:themeColor="text1"/>
                <w:lang w:eastAsia="ko-KR"/>
              </w:rPr>
              <w:t>0, 1</w:t>
            </w:r>
          </w:p>
        </w:tc>
      </w:tr>
    </w:tbl>
    <w:p w14:paraId="4B2EB3EB" w14:textId="77777777" w:rsidR="0041520B" w:rsidRPr="00791449" w:rsidRDefault="00791449">
      <w:pPr>
        <w:widowControl/>
        <w:spacing w:line="240" w:lineRule="auto"/>
        <w:jc w:val="left"/>
        <w:rPr>
          <w:rFonts w:ascii="Arial" w:hAnsi="Arial"/>
          <w:b/>
          <w:lang w:eastAsia="ko-KR"/>
        </w:rPr>
      </w:pPr>
      <w:r>
        <w:rPr>
          <w:rFonts w:ascii="Arial" w:hAnsi="Arial"/>
          <w:b/>
          <w:lang w:eastAsia="ko-KR"/>
        </w:rPr>
        <w:br w:type="page"/>
      </w:r>
    </w:p>
    <w:bookmarkEnd w:id="22"/>
    <w:p w14:paraId="59B911C4" w14:textId="77777777" w:rsidR="00D72EED" w:rsidRDefault="00295BF2" w:rsidP="00B64D18">
      <w:pPr>
        <w:pStyle w:val="5"/>
        <w:rPr>
          <w:lang w:eastAsia="ko-KR"/>
        </w:rPr>
      </w:pPr>
      <w:r w:rsidRPr="000B5F2B">
        <w:rPr>
          <w:rFonts w:hint="eastAsia"/>
          <w:lang w:eastAsia="ko-KR"/>
        </w:rPr>
        <w:lastRenderedPageBreak/>
        <w:t>Map</w:t>
      </w:r>
      <w:r>
        <w:rPr>
          <w:rFonts w:hint="eastAsia"/>
          <w:lang w:eastAsia="ko-KR"/>
        </w:rPr>
        <w:t xml:space="preserve"> </w:t>
      </w:r>
      <w:r w:rsidRPr="000B5F2B">
        <w:rPr>
          <w:rFonts w:hint="eastAsia"/>
          <w:lang w:eastAsia="ko-KR"/>
        </w:rPr>
        <w:t>ID</w:t>
      </w:r>
      <w:r w:rsidRPr="000B5F2B">
        <w:rPr>
          <w:rFonts w:hint="eastAsia"/>
          <w:lang w:eastAsia="ko-KR"/>
        </w:rPr>
        <w:t>별</w:t>
      </w:r>
      <w:r w:rsidRPr="000B5F2B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  <w:r w:rsidRPr="000B5F2B">
        <w:rPr>
          <w:rFonts w:hint="eastAsia"/>
          <w:lang w:eastAsia="ko-KR"/>
        </w:rPr>
        <w:t xml:space="preserve"> </w:t>
      </w:r>
      <w:r w:rsidR="000B5F2B" w:rsidRPr="000B5F2B">
        <w:rPr>
          <w:rFonts w:hint="eastAsia"/>
          <w:lang w:eastAsia="ko-KR"/>
        </w:rPr>
        <w:t>(</w:t>
      </w:r>
      <w:r w:rsidR="000B5F2B">
        <w:rPr>
          <w:rFonts w:hint="eastAsia"/>
          <w:lang w:eastAsia="ko-KR"/>
        </w:rPr>
        <w:t>Vertex</w:t>
      </w:r>
      <w:r w:rsidR="000B5F2B" w:rsidRPr="000B5F2B">
        <w:rPr>
          <w:rFonts w:hint="eastAsia"/>
          <w:lang w:eastAsia="ko-KR"/>
        </w:rPr>
        <w:t>)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0F5445" w:rsidRPr="006F3883" w14:paraId="1CC4B8E2" w14:textId="77777777" w:rsidTr="000F5445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2BEB6C6A" w14:textId="77777777" w:rsidR="000F5445" w:rsidRPr="00E233A3" w:rsidRDefault="000F5445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01AADAAE" w14:textId="77777777" w:rsidR="000F5445" w:rsidRPr="00E233A3" w:rsidRDefault="000F5445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1293F338" w14:textId="77777777" w:rsidR="000F5445" w:rsidRPr="00E233A3" w:rsidRDefault="000F5445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50E6730D" w14:textId="77777777" w:rsidR="000F5445" w:rsidRPr="00E233A3" w:rsidRDefault="000F5445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33D8A40C" w14:textId="77777777" w:rsidR="000F5445" w:rsidRPr="00E233A3" w:rsidRDefault="000F5445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191A3089" w14:textId="77777777" w:rsidR="000F5445" w:rsidRPr="00E233A3" w:rsidRDefault="000F5445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0F5445" w:rsidRPr="006F3883" w14:paraId="68D60478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41F58A05" w14:textId="77777777" w:rsidR="000F5445" w:rsidRPr="00DA7255" w:rsidRDefault="000F5445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8" w:type="dxa"/>
            <w:vAlign w:val="center"/>
          </w:tcPr>
          <w:p w14:paraId="03BCCC72" w14:textId="77777777" w:rsidR="000F5445" w:rsidRPr="00DA7255" w:rsidRDefault="000F5445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7CFBD0BB" w14:textId="77777777" w:rsidR="000F5445" w:rsidRPr="00DA7255" w:rsidRDefault="000F5445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63839349" w14:textId="77777777" w:rsidR="000F5445" w:rsidRPr="00DA7255" w:rsidRDefault="000F5445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49B65360" w14:textId="77777777" w:rsidR="000F5445" w:rsidRPr="00DA7255" w:rsidRDefault="000F5445" w:rsidP="000F5445">
            <w:pPr>
              <w:ind w:rightChars="-22" w:right="-44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Map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ID</w:t>
            </w:r>
          </w:p>
        </w:tc>
        <w:tc>
          <w:tcPr>
            <w:tcW w:w="598" w:type="dxa"/>
            <w:vAlign w:val="center"/>
          </w:tcPr>
          <w:p w14:paraId="72A96D61" w14:textId="77777777" w:rsidR="000F5445" w:rsidRPr="00915D84" w:rsidRDefault="000F5445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F5445" w:rsidRPr="006F3883" w14:paraId="197A1D54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75764E86" w14:textId="77777777" w:rsidR="000F5445" w:rsidRPr="00DA7255" w:rsidRDefault="000F5445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56AF7033" w14:textId="77777777" w:rsidR="000F5445" w:rsidRPr="00DA7255" w:rsidRDefault="000F5445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237048BE" w14:textId="77777777" w:rsidR="000F5445" w:rsidRPr="00DA7255" w:rsidRDefault="000F5445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25A3704D" w14:textId="77777777" w:rsidR="000F5445" w:rsidRPr="00DA7255" w:rsidRDefault="000F5445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0A17F432" w14:textId="77777777" w:rsidR="000F5445" w:rsidRPr="00DA7255" w:rsidRDefault="000F5445" w:rsidP="000F544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해당 </w:t>
            </w:r>
            <w:r w:rsidRPr="00DA7255">
              <w:rPr>
                <w:rFonts w:hAnsi="굴림" w:hint="eastAsia"/>
                <w:lang w:eastAsia="ko-KR"/>
              </w:rPr>
              <w:t>Map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ID</w:t>
            </w:r>
            <w:r>
              <w:rPr>
                <w:rFonts w:hAnsi="굴림" w:hint="eastAsia"/>
                <w:lang w:eastAsia="ko-KR"/>
              </w:rPr>
              <w:t xml:space="preserve"> 내 Vertex 개수</w:t>
            </w:r>
          </w:p>
        </w:tc>
        <w:tc>
          <w:tcPr>
            <w:tcW w:w="598" w:type="dxa"/>
            <w:vAlign w:val="center"/>
          </w:tcPr>
          <w:p w14:paraId="53FFDACF" w14:textId="77777777" w:rsidR="000F5445" w:rsidRPr="00915D84" w:rsidRDefault="000F5445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F5445" w:rsidRPr="006F3883" w14:paraId="1652446C" w14:textId="77777777" w:rsidTr="000F5445">
        <w:trPr>
          <w:trHeight w:val="227"/>
        </w:trPr>
        <w:tc>
          <w:tcPr>
            <w:tcW w:w="568" w:type="dxa"/>
            <w:vAlign w:val="center"/>
          </w:tcPr>
          <w:p w14:paraId="7CC3E918" w14:textId="77777777" w:rsidR="000F5445" w:rsidRPr="00DA7255" w:rsidRDefault="000F5445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02D225CC" w14:textId="77777777" w:rsidR="000F5445" w:rsidRPr="00DA7255" w:rsidRDefault="000F5445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5300C220" w14:textId="77777777" w:rsidR="000F5445" w:rsidRPr="00DA7255" w:rsidRDefault="000F5445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5F241640" w14:textId="77777777" w:rsidR="000F5445" w:rsidRPr="00DA7255" w:rsidRDefault="000F5445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067670D1" w14:textId="77777777" w:rsidR="000F5445" w:rsidRPr="00DA7255" w:rsidRDefault="000F5445" w:rsidP="000F5445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Vertex List에서의 index</w:t>
            </w:r>
          </w:p>
        </w:tc>
        <w:tc>
          <w:tcPr>
            <w:tcW w:w="598" w:type="dxa"/>
            <w:vAlign w:val="center"/>
          </w:tcPr>
          <w:p w14:paraId="08D2B40E" w14:textId="77777777" w:rsidR="000F5445" w:rsidRPr="00915D84" w:rsidRDefault="000F5445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0F5445" w:rsidRPr="006F3883" w14:paraId="0B324FA6" w14:textId="77777777" w:rsidTr="000F5445">
        <w:trPr>
          <w:trHeight w:val="227"/>
        </w:trPr>
        <w:tc>
          <w:tcPr>
            <w:tcW w:w="1276" w:type="dxa"/>
            <w:gridSpan w:val="2"/>
            <w:vAlign w:val="center"/>
          </w:tcPr>
          <w:p w14:paraId="6D1793B6" w14:textId="77777777" w:rsidR="000F5445" w:rsidRPr="00AE23E7" w:rsidRDefault="000F5445" w:rsidP="000F5445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3C8A9AF6" w14:textId="77777777" w:rsidR="000F5445" w:rsidRPr="00AE23E7" w:rsidRDefault="008233E8" w:rsidP="008233E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2C67B44C" w14:textId="77777777" w:rsidR="000F5445" w:rsidRPr="00AE23E7" w:rsidRDefault="000F5445" w:rsidP="000F5445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217C94CA" w14:textId="77777777" w:rsidR="000F5445" w:rsidRPr="008235C7" w:rsidRDefault="000F5445" w:rsidP="000F5445">
            <w:pPr>
              <w:ind w:rightChars="-22" w:right="-44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8 * 개수</w:t>
            </w:r>
          </w:p>
        </w:tc>
        <w:tc>
          <w:tcPr>
            <w:tcW w:w="598" w:type="dxa"/>
            <w:vAlign w:val="center"/>
          </w:tcPr>
          <w:p w14:paraId="4364C04E" w14:textId="77777777" w:rsidR="000F5445" w:rsidRPr="002C31D2" w:rsidRDefault="000F5445" w:rsidP="000F5445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24264895" w14:textId="7D0684AB" w:rsidR="00D72EED" w:rsidRPr="00760A56" w:rsidRDefault="00EA3B16" w:rsidP="00B64D18">
      <w:pPr>
        <w:pStyle w:val="5"/>
        <w:rPr>
          <w:lang w:eastAsia="ko-KR"/>
        </w:rPr>
      </w:pPr>
      <w:r>
        <w:rPr>
          <w:lang w:eastAsia="ko-KR"/>
        </w:rPr>
        <w:softHyphen/>
      </w:r>
      <w:r w:rsidR="000B5F2B" w:rsidRPr="00760A56">
        <w:rPr>
          <w:rFonts w:hint="eastAsia"/>
          <w:lang w:eastAsia="ko-KR"/>
        </w:rPr>
        <w:t>Vertex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64"/>
        <w:gridCol w:w="4174"/>
        <w:gridCol w:w="1943"/>
        <w:gridCol w:w="599"/>
      </w:tblGrid>
      <w:tr w:rsidR="00760A56" w:rsidRPr="00760A56" w14:paraId="1D04C157" w14:textId="77777777" w:rsidTr="000F5445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6BBB3539" w14:textId="77777777" w:rsidR="000F5445" w:rsidRPr="00760A56" w:rsidRDefault="000F5445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60A56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07F5B549" w14:textId="77777777" w:rsidR="000F5445" w:rsidRPr="00760A56" w:rsidRDefault="000F5445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60A56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78386272" w14:textId="77777777" w:rsidR="000F5445" w:rsidRPr="00760A56" w:rsidRDefault="000F5445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60A56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2625A0B5" w14:textId="77777777" w:rsidR="000F5445" w:rsidRPr="00760A56" w:rsidRDefault="000F5445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60A56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gridSpan w:val="2"/>
            <w:shd w:val="clear" w:color="auto" w:fill="C0C0C0"/>
            <w:vAlign w:val="center"/>
          </w:tcPr>
          <w:p w14:paraId="0C930BCF" w14:textId="77777777" w:rsidR="000F5445" w:rsidRPr="00760A56" w:rsidRDefault="000F5445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60A56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0038C5B1" w14:textId="77777777" w:rsidR="000F5445" w:rsidRPr="00760A56" w:rsidRDefault="000F5445" w:rsidP="000F544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60A56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365992" w:rsidRPr="006F3883" w14:paraId="267886E9" w14:textId="77777777" w:rsidTr="00365992">
        <w:trPr>
          <w:trHeight w:val="227"/>
        </w:trPr>
        <w:tc>
          <w:tcPr>
            <w:tcW w:w="568" w:type="dxa"/>
            <w:vAlign w:val="center"/>
          </w:tcPr>
          <w:p w14:paraId="5A79D643" w14:textId="77777777" w:rsidR="00365992" w:rsidRPr="00760A56" w:rsidRDefault="0036599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60A56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8" w:type="dxa"/>
            <w:vAlign w:val="center"/>
          </w:tcPr>
          <w:p w14:paraId="0F1D9E49" w14:textId="77777777" w:rsidR="00365992" w:rsidRPr="00760A56" w:rsidRDefault="0036599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60A56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7E4E171B" w14:textId="77777777" w:rsidR="00365992" w:rsidRPr="00760A56" w:rsidRDefault="0036599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60A56">
              <w:rPr>
                <w:rFonts w:hAnsi="굴림" w:hint="eastAsia"/>
                <w:lang w:eastAsia="ko-KR"/>
              </w:rPr>
              <w:t>4</w:t>
            </w:r>
            <w:r w:rsidRPr="00760A56">
              <w:rPr>
                <w:rFonts w:hAnsi="굴림"/>
                <w:lang w:eastAsia="ko-KR"/>
              </w:rPr>
              <w:t>/8</w:t>
            </w:r>
          </w:p>
        </w:tc>
        <w:tc>
          <w:tcPr>
            <w:tcW w:w="426" w:type="dxa"/>
            <w:vAlign w:val="center"/>
          </w:tcPr>
          <w:p w14:paraId="14D956AE" w14:textId="77777777" w:rsidR="00365992" w:rsidRPr="00760A56" w:rsidRDefault="0036599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60A56">
              <w:rPr>
                <w:rFonts w:hAnsi="굴림" w:hint="eastAsia"/>
                <w:lang w:eastAsia="ko-KR"/>
              </w:rPr>
              <w:t>I</w:t>
            </w:r>
            <w:r w:rsidRPr="00760A56">
              <w:rPr>
                <w:rFonts w:hAnsi="굴림"/>
                <w:lang w:eastAsia="ko-KR"/>
              </w:rPr>
              <w:t>,D</w:t>
            </w:r>
          </w:p>
        </w:tc>
        <w:tc>
          <w:tcPr>
            <w:tcW w:w="4252" w:type="dxa"/>
            <w:vAlign w:val="center"/>
          </w:tcPr>
          <w:p w14:paraId="70DF0C07" w14:textId="77777777" w:rsidR="00365992" w:rsidRPr="00760A56" w:rsidRDefault="00365992" w:rsidP="000F5445">
            <w:pPr>
              <w:ind w:rightChars="-22" w:right="-44"/>
              <w:rPr>
                <w:rFonts w:hAnsi="굴림"/>
                <w:lang w:eastAsia="ko-KR"/>
              </w:rPr>
            </w:pPr>
            <w:r w:rsidRPr="00760A56">
              <w:rPr>
                <w:rFonts w:hAnsi="굴림" w:hint="eastAsia"/>
                <w:lang w:eastAsia="ko-KR"/>
              </w:rPr>
              <w:t>X</w:t>
            </w:r>
          </w:p>
        </w:tc>
        <w:tc>
          <w:tcPr>
            <w:tcW w:w="1965" w:type="dxa"/>
            <w:vMerge w:val="restart"/>
            <w:vAlign w:val="center"/>
          </w:tcPr>
          <w:p w14:paraId="37DD58F0" w14:textId="77777777" w:rsidR="00365992" w:rsidRPr="00365992" w:rsidRDefault="00365992" w:rsidP="00365992">
            <w:pPr>
              <w:ind w:rightChars="-22" w:right="-44"/>
              <w:jc w:val="center"/>
              <w:rPr>
                <w:rFonts w:hAnsi="굴림"/>
                <w:color w:val="0000FF"/>
                <w:lang w:eastAsia="ko-KR"/>
              </w:rPr>
            </w:pPr>
            <w:r w:rsidRPr="00365992">
              <w:rPr>
                <w:rFonts w:hAnsi="굴림" w:hint="eastAsia"/>
                <w:color w:val="0000FF"/>
                <w:lang w:eastAsia="ko-KR"/>
              </w:rPr>
              <w:t>i</w:t>
            </w:r>
            <w:r w:rsidRPr="00365992">
              <w:rPr>
                <w:rFonts w:hAnsi="굴림"/>
                <w:color w:val="0000FF"/>
                <w:lang w:eastAsia="ko-KR"/>
              </w:rPr>
              <w:t>nteger or double</w:t>
            </w:r>
          </w:p>
        </w:tc>
        <w:tc>
          <w:tcPr>
            <w:tcW w:w="598" w:type="dxa"/>
            <w:vAlign w:val="center"/>
          </w:tcPr>
          <w:p w14:paraId="41A9B459" w14:textId="77777777" w:rsidR="00365992" w:rsidRPr="00365992" w:rsidRDefault="00365992" w:rsidP="000F5445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  <w:tr w:rsidR="00365992" w:rsidRPr="006F3883" w14:paraId="5BF631E1" w14:textId="77777777" w:rsidTr="00365992">
        <w:trPr>
          <w:trHeight w:val="227"/>
        </w:trPr>
        <w:tc>
          <w:tcPr>
            <w:tcW w:w="568" w:type="dxa"/>
            <w:vAlign w:val="center"/>
          </w:tcPr>
          <w:p w14:paraId="78DC648B" w14:textId="77777777" w:rsidR="00365992" w:rsidRPr="00760A56" w:rsidRDefault="0036599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60A56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3A0A28C6" w14:textId="77777777" w:rsidR="00365992" w:rsidRPr="00760A56" w:rsidRDefault="0036599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60A56">
              <w:rPr>
                <w:rFonts w:hAnsi="굴림" w:hint="eastAsia"/>
                <w:lang w:eastAsia="ko-KR"/>
              </w:rPr>
              <w:t>4</w:t>
            </w:r>
            <w:r w:rsidRPr="00760A56">
              <w:rPr>
                <w:rFonts w:hAnsi="굴림"/>
                <w:lang w:eastAsia="ko-KR"/>
              </w:rPr>
              <w:t>/8</w:t>
            </w:r>
          </w:p>
        </w:tc>
        <w:tc>
          <w:tcPr>
            <w:tcW w:w="567" w:type="dxa"/>
            <w:vAlign w:val="center"/>
          </w:tcPr>
          <w:p w14:paraId="32CB0C92" w14:textId="77777777" w:rsidR="00365992" w:rsidRPr="00760A56" w:rsidRDefault="0036599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60A56">
              <w:rPr>
                <w:rFonts w:hAnsi="굴림" w:hint="eastAsia"/>
                <w:lang w:eastAsia="ko-KR"/>
              </w:rPr>
              <w:t>4</w:t>
            </w:r>
            <w:r w:rsidRPr="00760A56">
              <w:rPr>
                <w:rFonts w:hAnsi="굴림"/>
                <w:lang w:eastAsia="ko-KR"/>
              </w:rPr>
              <w:t>/8</w:t>
            </w:r>
          </w:p>
        </w:tc>
        <w:tc>
          <w:tcPr>
            <w:tcW w:w="426" w:type="dxa"/>
            <w:vAlign w:val="center"/>
          </w:tcPr>
          <w:p w14:paraId="32AE124F" w14:textId="77777777" w:rsidR="00365992" w:rsidRPr="00760A56" w:rsidRDefault="00365992" w:rsidP="000F544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60A56">
              <w:rPr>
                <w:rFonts w:hAnsi="굴림" w:hint="eastAsia"/>
                <w:lang w:eastAsia="ko-KR"/>
              </w:rPr>
              <w:t>I</w:t>
            </w:r>
            <w:r w:rsidRPr="00760A56">
              <w:rPr>
                <w:rFonts w:hAnsi="굴림"/>
                <w:lang w:eastAsia="ko-KR"/>
              </w:rPr>
              <w:t>,D</w:t>
            </w:r>
          </w:p>
        </w:tc>
        <w:tc>
          <w:tcPr>
            <w:tcW w:w="4252" w:type="dxa"/>
            <w:vAlign w:val="center"/>
          </w:tcPr>
          <w:p w14:paraId="5B012F4C" w14:textId="77777777" w:rsidR="00365992" w:rsidRPr="00760A56" w:rsidRDefault="00365992" w:rsidP="000F5445">
            <w:pPr>
              <w:ind w:rightChars="-22" w:right="-44"/>
              <w:rPr>
                <w:rFonts w:hAnsi="굴림"/>
                <w:lang w:eastAsia="ko-KR"/>
              </w:rPr>
            </w:pPr>
            <w:r w:rsidRPr="00760A56">
              <w:rPr>
                <w:rFonts w:hAnsi="굴림" w:hint="eastAsia"/>
                <w:lang w:eastAsia="ko-KR"/>
              </w:rPr>
              <w:t>Y</w:t>
            </w:r>
          </w:p>
        </w:tc>
        <w:tc>
          <w:tcPr>
            <w:tcW w:w="1965" w:type="dxa"/>
            <w:vMerge/>
            <w:vAlign w:val="center"/>
          </w:tcPr>
          <w:p w14:paraId="57806534" w14:textId="77777777" w:rsidR="00365992" w:rsidRPr="00365992" w:rsidRDefault="00365992" w:rsidP="000F5445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73B759A0" w14:textId="77777777" w:rsidR="00365992" w:rsidRPr="00365992" w:rsidRDefault="00365992" w:rsidP="000F5445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  <w:tr w:rsidR="000F5445" w:rsidRPr="006F3883" w14:paraId="7A30FA73" w14:textId="77777777" w:rsidTr="000F5445">
        <w:trPr>
          <w:trHeight w:val="227"/>
        </w:trPr>
        <w:tc>
          <w:tcPr>
            <w:tcW w:w="1276" w:type="dxa"/>
            <w:gridSpan w:val="2"/>
            <w:vAlign w:val="center"/>
          </w:tcPr>
          <w:p w14:paraId="0EE46E2A" w14:textId="77777777" w:rsidR="000F5445" w:rsidRPr="00760A56" w:rsidRDefault="000F5445" w:rsidP="000F5445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60A56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6C630A89" w14:textId="77777777" w:rsidR="000F5445" w:rsidRPr="00760A56" w:rsidRDefault="008233E8" w:rsidP="000F5445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60A56">
              <w:rPr>
                <w:rFonts w:hAnsi="굴림" w:hint="eastAsia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2E981C56" w14:textId="77777777" w:rsidR="000F5445" w:rsidRPr="00760A56" w:rsidRDefault="000F5445" w:rsidP="000F5445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gridSpan w:val="2"/>
            <w:vAlign w:val="center"/>
          </w:tcPr>
          <w:p w14:paraId="1C83DEBE" w14:textId="77777777" w:rsidR="000F5445" w:rsidRPr="00760A56" w:rsidRDefault="00365992" w:rsidP="00365992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760A56">
              <w:rPr>
                <w:rFonts w:hAnsi="굴림" w:hint="eastAsia"/>
                <w:b/>
                <w:lang w:eastAsia="ko-KR"/>
              </w:rPr>
              <w:t>[정수형]</w:t>
            </w:r>
            <w:r w:rsidRPr="00760A56">
              <w:rPr>
                <w:rFonts w:hAnsi="굴림"/>
                <w:b/>
                <w:lang w:eastAsia="ko-KR"/>
              </w:rPr>
              <w:t xml:space="preserve"> </w:t>
            </w:r>
            <w:r w:rsidR="000F5445" w:rsidRPr="00760A56">
              <w:rPr>
                <w:rFonts w:hAnsi="굴림" w:hint="eastAsia"/>
                <w:b/>
                <w:lang w:eastAsia="ko-KR"/>
              </w:rPr>
              <w:t>8 * Vertex</w:t>
            </w:r>
            <w:r w:rsidR="008D2205" w:rsidRPr="00760A56">
              <w:rPr>
                <w:rFonts w:hAnsi="굴림" w:hint="eastAsia"/>
                <w:b/>
                <w:lang w:eastAsia="ko-KR"/>
              </w:rPr>
              <w:t xml:space="preserve"> </w:t>
            </w:r>
            <w:r w:rsidR="000F5445" w:rsidRPr="00760A56">
              <w:rPr>
                <w:rFonts w:hAnsi="굴림" w:hint="eastAsia"/>
                <w:b/>
                <w:lang w:eastAsia="ko-KR"/>
              </w:rPr>
              <w:t>개수</w:t>
            </w:r>
            <w:r w:rsidRPr="00760A56">
              <w:rPr>
                <w:rFonts w:hAnsi="굴림" w:hint="eastAsia"/>
                <w:b/>
                <w:lang w:eastAsia="ko-KR"/>
              </w:rPr>
              <w:t xml:space="preserve">, </w:t>
            </w:r>
            <w:r w:rsidRPr="00760A56">
              <w:rPr>
                <w:rFonts w:hAnsi="굴림"/>
                <w:b/>
                <w:lang w:eastAsia="ko-KR"/>
              </w:rPr>
              <w:t>[</w:t>
            </w:r>
            <w:proofErr w:type="spellStart"/>
            <w:r w:rsidRPr="00760A56">
              <w:rPr>
                <w:rFonts w:hAnsi="굴림" w:hint="eastAsia"/>
                <w:b/>
                <w:lang w:eastAsia="ko-KR"/>
              </w:rPr>
              <w:t>실수형</w:t>
            </w:r>
            <w:proofErr w:type="spellEnd"/>
            <w:r w:rsidRPr="00760A56">
              <w:rPr>
                <w:rFonts w:hAnsi="굴림" w:hint="eastAsia"/>
                <w:b/>
                <w:lang w:eastAsia="ko-KR"/>
              </w:rPr>
              <w:t>]</w:t>
            </w:r>
            <w:r w:rsidRPr="00760A56">
              <w:rPr>
                <w:rFonts w:hAnsi="굴림"/>
                <w:b/>
                <w:lang w:eastAsia="ko-KR"/>
              </w:rPr>
              <w:t xml:space="preserve"> 16</w:t>
            </w:r>
            <w:r w:rsidRPr="00760A56">
              <w:rPr>
                <w:rFonts w:hAnsi="굴림" w:hint="eastAsia"/>
                <w:b/>
                <w:lang w:eastAsia="ko-KR"/>
              </w:rPr>
              <w:t xml:space="preserve"> * Vertex 개수</w:t>
            </w:r>
          </w:p>
        </w:tc>
        <w:tc>
          <w:tcPr>
            <w:tcW w:w="598" w:type="dxa"/>
            <w:vAlign w:val="center"/>
          </w:tcPr>
          <w:p w14:paraId="0A04EE27" w14:textId="77777777" w:rsidR="000F5445" w:rsidRPr="00365992" w:rsidRDefault="000F5445" w:rsidP="000F5445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4404F507" w14:textId="77777777" w:rsidR="00D72EED" w:rsidRDefault="000B5F2B" w:rsidP="00B64D18">
      <w:pPr>
        <w:pStyle w:val="5"/>
        <w:rPr>
          <w:lang w:eastAsia="ko-KR"/>
        </w:rPr>
      </w:pPr>
      <w:r w:rsidRPr="000B5F2B">
        <w:rPr>
          <w:rFonts w:hint="eastAsia"/>
          <w:lang w:eastAsia="ko-KR"/>
        </w:rPr>
        <w:t>Map</w:t>
      </w:r>
      <w:r w:rsidR="000F5445">
        <w:rPr>
          <w:rFonts w:hint="eastAsia"/>
          <w:lang w:eastAsia="ko-KR"/>
        </w:rPr>
        <w:t xml:space="preserve"> </w:t>
      </w:r>
      <w:r w:rsidRPr="000B5F2B">
        <w:rPr>
          <w:rFonts w:hint="eastAsia"/>
          <w:lang w:eastAsia="ko-KR"/>
        </w:rPr>
        <w:t>ID</w:t>
      </w:r>
      <w:r w:rsidR="000F5445">
        <w:rPr>
          <w:rFonts w:hint="eastAsia"/>
          <w:lang w:eastAsia="ko-KR"/>
        </w:rPr>
        <w:t xml:space="preserve"> </w:t>
      </w:r>
      <w:r w:rsidRPr="000B5F2B">
        <w:rPr>
          <w:rFonts w:hint="eastAsia"/>
          <w:lang w:eastAsia="ko-KR"/>
        </w:rPr>
        <w:t>별</w:t>
      </w:r>
      <w:r w:rsidR="000F5445">
        <w:rPr>
          <w:rFonts w:hint="eastAsia"/>
          <w:lang w:eastAsia="ko-KR"/>
        </w:rPr>
        <w:t xml:space="preserve"> </w:t>
      </w:r>
      <w:r w:rsidR="000F5445">
        <w:rPr>
          <w:rFonts w:hint="eastAsia"/>
          <w:lang w:eastAsia="ko-KR"/>
        </w:rPr>
        <w:t>정보</w:t>
      </w:r>
      <w:r w:rsidR="006D6F29">
        <w:rPr>
          <w:rFonts w:hint="eastAsia"/>
          <w:lang w:eastAsia="ko-KR"/>
        </w:rPr>
        <w:t xml:space="preserve"> </w:t>
      </w:r>
      <w:r w:rsidRPr="000B5F2B"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Guide</w:t>
      </w:r>
      <w:r w:rsidRPr="000B5F2B">
        <w:rPr>
          <w:rFonts w:hint="eastAsia"/>
          <w:lang w:eastAsia="ko-KR"/>
        </w:rPr>
        <w:t>)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6D6F29" w:rsidRPr="006F3883" w14:paraId="00F058EA" w14:textId="77777777" w:rsidTr="00636C53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0D38F313" w14:textId="77777777" w:rsidR="006D6F29" w:rsidRPr="00E233A3" w:rsidRDefault="006D6F2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5CD1D819" w14:textId="77777777" w:rsidR="006D6F29" w:rsidRPr="00E233A3" w:rsidRDefault="006D6F2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795C19C2" w14:textId="77777777" w:rsidR="006D6F29" w:rsidRPr="00E233A3" w:rsidRDefault="006D6F2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5D553025" w14:textId="77777777" w:rsidR="006D6F29" w:rsidRPr="00E233A3" w:rsidRDefault="006D6F2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2824E145" w14:textId="77777777" w:rsidR="006D6F29" w:rsidRPr="00E233A3" w:rsidRDefault="006D6F2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29E2E823" w14:textId="77777777" w:rsidR="006D6F29" w:rsidRPr="00E233A3" w:rsidRDefault="006D6F2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6D6F29" w:rsidRPr="006F3883" w14:paraId="6FFFFFEF" w14:textId="77777777" w:rsidTr="00636C53">
        <w:trPr>
          <w:trHeight w:val="227"/>
        </w:trPr>
        <w:tc>
          <w:tcPr>
            <w:tcW w:w="568" w:type="dxa"/>
            <w:vAlign w:val="center"/>
          </w:tcPr>
          <w:p w14:paraId="1F8FC674" w14:textId="77777777" w:rsidR="006D6F29" w:rsidRPr="00DA7255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8" w:type="dxa"/>
            <w:vAlign w:val="center"/>
          </w:tcPr>
          <w:p w14:paraId="69BD0184" w14:textId="77777777" w:rsidR="006D6F29" w:rsidRPr="00DA7255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12F02532" w14:textId="77777777" w:rsidR="006D6F29" w:rsidRPr="00DA7255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21CFB11A" w14:textId="77777777" w:rsidR="006D6F29" w:rsidRPr="00DA7255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7CA064A" w14:textId="77777777" w:rsidR="006D6F29" w:rsidRPr="00DA7255" w:rsidRDefault="006D6F29" w:rsidP="00636C53">
            <w:pPr>
              <w:ind w:rightChars="-22" w:right="-44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Map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ID</w:t>
            </w:r>
          </w:p>
        </w:tc>
        <w:tc>
          <w:tcPr>
            <w:tcW w:w="598" w:type="dxa"/>
            <w:vAlign w:val="center"/>
          </w:tcPr>
          <w:p w14:paraId="5C602889" w14:textId="77777777" w:rsidR="006D6F29" w:rsidRPr="00915D84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D6F29" w:rsidRPr="006F3883" w14:paraId="2D44C64A" w14:textId="77777777" w:rsidTr="00636C53">
        <w:trPr>
          <w:trHeight w:val="227"/>
        </w:trPr>
        <w:tc>
          <w:tcPr>
            <w:tcW w:w="568" w:type="dxa"/>
            <w:vAlign w:val="center"/>
          </w:tcPr>
          <w:p w14:paraId="4B0A70CE" w14:textId="77777777" w:rsidR="006D6F29" w:rsidRPr="00DA7255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6A9667C6" w14:textId="77777777" w:rsidR="006D6F29" w:rsidRPr="00DA7255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27180813" w14:textId="77777777" w:rsidR="006D6F29" w:rsidRPr="00DA7255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5FFA7F04" w14:textId="77777777" w:rsidR="006D6F29" w:rsidRPr="00DA7255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27E7AC8C" w14:textId="77777777" w:rsidR="006D6F29" w:rsidRPr="00DA7255" w:rsidRDefault="006D6F29" w:rsidP="006D6F29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해당 </w:t>
            </w:r>
            <w:r w:rsidRPr="00DA7255">
              <w:rPr>
                <w:rFonts w:hAnsi="굴림" w:hint="eastAsia"/>
                <w:lang w:eastAsia="ko-KR"/>
              </w:rPr>
              <w:t>Map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ID</w:t>
            </w:r>
            <w:r>
              <w:rPr>
                <w:rFonts w:hAnsi="굴림" w:hint="eastAsia"/>
                <w:lang w:eastAsia="ko-KR"/>
              </w:rPr>
              <w:t xml:space="preserve"> 내 Guide 개수</w:t>
            </w:r>
          </w:p>
        </w:tc>
        <w:tc>
          <w:tcPr>
            <w:tcW w:w="598" w:type="dxa"/>
            <w:vAlign w:val="center"/>
          </w:tcPr>
          <w:p w14:paraId="7DD34681" w14:textId="77777777" w:rsidR="006D6F29" w:rsidRPr="00915D84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D6F29" w:rsidRPr="006F3883" w14:paraId="1C11F8CE" w14:textId="77777777" w:rsidTr="00636C53">
        <w:trPr>
          <w:trHeight w:val="227"/>
        </w:trPr>
        <w:tc>
          <w:tcPr>
            <w:tcW w:w="568" w:type="dxa"/>
            <w:vAlign w:val="center"/>
          </w:tcPr>
          <w:p w14:paraId="4277CF70" w14:textId="77777777" w:rsidR="006D6F29" w:rsidRPr="00DA7255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095DCB44" w14:textId="77777777" w:rsidR="006D6F29" w:rsidRPr="00DA7255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6E4B9F6E" w14:textId="77777777" w:rsidR="006D6F29" w:rsidRPr="00DA7255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663033D9" w14:textId="77777777" w:rsidR="006D6F29" w:rsidRPr="00DA7255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241F375" w14:textId="77777777" w:rsidR="006D6F29" w:rsidRPr="00DA7255" w:rsidRDefault="006D6F29" w:rsidP="00636C53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Guide List에서의 index</w:t>
            </w:r>
          </w:p>
        </w:tc>
        <w:tc>
          <w:tcPr>
            <w:tcW w:w="598" w:type="dxa"/>
            <w:vAlign w:val="center"/>
          </w:tcPr>
          <w:p w14:paraId="1725B15D" w14:textId="77777777" w:rsidR="006D6F29" w:rsidRPr="00915D84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D6F29" w:rsidRPr="006F3883" w14:paraId="0622D09A" w14:textId="77777777" w:rsidTr="00636C53">
        <w:trPr>
          <w:trHeight w:val="227"/>
        </w:trPr>
        <w:tc>
          <w:tcPr>
            <w:tcW w:w="1276" w:type="dxa"/>
            <w:gridSpan w:val="2"/>
            <w:vAlign w:val="center"/>
          </w:tcPr>
          <w:p w14:paraId="7882BD44" w14:textId="77777777" w:rsidR="006D6F29" w:rsidRPr="00AE23E7" w:rsidRDefault="006D6F29" w:rsidP="00636C5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4AA3D004" w14:textId="77777777" w:rsidR="006D6F29" w:rsidRPr="00AE23E7" w:rsidRDefault="008233E8" w:rsidP="008233E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096FFC1A" w14:textId="77777777" w:rsidR="006D6F29" w:rsidRPr="00AE23E7" w:rsidRDefault="006D6F29" w:rsidP="00636C53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28273256" w14:textId="77777777" w:rsidR="006D6F29" w:rsidRPr="008235C7" w:rsidRDefault="006D6F29" w:rsidP="00636C53">
            <w:pPr>
              <w:ind w:rightChars="-22" w:right="-44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8 * 개수</w:t>
            </w:r>
          </w:p>
        </w:tc>
        <w:tc>
          <w:tcPr>
            <w:tcW w:w="598" w:type="dxa"/>
            <w:vAlign w:val="center"/>
          </w:tcPr>
          <w:p w14:paraId="02C2CC43" w14:textId="77777777" w:rsidR="006D6F29" w:rsidRPr="002C31D2" w:rsidRDefault="006D6F29" w:rsidP="00636C53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00A96883" w14:textId="77777777" w:rsidR="00D72EED" w:rsidRDefault="000B5F2B" w:rsidP="00B64D18">
      <w:pPr>
        <w:pStyle w:val="5"/>
        <w:rPr>
          <w:lang w:eastAsia="ko-KR"/>
        </w:rPr>
      </w:pPr>
      <w:r>
        <w:rPr>
          <w:rFonts w:hint="eastAsia"/>
          <w:lang w:eastAsia="ko-KR"/>
        </w:rPr>
        <w:t>Guide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6D6F29" w:rsidRPr="006F3883" w14:paraId="37C75873" w14:textId="77777777" w:rsidTr="00636C53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7E1B1569" w14:textId="77777777" w:rsidR="006D6F29" w:rsidRPr="00E233A3" w:rsidRDefault="006D6F2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7011580E" w14:textId="77777777" w:rsidR="006D6F29" w:rsidRPr="00E233A3" w:rsidRDefault="006D6F2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646BF9C2" w14:textId="77777777" w:rsidR="006D6F29" w:rsidRPr="00E233A3" w:rsidRDefault="006D6F2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1D597E3E" w14:textId="77777777" w:rsidR="006D6F29" w:rsidRPr="00E233A3" w:rsidRDefault="006D6F2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0D4CC02E" w14:textId="77777777" w:rsidR="006D6F29" w:rsidRPr="00E233A3" w:rsidRDefault="006D6F2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54756C44" w14:textId="77777777" w:rsidR="006D6F29" w:rsidRPr="00E233A3" w:rsidRDefault="006D6F2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6D6F29" w:rsidRPr="006F3883" w14:paraId="08304C6F" w14:textId="77777777" w:rsidTr="00636C53">
        <w:trPr>
          <w:trHeight w:val="227"/>
        </w:trPr>
        <w:tc>
          <w:tcPr>
            <w:tcW w:w="568" w:type="dxa"/>
            <w:vAlign w:val="center"/>
          </w:tcPr>
          <w:p w14:paraId="75991542" w14:textId="77777777" w:rsidR="006D6F29" w:rsidRPr="00DA7255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8" w:type="dxa"/>
            <w:vAlign w:val="center"/>
          </w:tcPr>
          <w:p w14:paraId="0CD16AE2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58FE14C6" w14:textId="77777777" w:rsidR="006D6F29" w:rsidRPr="00DA7255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266FE45F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2D98CE54" w14:textId="77777777" w:rsidR="006D6F29" w:rsidRPr="00DA7255" w:rsidRDefault="008D2205" w:rsidP="00636C53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Link List에서의 index</w:t>
            </w:r>
          </w:p>
        </w:tc>
        <w:tc>
          <w:tcPr>
            <w:tcW w:w="598" w:type="dxa"/>
            <w:vAlign w:val="center"/>
          </w:tcPr>
          <w:p w14:paraId="5A3040BC" w14:textId="77777777" w:rsidR="006D6F29" w:rsidRPr="00915D84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D6F29" w:rsidRPr="006F3883" w14:paraId="392F78D1" w14:textId="77777777" w:rsidTr="00636C53">
        <w:trPr>
          <w:trHeight w:val="227"/>
        </w:trPr>
        <w:tc>
          <w:tcPr>
            <w:tcW w:w="568" w:type="dxa"/>
            <w:vAlign w:val="center"/>
          </w:tcPr>
          <w:p w14:paraId="3FF0F386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19BB342C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3DCD4351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069C5146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5E68B8D" w14:textId="77777777" w:rsidR="006D6F29" w:rsidRPr="00DA7255" w:rsidRDefault="008D2205" w:rsidP="00636C53">
            <w:pPr>
              <w:ind w:rightChars="-22" w:right="-44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Link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ID</w:t>
            </w:r>
          </w:p>
        </w:tc>
        <w:tc>
          <w:tcPr>
            <w:tcW w:w="598" w:type="dxa"/>
            <w:vAlign w:val="center"/>
          </w:tcPr>
          <w:p w14:paraId="68845EA3" w14:textId="77777777" w:rsidR="006D6F29" w:rsidRPr="00915D84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D6F29" w:rsidRPr="006F3883" w14:paraId="085D0D18" w14:textId="77777777" w:rsidTr="00636C53">
        <w:trPr>
          <w:trHeight w:val="227"/>
        </w:trPr>
        <w:tc>
          <w:tcPr>
            <w:tcW w:w="568" w:type="dxa"/>
            <w:vAlign w:val="center"/>
          </w:tcPr>
          <w:p w14:paraId="6D3ACF74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043573B4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11A47CDC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6E56CDCC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13220F10" w14:textId="77777777" w:rsidR="006D6F29" w:rsidRPr="00DA7255" w:rsidRDefault="008D2205" w:rsidP="00636C53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Link Direction</w:t>
            </w:r>
          </w:p>
        </w:tc>
        <w:tc>
          <w:tcPr>
            <w:tcW w:w="598" w:type="dxa"/>
            <w:vAlign w:val="center"/>
          </w:tcPr>
          <w:p w14:paraId="1CA88758" w14:textId="77777777" w:rsidR="006D6F29" w:rsidRPr="00915D84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D6F29" w:rsidRPr="006F3883" w14:paraId="2B71DF0C" w14:textId="77777777" w:rsidTr="00636C53">
        <w:trPr>
          <w:trHeight w:val="227"/>
        </w:trPr>
        <w:tc>
          <w:tcPr>
            <w:tcW w:w="568" w:type="dxa"/>
            <w:vAlign w:val="center"/>
          </w:tcPr>
          <w:p w14:paraId="74CC0830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52631BA9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567" w:type="dxa"/>
            <w:vAlign w:val="center"/>
          </w:tcPr>
          <w:p w14:paraId="3F2916E9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2660AD6E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5EA250F" w14:textId="77777777" w:rsidR="006D6F29" w:rsidRPr="00DA7255" w:rsidRDefault="008D2205" w:rsidP="00636C53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Guide Code</w:t>
            </w:r>
          </w:p>
        </w:tc>
        <w:tc>
          <w:tcPr>
            <w:tcW w:w="598" w:type="dxa"/>
            <w:vAlign w:val="center"/>
          </w:tcPr>
          <w:p w14:paraId="629C90F4" w14:textId="77777777" w:rsidR="006D6F29" w:rsidRPr="00915D84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D6F29" w:rsidRPr="006F3883" w14:paraId="093210F9" w14:textId="77777777" w:rsidTr="00636C53">
        <w:trPr>
          <w:trHeight w:val="227"/>
        </w:trPr>
        <w:tc>
          <w:tcPr>
            <w:tcW w:w="568" w:type="dxa"/>
            <w:vAlign w:val="center"/>
          </w:tcPr>
          <w:p w14:paraId="4A86933E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708" w:type="dxa"/>
            <w:vAlign w:val="center"/>
          </w:tcPr>
          <w:p w14:paraId="27CBA118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567" w:type="dxa"/>
            <w:vAlign w:val="center"/>
          </w:tcPr>
          <w:p w14:paraId="49EFDAF4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11AF9630" w14:textId="77777777" w:rsidR="006D6F29" w:rsidRPr="00DA7255" w:rsidRDefault="008D2205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18217739" w14:textId="77777777" w:rsidR="006D6F29" w:rsidRPr="00DA7255" w:rsidRDefault="008D2205" w:rsidP="00636C53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598" w:type="dxa"/>
            <w:vAlign w:val="center"/>
          </w:tcPr>
          <w:p w14:paraId="56E779A2" w14:textId="77777777" w:rsidR="006D6F29" w:rsidRPr="00915D84" w:rsidRDefault="006D6F2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D2205" w:rsidRPr="006F3883" w14:paraId="4A30C3CD" w14:textId="77777777" w:rsidTr="00636C53">
        <w:trPr>
          <w:trHeight w:val="227"/>
        </w:trPr>
        <w:tc>
          <w:tcPr>
            <w:tcW w:w="1276" w:type="dxa"/>
            <w:gridSpan w:val="2"/>
            <w:vAlign w:val="center"/>
          </w:tcPr>
          <w:p w14:paraId="60C1E11E" w14:textId="77777777" w:rsidR="008D2205" w:rsidRPr="00AE23E7" w:rsidRDefault="008D2205" w:rsidP="00636C5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08E632BD" w14:textId="77777777" w:rsidR="008D2205" w:rsidRPr="00AE23E7" w:rsidRDefault="008233E8" w:rsidP="00636C5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02353349" w14:textId="77777777" w:rsidR="008D2205" w:rsidRPr="00AE23E7" w:rsidRDefault="008D2205" w:rsidP="00636C53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4DFD3AF4" w14:textId="77777777" w:rsidR="008D2205" w:rsidRPr="008235C7" w:rsidRDefault="008D2205" w:rsidP="00636C53">
            <w:pPr>
              <w:ind w:rightChars="-22" w:right="-44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8 * Guide 개수</w:t>
            </w:r>
          </w:p>
        </w:tc>
        <w:tc>
          <w:tcPr>
            <w:tcW w:w="598" w:type="dxa"/>
            <w:vAlign w:val="center"/>
          </w:tcPr>
          <w:p w14:paraId="06CB8EC5" w14:textId="77777777" w:rsidR="008D2205" w:rsidRPr="002C31D2" w:rsidRDefault="008D2205" w:rsidP="00636C53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4BD47E11" w14:textId="77777777" w:rsidR="00D72EED" w:rsidRDefault="00D72EED" w:rsidP="00B64D18">
      <w:pPr>
        <w:pStyle w:val="5"/>
        <w:rPr>
          <w:lang w:eastAsia="ko-KR"/>
        </w:rPr>
      </w:pPr>
      <w:bookmarkStart w:id="23" w:name="_Toc190787689"/>
      <w:r w:rsidRPr="00DA7255">
        <w:rPr>
          <w:rFonts w:hint="eastAsia"/>
          <w:lang w:eastAsia="ko-KR"/>
        </w:rPr>
        <w:t>부가정보</w:t>
      </w:r>
      <w:bookmarkEnd w:id="23"/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D84A99" w:rsidRPr="006F3883" w14:paraId="4ED57C8A" w14:textId="77777777" w:rsidTr="00636C53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31F52FEA" w14:textId="77777777" w:rsidR="00D84A99" w:rsidRPr="00E233A3" w:rsidRDefault="00D84A9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263BE067" w14:textId="77777777" w:rsidR="00D84A99" w:rsidRPr="00E233A3" w:rsidRDefault="00D84A9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621C9254" w14:textId="77777777" w:rsidR="00D84A99" w:rsidRPr="00E233A3" w:rsidRDefault="00D84A9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7D268238" w14:textId="77777777" w:rsidR="00D84A99" w:rsidRPr="00E233A3" w:rsidRDefault="00D84A9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495E9927" w14:textId="77777777" w:rsidR="00D84A99" w:rsidRPr="00E233A3" w:rsidRDefault="00D84A9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4D263BEB" w14:textId="77777777" w:rsidR="00D84A99" w:rsidRPr="00E233A3" w:rsidRDefault="00D84A99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D84A99" w:rsidRPr="006F3883" w14:paraId="1A5092CF" w14:textId="77777777" w:rsidTr="00636C53">
        <w:trPr>
          <w:trHeight w:val="227"/>
        </w:trPr>
        <w:tc>
          <w:tcPr>
            <w:tcW w:w="568" w:type="dxa"/>
            <w:vAlign w:val="center"/>
          </w:tcPr>
          <w:p w14:paraId="6F178FA0" w14:textId="77777777" w:rsidR="00D84A99" w:rsidRPr="00DA7255" w:rsidRDefault="00D84A9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8" w:type="dxa"/>
            <w:vAlign w:val="center"/>
          </w:tcPr>
          <w:p w14:paraId="75EDD0A0" w14:textId="77777777" w:rsidR="00D84A99" w:rsidRPr="00DA7255" w:rsidRDefault="00BD2768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3F6992B8" w14:textId="77777777" w:rsidR="00D84A99" w:rsidRPr="00DA7255" w:rsidRDefault="00D84A9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502E7BC7" w14:textId="77777777" w:rsidR="00D84A99" w:rsidRPr="00DA7255" w:rsidRDefault="00BD2768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224F6074" w14:textId="77777777" w:rsidR="00D84A99" w:rsidRPr="00DA7255" w:rsidRDefault="00D84A99" w:rsidP="00636C53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Link List에서의 index</w:t>
            </w:r>
          </w:p>
        </w:tc>
        <w:tc>
          <w:tcPr>
            <w:tcW w:w="598" w:type="dxa"/>
            <w:vAlign w:val="center"/>
          </w:tcPr>
          <w:p w14:paraId="5A340FD7" w14:textId="77777777" w:rsidR="00D84A99" w:rsidRPr="00915D84" w:rsidRDefault="00D84A9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D84A99" w:rsidRPr="006F3883" w14:paraId="54E5BA2E" w14:textId="77777777" w:rsidTr="00636C53">
        <w:trPr>
          <w:trHeight w:val="227"/>
        </w:trPr>
        <w:tc>
          <w:tcPr>
            <w:tcW w:w="568" w:type="dxa"/>
            <w:vAlign w:val="center"/>
          </w:tcPr>
          <w:p w14:paraId="201CD1AA" w14:textId="77777777" w:rsidR="00D84A99" w:rsidRPr="00DA7255" w:rsidRDefault="00D84A9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0CA41EA8" w14:textId="77777777" w:rsidR="00D84A99" w:rsidRPr="00DA7255" w:rsidRDefault="00BD2768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0F38D9D7" w14:textId="77777777" w:rsidR="00D84A99" w:rsidRPr="00DA7255" w:rsidRDefault="00D84A9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1309D989" w14:textId="77777777" w:rsidR="00D84A99" w:rsidRPr="00DA7255" w:rsidRDefault="00BD2768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7BEB1ABB" w14:textId="77777777" w:rsidR="00D84A99" w:rsidRPr="00DA7255" w:rsidRDefault="00D84A99" w:rsidP="00636C53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Code Value</w:t>
            </w:r>
          </w:p>
        </w:tc>
        <w:tc>
          <w:tcPr>
            <w:tcW w:w="598" w:type="dxa"/>
            <w:vAlign w:val="center"/>
          </w:tcPr>
          <w:p w14:paraId="056D8075" w14:textId="77777777" w:rsidR="00D84A99" w:rsidRPr="00915D84" w:rsidRDefault="00D84A9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D84A99" w:rsidRPr="006F3883" w14:paraId="2055FAD4" w14:textId="77777777" w:rsidTr="00636C53">
        <w:trPr>
          <w:trHeight w:val="227"/>
        </w:trPr>
        <w:tc>
          <w:tcPr>
            <w:tcW w:w="568" w:type="dxa"/>
            <w:vAlign w:val="center"/>
          </w:tcPr>
          <w:p w14:paraId="0C2460F6" w14:textId="77777777" w:rsidR="00D84A99" w:rsidRPr="00DA7255" w:rsidRDefault="00D84A9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6AA88692" w14:textId="77777777" w:rsidR="00D84A99" w:rsidRPr="00DA7255" w:rsidRDefault="00BD2768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5E3F7AA2" w14:textId="77777777" w:rsidR="00D84A99" w:rsidRPr="00DA7255" w:rsidRDefault="00BD2768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445092C3" w14:textId="77777777" w:rsidR="00D84A99" w:rsidRPr="00DA7255" w:rsidRDefault="00BD2768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21B0A9F" w14:textId="77777777" w:rsidR="004308AA" w:rsidRDefault="00505D73" w:rsidP="004308AA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</w:t>
            </w:r>
            <w:r w:rsidR="00D84A99">
              <w:rPr>
                <w:rFonts w:hAnsi="굴림" w:hint="eastAsia"/>
                <w:lang w:eastAsia="ko-KR"/>
              </w:rPr>
              <w:t>Type</w:t>
            </w:r>
            <w:r>
              <w:rPr>
                <w:rFonts w:hAnsi="굴림" w:hint="eastAsia"/>
                <w:lang w:eastAsia="ko-KR"/>
              </w:rPr>
              <w:t>]</w:t>
            </w:r>
          </w:p>
          <w:p w14:paraId="4273500D" w14:textId="77777777" w:rsidR="00D84A99" w:rsidRDefault="00D84A99" w:rsidP="004308AA">
            <w:pPr>
              <w:ind w:rightChars="-22" w:right="-44"/>
              <w:rPr>
                <w:rFonts w:hAnsi="굴림"/>
                <w:lang w:eastAsia="ko-KR"/>
              </w:rPr>
            </w:pPr>
            <w:r w:rsidRPr="0054740D">
              <w:rPr>
                <w:rFonts w:hAnsi="굴림" w:hint="eastAsia"/>
                <w:lang w:eastAsia="ko-KR"/>
              </w:rPr>
              <w:t>1 : 방면, 2 : 휴게소, 3 : 분기점, 4 : IC</w:t>
            </w:r>
          </w:p>
          <w:p w14:paraId="5CD2D7D7" w14:textId="77777777" w:rsidR="004308AA" w:rsidRPr="00DA7255" w:rsidRDefault="004308AA" w:rsidP="004308AA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5 : 없음, 6 : </w:t>
            </w:r>
            <w:proofErr w:type="spellStart"/>
            <w:r>
              <w:rPr>
                <w:rFonts w:hAnsi="굴림" w:hint="eastAsia"/>
                <w:lang w:eastAsia="ko-KR"/>
              </w:rPr>
              <w:t>임시휴게소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, 7 : </w:t>
            </w:r>
            <w:proofErr w:type="spellStart"/>
            <w:r>
              <w:rPr>
                <w:rFonts w:hAnsi="굴림" w:hint="eastAsia"/>
                <w:lang w:eastAsia="ko-KR"/>
              </w:rPr>
              <w:t>졸음쉼터</w:t>
            </w:r>
            <w:proofErr w:type="spellEnd"/>
          </w:p>
        </w:tc>
        <w:tc>
          <w:tcPr>
            <w:tcW w:w="598" w:type="dxa"/>
            <w:vAlign w:val="center"/>
          </w:tcPr>
          <w:p w14:paraId="1FAF3A22" w14:textId="77777777" w:rsidR="00D84A99" w:rsidRPr="00915D84" w:rsidRDefault="00D84A9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D84A99" w:rsidRPr="006F3883" w14:paraId="5A6E853D" w14:textId="77777777" w:rsidTr="00636C53">
        <w:trPr>
          <w:trHeight w:val="227"/>
        </w:trPr>
        <w:tc>
          <w:tcPr>
            <w:tcW w:w="568" w:type="dxa"/>
            <w:vAlign w:val="center"/>
          </w:tcPr>
          <w:p w14:paraId="1D844DA4" w14:textId="77777777" w:rsidR="00D84A99" w:rsidRPr="00DA7255" w:rsidRDefault="00D84A9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77A35003" w14:textId="77777777" w:rsidR="00D84A99" w:rsidRPr="00DA7255" w:rsidRDefault="00BD2768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567" w:type="dxa"/>
            <w:vAlign w:val="center"/>
          </w:tcPr>
          <w:p w14:paraId="4F416F36" w14:textId="77777777" w:rsidR="00D84A99" w:rsidRPr="00DA7255" w:rsidRDefault="00BD2768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1C5448A8" w14:textId="77777777" w:rsidR="00D84A99" w:rsidRPr="00DA7255" w:rsidRDefault="00BD2768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687406EE" w14:textId="77777777" w:rsidR="00D84A99" w:rsidRPr="00DA7255" w:rsidRDefault="00BD2768" w:rsidP="00636C53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598" w:type="dxa"/>
            <w:vAlign w:val="center"/>
          </w:tcPr>
          <w:p w14:paraId="463AD79D" w14:textId="77777777" w:rsidR="00D84A99" w:rsidRPr="00915D84" w:rsidRDefault="00D84A99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D84A99" w:rsidRPr="006F3883" w14:paraId="39C4F46E" w14:textId="77777777" w:rsidTr="00636C53">
        <w:trPr>
          <w:trHeight w:val="227"/>
        </w:trPr>
        <w:tc>
          <w:tcPr>
            <w:tcW w:w="1276" w:type="dxa"/>
            <w:gridSpan w:val="2"/>
            <w:vAlign w:val="center"/>
          </w:tcPr>
          <w:p w14:paraId="5CFA61E1" w14:textId="77777777" w:rsidR="00D84A99" w:rsidRPr="00AE23E7" w:rsidRDefault="00D84A99" w:rsidP="00636C5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0C89E416" w14:textId="77777777" w:rsidR="00D84A99" w:rsidRPr="00AE23E7" w:rsidRDefault="008233E8" w:rsidP="00636C5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20FFD053" w14:textId="77777777" w:rsidR="00D84A99" w:rsidRPr="00AE23E7" w:rsidRDefault="00D84A99" w:rsidP="00636C53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10E7B9B3" w14:textId="77777777" w:rsidR="00D84A99" w:rsidRPr="008235C7" w:rsidRDefault="00D84A99" w:rsidP="00BD2768">
            <w:pPr>
              <w:ind w:rightChars="-22" w:right="-44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 xml:space="preserve">8 * </w:t>
            </w:r>
            <w:r w:rsidR="00BD2768">
              <w:rPr>
                <w:rFonts w:hAnsi="굴림" w:hint="eastAsia"/>
                <w:b/>
                <w:lang w:eastAsia="ko-KR"/>
              </w:rPr>
              <w:t>부가정보</w:t>
            </w:r>
            <w:r>
              <w:rPr>
                <w:rFonts w:hAnsi="굴림" w:hint="eastAsia"/>
                <w:b/>
                <w:lang w:eastAsia="ko-KR"/>
              </w:rPr>
              <w:t xml:space="preserve"> 개수</w:t>
            </w:r>
          </w:p>
        </w:tc>
        <w:tc>
          <w:tcPr>
            <w:tcW w:w="598" w:type="dxa"/>
            <w:vAlign w:val="center"/>
          </w:tcPr>
          <w:p w14:paraId="24CBCEB0" w14:textId="77777777" w:rsidR="00D84A99" w:rsidRPr="002C31D2" w:rsidRDefault="00D84A99" w:rsidP="00636C53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53E1E62B" w14:textId="77777777" w:rsidR="004308AA" w:rsidRDefault="004308AA">
      <w:pPr>
        <w:widowControl/>
        <w:spacing w:line="240" w:lineRule="auto"/>
        <w:jc w:val="left"/>
        <w:rPr>
          <w:lang w:eastAsia="ko-KR"/>
        </w:rPr>
      </w:pPr>
      <w:r>
        <w:rPr>
          <w:lang w:eastAsia="ko-KR"/>
        </w:rPr>
        <w:br w:type="page"/>
      </w:r>
    </w:p>
    <w:p w14:paraId="1C47E108" w14:textId="77777777" w:rsidR="00DA7C08" w:rsidRPr="006F3883" w:rsidRDefault="00DA7C08" w:rsidP="00B64D18">
      <w:pPr>
        <w:pStyle w:val="5"/>
        <w:rPr>
          <w:lang w:eastAsia="ko-KR"/>
        </w:rPr>
      </w:pPr>
      <w:r w:rsidRPr="006F3883">
        <w:rPr>
          <w:rFonts w:hint="eastAsia"/>
          <w:lang w:eastAsia="ko-KR"/>
        </w:rPr>
        <w:lastRenderedPageBreak/>
        <w:t>톨게이트</w:t>
      </w:r>
    </w:p>
    <w:tbl>
      <w:tblPr>
        <w:tblW w:w="9073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5"/>
        <w:gridCol w:w="6145"/>
        <w:gridCol w:w="599"/>
      </w:tblGrid>
      <w:tr w:rsidR="00BD2768" w:rsidRPr="006F3883" w14:paraId="161FA752" w14:textId="77777777" w:rsidTr="00BD2768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0C90A87B" w14:textId="77777777" w:rsidR="00BD2768" w:rsidRPr="00E233A3" w:rsidRDefault="00BD2768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249C2F7B" w14:textId="77777777" w:rsidR="00BD2768" w:rsidRPr="00E233A3" w:rsidRDefault="00BD2768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16D64F63" w14:textId="77777777" w:rsidR="00BD2768" w:rsidRPr="00E233A3" w:rsidRDefault="00BD2768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36B04A4E" w14:textId="77777777" w:rsidR="00BD2768" w:rsidRPr="00E233A3" w:rsidRDefault="00BD2768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37" w:type="dxa"/>
            <w:shd w:val="clear" w:color="auto" w:fill="C0C0C0"/>
            <w:vAlign w:val="center"/>
          </w:tcPr>
          <w:p w14:paraId="241F54CD" w14:textId="77777777" w:rsidR="00BD2768" w:rsidRPr="00E233A3" w:rsidRDefault="00BD2768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6104F45E" w14:textId="77777777" w:rsidR="00BD2768" w:rsidRPr="00E233A3" w:rsidRDefault="00BD2768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DA7C08" w:rsidRPr="006F3883" w14:paraId="50EFA6C1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5762C137" w14:textId="77777777" w:rsidR="00DA7C08" w:rsidRPr="00C37442" w:rsidRDefault="00DA7C08" w:rsidP="00E94D28">
            <w:pPr>
              <w:ind w:rightChars="-22" w:right="-44"/>
              <w:jc w:val="center"/>
              <w:rPr>
                <w:rFonts w:hAnsi="굴림"/>
              </w:rPr>
            </w:pPr>
            <w:r w:rsidRPr="00C37442">
              <w:rPr>
                <w:rFonts w:hAnsi="굴림" w:hint="eastAsia"/>
              </w:rPr>
              <w:t>1</w:t>
            </w:r>
          </w:p>
        </w:tc>
        <w:tc>
          <w:tcPr>
            <w:tcW w:w="708" w:type="dxa"/>
            <w:vAlign w:val="center"/>
          </w:tcPr>
          <w:p w14:paraId="029B3F50" w14:textId="77777777" w:rsidR="00DA7C08" w:rsidRPr="00C37442" w:rsidRDefault="00DA7C08" w:rsidP="00E94D28">
            <w:pPr>
              <w:ind w:rightChars="-22" w:right="-44"/>
              <w:jc w:val="center"/>
              <w:rPr>
                <w:rFonts w:hAnsi="굴림"/>
              </w:rPr>
            </w:pPr>
            <w:r w:rsidRPr="00C37442">
              <w:rPr>
                <w:rFonts w:hAnsi="굴림"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18D89BDC" w14:textId="77777777" w:rsidR="00DA7C08" w:rsidRPr="00C37442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37442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48DFF874" w14:textId="77777777" w:rsidR="00DA7C08" w:rsidRPr="00C37442" w:rsidRDefault="00BD276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534B4717" w14:textId="77777777" w:rsidR="00DA7C08" w:rsidRPr="00C37442" w:rsidRDefault="00E233A3" w:rsidP="00BD2768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Link </w:t>
            </w:r>
            <w:r w:rsidR="00BD2768">
              <w:rPr>
                <w:rFonts w:hAnsi="굴림" w:hint="eastAsia"/>
                <w:lang w:eastAsia="ko-KR"/>
              </w:rPr>
              <w:t>L</w:t>
            </w:r>
            <w:r>
              <w:rPr>
                <w:rFonts w:hAnsi="굴림" w:hint="eastAsia"/>
                <w:lang w:eastAsia="ko-KR"/>
              </w:rPr>
              <w:t>ist</w:t>
            </w:r>
            <w:r w:rsidR="00BD2768">
              <w:rPr>
                <w:rFonts w:hAnsi="굴림" w:hint="eastAsia"/>
                <w:lang w:eastAsia="ko-KR"/>
              </w:rPr>
              <w:t>에서의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="008E3BF4" w:rsidRPr="00C37442">
              <w:rPr>
                <w:rFonts w:hAnsi="굴림" w:hint="eastAsia"/>
                <w:lang w:eastAsia="ko-KR"/>
              </w:rPr>
              <w:t>index</w:t>
            </w:r>
          </w:p>
        </w:tc>
        <w:tc>
          <w:tcPr>
            <w:tcW w:w="567" w:type="dxa"/>
            <w:vAlign w:val="center"/>
          </w:tcPr>
          <w:p w14:paraId="09F32C1A" w14:textId="77777777" w:rsidR="00DA7C08" w:rsidRPr="00C37442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DA7C08" w:rsidRPr="006F3883" w14:paraId="3BC3F963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14DD14A1" w14:textId="77777777" w:rsidR="00DA7C08" w:rsidRPr="00C37442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37442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006D2827" w14:textId="77777777" w:rsidR="00DA7C08" w:rsidRPr="00C37442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37442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76AA1477" w14:textId="77777777" w:rsidR="00DA7C08" w:rsidRPr="00C37442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37442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75E01130" w14:textId="77777777" w:rsidR="00DA7C08" w:rsidRPr="00C37442" w:rsidRDefault="00BD276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300062D6" w14:textId="77777777" w:rsidR="00DA7C08" w:rsidRPr="006524D4" w:rsidRDefault="00817307" w:rsidP="00830E8D">
            <w:pPr>
              <w:ind w:rightChars="-22" w:right="-44"/>
              <w:rPr>
                <w:rFonts w:hAnsi="굴림"/>
                <w:lang w:eastAsia="ko-KR"/>
              </w:rPr>
            </w:pPr>
            <w:r w:rsidRPr="006524D4">
              <w:rPr>
                <w:rFonts w:hAnsi="굴림" w:hint="eastAsia"/>
                <w:lang w:eastAsia="ko-KR"/>
              </w:rPr>
              <w:t>부가정보 1</w:t>
            </w:r>
          </w:p>
        </w:tc>
        <w:tc>
          <w:tcPr>
            <w:tcW w:w="567" w:type="dxa"/>
            <w:vAlign w:val="center"/>
          </w:tcPr>
          <w:p w14:paraId="19DC8416" w14:textId="77777777" w:rsidR="00DA7C08" w:rsidRPr="006524D4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524D4">
              <w:rPr>
                <w:rFonts w:hAnsi="굴림" w:hint="eastAsia"/>
                <w:lang w:eastAsia="ko-KR"/>
              </w:rPr>
              <w:t>(1)</w:t>
            </w:r>
          </w:p>
        </w:tc>
      </w:tr>
      <w:tr w:rsidR="00DA7C08" w:rsidRPr="006F3883" w14:paraId="5A47DB60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68432A0C" w14:textId="77777777" w:rsidR="00DA7C08" w:rsidRPr="00C37442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37442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73B0FB74" w14:textId="77777777" w:rsidR="00DA7C08" w:rsidRPr="00C37442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37442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67" w:type="dxa"/>
            <w:vAlign w:val="center"/>
          </w:tcPr>
          <w:p w14:paraId="67AB7CF6" w14:textId="77777777" w:rsidR="00DA7C08" w:rsidRPr="00C37442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37442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38E5D1E5" w14:textId="77777777" w:rsidR="00DA7C08" w:rsidRPr="00C37442" w:rsidRDefault="00BD276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63B20093" w14:textId="77777777" w:rsidR="00DA7C08" w:rsidRPr="006524D4" w:rsidRDefault="00817307" w:rsidP="00F961BD">
            <w:pPr>
              <w:ind w:rightChars="-22" w:right="-44"/>
              <w:rPr>
                <w:rFonts w:hAnsi="굴림"/>
                <w:lang w:eastAsia="ko-KR"/>
              </w:rPr>
            </w:pPr>
            <w:r w:rsidRPr="006524D4">
              <w:rPr>
                <w:rFonts w:hAnsi="굴림" w:hint="eastAsia"/>
                <w:lang w:eastAsia="ko-KR"/>
              </w:rPr>
              <w:t xml:space="preserve">부가정보 </w:t>
            </w:r>
            <w:r w:rsidRPr="006524D4">
              <w:rPr>
                <w:rFonts w:hAnsi="굴림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3ECD050F" w14:textId="77777777" w:rsidR="00DA7C08" w:rsidRPr="006524D4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524D4">
              <w:rPr>
                <w:rFonts w:hAnsi="굴림" w:hint="eastAsia"/>
                <w:lang w:eastAsia="ko-KR"/>
              </w:rPr>
              <w:t>(2)</w:t>
            </w:r>
          </w:p>
        </w:tc>
      </w:tr>
      <w:tr w:rsidR="00DA7C08" w:rsidRPr="006F3883" w14:paraId="18F6AFA8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11B7E44B" w14:textId="77777777" w:rsidR="00DA7C08" w:rsidRPr="00C37442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37442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56BDD2BB" w14:textId="77777777" w:rsidR="00DA7C08" w:rsidRPr="00CE4681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E4681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67" w:type="dxa"/>
            <w:vAlign w:val="center"/>
          </w:tcPr>
          <w:p w14:paraId="4B4A46B2" w14:textId="77777777" w:rsidR="00DA7C08" w:rsidRPr="00CE4681" w:rsidRDefault="00CE4681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E4681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7B86F0AE" w14:textId="77777777" w:rsidR="00DA7C08" w:rsidRPr="00C37442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37442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02CC3123" w14:textId="77777777" w:rsidR="00DA7C08" w:rsidRPr="00C37442" w:rsidRDefault="00DA7C08" w:rsidP="00E94D28">
            <w:pPr>
              <w:ind w:rightChars="-22" w:right="-44"/>
              <w:rPr>
                <w:rFonts w:hAnsi="굴림"/>
                <w:lang w:eastAsia="ko-KR"/>
              </w:rPr>
            </w:pPr>
            <w:r w:rsidRPr="00C37442">
              <w:rPr>
                <w:rFonts w:hAnsi="굴림" w:hint="eastAsia"/>
                <w:lang w:eastAsia="ko-KR"/>
              </w:rPr>
              <w:t>1종 요금</w:t>
            </w:r>
          </w:p>
        </w:tc>
        <w:tc>
          <w:tcPr>
            <w:tcW w:w="567" w:type="dxa"/>
            <w:vAlign w:val="center"/>
          </w:tcPr>
          <w:p w14:paraId="6E85AACF" w14:textId="77777777" w:rsidR="00DA7C08" w:rsidRPr="00C37442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37442">
              <w:rPr>
                <w:rFonts w:hAnsi="굴림" w:hint="eastAsia"/>
                <w:lang w:eastAsia="ko-KR"/>
              </w:rPr>
              <w:t>(3)</w:t>
            </w:r>
          </w:p>
        </w:tc>
      </w:tr>
      <w:tr w:rsidR="00DA7C08" w:rsidRPr="006F3883" w14:paraId="62C560CD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4ABD6C2A" w14:textId="77777777" w:rsidR="00DA7C08" w:rsidRPr="006F3883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708" w:type="dxa"/>
            <w:vAlign w:val="center"/>
          </w:tcPr>
          <w:p w14:paraId="5FEB6092" w14:textId="77777777" w:rsidR="00DA7C08" w:rsidRPr="00CE4681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E4681"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67" w:type="dxa"/>
            <w:vAlign w:val="center"/>
          </w:tcPr>
          <w:p w14:paraId="63E4AEA8" w14:textId="77777777" w:rsidR="00DA7C08" w:rsidRPr="00CE4681" w:rsidRDefault="00CE4681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E4681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570D5944" w14:textId="77777777" w:rsidR="00DA7C08" w:rsidRPr="006F3883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362677AC" w14:textId="77777777" w:rsidR="00DA7C08" w:rsidRPr="006F3883" w:rsidRDefault="00DA7C08" w:rsidP="00E94D28">
            <w:pPr>
              <w:ind w:rightChars="-22" w:right="-44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2 종 요금</w:t>
            </w:r>
          </w:p>
        </w:tc>
        <w:tc>
          <w:tcPr>
            <w:tcW w:w="567" w:type="dxa"/>
            <w:vAlign w:val="center"/>
          </w:tcPr>
          <w:p w14:paraId="7CC9BF86" w14:textId="77777777" w:rsidR="00DA7C08" w:rsidRPr="006F3883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DA7C08" w:rsidRPr="006F3883" w14:paraId="335A74C9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491F92AE" w14:textId="77777777" w:rsidR="00DA7C08" w:rsidRPr="006F3883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708" w:type="dxa"/>
            <w:vAlign w:val="center"/>
          </w:tcPr>
          <w:p w14:paraId="5B4B00DD" w14:textId="77777777" w:rsidR="00DA7C08" w:rsidRPr="00CE4681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E4681"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567" w:type="dxa"/>
            <w:vAlign w:val="center"/>
          </w:tcPr>
          <w:p w14:paraId="676D0E73" w14:textId="77777777" w:rsidR="00DA7C08" w:rsidRPr="00CE4681" w:rsidRDefault="00CE4681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E4681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5DD04EC2" w14:textId="77777777" w:rsidR="00DA7C08" w:rsidRPr="006F3883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1B6A416B" w14:textId="77777777" w:rsidR="00DA7C08" w:rsidRPr="006F3883" w:rsidRDefault="00DA7C08" w:rsidP="00E94D28">
            <w:pPr>
              <w:ind w:rightChars="-22" w:right="-44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3 종 요금</w:t>
            </w:r>
          </w:p>
        </w:tc>
        <w:tc>
          <w:tcPr>
            <w:tcW w:w="567" w:type="dxa"/>
            <w:vAlign w:val="center"/>
          </w:tcPr>
          <w:p w14:paraId="565C70A6" w14:textId="77777777" w:rsidR="00DA7C08" w:rsidRPr="006F3883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DA7C08" w:rsidRPr="006F3883" w14:paraId="1FE6D8EE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303F0CC0" w14:textId="77777777" w:rsidR="00DA7C08" w:rsidRPr="006F3883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708" w:type="dxa"/>
            <w:vAlign w:val="center"/>
          </w:tcPr>
          <w:p w14:paraId="7DD8F165" w14:textId="77777777" w:rsidR="00DA7C08" w:rsidRPr="00CE4681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E4681">
              <w:rPr>
                <w:rFonts w:hAnsi="굴림" w:hint="eastAsia"/>
                <w:lang w:eastAsia="ko-KR"/>
              </w:rPr>
              <w:t>16</w:t>
            </w:r>
          </w:p>
        </w:tc>
        <w:tc>
          <w:tcPr>
            <w:tcW w:w="567" w:type="dxa"/>
            <w:vAlign w:val="center"/>
          </w:tcPr>
          <w:p w14:paraId="06B1B31F" w14:textId="77777777" w:rsidR="00DA7C08" w:rsidRPr="00CE4681" w:rsidRDefault="00CE4681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E4681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6A315073" w14:textId="77777777" w:rsidR="00DA7C08" w:rsidRPr="006F3883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00E841B8" w14:textId="77777777" w:rsidR="00DA7C08" w:rsidRPr="006F3883" w:rsidRDefault="00DA7C08" w:rsidP="00E94D28">
            <w:pPr>
              <w:ind w:rightChars="-22" w:right="-44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4종 요금</w:t>
            </w:r>
          </w:p>
        </w:tc>
        <w:tc>
          <w:tcPr>
            <w:tcW w:w="567" w:type="dxa"/>
            <w:vAlign w:val="center"/>
          </w:tcPr>
          <w:p w14:paraId="692DDF92" w14:textId="77777777" w:rsidR="00DA7C08" w:rsidRPr="006F3883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DA7C08" w:rsidRPr="006F3883" w14:paraId="1518B81B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761CEF2F" w14:textId="77777777" w:rsidR="00DA7C08" w:rsidRPr="006F3883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708" w:type="dxa"/>
            <w:vAlign w:val="center"/>
          </w:tcPr>
          <w:p w14:paraId="4F10DE47" w14:textId="77777777" w:rsidR="00DA7C08" w:rsidRPr="00CE4681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E4681">
              <w:rPr>
                <w:rFonts w:hAnsi="굴림" w:hint="eastAsia"/>
                <w:lang w:eastAsia="ko-KR"/>
              </w:rPr>
              <w:t>20</w:t>
            </w:r>
          </w:p>
        </w:tc>
        <w:tc>
          <w:tcPr>
            <w:tcW w:w="567" w:type="dxa"/>
            <w:vAlign w:val="center"/>
          </w:tcPr>
          <w:p w14:paraId="552C1B8A" w14:textId="77777777" w:rsidR="00DA7C08" w:rsidRPr="00CE4681" w:rsidRDefault="00CE4681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CE4681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18295D7E" w14:textId="77777777" w:rsidR="00DA7C08" w:rsidRPr="006F3883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05F474E2" w14:textId="77777777" w:rsidR="00DA7C08" w:rsidRPr="006F3883" w:rsidRDefault="00DA7C08" w:rsidP="00E94D28">
            <w:pPr>
              <w:ind w:rightChars="-22" w:right="-44"/>
              <w:rPr>
                <w:rFonts w:hAnsi="굴림"/>
                <w:lang w:eastAsia="ko-KR"/>
              </w:rPr>
            </w:pPr>
            <w:r w:rsidRPr="006F3883">
              <w:rPr>
                <w:rFonts w:hAnsi="굴림" w:hint="eastAsia"/>
                <w:lang w:eastAsia="ko-KR"/>
              </w:rPr>
              <w:t>5종 요금</w:t>
            </w:r>
          </w:p>
        </w:tc>
        <w:tc>
          <w:tcPr>
            <w:tcW w:w="567" w:type="dxa"/>
            <w:vAlign w:val="center"/>
          </w:tcPr>
          <w:p w14:paraId="0E34A7DE" w14:textId="77777777" w:rsidR="00DA7C08" w:rsidRPr="006F3883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DA7C08" w:rsidRPr="006F3883" w14:paraId="7F1548BC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705BB015" w14:textId="77777777" w:rsidR="00DA7C08" w:rsidRPr="000B5F2B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9</w:t>
            </w:r>
          </w:p>
        </w:tc>
        <w:tc>
          <w:tcPr>
            <w:tcW w:w="708" w:type="dxa"/>
            <w:vAlign w:val="center"/>
          </w:tcPr>
          <w:p w14:paraId="087F1263" w14:textId="77777777" w:rsidR="00DA7C08" w:rsidRPr="000B5F2B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24</w:t>
            </w:r>
          </w:p>
        </w:tc>
        <w:tc>
          <w:tcPr>
            <w:tcW w:w="567" w:type="dxa"/>
            <w:vAlign w:val="center"/>
          </w:tcPr>
          <w:p w14:paraId="0DF12414" w14:textId="77777777" w:rsidR="00DA7C08" w:rsidRPr="000B5F2B" w:rsidRDefault="00CE4681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7701CB02" w14:textId="77777777" w:rsidR="00DA7C08" w:rsidRPr="000B5F2B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1AD61154" w14:textId="77777777" w:rsidR="00DA7C08" w:rsidRPr="000B5F2B" w:rsidRDefault="00DA7C08" w:rsidP="00E94D28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6종 요금</w:t>
            </w:r>
          </w:p>
        </w:tc>
        <w:tc>
          <w:tcPr>
            <w:tcW w:w="567" w:type="dxa"/>
            <w:vAlign w:val="center"/>
          </w:tcPr>
          <w:p w14:paraId="216371E6" w14:textId="77777777" w:rsidR="00DA7C08" w:rsidRPr="006F3883" w:rsidRDefault="00DA7C0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50A6FA30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6E945FBC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10</w:t>
            </w:r>
          </w:p>
        </w:tc>
        <w:tc>
          <w:tcPr>
            <w:tcW w:w="708" w:type="dxa"/>
            <w:vAlign w:val="center"/>
          </w:tcPr>
          <w:p w14:paraId="4D29B0D9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28</w:t>
            </w:r>
          </w:p>
        </w:tc>
        <w:tc>
          <w:tcPr>
            <w:tcW w:w="567" w:type="dxa"/>
            <w:vAlign w:val="center"/>
          </w:tcPr>
          <w:p w14:paraId="537250EB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63972A46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393DB6A4" w14:textId="77777777" w:rsidR="00635198" w:rsidRPr="000B5F2B" w:rsidRDefault="00635198" w:rsidP="00E94D28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1종 주말할증요금</w:t>
            </w:r>
          </w:p>
        </w:tc>
        <w:tc>
          <w:tcPr>
            <w:tcW w:w="567" w:type="dxa"/>
            <w:vAlign w:val="center"/>
          </w:tcPr>
          <w:p w14:paraId="0F948B0C" w14:textId="77777777" w:rsidR="00635198" w:rsidRPr="006F3883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037B3DBB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30D8F16F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11</w:t>
            </w:r>
          </w:p>
        </w:tc>
        <w:tc>
          <w:tcPr>
            <w:tcW w:w="708" w:type="dxa"/>
            <w:vAlign w:val="center"/>
          </w:tcPr>
          <w:p w14:paraId="0DB2FBAE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32</w:t>
            </w:r>
          </w:p>
        </w:tc>
        <w:tc>
          <w:tcPr>
            <w:tcW w:w="567" w:type="dxa"/>
            <w:vAlign w:val="center"/>
          </w:tcPr>
          <w:p w14:paraId="266DF936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63FE4C87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2DCAD4ED" w14:textId="77777777" w:rsidR="00635198" w:rsidRPr="000B5F2B" w:rsidRDefault="00635198" w:rsidP="00E94D28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예외 요금 1종 요금</w:t>
            </w:r>
          </w:p>
        </w:tc>
        <w:tc>
          <w:tcPr>
            <w:tcW w:w="567" w:type="dxa"/>
            <w:vAlign w:val="center"/>
          </w:tcPr>
          <w:p w14:paraId="59574191" w14:textId="77777777" w:rsidR="00635198" w:rsidRPr="006F3883" w:rsidRDefault="00817307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(3)</w:t>
            </w:r>
          </w:p>
        </w:tc>
      </w:tr>
      <w:tr w:rsidR="00635198" w:rsidRPr="006F3883" w14:paraId="584E13B3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29FBF18C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708" w:type="dxa"/>
            <w:vAlign w:val="center"/>
          </w:tcPr>
          <w:p w14:paraId="416E4DB1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36</w:t>
            </w:r>
          </w:p>
        </w:tc>
        <w:tc>
          <w:tcPr>
            <w:tcW w:w="567" w:type="dxa"/>
            <w:vAlign w:val="center"/>
          </w:tcPr>
          <w:p w14:paraId="3FA7643B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13BCF89D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539A55F5" w14:textId="77777777" w:rsidR="00635198" w:rsidRPr="000B5F2B" w:rsidRDefault="00635198" w:rsidP="00E94D28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예외 요금 2종 요금</w:t>
            </w:r>
          </w:p>
        </w:tc>
        <w:tc>
          <w:tcPr>
            <w:tcW w:w="567" w:type="dxa"/>
            <w:vAlign w:val="center"/>
          </w:tcPr>
          <w:p w14:paraId="62E07750" w14:textId="77777777" w:rsidR="00635198" w:rsidRPr="006F3883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6A4720F1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4656997C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13</w:t>
            </w:r>
          </w:p>
        </w:tc>
        <w:tc>
          <w:tcPr>
            <w:tcW w:w="708" w:type="dxa"/>
            <w:vAlign w:val="center"/>
          </w:tcPr>
          <w:p w14:paraId="034B13A0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40</w:t>
            </w:r>
          </w:p>
        </w:tc>
        <w:tc>
          <w:tcPr>
            <w:tcW w:w="567" w:type="dxa"/>
            <w:vAlign w:val="center"/>
          </w:tcPr>
          <w:p w14:paraId="723C91FA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18B90E26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0E60889F" w14:textId="77777777" w:rsidR="00635198" w:rsidRPr="000B5F2B" w:rsidRDefault="00635198" w:rsidP="00E94D28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예외 요금 3종 요금</w:t>
            </w:r>
          </w:p>
        </w:tc>
        <w:tc>
          <w:tcPr>
            <w:tcW w:w="567" w:type="dxa"/>
            <w:vAlign w:val="center"/>
          </w:tcPr>
          <w:p w14:paraId="2865F3CF" w14:textId="77777777" w:rsidR="00635198" w:rsidRPr="006F3883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23A2BD38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45C7A819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14</w:t>
            </w:r>
          </w:p>
        </w:tc>
        <w:tc>
          <w:tcPr>
            <w:tcW w:w="708" w:type="dxa"/>
            <w:vAlign w:val="center"/>
          </w:tcPr>
          <w:p w14:paraId="1788AC2A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44</w:t>
            </w:r>
          </w:p>
        </w:tc>
        <w:tc>
          <w:tcPr>
            <w:tcW w:w="567" w:type="dxa"/>
            <w:vAlign w:val="center"/>
          </w:tcPr>
          <w:p w14:paraId="71417C01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783F2DC4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2ACBBEB3" w14:textId="77777777" w:rsidR="00635198" w:rsidRPr="000B5F2B" w:rsidRDefault="00635198" w:rsidP="00E94D28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예외 요금 4종 요금</w:t>
            </w:r>
          </w:p>
        </w:tc>
        <w:tc>
          <w:tcPr>
            <w:tcW w:w="567" w:type="dxa"/>
            <w:vAlign w:val="center"/>
          </w:tcPr>
          <w:p w14:paraId="655FB4AA" w14:textId="77777777" w:rsidR="00635198" w:rsidRPr="006F3883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48091D30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3541D08E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15</w:t>
            </w:r>
          </w:p>
        </w:tc>
        <w:tc>
          <w:tcPr>
            <w:tcW w:w="708" w:type="dxa"/>
            <w:vAlign w:val="center"/>
          </w:tcPr>
          <w:p w14:paraId="38EAAECE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48</w:t>
            </w:r>
          </w:p>
        </w:tc>
        <w:tc>
          <w:tcPr>
            <w:tcW w:w="567" w:type="dxa"/>
            <w:vAlign w:val="center"/>
          </w:tcPr>
          <w:p w14:paraId="1E40D8CC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38C9DA49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32C7E3A2" w14:textId="77777777" w:rsidR="00635198" w:rsidRPr="000B5F2B" w:rsidRDefault="00635198" w:rsidP="00E94D28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예외 요금 5종 요금</w:t>
            </w:r>
          </w:p>
        </w:tc>
        <w:tc>
          <w:tcPr>
            <w:tcW w:w="567" w:type="dxa"/>
            <w:vAlign w:val="center"/>
          </w:tcPr>
          <w:p w14:paraId="397491C6" w14:textId="77777777" w:rsidR="00635198" w:rsidRPr="006F3883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173998B7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20B1A67D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16</w:t>
            </w:r>
          </w:p>
        </w:tc>
        <w:tc>
          <w:tcPr>
            <w:tcW w:w="708" w:type="dxa"/>
            <w:vAlign w:val="center"/>
          </w:tcPr>
          <w:p w14:paraId="5A4CBA0A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52</w:t>
            </w:r>
          </w:p>
        </w:tc>
        <w:tc>
          <w:tcPr>
            <w:tcW w:w="567" w:type="dxa"/>
            <w:vAlign w:val="center"/>
          </w:tcPr>
          <w:p w14:paraId="4C89E70D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6171BA42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63035C54" w14:textId="77777777" w:rsidR="00635198" w:rsidRPr="000B5F2B" w:rsidRDefault="00635198" w:rsidP="00E94D28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예외 요금 6종 요금</w:t>
            </w:r>
          </w:p>
        </w:tc>
        <w:tc>
          <w:tcPr>
            <w:tcW w:w="567" w:type="dxa"/>
            <w:vAlign w:val="center"/>
          </w:tcPr>
          <w:p w14:paraId="12F9E101" w14:textId="77777777" w:rsidR="00635198" w:rsidRPr="006F3883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39B0416B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17A4648C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17</w:t>
            </w:r>
          </w:p>
        </w:tc>
        <w:tc>
          <w:tcPr>
            <w:tcW w:w="708" w:type="dxa"/>
            <w:vAlign w:val="center"/>
          </w:tcPr>
          <w:p w14:paraId="18B20DF4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56</w:t>
            </w:r>
          </w:p>
        </w:tc>
        <w:tc>
          <w:tcPr>
            <w:tcW w:w="567" w:type="dxa"/>
            <w:vAlign w:val="center"/>
          </w:tcPr>
          <w:p w14:paraId="01CDFADF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561DFD73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579106B6" w14:textId="77777777" w:rsidR="00635198" w:rsidRPr="000B5F2B" w:rsidRDefault="00635198" w:rsidP="00E94D28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0B5F2B">
              <w:rPr>
                <w:rFonts w:hAnsi="굴림" w:hint="eastAsia"/>
                <w:lang w:eastAsia="ko-KR"/>
              </w:rPr>
              <w:t>요금소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인덱스</w:t>
            </w:r>
          </w:p>
        </w:tc>
        <w:tc>
          <w:tcPr>
            <w:tcW w:w="567" w:type="dxa"/>
            <w:vAlign w:val="center"/>
          </w:tcPr>
          <w:p w14:paraId="71BB4E1A" w14:textId="77777777" w:rsidR="00635198" w:rsidRPr="006F3883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74872EF8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39CA7705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18</w:t>
            </w:r>
          </w:p>
        </w:tc>
        <w:tc>
          <w:tcPr>
            <w:tcW w:w="708" w:type="dxa"/>
            <w:vAlign w:val="center"/>
          </w:tcPr>
          <w:p w14:paraId="2744C9CB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60</w:t>
            </w:r>
          </w:p>
        </w:tc>
        <w:tc>
          <w:tcPr>
            <w:tcW w:w="567" w:type="dxa"/>
            <w:vAlign w:val="center"/>
          </w:tcPr>
          <w:p w14:paraId="14FE3575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40</w:t>
            </w:r>
          </w:p>
        </w:tc>
        <w:tc>
          <w:tcPr>
            <w:tcW w:w="426" w:type="dxa"/>
            <w:vAlign w:val="center"/>
          </w:tcPr>
          <w:p w14:paraId="775592A2" w14:textId="77777777" w:rsidR="00635198" w:rsidRPr="000B5F2B" w:rsidRDefault="00BD276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S</w:t>
            </w:r>
          </w:p>
        </w:tc>
        <w:tc>
          <w:tcPr>
            <w:tcW w:w="6237" w:type="dxa"/>
            <w:vAlign w:val="center"/>
          </w:tcPr>
          <w:p w14:paraId="28E7357B" w14:textId="77777777" w:rsidR="00635198" w:rsidRPr="000B5F2B" w:rsidRDefault="00635198" w:rsidP="00E94D28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톨게이트 명칭</w:t>
            </w:r>
          </w:p>
        </w:tc>
        <w:tc>
          <w:tcPr>
            <w:tcW w:w="567" w:type="dxa"/>
            <w:vAlign w:val="center"/>
          </w:tcPr>
          <w:p w14:paraId="48FB876D" w14:textId="77777777" w:rsidR="00635198" w:rsidRPr="006F3883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725A8980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0121E026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19</w:t>
            </w:r>
          </w:p>
        </w:tc>
        <w:tc>
          <w:tcPr>
            <w:tcW w:w="708" w:type="dxa"/>
            <w:vAlign w:val="center"/>
          </w:tcPr>
          <w:p w14:paraId="0BA0D59E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100</w:t>
            </w:r>
          </w:p>
        </w:tc>
        <w:tc>
          <w:tcPr>
            <w:tcW w:w="567" w:type="dxa"/>
            <w:vAlign w:val="center"/>
          </w:tcPr>
          <w:p w14:paraId="342FD0A3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2963D213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757EDE5B" w14:textId="77777777" w:rsidR="00635198" w:rsidRPr="000B5F2B" w:rsidRDefault="00635198" w:rsidP="00BB2ACF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1종 할인율 #1</w:t>
            </w:r>
          </w:p>
        </w:tc>
        <w:tc>
          <w:tcPr>
            <w:tcW w:w="567" w:type="dxa"/>
            <w:vAlign w:val="center"/>
          </w:tcPr>
          <w:p w14:paraId="1F253B24" w14:textId="77777777" w:rsidR="00635198" w:rsidRPr="000B7976" w:rsidRDefault="00635198" w:rsidP="0081730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7976">
              <w:rPr>
                <w:rFonts w:hAnsi="굴림" w:hint="eastAsia"/>
                <w:lang w:eastAsia="ko-KR"/>
              </w:rPr>
              <w:t>(</w:t>
            </w:r>
            <w:r w:rsidR="00817307">
              <w:rPr>
                <w:rFonts w:hAnsi="굴림"/>
                <w:lang w:eastAsia="ko-KR"/>
              </w:rPr>
              <w:t>4</w:t>
            </w:r>
            <w:r w:rsidRPr="000B7976">
              <w:rPr>
                <w:rFonts w:hAnsi="굴림" w:hint="eastAsia"/>
                <w:lang w:eastAsia="ko-KR"/>
              </w:rPr>
              <w:t>)</w:t>
            </w:r>
          </w:p>
        </w:tc>
      </w:tr>
      <w:tr w:rsidR="00635198" w:rsidRPr="006F3883" w14:paraId="4FC9AE0E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1659E0E6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20</w:t>
            </w:r>
          </w:p>
        </w:tc>
        <w:tc>
          <w:tcPr>
            <w:tcW w:w="708" w:type="dxa"/>
            <w:vAlign w:val="center"/>
          </w:tcPr>
          <w:p w14:paraId="11159287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104</w:t>
            </w:r>
          </w:p>
        </w:tc>
        <w:tc>
          <w:tcPr>
            <w:tcW w:w="567" w:type="dxa"/>
            <w:vAlign w:val="center"/>
          </w:tcPr>
          <w:p w14:paraId="03A2F6A6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1DDCFB39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419E8709" w14:textId="77777777" w:rsidR="00635198" w:rsidRPr="000B5F2B" w:rsidRDefault="00635198" w:rsidP="00BB2ACF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2종 할인율 #1</w:t>
            </w:r>
          </w:p>
        </w:tc>
        <w:tc>
          <w:tcPr>
            <w:tcW w:w="567" w:type="dxa"/>
            <w:vAlign w:val="center"/>
          </w:tcPr>
          <w:p w14:paraId="79AF2920" w14:textId="77777777" w:rsidR="00635198" w:rsidRPr="000B7976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1DF29D1A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07272BA0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21</w:t>
            </w:r>
          </w:p>
        </w:tc>
        <w:tc>
          <w:tcPr>
            <w:tcW w:w="708" w:type="dxa"/>
            <w:vAlign w:val="center"/>
          </w:tcPr>
          <w:p w14:paraId="04C1591E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108</w:t>
            </w:r>
          </w:p>
        </w:tc>
        <w:tc>
          <w:tcPr>
            <w:tcW w:w="567" w:type="dxa"/>
            <w:vAlign w:val="center"/>
          </w:tcPr>
          <w:p w14:paraId="08848C06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5FFC7787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73825C78" w14:textId="77777777" w:rsidR="00635198" w:rsidRPr="000B5F2B" w:rsidRDefault="00635198" w:rsidP="00BB2ACF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3종 할인율 #1</w:t>
            </w:r>
          </w:p>
        </w:tc>
        <w:tc>
          <w:tcPr>
            <w:tcW w:w="567" w:type="dxa"/>
            <w:vAlign w:val="center"/>
          </w:tcPr>
          <w:p w14:paraId="6B224D0B" w14:textId="77777777" w:rsidR="00635198" w:rsidRPr="000B7976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45177EA3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7F81BCE4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22</w:t>
            </w:r>
          </w:p>
        </w:tc>
        <w:tc>
          <w:tcPr>
            <w:tcW w:w="708" w:type="dxa"/>
            <w:vAlign w:val="center"/>
          </w:tcPr>
          <w:p w14:paraId="2F387DDA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112</w:t>
            </w:r>
          </w:p>
        </w:tc>
        <w:tc>
          <w:tcPr>
            <w:tcW w:w="567" w:type="dxa"/>
            <w:vAlign w:val="center"/>
          </w:tcPr>
          <w:p w14:paraId="2540D3F6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43104DF2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638B24FD" w14:textId="77777777" w:rsidR="00635198" w:rsidRPr="000B5F2B" w:rsidRDefault="00635198" w:rsidP="00BB2ACF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4종 할인율 #1</w:t>
            </w:r>
          </w:p>
        </w:tc>
        <w:tc>
          <w:tcPr>
            <w:tcW w:w="567" w:type="dxa"/>
            <w:vAlign w:val="center"/>
          </w:tcPr>
          <w:p w14:paraId="6C16E336" w14:textId="77777777" w:rsidR="00635198" w:rsidRPr="000B7976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7ACC8B8B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3161FBF9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23</w:t>
            </w:r>
          </w:p>
        </w:tc>
        <w:tc>
          <w:tcPr>
            <w:tcW w:w="708" w:type="dxa"/>
            <w:vAlign w:val="center"/>
          </w:tcPr>
          <w:p w14:paraId="170C413F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116</w:t>
            </w:r>
          </w:p>
        </w:tc>
        <w:tc>
          <w:tcPr>
            <w:tcW w:w="567" w:type="dxa"/>
            <w:vAlign w:val="center"/>
          </w:tcPr>
          <w:p w14:paraId="4C2FD3CB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61DCFEA4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7621C8FE" w14:textId="77777777" w:rsidR="00635198" w:rsidRPr="000B5F2B" w:rsidRDefault="00635198" w:rsidP="00BB2ACF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5종 할인율 #1</w:t>
            </w:r>
          </w:p>
        </w:tc>
        <w:tc>
          <w:tcPr>
            <w:tcW w:w="567" w:type="dxa"/>
            <w:vAlign w:val="center"/>
          </w:tcPr>
          <w:p w14:paraId="0928BC4D" w14:textId="77777777" w:rsidR="00635198" w:rsidRPr="000B7976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7625607F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14124ED5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24</w:t>
            </w:r>
          </w:p>
        </w:tc>
        <w:tc>
          <w:tcPr>
            <w:tcW w:w="708" w:type="dxa"/>
            <w:vAlign w:val="center"/>
          </w:tcPr>
          <w:p w14:paraId="1D66F442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120</w:t>
            </w:r>
          </w:p>
        </w:tc>
        <w:tc>
          <w:tcPr>
            <w:tcW w:w="567" w:type="dxa"/>
            <w:vAlign w:val="center"/>
          </w:tcPr>
          <w:p w14:paraId="11B54845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72A22CB2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52999A41" w14:textId="77777777" w:rsidR="00635198" w:rsidRPr="000B5F2B" w:rsidRDefault="00635198" w:rsidP="00BB2ACF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6종 할인율 #1</w:t>
            </w:r>
          </w:p>
        </w:tc>
        <w:tc>
          <w:tcPr>
            <w:tcW w:w="567" w:type="dxa"/>
            <w:vAlign w:val="center"/>
          </w:tcPr>
          <w:p w14:paraId="69BF9789" w14:textId="77777777" w:rsidR="00635198" w:rsidRPr="000B7976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0D6D1B47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12F3E066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25</w:t>
            </w:r>
          </w:p>
        </w:tc>
        <w:tc>
          <w:tcPr>
            <w:tcW w:w="708" w:type="dxa"/>
            <w:vAlign w:val="center"/>
          </w:tcPr>
          <w:p w14:paraId="30F47110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124</w:t>
            </w:r>
          </w:p>
        </w:tc>
        <w:tc>
          <w:tcPr>
            <w:tcW w:w="567" w:type="dxa"/>
            <w:vAlign w:val="center"/>
          </w:tcPr>
          <w:p w14:paraId="2CA23BA5" w14:textId="77777777" w:rsidR="00635198" w:rsidRPr="000B5F2B" w:rsidRDefault="00635198" w:rsidP="00DC1B7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66D6F1B2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5F0321D0" w14:textId="77777777" w:rsidR="00635198" w:rsidRPr="000B5F2B" w:rsidRDefault="00635198" w:rsidP="00E94D28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할인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#1 Block Index</w:t>
            </w:r>
          </w:p>
        </w:tc>
        <w:tc>
          <w:tcPr>
            <w:tcW w:w="567" w:type="dxa"/>
            <w:vAlign w:val="center"/>
          </w:tcPr>
          <w:p w14:paraId="163514D6" w14:textId="77777777" w:rsidR="00635198" w:rsidRPr="00ED3E54" w:rsidRDefault="00635198" w:rsidP="0081730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ED3E54">
              <w:rPr>
                <w:rFonts w:hAnsi="굴림" w:hint="eastAsia"/>
                <w:lang w:eastAsia="ko-KR"/>
              </w:rPr>
              <w:t>(</w:t>
            </w:r>
            <w:r w:rsidR="00817307">
              <w:rPr>
                <w:rFonts w:hAnsi="굴림"/>
                <w:lang w:eastAsia="ko-KR"/>
              </w:rPr>
              <w:t>5</w:t>
            </w:r>
            <w:r w:rsidRPr="00ED3E54">
              <w:rPr>
                <w:rFonts w:hAnsi="굴림" w:hint="eastAsia"/>
                <w:lang w:eastAsia="ko-KR"/>
              </w:rPr>
              <w:t>)</w:t>
            </w:r>
          </w:p>
        </w:tc>
      </w:tr>
      <w:tr w:rsidR="00635198" w:rsidRPr="006F3883" w14:paraId="577C0178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2DBC3BD9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26</w:t>
            </w:r>
          </w:p>
        </w:tc>
        <w:tc>
          <w:tcPr>
            <w:tcW w:w="708" w:type="dxa"/>
            <w:vAlign w:val="center"/>
          </w:tcPr>
          <w:p w14:paraId="2950D17E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126</w:t>
            </w:r>
          </w:p>
        </w:tc>
        <w:tc>
          <w:tcPr>
            <w:tcW w:w="567" w:type="dxa"/>
            <w:vAlign w:val="center"/>
          </w:tcPr>
          <w:p w14:paraId="1C81AA90" w14:textId="77777777" w:rsidR="00635198" w:rsidRPr="000B5F2B" w:rsidRDefault="00635198" w:rsidP="00DC1B7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35791D58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02679A4E" w14:textId="77777777" w:rsidR="00635198" w:rsidRPr="000B5F2B" w:rsidRDefault="00635198" w:rsidP="00916B54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할인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#1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시작위치</w:t>
            </w:r>
            <w:proofErr w:type="spellEnd"/>
          </w:p>
        </w:tc>
        <w:tc>
          <w:tcPr>
            <w:tcW w:w="567" w:type="dxa"/>
            <w:vAlign w:val="center"/>
          </w:tcPr>
          <w:p w14:paraId="5B9753F0" w14:textId="77777777" w:rsidR="00635198" w:rsidRPr="00ED3E54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76BF3AB5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4B513CEC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27</w:t>
            </w:r>
          </w:p>
        </w:tc>
        <w:tc>
          <w:tcPr>
            <w:tcW w:w="708" w:type="dxa"/>
            <w:vAlign w:val="center"/>
          </w:tcPr>
          <w:p w14:paraId="069B0BE5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127</w:t>
            </w:r>
          </w:p>
        </w:tc>
        <w:tc>
          <w:tcPr>
            <w:tcW w:w="567" w:type="dxa"/>
            <w:vAlign w:val="center"/>
          </w:tcPr>
          <w:p w14:paraId="052401B9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5162CC28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563EEBFA" w14:textId="77777777" w:rsidR="00635198" w:rsidRPr="000B5F2B" w:rsidRDefault="00635198" w:rsidP="00E94D28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할인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#1 길이</w:t>
            </w:r>
          </w:p>
        </w:tc>
        <w:tc>
          <w:tcPr>
            <w:tcW w:w="567" w:type="dxa"/>
            <w:vAlign w:val="center"/>
          </w:tcPr>
          <w:p w14:paraId="46EFC0AB" w14:textId="77777777" w:rsidR="00635198" w:rsidRPr="00ED3E54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586603B5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213C22BF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28</w:t>
            </w:r>
          </w:p>
        </w:tc>
        <w:tc>
          <w:tcPr>
            <w:tcW w:w="708" w:type="dxa"/>
            <w:vAlign w:val="center"/>
          </w:tcPr>
          <w:p w14:paraId="1B0DCFEE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128</w:t>
            </w:r>
          </w:p>
        </w:tc>
        <w:tc>
          <w:tcPr>
            <w:tcW w:w="567" w:type="dxa"/>
            <w:vAlign w:val="center"/>
          </w:tcPr>
          <w:p w14:paraId="7BEEAF6E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0ECD043A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6A27E2E2" w14:textId="77777777" w:rsidR="00635198" w:rsidRPr="000B5F2B" w:rsidRDefault="00635198" w:rsidP="003551CC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1종 할인율 #2</w:t>
            </w:r>
          </w:p>
        </w:tc>
        <w:tc>
          <w:tcPr>
            <w:tcW w:w="567" w:type="dxa"/>
            <w:vAlign w:val="center"/>
          </w:tcPr>
          <w:p w14:paraId="1737F2B0" w14:textId="77777777" w:rsidR="00635198" w:rsidRPr="00ED3E54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63A66AA4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5CA91251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29</w:t>
            </w:r>
          </w:p>
        </w:tc>
        <w:tc>
          <w:tcPr>
            <w:tcW w:w="708" w:type="dxa"/>
            <w:vAlign w:val="center"/>
          </w:tcPr>
          <w:p w14:paraId="5D3085EA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132</w:t>
            </w:r>
          </w:p>
        </w:tc>
        <w:tc>
          <w:tcPr>
            <w:tcW w:w="567" w:type="dxa"/>
            <w:vAlign w:val="center"/>
          </w:tcPr>
          <w:p w14:paraId="298E4FB4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5394833B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037B5C48" w14:textId="77777777" w:rsidR="00635198" w:rsidRPr="000B5F2B" w:rsidRDefault="00635198" w:rsidP="003551CC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2종 할인율 #2</w:t>
            </w:r>
          </w:p>
        </w:tc>
        <w:tc>
          <w:tcPr>
            <w:tcW w:w="567" w:type="dxa"/>
            <w:vAlign w:val="center"/>
          </w:tcPr>
          <w:p w14:paraId="2E8FF493" w14:textId="77777777" w:rsidR="00635198" w:rsidRPr="00ED3E54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547EA00A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0255FB1C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30</w:t>
            </w:r>
          </w:p>
        </w:tc>
        <w:tc>
          <w:tcPr>
            <w:tcW w:w="708" w:type="dxa"/>
            <w:vAlign w:val="center"/>
          </w:tcPr>
          <w:p w14:paraId="378F195E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136</w:t>
            </w:r>
          </w:p>
        </w:tc>
        <w:tc>
          <w:tcPr>
            <w:tcW w:w="567" w:type="dxa"/>
            <w:vAlign w:val="center"/>
          </w:tcPr>
          <w:p w14:paraId="07CD0DD6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60987753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542687EA" w14:textId="77777777" w:rsidR="00635198" w:rsidRPr="000B5F2B" w:rsidRDefault="00635198" w:rsidP="003551CC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3종 할인율 #2</w:t>
            </w:r>
          </w:p>
        </w:tc>
        <w:tc>
          <w:tcPr>
            <w:tcW w:w="567" w:type="dxa"/>
            <w:vAlign w:val="center"/>
          </w:tcPr>
          <w:p w14:paraId="6538F0E6" w14:textId="77777777" w:rsidR="00635198" w:rsidRPr="00ED3E54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1DCD1B1D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18CE7C79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31</w:t>
            </w:r>
          </w:p>
        </w:tc>
        <w:tc>
          <w:tcPr>
            <w:tcW w:w="708" w:type="dxa"/>
            <w:vAlign w:val="center"/>
          </w:tcPr>
          <w:p w14:paraId="4489E375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140</w:t>
            </w:r>
          </w:p>
        </w:tc>
        <w:tc>
          <w:tcPr>
            <w:tcW w:w="567" w:type="dxa"/>
            <w:vAlign w:val="center"/>
          </w:tcPr>
          <w:p w14:paraId="78E7CD80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6FC3AB12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4086D03E" w14:textId="77777777" w:rsidR="00635198" w:rsidRPr="000B5F2B" w:rsidRDefault="00635198" w:rsidP="003551CC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4종 할인율 #2</w:t>
            </w:r>
          </w:p>
        </w:tc>
        <w:tc>
          <w:tcPr>
            <w:tcW w:w="567" w:type="dxa"/>
            <w:vAlign w:val="center"/>
          </w:tcPr>
          <w:p w14:paraId="0EEFBA5C" w14:textId="77777777" w:rsidR="00635198" w:rsidRPr="00ED3E54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2AA2CAF1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6095EA25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32</w:t>
            </w:r>
          </w:p>
        </w:tc>
        <w:tc>
          <w:tcPr>
            <w:tcW w:w="708" w:type="dxa"/>
            <w:vAlign w:val="center"/>
          </w:tcPr>
          <w:p w14:paraId="724479A3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144</w:t>
            </w:r>
          </w:p>
        </w:tc>
        <w:tc>
          <w:tcPr>
            <w:tcW w:w="567" w:type="dxa"/>
            <w:vAlign w:val="center"/>
          </w:tcPr>
          <w:p w14:paraId="47FB4725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0DE523B2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2A97218E" w14:textId="77777777" w:rsidR="00635198" w:rsidRPr="000B5F2B" w:rsidRDefault="00635198" w:rsidP="003551CC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5종 할인율 #2</w:t>
            </w:r>
          </w:p>
        </w:tc>
        <w:tc>
          <w:tcPr>
            <w:tcW w:w="567" w:type="dxa"/>
            <w:vAlign w:val="center"/>
          </w:tcPr>
          <w:p w14:paraId="02EF1FC7" w14:textId="77777777" w:rsidR="00635198" w:rsidRPr="00ED3E54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466EAD81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42505B7E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33</w:t>
            </w:r>
          </w:p>
        </w:tc>
        <w:tc>
          <w:tcPr>
            <w:tcW w:w="708" w:type="dxa"/>
            <w:vAlign w:val="center"/>
          </w:tcPr>
          <w:p w14:paraId="1FD2B662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148</w:t>
            </w:r>
          </w:p>
        </w:tc>
        <w:tc>
          <w:tcPr>
            <w:tcW w:w="567" w:type="dxa"/>
            <w:vAlign w:val="center"/>
          </w:tcPr>
          <w:p w14:paraId="71AB9D9F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5FCADCAA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04804200" w14:textId="77777777" w:rsidR="00635198" w:rsidRPr="000B5F2B" w:rsidRDefault="00635198" w:rsidP="003551CC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6종 할인율 #2</w:t>
            </w:r>
          </w:p>
        </w:tc>
        <w:tc>
          <w:tcPr>
            <w:tcW w:w="567" w:type="dxa"/>
            <w:vAlign w:val="center"/>
          </w:tcPr>
          <w:p w14:paraId="47709E1E" w14:textId="77777777" w:rsidR="00635198" w:rsidRPr="00ED3E54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014CC9AD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1F030814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34</w:t>
            </w:r>
          </w:p>
        </w:tc>
        <w:tc>
          <w:tcPr>
            <w:tcW w:w="708" w:type="dxa"/>
            <w:vAlign w:val="center"/>
          </w:tcPr>
          <w:p w14:paraId="5259B56A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152</w:t>
            </w:r>
          </w:p>
        </w:tc>
        <w:tc>
          <w:tcPr>
            <w:tcW w:w="567" w:type="dxa"/>
            <w:vAlign w:val="center"/>
          </w:tcPr>
          <w:p w14:paraId="56918EA7" w14:textId="77777777" w:rsidR="00635198" w:rsidRPr="000B5F2B" w:rsidRDefault="00635198" w:rsidP="00DC1B7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291A9322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7B8B397E" w14:textId="77777777" w:rsidR="00635198" w:rsidRPr="000B5F2B" w:rsidRDefault="00635198" w:rsidP="00815172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할인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#2 Block Index</w:t>
            </w:r>
          </w:p>
        </w:tc>
        <w:tc>
          <w:tcPr>
            <w:tcW w:w="567" w:type="dxa"/>
            <w:vAlign w:val="center"/>
          </w:tcPr>
          <w:p w14:paraId="2729952E" w14:textId="77777777" w:rsidR="00635198" w:rsidRPr="00ED3E54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6F3C3B28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79E19BA8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35</w:t>
            </w:r>
          </w:p>
        </w:tc>
        <w:tc>
          <w:tcPr>
            <w:tcW w:w="708" w:type="dxa"/>
            <w:vAlign w:val="center"/>
          </w:tcPr>
          <w:p w14:paraId="5F1D6382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154</w:t>
            </w:r>
          </w:p>
        </w:tc>
        <w:tc>
          <w:tcPr>
            <w:tcW w:w="567" w:type="dxa"/>
            <w:vAlign w:val="center"/>
          </w:tcPr>
          <w:p w14:paraId="057F51C4" w14:textId="77777777" w:rsidR="00635198" w:rsidRPr="000B5F2B" w:rsidRDefault="00635198" w:rsidP="00DC1B7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00707006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748642E9" w14:textId="77777777" w:rsidR="00635198" w:rsidRPr="000B5F2B" w:rsidRDefault="00635198" w:rsidP="00916B54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할인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#2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시작위치</w:t>
            </w:r>
            <w:proofErr w:type="spellEnd"/>
          </w:p>
        </w:tc>
        <w:tc>
          <w:tcPr>
            <w:tcW w:w="567" w:type="dxa"/>
            <w:vAlign w:val="center"/>
          </w:tcPr>
          <w:p w14:paraId="5DC1CF58" w14:textId="77777777" w:rsidR="00635198" w:rsidRPr="00ED3E54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326D0673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74B665B7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36</w:t>
            </w:r>
          </w:p>
        </w:tc>
        <w:tc>
          <w:tcPr>
            <w:tcW w:w="708" w:type="dxa"/>
            <w:vAlign w:val="center"/>
          </w:tcPr>
          <w:p w14:paraId="146904CF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155</w:t>
            </w:r>
          </w:p>
        </w:tc>
        <w:tc>
          <w:tcPr>
            <w:tcW w:w="567" w:type="dxa"/>
            <w:vAlign w:val="center"/>
          </w:tcPr>
          <w:p w14:paraId="1BEA3F42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04899A73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2DF6EE97" w14:textId="77777777" w:rsidR="00635198" w:rsidRPr="000B5F2B" w:rsidRDefault="00635198" w:rsidP="00815172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할인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#2 길이</w:t>
            </w:r>
          </w:p>
        </w:tc>
        <w:tc>
          <w:tcPr>
            <w:tcW w:w="567" w:type="dxa"/>
            <w:vAlign w:val="center"/>
          </w:tcPr>
          <w:p w14:paraId="752BF543" w14:textId="77777777" w:rsidR="00635198" w:rsidRPr="00ED3E54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3A292665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1B9D2E0A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37</w:t>
            </w:r>
          </w:p>
        </w:tc>
        <w:tc>
          <w:tcPr>
            <w:tcW w:w="708" w:type="dxa"/>
            <w:vAlign w:val="center"/>
          </w:tcPr>
          <w:p w14:paraId="77FBFB50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156</w:t>
            </w:r>
          </w:p>
        </w:tc>
        <w:tc>
          <w:tcPr>
            <w:tcW w:w="567" w:type="dxa"/>
            <w:vAlign w:val="center"/>
          </w:tcPr>
          <w:p w14:paraId="18E5296C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2A72C35E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0FBDAA4B" w14:textId="77777777" w:rsidR="00635198" w:rsidRPr="000B5F2B" w:rsidRDefault="00635198" w:rsidP="003551CC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1종 할인율 #3</w:t>
            </w:r>
          </w:p>
        </w:tc>
        <w:tc>
          <w:tcPr>
            <w:tcW w:w="567" w:type="dxa"/>
            <w:vAlign w:val="center"/>
          </w:tcPr>
          <w:p w14:paraId="7A3ABB1C" w14:textId="77777777" w:rsidR="00635198" w:rsidRPr="00CE4681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63F595C8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57B2C908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lastRenderedPageBreak/>
              <w:t>38</w:t>
            </w:r>
          </w:p>
        </w:tc>
        <w:tc>
          <w:tcPr>
            <w:tcW w:w="708" w:type="dxa"/>
            <w:vAlign w:val="center"/>
          </w:tcPr>
          <w:p w14:paraId="00D717AB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160</w:t>
            </w:r>
          </w:p>
        </w:tc>
        <w:tc>
          <w:tcPr>
            <w:tcW w:w="567" w:type="dxa"/>
            <w:vAlign w:val="center"/>
          </w:tcPr>
          <w:p w14:paraId="56B3B3D7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47072C34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793797CF" w14:textId="77777777" w:rsidR="00635198" w:rsidRPr="000B5F2B" w:rsidRDefault="00635198" w:rsidP="003551CC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2종 할인율 #3</w:t>
            </w:r>
          </w:p>
        </w:tc>
        <w:tc>
          <w:tcPr>
            <w:tcW w:w="567" w:type="dxa"/>
            <w:vAlign w:val="center"/>
          </w:tcPr>
          <w:p w14:paraId="64C7E6FE" w14:textId="77777777" w:rsidR="00635198" w:rsidRPr="00CE4681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1CE37856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5F800EFE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39</w:t>
            </w:r>
          </w:p>
        </w:tc>
        <w:tc>
          <w:tcPr>
            <w:tcW w:w="708" w:type="dxa"/>
            <w:vAlign w:val="center"/>
          </w:tcPr>
          <w:p w14:paraId="4ECC1158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164</w:t>
            </w:r>
          </w:p>
        </w:tc>
        <w:tc>
          <w:tcPr>
            <w:tcW w:w="567" w:type="dxa"/>
            <w:vAlign w:val="center"/>
          </w:tcPr>
          <w:p w14:paraId="05C24C77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09FC2F80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2AB6F2CE" w14:textId="77777777" w:rsidR="00635198" w:rsidRPr="000B5F2B" w:rsidRDefault="00635198" w:rsidP="003551CC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3종 할인율 #3</w:t>
            </w:r>
          </w:p>
        </w:tc>
        <w:tc>
          <w:tcPr>
            <w:tcW w:w="567" w:type="dxa"/>
            <w:vAlign w:val="center"/>
          </w:tcPr>
          <w:p w14:paraId="478D903E" w14:textId="77777777" w:rsidR="00635198" w:rsidRPr="00CE4681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074038F7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5D8C3E9A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40</w:t>
            </w:r>
          </w:p>
        </w:tc>
        <w:tc>
          <w:tcPr>
            <w:tcW w:w="708" w:type="dxa"/>
            <w:vAlign w:val="center"/>
          </w:tcPr>
          <w:p w14:paraId="684A7F19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168</w:t>
            </w:r>
          </w:p>
        </w:tc>
        <w:tc>
          <w:tcPr>
            <w:tcW w:w="567" w:type="dxa"/>
            <w:vAlign w:val="center"/>
          </w:tcPr>
          <w:p w14:paraId="0CFAC42B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0B44502F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56C4D525" w14:textId="77777777" w:rsidR="00635198" w:rsidRPr="000B5F2B" w:rsidRDefault="00635198" w:rsidP="003551CC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4종 할인율 #3</w:t>
            </w:r>
          </w:p>
        </w:tc>
        <w:tc>
          <w:tcPr>
            <w:tcW w:w="567" w:type="dxa"/>
            <w:vAlign w:val="center"/>
          </w:tcPr>
          <w:p w14:paraId="5831BD83" w14:textId="77777777" w:rsidR="00635198" w:rsidRPr="00CE4681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6938315B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45D5FE33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41</w:t>
            </w:r>
          </w:p>
        </w:tc>
        <w:tc>
          <w:tcPr>
            <w:tcW w:w="708" w:type="dxa"/>
            <w:vAlign w:val="center"/>
          </w:tcPr>
          <w:p w14:paraId="3D85B348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172</w:t>
            </w:r>
          </w:p>
        </w:tc>
        <w:tc>
          <w:tcPr>
            <w:tcW w:w="567" w:type="dxa"/>
            <w:vAlign w:val="center"/>
          </w:tcPr>
          <w:p w14:paraId="4D3BB94E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0740D19C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5CB61334" w14:textId="77777777" w:rsidR="00635198" w:rsidRPr="000B5F2B" w:rsidRDefault="00635198" w:rsidP="003551CC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5종 할인율 #3</w:t>
            </w:r>
          </w:p>
        </w:tc>
        <w:tc>
          <w:tcPr>
            <w:tcW w:w="567" w:type="dxa"/>
            <w:vAlign w:val="center"/>
          </w:tcPr>
          <w:p w14:paraId="500BA14F" w14:textId="77777777" w:rsidR="00635198" w:rsidRPr="00CE4681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0145C6BD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2BCA7236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42</w:t>
            </w:r>
          </w:p>
        </w:tc>
        <w:tc>
          <w:tcPr>
            <w:tcW w:w="708" w:type="dxa"/>
            <w:vAlign w:val="center"/>
          </w:tcPr>
          <w:p w14:paraId="108C48A7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176</w:t>
            </w:r>
          </w:p>
        </w:tc>
        <w:tc>
          <w:tcPr>
            <w:tcW w:w="567" w:type="dxa"/>
            <w:vAlign w:val="center"/>
          </w:tcPr>
          <w:p w14:paraId="70CBE9A2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59CEEA2E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71FACA23" w14:textId="77777777" w:rsidR="00635198" w:rsidRPr="000B5F2B" w:rsidRDefault="00635198" w:rsidP="003551CC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6종 할인율 #3</w:t>
            </w:r>
          </w:p>
        </w:tc>
        <w:tc>
          <w:tcPr>
            <w:tcW w:w="567" w:type="dxa"/>
            <w:vAlign w:val="center"/>
          </w:tcPr>
          <w:p w14:paraId="3D29A257" w14:textId="77777777" w:rsidR="00635198" w:rsidRPr="00CE4681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30A5E233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6CE6000C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43</w:t>
            </w:r>
          </w:p>
        </w:tc>
        <w:tc>
          <w:tcPr>
            <w:tcW w:w="708" w:type="dxa"/>
            <w:vAlign w:val="center"/>
          </w:tcPr>
          <w:p w14:paraId="4E9CBFD3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180</w:t>
            </w:r>
          </w:p>
        </w:tc>
        <w:tc>
          <w:tcPr>
            <w:tcW w:w="567" w:type="dxa"/>
            <w:vAlign w:val="center"/>
          </w:tcPr>
          <w:p w14:paraId="6E77E395" w14:textId="77777777" w:rsidR="00635198" w:rsidRPr="000B5F2B" w:rsidRDefault="00635198" w:rsidP="00DC1B7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0862B47B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4DB29525" w14:textId="77777777" w:rsidR="00635198" w:rsidRPr="000B5F2B" w:rsidRDefault="00635198" w:rsidP="00916B54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할인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#3 Block Index</w:t>
            </w:r>
          </w:p>
        </w:tc>
        <w:tc>
          <w:tcPr>
            <w:tcW w:w="567" w:type="dxa"/>
            <w:vAlign w:val="center"/>
          </w:tcPr>
          <w:p w14:paraId="57108AB3" w14:textId="77777777" w:rsidR="00635198" w:rsidRPr="002D1F7D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252CEDC8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66E38AF4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44</w:t>
            </w:r>
          </w:p>
        </w:tc>
        <w:tc>
          <w:tcPr>
            <w:tcW w:w="708" w:type="dxa"/>
            <w:vAlign w:val="center"/>
          </w:tcPr>
          <w:p w14:paraId="425696F8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182</w:t>
            </w:r>
          </w:p>
        </w:tc>
        <w:tc>
          <w:tcPr>
            <w:tcW w:w="567" w:type="dxa"/>
            <w:vAlign w:val="center"/>
          </w:tcPr>
          <w:p w14:paraId="0EEA8A41" w14:textId="77777777" w:rsidR="00635198" w:rsidRPr="000B5F2B" w:rsidRDefault="00635198" w:rsidP="00DC1B7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56C69124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1ABAEE64" w14:textId="77777777" w:rsidR="00635198" w:rsidRPr="000B5F2B" w:rsidRDefault="00635198" w:rsidP="00916B54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할인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#3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시작위치</w:t>
            </w:r>
            <w:proofErr w:type="spellEnd"/>
          </w:p>
        </w:tc>
        <w:tc>
          <w:tcPr>
            <w:tcW w:w="567" w:type="dxa"/>
            <w:vAlign w:val="center"/>
          </w:tcPr>
          <w:p w14:paraId="105843C7" w14:textId="77777777" w:rsidR="00635198" w:rsidRPr="002D1F7D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4071BA63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47AAC5E2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45</w:t>
            </w:r>
          </w:p>
        </w:tc>
        <w:tc>
          <w:tcPr>
            <w:tcW w:w="708" w:type="dxa"/>
            <w:vAlign w:val="center"/>
          </w:tcPr>
          <w:p w14:paraId="7D7639BA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183</w:t>
            </w:r>
          </w:p>
        </w:tc>
        <w:tc>
          <w:tcPr>
            <w:tcW w:w="567" w:type="dxa"/>
            <w:vAlign w:val="center"/>
          </w:tcPr>
          <w:p w14:paraId="3B91917A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5A86C75E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7F9B3703" w14:textId="77777777" w:rsidR="00635198" w:rsidRPr="000B5F2B" w:rsidRDefault="00635198" w:rsidP="00815172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할인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#3 길이</w:t>
            </w:r>
          </w:p>
        </w:tc>
        <w:tc>
          <w:tcPr>
            <w:tcW w:w="567" w:type="dxa"/>
            <w:vAlign w:val="center"/>
          </w:tcPr>
          <w:p w14:paraId="009A7471" w14:textId="77777777" w:rsidR="00635198" w:rsidRPr="002D1F7D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673E8E91" w14:textId="77777777" w:rsidTr="00BD2768">
        <w:trPr>
          <w:trHeight w:val="39"/>
        </w:trPr>
        <w:tc>
          <w:tcPr>
            <w:tcW w:w="568" w:type="dxa"/>
            <w:vAlign w:val="center"/>
          </w:tcPr>
          <w:p w14:paraId="66084FAA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46</w:t>
            </w:r>
          </w:p>
        </w:tc>
        <w:tc>
          <w:tcPr>
            <w:tcW w:w="708" w:type="dxa"/>
            <w:vAlign w:val="center"/>
          </w:tcPr>
          <w:p w14:paraId="67E5210B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184</w:t>
            </w:r>
          </w:p>
        </w:tc>
        <w:tc>
          <w:tcPr>
            <w:tcW w:w="567" w:type="dxa"/>
            <w:vAlign w:val="center"/>
          </w:tcPr>
          <w:p w14:paraId="5C319F9A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76C4B367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73237C2A" w14:textId="77777777" w:rsidR="00635198" w:rsidRPr="000B5F2B" w:rsidRDefault="00635198" w:rsidP="00AF3649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1종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#1</w:t>
            </w:r>
          </w:p>
        </w:tc>
        <w:tc>
          <w:tcPr>
            <w:tcW w:w="567" w:type="dxa"/>
            <w:vAlign w:val="center"/>
          </w:tcPr>
          <w:p w14:paraId="335F39F1" w14:textId="77777777" w:rsidR="00635198" w:rsidRPr="002D1F7D" w:rsidRDefault="00635198" w:rsidP="0081730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2D1F7D">
              <w:rPr>
                <w:rFonts w:hAnsi="굴림" w:hint="eastAsia"/>
                <w:lang w:eastAsia="ko-KR"/>
              </w:rPr>
              <w:t>(</w:t>
            </w:r>
            <w:r w:rsidR="00817307">
              <w:rPr>
                <w:rFonts w:hAnsi="굴림"/>
                <w:lang w:eastAsia="ko-KR"/>
              </w:rPr>
              <w:t>4</w:t>
            </w:r>
            <w:r w:rsidRPr="002D1F7D">
              <w:rPr>
                <w:rFonts w:hAnsi="굴림" w:hint="eastAsia"/>
                <w:lang w:eastAsia="ko-KR"/>
              </w:rPr>
              <w:t>)</w:t>
            </w:r>
          </w:p>
        </w:tc>
      </w:tr>
      <w:tr w:rsidR="00635198" w:rsidRPr="006F3883" w14:paraId="1B31A00D" w14:textId="77777777" w:rsidTr="00BD2768">
        <w:trPr>
          <w:trHeight w:val="34"/>
        </w:trPr>
        <w:tc>
          <w:tcPr>
            <w:tcW w:w="568" w:type="dxa"/>
            <w:vAlign w:val="center"/>
          </w:tcPr>
          <w:p w14:paraId="65F03D78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47</w:t>
            </w:r>
          </w:p>
        </w:tc>
        <w:tc>
          <w:tcPr>
            <w:tcW w:w="708" w:type="dxa"/>
            <w:vAlign w:val="center"/>
          </w:tcPr>
          <w:p w14:paraId="4C731AE8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188</w:t>
            </w:r>
          </w:p>
        </w:tc>
        <w:tc>
          <w:tcPr>
            <w:tcW w:w="567" w:type="dxa"/>
            <w:vAlign w:val="center"/>
          </w:tcPr>
          <w:p w14:paraId="76DC08D9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724C737A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79F6F8E4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2종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#1</w:t>
            </w:r>
          </w:p>
        </w:tc>
        <w:tc>
          <w:tcPr>
            <w:tcW w:w="567" w:type="dxa"/>
            <w:vAlign w:val="center"/>
          </w:tcPr>
          <w:p w14:paraId="12B7407C" w14:textId="77777777" w:rsidR="00635198" w:rsidRPr="002D1F7D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1D3ADE8D" w14:textId="77777777" w:rsidTr="00BD2768">
        <w:trPr>
          <w:trHeight w:val="34"/>
        </w:trPr>
        <w:tc>
          <w:tcPr>
            <w:tcW w:w="568" w:type="dxa"/>
            <w:vAlign w:val="center"/>
          </w:tcPr>
          <w:p w14:paraId="59D5E5BE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48</w:t>
            </w:r>
          </w:p>
        </w:tc>
        <w:tc>
          <w:tcPr>
            <w:tcW w:w="708" w:type="dxa"/>
            <w:vAlign w:val="center"/>
          </w:tcPr>
          <w:p w14:paraId="7DDB8DC0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192</w:t>
            </w:r>
          </w:p>
        </w:tc>
        <w:tc>
          <w:tcPr>
            <w:tcW w:w="567" w:type="dxa"/>
            <w:vAlign w:val="center"/>
          </w:tcPr>
          <w:p w14:paraId="6AD9F5E2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46BAD81C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09019180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3종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#1</w:t>
            </w:r>
          </w:p>
        </w:tc>
        <w:tc>
          <w:tcPr>
            <w:tcW w:w="567" w:type="dxa"/>
            <w:vAlign w:val="center"/>
          </w:tcPr>
          <w:p w14:paraId="1C37A17C" w14:textId="77777777" w:rsidR="00635198" w:rsidRPr="000B7976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10CB2F16" w14:textId="77777777" w:rsidTr="00BD2768">
        <w:trPr>
          <w:trHeight w:val="34"/>
        </w:trPr>
        <w:tc>
          <w:tcPr>
            <w:tcW w:w="568" w:type="dxa"/>
            <w:vAlign w:val="center"/>
          </w:tcPr>
          <w:p w14:paraId="76788C27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49</w:t>
            </w:r>
          </w:p>
        </w:tc>
        <w:tc>
          <w:tcPr>
            <w:tcW w:w="708" w:type="dxa"/>
            <w:vAlign w:val="center"/>
          </w:tcPr>
          <w:p w14:paraId="09A5B892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196</w:t>
            </w:r>
          </w:p>
        </w:tc>
        <w:tc>
          <w:tcPr>
            <w:tcW w:w="567" w:type="dxa"/>
            <w:vAlign w:val="center"/>
          </w:tcPr>
          <w:p w14:paraId="35A66B04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4C645836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4098EEB4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4종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#1</w:t>
            </w:r>
          </w:p>
        </w:tc>
        <w:tc>
          <w:tcPr>
            <w:tcW w:w="567" w:type="dxa"/>
            <w:vAlign w:val="center"/>
          </w:tcPr>
          <w:p w14:paraId="460A361F" w14:textId="77777777" w:rsidR="00635198" w:rsidRPr="000B7976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7E46B414" w14:textId="77777777" w:rsidTr="00BD2768">
        <w:trPr>
          <w:trHeight w:val="34"/>
        </w:trPr>
        <w:tc>
          <w:tcPr>
            <w:tcW w:w="568" w:type="dxa"/>
            <w:vAlign w:val="center"/>
          </w:tcPr>
          <w:p w14:paraId="5DDA2114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50</w:t>
            </w:r>
          </w:p>
        </w:tc>
        <w:tc>
          <w:tcPr>
            <w:tcW w:w="708" w:type="dxa"/>
            <w:vAlign w:val="center"/>
          </w:tcPr>
          <w:p w14:paraId="1433DE0D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200</w:t>
            </w:r>
          </w:p>
        </w:tc>
        <w:tc>
          <w:tcPr>
            <w:tcW w:w="567" w:type="dxa"/>
            <w:vAlign w:val="center"/>
          </w:tcPr>
          <w:p w14:paraId="24DA4DC6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65E66F7B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544FB79F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5종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#1</w:t>
            </w:r>
          </w:p>
        </w:tc>
        <w:tc>
          <w:tcPr>
            <w:tcW w:w="567" w:type="dxa"/>
            <w:vAlign w:val="center"/>
          </w:tcPr>
          <w:p w14:paraId="114424DC" w14:textId="77777777" w:rsidR="00635198" w:rsidRPr="000B7976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1FE2C5F1" w14:textId="77777777" w:rsidTr="00BD2768">
        <w:trPr>
          <w:trHeight w:val="34"/>
        </w:trPr>
        <w:tc>
          <w:tcPr>
            <w:tcW w:w="568" w:type="dxa"/>
            <w:vAlign w:val="center"/>
          </w:tcPr>
          <w:p w14:paraId="79777140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51</w:t>
            </w:r>
          </w:p>
        </w:tc>
        <w:tc>
          <w:tcPr>
            <w:tcW w:w="708" w:type="dxa"/>
            <w:vAlign w:val="center"/>
          </w:tcPr>
          <w:p w14:paraId="7640AC8B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204</w:t>
            </w:r>
          </w:p>
        </w:tc>
        <w:tc>
          <w:tcPr>
            <w:tcW w:w="567" w:type="dxa"/>
            <w:vAlign w:val="center"/>
          </w:tcPr>
          <w:p w14:paraId="2A2839EC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6442DC16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74023186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6종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#1</w:t>
            </w:r>
          </w:p>
        </w:tc>
        <w:tc>
          <w:tcPr>
            <w:tcW w:w="567" w:type="dxa"/>
            <w:vAlign w:val="center"/>
          </w:tcPr>
          <w:p w14:paraId="1332D359" w14:textId="77777777" w:rsidR="00635198" w:rsidRPr="000B7976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29DD0BB4" w14:textId="77777777" w:rsidTr="00BD2768">
        <w:trPr>
          <w:trHeight w:val="34"/>
        </w:trPr>
        <w:tc>
          <w:tcPr>
            <w:tcW w:w="568" w:type="dxa"/>
            <w:vAlign w:val="center"/>
          </w:tcPr>
          <w:p w14:paraId="59D06266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52</w:t>
            </w:r>
          </w:p>
        </w:tc>
        <w:tc>
          <w:tcPr>
            <w:tcW w:w="708" w:type="dxa"/>
            <w:vAlign w:val="center"/>
          </w:tcPr>
          <w:p w14:paraId="2A5BD792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208</w:t>
            </w:r>
          </w:p>
        </w:tc>
        <w:tc>
          <w:tcPr>
            <w:tcW w:w="567" w:type="dxa"/>
            <w:vAlign w:val="center"/>
          </w:tcPr>
          <w:p w14:paraId="2069C0D3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14172EC1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58695C42" w14:textId="77777777" w:rsidR="00635198" w:rsidRPr="000B5F2B" w:rsidRDefault="00635198" w:rsidP="00AF3649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할증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#1 Block Index</w:t>
            </w:r>
          </w:p>
        </w:tc>
        <w:tc>
          <w:tcPr>
            <w:tcW w:w="567" w:type="dxa"/>
            <w:vAlign w:val="center"/>
          </w:tcPr>
          <w:p w14:paraId="5D052804" w14:textId="77777777" w:rsidR="00635198" w:rsidRPr="00817307" w:rsidRDefault="00817307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17307">
              <w:rPr>
                <w:rFonts w:hAnsi="굴림" w:hint="eastAsia"/>
                <w:lang w:eastAsia="ko-KR"/>
              </w:rPr>
              <w:t>(5)</w:t>
            </w:r>
          </w:p>
        </w:tc>
      </w:tr>
      <w:tr w:rsidR="00635198" w:rsidRPr="006F3883" w14:paraId="5988BD96" w14:textId="77777777" w:rsidTr="00BD2768">
        <w:trPr>
          <w:trHeight w:val="34"/>
        </w:trPr>
        <w:tc>
          <w:tcPr>
            <w:tcW w:w="568" w:type="dxa"/>
            <w:vAlign w:val="center"/>
          </w:tcPr>
          <w:p w14:paraId="2016C199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53</w:t>
            </w:r>
          </w:p>
        </w:tc>
        <w:tc>
          <w:tcPr>
            <w:tcW w:w="708" w:type="dxa"/>
            <w:vAlign w:val="center"/>
          </w:tcPr>
          <w:p w14:paraId="240DCFD1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210</w:t>
            </w:r>
          </w:p>
        </w:tc>
        <w:tc>
          <w:tcPr>
            <w:tcW w:w="567" w:type="dxa"/>
            <w:vAlign w:val="center"/>
          </w:tcPr>
          <w:p w14:paraId="40EA5879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7950E1BC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2EF0E9F3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할증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#1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시작위치</w:t>
            </w:r>
            <w:proofErr w:type="spellEnd"/>
          </w:p>
        </w:tc>
        <w:tc>
          <w:tcPr>
            <w:tcW w:w="567" w:type="dxa"/>
            <w:vAlign w:val="center"/>
          </w:tcPr>
          <w:p w14:paraId="6B4BE478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  <w:tr w:rsidR="00635198" w:rsidRPr="006F3883" w14:paraId="4CFBC782" w14:textId="77777777" w:rsidTr="00BD2768">
        <w:trPr>
          <w:trHeight w:val="34"/>
        </w:trPr>
        <w:tc>
          <w:tcPr>
            <w:tcW w:w="568" w:type="dxa"/>
            <w:vAlign w:val="center"/>
          </w:tcPr>
          <w:p w14:paraId="6DDE1634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54</w:t>
            </w:r>
          </w:p>
        </w:tc>
        <w:tc>
          <w:tcPr>
            <w:tcW w:w="708" w:type="dxa"/>
            <w:vAlign w:val="center"/>
          </w:tcPr>
          <w:p w14:paraId="7C06CC9C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211</w:t>
            </w:r>
          </w:p>
        </w:tc>
        <w:tc>
          <w:tcPr>
            <w:tcW w:w="567" w:type="dxa"/>
            <w:vAlign w:val="center"/>
          </w:tcPr>
          <w:p w14:paraId="2BE48977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797A5964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65C45640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할증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#1 길이</w:t>
            </w:r>
          </w:p>
        </w:tc>
        <w:tc>
          <w:tcPr>
            <w:tcW w:w="567" w:type="dxa"/>
            <w:vAlign w:val="center"/>
          </w:tcPr>
          <w:p w14:paraId="382DB815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  <w:tr w:rsidR="00635198" w:rsidRPr="006F3883" w14:paraId="620C01A0" w14:textId="77777777" w:rsidTr="00BD2768">
        <w:trPr>
          <w:trHeight w:val="25"/>
        </w:trPr>
        <w:tc>
          <w:tcPr>
            <w:tcW w:w="568" w:type="dxa"/>
            <w:vAlign w:val="center"/>
          </w:tcPr>
          <w:p w14:paraId="7221A3CF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55</w:t>
            </w:r>
          </w:p>
        </w:tc>
        <w:tc>
          <w:tcPr>
            <w:tcW w:w="708" w:type="dxa"/>
            <w:vAlign w:val="center"/>
          </w:tcPr>
          <w:p w14:paraId="0F963762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212</w:t>
            </w:r>
          </w:p>
        </w:tc>
        <w:tc>
          <w:tcPr>
            <w:tcW w:w="567" w:type="dxa"/>
            <w:vAlign w:val="center"/>
          </w:tcPr>
          <w:p w14:paraId="10D775C2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34CD4E12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4338E407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1종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#2</w:t>
            </w:r>
          </w:p>
        </w:tc>
        <w:tc>
          <w:tcPr>
            <w:tcW w:w="567" w:type="dxa"/>
            <w:vAlign w:val="center"/>
          </w:tcPr>
          <w:p w14:paraId="7890B210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2D782F96" w14:textId="77777777" w:rsidTr="00BD2768">
        <w:trPr>
          <w:trHeight w:val="20"/>
        </w:trPr>
        <w:tc>
          <w:tcPr>
            <w:tcW w:w="568" w:type="dxa"/>
            <w:vAlign w:val="center"/>
          </w:tcPr>
          <w:p w14:paraId="01A75409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56</w:t>
            </w:r>
          </w:p>
        </w:tc>
        <w:tc>
          <w:tcPr>
            <w:tcW w:w="708" w:type="dxa"/>
            <w:vAlign w:val="center"/>
          </w:tcPr>
          <w:p w14:paraId="0B4F88E2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216</w:t>
            </w:r>
          </w:p>
        </w:tc>
        <w:tc>
          <w:tcPr>
            <w:tcW w:w="567" w:type="dxa"/>
            <w:vAlign w:val="center"/>
          </w:tcPr>
          <w:p w14:paraId="0542EEA5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73C9D2D1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20A99E31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2종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#2</w:t>
            </w:r>
          </w:p>
        </w:tc>
        <w:tc>
          <w:tcPr>
            <w:tcW w:w="567" w:type="dxa"/>
            <w:vAlign w:val="center"/>
          </w:tcPr>
          <w:p w14:paraId="26267C38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25447B15" w14:textId="77777777" w:rsidTr="00BD2768">
        <w:trPr>
          <w:trHeight w:val="20"/>
        </w:trPr>
        <w:tc>
          <w:tcPr>
            <w:tcW w:w="568" w:type="dxa"/>
            <w:vAlign w:val="center"/>
          </w:tcPr>
          <w:p w14:paraId="76C64CA7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57</w:t>
            </w:r>
          </w:p>
        </w:tc>
        <w:tc>
          <w:tcPr>
            <w:tcW w:w="708" w:type="dxa"/>
            <w:vAlign w:val="center"/>
          </w:tcPr>
          <w:p w14:paraId="3077A798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220</w:t>
            </w:r>
          </w:p>
        </w:tc>
        <w:tc>
          <w:tcPr>
            <w:tcW w:w="567" w:type="dxa"/>
            <w:vAlign w:val="center"/>
          </w:tcPr>
          <w:p w14:paraId="79652EAF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39BCDFD1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1DE332AA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3종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#2</w:t>
            </w:r>
          </w:p>
        </w:tc>
        <w:tc>
          <w:tcPr>
            <w:tcW w:w="567" w:type="dxa"/>
            <w:vAlign w:val="center"/>
          </w:tcPr>
          <w:p w14:paraId="301B6027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2BE2132D" w14:textId="77777777" w:rsidTr="00BD2768">
        <w:trPr>
          <w:trHeight w:val="20"/>
        </w:trPr>
        <w:tc>
          <w:tcPr>
            <w:tcW w:w="568" w:type="dxa"/>
            <w:vAlign w:val="center"/>
          </w:tcPr>
          <w:p w14:paraId="4F328FF9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58</w:t>
            </w:r>
          </w:p>
        </w:tc>
        <w:tc>
          <w:tcPr>
            <w:tcW w:w="708" w:type="dxa"/>
            <w:vAlign w:val="center"/>
          </w:tcPr>
          <w:p w14:paraId="61CA17E6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224</w:t>
            </w:r>
          </w:p>
        </w:tc>
        <w:tc>
          <w:tcPr>
            <w:tcW w:w="567" w:type="dxa"/>
            <w:vAlign w:val="center"/>
          </w:tcPr>
          <w:p w14:paraId="2103C798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290CE16B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6E309F7C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4종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#2</w:t>
            </w:r>
          </w:p>
        </w:tc>
        <w:tc>
          <w:tcPr>
            <w:tcW w:w="567" w:type="dxa"/>
            <w:vAlign w:val="center"/>
          </w:tcPr>
          <w:p w14:paraId="5A633B2D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657EA80A" w14:textId="77777777" w:rsidTr="00BD2768">
        <w:trPr>
          <w:trHeight w:val="20"/>
        </w:trPr>
        <w:tc>
          <w:tcPr>
            <w:tcW w:w="568" w:type="dxa"/>
            <w:vAlign w:val="center"/>
          </w:tcPr>
          <w:p w14:paraId="1B06796B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59</w:t>
            </w:r>
          </w:p>
        </w:tc>
        <w:tc>
          <w:tcPr>
            <w:tcW w:w="708" w:type="dxa"/>
            <w:vAlign w:val="center"/>
          </w:tcPr>
          <w:p w14:paraId="626CD011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228</w:t>
            </w:r>
          </w:p>
        </w:tc>
        <w:tc>
          <w:tcPr>
            <w:tcW w:w="567" w:type="dxa"/>
            <w:vAlign w:val="center"/>
          </w:tcPr>
          <w:p w14:paraId="0376FFFC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074717EE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4D6DAD79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5종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#2</w:t>
            </w:r>
          </w:p>
        </w:tc>
        <w:tc>
          <w:tcPr>
            <w:tcW w:w="567" w:type="dxa"/>
            <w:vAlign w:val="center"/>
          </w:tcPr>
          <w:p w14:paraId="03A4D4A6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4A72ED20" w14:textId="77777777" w:rsidTr="00BD2768">
        <w:trPr>
          <w:trHeight w:val="20"/>
        </w:trPr>
        <w:tc>
          <w:tcPr>
            <w:tcW w:w="568" w:type="dxa"/>
            <w:vAlign w:val="center"/>
          </w:tcPr>
          <w:p w14:paraId="47016944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60</w:t>
            </w:r>
          </w:p>
        </w:tc>
        <w:tc>
          <w:tcPr>
            <w:tcW w:w="708" w:type="dxa"/>
            <w:vAlign w:val="center"/>
          </w:tcPr>
          <w:p w14:paraId="1C30232E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232</w:t>
            </w:r>
          </w:p>
        </w:tc>
        <w:tc>
          <w:tcPr>
            <w:tcW w:w="567" w:type="dxa"/>
            <w:vAlign w:val="center"/>
          </w:tcPr>
          <w:p w14:paraId="7DC26E81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2716400E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1BA40FDC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6종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#2</w:t>
            </w:r>
          </w:p>
        </w:tc>
        <w:tc>
          <w:tcPr>
            <w:tcW w:w="567" w:type="dxa"/>
            <w:vAlign w:val="center"/>
          </w:tcPr>
          <w:p w14:paraId="00013C4C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73184960" w14:textId="77777777" w:rsidTr="00BD2768">
        <w:trPr>
          <w:trHeight w:val="20"/>
        </w:trPr>
        <w:tc>
          <w:tcPr>
            <w:tcW w:w="568" w:type="dxa"/>
            <w:vAlign w:val="center"/>
          </w:tcPr>
          <w:p w14:paraId="35FFC356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61</w:t>
            </w:r>
          </w:p>
        </w:tc>
        <w:tc>
          <w:tcPr>
            <w:tcW w:w="708" w:type="dxa"/>
            <w:vAlign w:val="center"/>
          </w:tcPr>
          <w:p w14:paraId="2FF5925C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236</w:t>
            </w:r>
          </w:p>
        </w:tc>
        <w:tc>
          <w:tcPr>
            <w:tcW w:w="567" w:type="dxa"/>
            <w:vAlign w:val="center"/>
          </w:tcPr>
          <w:p w14:paraId="7AFC9E46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4850CEE0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5F1D537F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할증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#2 Block Index</w:t>
            </w:r>
          </w:p>
        </w:tc>
        <w:tc>
          <w:tcPr>
            <w:tcW w:w="567" w:type="dxa"/>
            <w:vAlign w:val="center"/>
          </w:tcPr>
          <w:p w14:paraId="03190D1A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  <w:tr w:rsidR="00635198" w:rsidRPr="006F3883" w14:paraId="3C4437B7" w14:textId="77777777" w:rsidTr="00BD2768">
        <w:trPr>
          <w:trHeight w:val="20"/>
        </w:trPr>
        <w:tc>
          <w:tcPr>
            <w:tcW w:w="568" w:type="dxa"/>
            <w:vAlign w:val="center"/>
          </w:tcPr>
          <w:p w14:paraId="05C3EB28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62</w:t>
            </w:r>
          </w:p>
        </w:tc>
        <w:tc>
          <w:tcPr>
            <w:tcW w:w="708" w:type="dxa"/>
            <w:vAlign w:val="center"/>
          </w:tcPr>
          <w:p w14:paraId="48210AB6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238</w:t>
            </w:r>
          </w:p>
        </w:tc>
        <w:tc>
          <w:tcPr>
            <w:tcW w:w="567" w:type="dxa"/>
            <w:vAlign w:val="center"/>
          </w:tcPr>
          <w:p w14:paraId="36A4D643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6CBCA2A0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1BB7CF9C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할증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#2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시작위치</w:t>
            </w:r>
            <w:proofErr w:type="spellEnd"/>
          </w:p>
        </w:tc>
        <w:tc>
          <w:tcPr>
            <w:tcW w:w="567" w:type="dxa"/>
            <w:vAlign w:val="center"/>
          </w:tcPr>
          <w:p w14:paraId="75A45455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  <w:tr w:rsidR="00635198" w:rsidRPr="006F3883" w14:paraId="12A1100D" w14:textId="77777777" w:rsidTr="00BD2768">
        <w:trPr>
          <w:trHeight w:val="20"/>
        </w:trPr>
        <w:tc>
          <w:tcPr>
            <w:tcW w:w="568" w:type="dxa"/>
            <w:vAlign w:val="center"/>
          </w:tcPr>
          <w:p w14:paraId="201A449E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63</w:t>
            </w:r>
          </w:p>
        </w:tc>
        <w:tc>
          <w:tcPr>
            <w:tcW w:w="708" w:type="dxa"/>
            <w:vAlign w:val="center"/>
          </w:tcPr>
          <w:p w14:paraId="2AC732C6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239</w:t>
            </w:r>
          </w:p>
        </w:tc>
        <w:tc>
          <w:tcPr>
            <w:tcW w:w="567" w:type="dxa"/>
            <w:vAlign w:val="center"/>
          </w:tcPr>
          <w:p w14:paraId="36F39372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396C5B20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0CF0A4E2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할증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#2 길이</w:t>
            </w:r>
          </w:p>
        </w:tc>
        <w:tc>
          <w:tcPr>
            <w:tcW w:w="567" w:type="dxa"/>
            <w:vAlign w:val="center"/>
          </w:tcPr>
          <w:p w14:paraId="06F225CE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  <w:tr w:rsidR="00635198" w:rsidRPr="006F3883" w14:paraId="6193F7F8" w14:textId="77777777" w:rsidTr="00BD2768">
        <w:trPr>
          <w:trHeight w:val="20"/>
        </w:trPr>
        <w:tc>
          <w:tcPr>
            <w:tcW w:w="568" w:type="dxa"/>
            <w:vAlign w:val="center"/>
          </w:tcPr>
          <w:p w14:paraId="47F18FC0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64</w:t>
            </w:r>
          </w:p>
        </w:tc>
        <w:tc>
          <w:tcPr>
            <w:tcW w:w="708" w:type="dxa"/>
            <w:vAlign w:val="center"/>
          </w:tcPr>
          <w:p w14:paraId="1924881A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240</w:t>
            </w:r>
          </w:p>
        </w:tc>
        <w:tc>
          <w:tcPr>
            <w:tcW w:w="567" w:type="dxa"/>
            <w:vAlign w:val="center"/>
          </w:tcPr>
          <w:p w14:paraId="29860EA2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16EC37BE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7F233429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1종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#3</w:t>
            </w:r>
          </w:p>
        </w:tc>
        <w:tc>
          <w:tcPr>
            <w:tcW w:w="567" w:type="dxa"/>
            <w:vAlign w:val="center"/>
          </w:tcPr>
          <w:p w14:paraId="0494F552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6B6C072F" w14:textId="77777777" w:rsidTr="00BD2768">
        <w:trPr>
          <w:trHeight w:val="20"/>
        </w:trPr>
        <w:tc>
          <w:tcPr>
            <w:tcW w:w="568" w:type="dxa"/>
            <w:vAlign w:val="center"/>
          </w:tcPr>
          <w:p w14:paraId="049CD33E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65</w:t>
            </w:r>
          </w:p>
        </w:tc>
        <w:tc>
          <w:tcPr>
            <w:tcW w:w="708" w:type="dxa"/>
            <w:vAlign w:val="center"/>
          </w:tcPr>
          <w:p w14:paraId="0F60A574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244</w:t>
            </w:r>
          </w:p>
        </w:tc>
        <w:tc>
          <w:tcPr>
            <w:tcW w:w="567" w:type="dxa"/>
            <w:vAlign w:val="center"/>
          </w:tcPr>
          <w:p w14:paraId="09B801E6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732D9537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36C255D1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2종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#3</w:t>
            </w:r>
          </w:p>
        </w:tc>
        <w:tc>
          <w:tcPr>
            <w:tcW w:w="567" w:type="dxa"/>
            <w:vAlign w:val="center"/>
          </w:tcPr>
          <w:p w14:paraId="5863100F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3B9CEDB4" w14:textId="77777777" w:rsidTr="00BD2768">
        <w:trPr>
          <w:trHeight w:val="20"/>
        </w:trPr>
        <w:tc>
          <w:tcPr>
            <w:tcW w:w="568" w:type="dxa"/>
            <w:vAlign w:val="center"/>
          </w:tcPr>
          <w:p w14:paraId="2A5C79F5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67</w:t>
            </w:r>
          </w:p>
        </w:tc>
        <w:tc>
          <w:tcPr>
            <w:tcW w:w="708" w:type="dxa"/>
            <w:vAlign w:val="center"/>
          </w:tcPr>
          <w:p w14:paraId="38BF646D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248</w:t>
            </w:r>
          </w:p>
        </w:tc>
        <w:tc>
          <w:tcPr>
            <w:tcW w:w="567" w:type="dxa"/>
            <w:vAlign w:val="center"/>
          </w:tcPr>
          <w:p w14:paraId="217C7AD2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3F80A03B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448FDE63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3종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#3</w:t>
            </w:r>
          </w:p>
        </w:tc>
        <w:tc>
          <w:tcPr>
            <w:tcW w:w="567" w:type="dxa"/>
            <w:vAlign w:val="center"/>
          </w:tcPr>
          <w:p w14:paraId="5E534578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185BDB0E" w14:textId="77777777" w:rsidTr="00BD2768">
        <w:trPr>
          <w:trHeight w:val="20"/>
        </w:trPr>
        <w:tc>
          <w:tcPr>
            <w:tcW w:w="568" w:type="dxa"/>
            <w:vAlign w:val="center"/>
          </w:tcPr>
          <w:p w14:paraId="0E57D574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68</w:t>
            </w:r>
          </w:p>
        </w:tc>
        <w:tc>
          <w:tcPr>
            <w:tcW w:w="708" w:type="dxa"/>
            <w:vAlign w:val="center"/>
          </w:tcPr>
          <w:p w14:paraId="5AA48C6B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252</w:t>
            </w:r>
          </w:p>
        </w:tc>
        <w:tc>
          <w:tcPr>
            <w:tcW w:w="567" w:type="dxa"/>
            <w:vAlign w:val="center"/>
          </w:tcPr>
          <w:p w14:paraId="75ABD76F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5C74B31C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040827B2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4종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#3</w:t>
            </w:r>
          </w:p>
        </w:tc>
        <w:tc>
          <w:tcPr>
            <w:tcW w:w="567" w:type="dxa"/>
            <w:vAlign w:val="center"/>
          </w:tcPr>
          <w:p w14:paraId="47E78811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5F4B78C2" w14:textId="77777777" w:rsidTr="00BD2768">
        <w:trPr>
          <w:trHeight w:val="20"/>
        </w:trPr>
        <w:tc>
          <w:tcPr>
            <w:tcW w:w="568" w:type="dxa"/>
            <w:vAlign w:val="center"/>
          </w:tcPr>
          <w:p w14:paraId="16EF6AA0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69</w:t>
            </w:r>
          </w:p>
        </w:tc>
        <w:tc>
          <w:tcPr>
            <w:tcW w:w="708" w:type="dxa"/>
            <w:vAlign w:val="center"/>
          </w:tcPr>
          <w:p w14:paraId="79DA3AFD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256</w:t>
            </w:r>
          </w:p>
        </w:tc>
        <w:tc>
          <w:tcPr>
            <w:tcW w:w="567" w:type="dxa"/>
            <w:vAlign w:val="center"/>
          </w:tcPr>
          <w:p w14:paraId="4415E4F6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16FD7E52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15E3D82C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5종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#3</w:t>
            </w:r>
          </w:p>
        </w:tc>
        <w:tc>
          <w:tcPr>
            <w:tcW w:w="567" w:type="dxa"/>
            <w:vAlign w:val="center"/>
          </w:tcPr>
          <w:p w14:paraId="60E8D54B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36FE9442" w14:textId="77777777" w:rsidTr="00BD2768">
        <w:trPr>
          <w:trHeight w:val="20"/>
        </w:trPr>
        <w:tc>
          <w:tcPr>
            <w:tcW w:w="568" w:type="dxa"/>
            <w:vAlign w:val="center"/>
          </w:tcPr>
          <w:p w14:paraId="6D64947F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70</w:t>
            </w:r>
          </w:p>
        </w:tc>
        <w:tc>
          <w:tcPr>
            <w:tcW w:w="708" w:type="dxa"/>
            <w:vAlign w:val="center"/>
          </w:tcPr>
          <w:p w14:paraId="46A1CD2A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260</w:t>
            </w:r>
          </w:p>
        </w:tc>
        <w:tc>
          <w:tcPr>
            <w:tcW w:w="567" w:type="dxa"/>
            <w:vAlign w:val="center"/>
          </w:tcPr>
          <w:p w14:paraId="48489601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23AF84B9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1F837750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6종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할증률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#3</w:t>
            </w:r>
          </w:p>
        </w:tc>
        <w:tc>
          <w:tcPr>
            <w:tcW w:w="567" w:type="dxa"/>
            <w:vAlign w:val="center"/>
          </w:tcPr>
          <w:p w14:paraId="11850431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01BCA9B4" w14:textId="77777777" w:rsidTr="00BD2768">
        <w:trPr>
          <w:trHeight w:val="20"/>
        </w:trPr>
        <w:tc>
          <w:tcPr>
            <w:tcW w:w="568" w:type="dxa"/>
            <w:vAlign w:val="center"/>
          </w:tcPr>
          <w:p w14:paraId="5F8A7441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71</w:t>
            </w:r>
          </w:p>
        </w:tc>
        <w:tc>
          <w:tcPr>
            <w:tcW w:w="708" w:type="dxa"/>
            <w:vAlign w:val="center"/>
          </w:tcPr>
          <w:p w14:paraId="5D9AB801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264</w:t>
            </w:r>
          </w:p>
        </w:tc>
        <w:tc>
          <w:tcPr>
            <w:tcW w:w="567" w:type="dxa"/>
            <w:vAlign w:val="center"/>
          </w:tcPr>
          <w:p w14:paraId="1391E8C4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5F9B57FB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658B1B89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할증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#3 Block Index</w:t>
            </w:r>
          </w:p>
        </w:tc>
        <w:tc>
          <w:tcPr>
            <w:tcW w:w="567" w:type="dxa"/>
            <w:vAlign w:val="center"/>
          </w:tcPr>
          <w:p w14:paraId="24AC516E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  <w:tr w:rsidR="00635198" w:rsidRPr="006F3883" w14:paraId="33686844" w14:textId="77777777" w:rsidTr="00BD2768">
        <w:trPr>
          <w:trHeight w:val="20"/>
        </w:trPr>
        <w:tc>
          <w:tcPr>
            <w:tcW w:w="568" w:type="dxa"/>
            <w:vAlign w:val="center"/>
          </w:tcPr>
          <w:p w14:paraId="3DC70F78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72</w:t>
            </w:r>
          </w:p>
        </w:tc>
        <w:tc>
          <w:tcPr>
            <w:tcW w:w="708" w:type="dxa"/>
            <w:vAlign w:val="center"/>
          </w:tcPr>
          <w:p w14:paraId="18A94777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266</w:t>
            </w:r>
          </w:p>
        </w:tc>
        <w:tc>
          <w:tcPr>
            <w:tcW w:w="567" w:type="dxa"/>
            <w:vAlign w:val="center"/>
          </w:tcPr>
          <w:p w14:paraId="312754AE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4CE876BE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0D204792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할증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#3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시작위치</w:t>
            </w:r>
            <w:proofErr w:type="spellEnd"/>
          </w:p>
        </w:tc>
        <w:tc>
          <w:tcPr>
            <w:tcW w:w="567" w:type="dxa"/>
            <w:vAlign w:val="center"/>
          </w:tcPr>
          <w:p w14:paraId="2A6658C6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  <w:tr w:rsidR="00635198" w:rsidRPr="006F3883" w14:paraId="193F6CA3" w14:textId="77777777" w:rsidTr="00BD2768">
        <w:trPr>
          <w:trHeight w:val="20"/>
        </w:trPr>
        <w:tc>
          <w:tcPr>
            <w:tcW w:w="568" w:type="dxa"/>
            <w:vAlign w:val="center"/>
          </w:tcPr>
          <w:p w14:paraId="4774C55B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73</w:t>
            </w:r>
          </w:p>
        </w:tc>
        <w:tc>
          <w:tcPr>
            <w:tcW w:w="708" w:type="dxa"/>
            <w:vAlign w:val="center"/>
          </w:tcPr>
          <w:p w14:paraId="65C406ED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267</w:t>
            </w:r>
          </w:p>
        </w:tc>
        <w:tc>
          <w:tcPr>
            <w:tcW w:w="567" w:type="dxa"/>
            <w:vAlign w:val="center"/>
          </w:tcPr>
          <w:p w14:paraId="2C4AAE41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480BCCA1" w14:textId="77777777" w:rsidR="00635198" w:rsidRPr="000B5F2B" w:rsidRDefault="00635198" w:rsidP="00D841F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07B60E3D" w14:textId="77777777" w:rsidR="00635198" w:rsidRPr="000B5F2B" w:rsidRDefault="00635198" w:rsidP="00D841FD">
            <w:pPr>
              <w:ind w:rightChars="-22" w:right="-44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 xml:space="preserve">할증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TimeDomain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#3 길이</w:t>
            </w:r>
          </w:p>
        </w:tc>
        <w:tc>
          <w:tcPr>
            <w:tcW w:w="567" w:type="dxa"/>
            <w:vAlign w:val="center"/>
          </w:tcPr>
          <w:p w14:paraId="6E4CF427" w14:textId="77777777" w:rsidR="00635198" w:rsidRPr="00CE4681" w:rsidRDefault="00635198" w:rsidP="00D841FD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  <w:tr w:rsidR="00635198" w:rsidRPr="006F3883" w14:paraId="5242785F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3137756B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74</w:t>
            </w:r>
          </w:p>
        </w:tc>
        <w:tc>
          <w:tcPr>
            <w:tcW w:w="708" w:type="dxa"/>
            <w:vAlign w:val="center"/>
          </w:tcPr>
          <w:p w14:paraId="37A0594C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268</w:t>
            </w:r>
          </w:p>
        </w:tc>
        <w:tc>
          <w:tcPr>
            <w:tcW w:w="567" w:type="dxa"/>
            <w:vAlign w:val="center"/>
          </w:tcPr>
          <w:p w14:paraId="1D8E80C5" w14:textId="77777777" w:rsidR="00635198" w:rsidRPr="000B5F2B" w:rsidRDefault="00635198" w:rsidP="0049263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7EEEB5F7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26C7D1F9" w14:textId="77777777" w:rsidR="00635198" w:rsidRPr="000B5F2B" w:rsidRDefault="00635198" w:rsidP="00F720EE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0B5F2B">
              <w:rPr>
                <w:rFonts w:hAnsi="굴림" w:hint="eastAsia"/>
                <w:lang w:eastAsia="ko-KR"/>
              </w:rPr>
              <w:t>예외형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</w:t>
            </w:r>
            <w:proofErr w:type="spellStart"/>
            <w:r w:rsidR="00F961BD">
              <w:rPr>
                <w:rFonts w:hAnsi="굴림" w:hint="eastAsia"/>
                <w:lang w:eastAsia="ko-KR"/>
              </w:rPr>
              <w:t>하이패스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1종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할인요금</w:t>
            </w:r>
            <w:proofErr w:type="spellEnd"/>
          </w:p>
        </w:tc>
        <w:tc>
          <w:tcPr>
            <w:tcW w:w="567" w:type="dxa"/>
            <w:vAlign w:val="center"/>
          </w:tcPr>
          <w:p w14:paraId="5ACF0011" w14:textId="77777777" w:rsidR="00635198" w:rsidRPr="008E30E4" w:rsidRDefault="00635198" w:rsidP="0081730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E30E4">
              <w:rPr>
                <w:rFonts w:hAnsi="굴림" w:hint="eastAsia"/>
                <w:lang w:eastAsia="ko-KR"/>
              </w:rPr>
              <w:t>(</w:t>
            </w:r>
            <w:r w:rsidR="00817307">
              <w:rPr>
                <w:rFonts w:hAnsi="굴림"/>
                <w:lang w:eastAsia="ko-KR"/>
              </w:rPr>
              <w:t>6</w:t>
            </w:r>
            <w:r w:rsidRPr="008E30E4">
              <w:rPr>
                <w:rFonts w:hAnsi="굴림" w:hint="eastAsia"/>
                <w:lang w:eastAsia="ko-KR"/>
              </w:rPr>
              <w:t>)</w:t>
            </w:r>
          </w:p>
        </w:tc>
      </w:tr>
      <w:tr w:rsidR="00635198" w:rsidRPr="006F3883" w14:paraId="12E125D8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5B10B970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75</w:t>
            </w:r>
          </w:p>
        </w:tc>
        <w:tc>
          <w:tcPr>
            <w:tcW w:w="708" w:type="dxa"/>
            <w:vAlign w:val="center"/>
          </w:tcPr>
          <w:p w14:paraId="2BA6F13A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270</w:t>
            </w:r>
          </w:p>
        </w:tc>
        <w:tc>
          <w:tcPr>
            <w:tcW w:w="567" w:type="dxa"/>
            <w:vAlign w:val="center"/>
          </w:tcPr>
          <w:p w14:paraId="3E811B5B" w14:textId="77777777" w:rsidR="00635198" w:rsidRPr="000B5F2B" w:rsidRDefault="00635198" w:rsidP="0049263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7A03515D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6C555EC9" w14:textId="77777777" w:rsidR="00635198" w:rsidRPr="000B5F2B" w:rsidRDefault="00635198" w:rsidP="00483838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0B5F2B">
              <w:rPr>
                <w:rFonts w:hAnsi="굴림" w:hint="eastAsia"/>
                <w:lang w:eastAsia="ko-KR"/>
              </w:rPr>
              <w:t>예외형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</w:t>
            </w:r>
            <w:proofErr w:type="spellStart"/>
            <w:r w:rsidR="00F961BD">
              <w:rPr>
                <w:rFonts w:hAnsi="굴림" w:hint="eastAsia"/>
                <w:lang w:eastAsia="ko-KR"/>
              </w:rPr>
              <w:t>하이패스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2종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할인요금</w:t>
            </w:r>
            <w:proofErr w:type="spellEnd"/>
          </w:p>
        </w:tc>
        <w:tc>
          <w:tcPr>
            <w:tcW w:w="567" w:type="dxa"/>
            <w:vAlign w:val="center"/>
          </w:tcPr>
          <w:p w14:paraId="2222248E" w14:textId="77777777" w:rsidR="00635198" w:rsidRPr="008E30E4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14A9B258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6275832B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76</w:t>
            </w:r>
          </w:p>
        </w:tc>
        <w:tc>
          <w:tcPr>
            <w:tcW w:w="708" w:type="dxa"/>
            <w:vAlign w:val="center"/>
          </w:tcPr>
          <w:p w14:paraId="5135EF32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272</w:t>
            </w:r>
          </w:p>
        </w:tc>
        <w:tc>
          <w:tcPr>
            <w:tcW w:w="567" w:type="dxa"/>
            <w:vAlign w:val="center"/>
          </w:tcPr>
          <w:p w14:paraId="1D26448E" w14:textId="77777777" w:rsidR="00635198" w:rsidRPr="000B5F2B" w:rsidRDefault="00635198" w:rsidP="0049263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6020CAEF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65161A60" w14:textId="77777777" w:rsidR="00635198" w:rsidRPr="000B5F2B" w:rsidRDefault="00635198" w:rsidP="00483838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0B5F2B">
              <w:rPr>
                <w:rFonts w:hAnsi="굴림" w:hint="eastAsia"/>
                <w:lang w:eastAsia="ko-KR"/>
              </w:rPr>
              <w:t>예외형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</w:t>
            </w:r>
            <w:proofErr w:type="spellStart"/>
            <w:r w:rsidR="00F961BD">
              <w:rPr>
                <w:rFonts w:hAnsi="굴림" w:hint="eastAsia"/>
                <w:lang w:eastAsia="ko-KR"/>
              </w:rPr>
              <w:t>하이패스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3종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할인요금</w:t>
            </w:r>
            <w:proofErr w:type="spellEnd"/>
          </w:p>
        </w:tc>
        <w:tc>
          <w:tcPr>
            <w:tcW w:w="567" w:type="dxa"/>
            <w:vAlign w:val="center"/>
          </w:tcPr>
          <w:p w14:paraId="1BFEAFC4" w14:textId="77777777" w:rsidR="00635198" w:rsidRPr="008E30E4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28577E8E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4D2BA007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77</w:t>
            </w:r>
          </w:p>
        </w:tc>
        <w:tc>
          <w:tcPr>
            <w:tcW w:w="708" w:type="dxa"/>
            <w:vAlign w:val="center"/>
          </w:tcPr>
          <w:p w14:paraId="1DA70004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274</w:t>
            </w:r>
          </w:p>
        </w:tc>
        <w:tc>
          <w:tcPr>
            <w:tcW w:w="567" w:type="dxa"/>
            <w:vAlign w:val="center"/>
          </w:tcPr>
          <w:p w14:paraId="2AB85A45" w14:textId="77777777" w:rsidR="00635198" w:rsidRPr="000B5F2B" w:rsidRDefault="00635198" w:rsidP="0049263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7D6BC11C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29DC4A48" w14:textId="77777777" w:rsidR="00635198" w:rsidRPr="000B5F2B" w:rsidRDefault="00635198" w:rsidP="00483838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0B5F2B">
              <w:rPr>
                <w:rFonts w:hAnsi="굴림" w:hint="eastAsia"/>
                <w:lang w:eastAsia="ko-KR"/>
              </w:rPr>
              <w:t>예외형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</w:t>
            </w:r>
            <w:proofErr w:type="spellStart"/>
            <w:r w:rsidR="00F961BD">
              <w:rPr>
                <w:rFonts w:hAnsi="굴림" w:hint="eastAsia"/>
                <w:lang w:eastAsia="ko-KR"/>
              </w:rPr>
              <w:t>하이패스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4종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할인요금</w:t>
            </w:r>
            <w:proofErr w:type="spellEnd"/>
          </w:p>
        </w:tc>
        <w:tc>
          <w:tcPr>
            <w:tcW w:w="567" w:type="dxa"/>
            <w:vAlign w:val="center"/>
          </w:tcPr>
          <w:p w14:paraId="031A706C" w14:textId="77777777" w:rsidR="00635198" w:rsidRPr="008E30E4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238EE84D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3F9EE495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lastRenderedPageBreak/>
              <w:t>78</w:t>
            </w:r>
          </w:p>
        </w:tc>
        <w:tc>
          <w:tcPr>
            <w:tcW w:w="708" w:type="dxa"/>
            <w:vAlign w:val="center"/>
          </w:tcPr>
          <w:p w14:paraId="4DB3EE30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276</w:t>
            </w:r>
          </w:p>
        </w:tc>
        <w:tc>
          <w:tcPr>
            <w:tcW w:w="567" w:type="dxa"/>
            <w:vAlign w:val="center"/>
          </w:tcPr>
          <w:p w14:paraId="0AC57AE9" w14:textId="77777777" w:rsidR="00635198" w:rsidRPr="000B5F2B" w:rsidRDefault="00635198" w:rsidP="0049263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5508FD75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54F04FEA" w14:textId="77777777" w:rsidR="00635198" w:rsidRPr="000B5F2B" w:rsidRDefault="00635198" w:rsidP="00483838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0B5F2B">
              <w:rPr>
                <w:rFonts w:hAnsi="굴림" w:hint="eastAsia"/>
                <w:lang w:eastAsia="ko-KR"/>
              </w:rPr>
              <w:t>예외형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</w:t>
            </w:r>
            <w:proofErr w:type="spellStart"/>
            <w:r w:rsidR="00F961BD">
              <w:rPr>
                <w:rFonts w:hAnsi="굴림" w:hint="eastAsia"/>
                <w:lang w:eastAsia="ko-KR"/>
              </w:rPr>
              <w:t>하이패스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5종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할인요금</w:t>
            </w:r>
            <w:proofErr w:type="spellEnd"/>
          </w:p>
        </w:tc>
        <w:tc>
          <w:tcPr>
            <w:tcW w:w="567" w:type="dxa"/>
            <w:vAlign w:val="center"/>
          </w:tcPr>
          <w:p w14:paraId="223698C1" w14:textId="77777777" w:rsidR="00635198" w:rsidRPr="008E30E4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365717A5" w14:textId="77777777" w:rsidTr="00BD2768">
        <w:trPr>
          <w:trHeight w:val="227"/>
        </w:trPr>
        <w:tc>
          <w:tcPr>
            <w:tcW w:w="568" w:type="dxa"/>
            <w:vAlign w:val="center"/>
          </w:tcPr>
          <w:p w14:paraId="3C7290B0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79</w:t>
            </w:r>
          </w:p>
        </w:tc>
        <w:tc>
          <w:tcPr>
            <w:tcW w:w="708" w:type="dxa"/>
            <w:vAlign w:val="center"/>
          </w:tcPr>
          <w:p w14:paraId="12258B0E" w14:textId="77777777" w:rsidR="00635198" w:rsidRPr="000B5F2B" w:rsidRDefault="00635198" w:rsidP="008E22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278</w:t>
            </w:r>
          </w:p>
        </w:tc>
        <w:tc>
          <w:tcPr>
            <w:tcW w:w="567" w:type="dxa"/>
            <w:vAlign w:val="center"/>
          </w:tcPr>
          <w:p w14:paraId="455446C4" w14:textId="77777777" w:rsidR="00635198" w:rsidRPr="000B5F2B" w:rsidRDefault="00635198" w:rsidP="0049263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4D2BAD43" w14:textId="77777777" w:rsidR="00635198" w:rsidRPr="000B5F2B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B5F2B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37" w:type="dxa"/>
            <w:vAlign w:val="center"/>
          </w:tcPr>
          <w:p w14:paraId="1FA2B7F0" w14:textId="77777777" w:rsidR="00635198" w:rsidRPr="000B5F2B" w:rsidRDefault="00635198" w:rsidP="00483838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0B5F2B">
              <w:rPr>
                <w:rFonts w:hAnsi="굴림" w:hint="eastAsia"/>
                <w:lang w:eastAsia="ko-KR"/>
              </w:rPr>
              <w:t>예외형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</w:t>
            </w:r>
            <w:proofErr w:type="spellStart"/>
            <w:r w:rsidR="00F961BD">
              <w:rPr>
                <w:rFonts w:hAnsi="굴림" w:hint="eastAsia"/>
                <w:lang w:eastAsia="ko-KR"/>
              </w:rPr>
              <w:t>하이패스</w:t>
            </w:r>
            <w:proofErr w:type="spellEnd"/>
            <w:r w:rsidRPr="000B5F2B">
              <w:rPr>
                <w:rFonts w:hAnsi="굴림" w:hint="eastAsia"/>
                <w:lang w:eastAsia="ko-KR"/>
              </w:rPr>
              <w:t xml:space="preserve"> 6종 </w:t>
            </w:r>
            <w:proofErr w:type="spellStart"/>
            <w:r w:rsidRPr="000B5F2B">
              <w:rPr>
                <w:rFonts w:hAnsi="굴림" w:hint="eastAsia"/>
                <w:lang w:eastAsia="ko-KR"/>
              </w:rPr>
              <w:t>할인요금</w:t>
            </w:r>
            <w:proofErr w:type="spellEnd"/>
          </w:p>
        </w:tc>
        <w:tc>
          <w:tcPr>
            <w:tcW w:w="567" w:type="dxa"/>
            <w:vAlign w:val="center"/>
          </w:tcPr>
          <w:p w14:paraId="40772870" w14:textId="77777777" w:rsidR="00635198" w:rsidRPr="008E30E4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35198" w:rsidRPr="006F3883" w14:paraId="5099B881" w14:textId="77777777" w:rsidTr="00BD2768">
        <w:trPr>
          <w:trHeight w:val="227"/>
        </w:trPr>
        <w:tc>
          <w:tcPr>
            <w:tcW w:w="1276" w:type="dxa"/>
            <w:gridSpan w:val="2"/>
            <w:vAlign w:val="center"/>
          </w:tcPr>
          <w:p w14:paraId="4632EF4E" w14:textId="77777777" w:rsidR="00635198" w:rsidRPr="00BD2768" w:rsidRDefault="00635198" w:rsidP="000D6E0C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BD2768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2B135F6D" w14:textId="77777777" w:rsidR="00635198" w:rsidRPr="00BD2768" w:rsidRDefault="008233E8" w:rsidP="0063519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21409524" w14:textId="77777777" w:rsidR="00635198" w:rsidRPr="00BD2768" w:rsidRDefault="00635198" w:rsidP="00E94D2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</w:p>
        </w:tc>
        <w:tc>
          <w:tcPr>
            <w:tcW w:w="6237" w:type="dxa"/>
            <w:vAlign w:val="center"/>
          </w:tcPr>
          <w:p w14:paraId="45A656ED" w14:textId="77777777" w:rsidR="00635198" w:rsidRPr="00BD2768" w:rsidRDefault="00BD2768" w:rsidP="00E94D28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BD2768">
              <w:rPr>
                <w:rFonts w:hAnsi="굴림" w:hint="eastAsia"/>
                <w:b/>
                <w:lang w:eastAsia="ko-KR"/>
              </w:rPr>
              <w:t>280 * 톨게이트 개수</w:t>
            </w:r>
          </w:p>
        </w:tc>
        <w:tc>
          <w:tcPr>
            <w:tcW w:w="567" w:type="dxa"/>
            <w:vAlign w:val="center"/>
          </w:tcPr>
          <w:p w14:paraId="19619B91" w14:textId="77777777" w:rsidR="00635198" w:rsidRPr="008E30E4" w:rsidRDefault="00635198" w:rsidP="00E94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34481ADC" w14:textId="77777777" w:rsidR="006D6E36" w:rsidRDefault="006D6E36" w:rsidP="00E94D28">
      <w:pPr>
        <w:ind w:rightChars="-22" w:right="-44"/>
        <w:jc w:val="left"/>
        <w:rPr>
          <w:lang w:eastAsia="ko-KR"/>
        </w:rPr>
      </w:pPr>
    </w:p>
    <w:p w14:paraId="4D3B3646" w14:textId="77777777" w:rsidR="006D6E36" w:rsidRDefault="006D6E36" w:rsidP="008008B4">
      <w:pPr>
        <w:pStyle w:val="af7"/>
        <w:numPr>
          <w:ilvl w:val="0"/>
          <w:numId w:val="24"/>
        </w:numPr>
        <w:ind w:leftChars="0" w:rightChars="-22" w:right="-44"/>
        <w:jc w:val="left"/>
        <w:rPr>
          <w:lang w:eastAsia="ko-KR"/>
        </w:rPr>
      </w:pPr>
      <w:r>
        <w:rPr>
          <w:rFonts w:hint="eastAsia"/>
          <w:lang w:eastAsia="ko-KR"/>
        </w:rPr>
        <w:t xml:space="preserve">부가정보 </w:t>
      </w:r>
      <w:r>
        <w:rPr>
          <w:lang w:eastAsia="ko-KR"/>
        </w:rPr>
        <w:t>1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1697"/>
        <w:gridCol w:w="5610"/>
        <w:gridCol w:w="599"/>
      </w:tblGrid>
      <w:tr w:rsidR="006D6E36" w:rsidRPr="0004164E" w14:paraId="7AE64343" w14:textId="77777777" w:rsidTr="007E16F4">
        <w:trPr>
          <w:trHeight w:val="320"/>
        </w:trPr>
        <w:tc>
          <w:tcPr>
            <w:tcW w:w="555" w:type="dxa"/>
            <w:shd w:val="clear" w:color="auto" w:fill="C0C0C0"/>
          </w:tcPr>
          <w:p w14:paraId="739DF8CA" w14:textId="77777777" w:rsidR="006D6E36" w:rsidRPr="007E16F4" w:rsidRDefault="006D6E36" w:rsidP="006D6E36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E16F4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1713" w:type="dxa"/>
            <w:shd w:val="clear" w:color="auto" w:fill="C0C0C0"/>
          </w:tcPr>
          <w:p w14:paraId="0E5E43AA" w14:textId="77777777" w:rsidR="006D6E36" w:rsidRPr="007E16F4" w:rsidRDefault="006D6E36" w:rsidP="006D6E36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E16F4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5670" w:type="dxa"/>
            <w:shd w:val="clear" w:color="auto" w:fill="C0C0C0"/>
          </w:tcPr>
          <w:p w14:paraId="515681FC" w14:textId="77777777" w:rsidR="006D6E36" w:rsidRPr="007E16F4" w:rsidRDefault="006D6E36" w:rsidP="006D6E36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E16F4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67" w:type="dxa"/>
            <w:shd w:val="clear" w:color="auto" w:fill="C0C0C0"/>
          </w:tcPr>
          <w:p w14:paraId="7EC58758" w14:textId="77777777" w:rsidR="006D6E36" w:rsidRPr="007E16F4" w:rsidRDefault="006D6E36" w:rsidP="006D6E36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7E16F4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7E16F4" w:rsidRPr="0004164E" w14:paraId="49530AC7" w14:textId="77777777" w:rsidTr="007E16F4">
        <w:trPr>
          <w:trHeight w:val="308"/>
        </w:trPr>
        <w:tc>
          <w:tcPr>
            <w:tcW w:w="555" w:type="dxa"/>
            <w:vAlign w:val="center"/>
          </w:tcPr>
          <w:p w14:paraId="6EAF4AC3" w14:textId="77777777" w:rsidR="007E16F4" w:rsidRPr="00D906F8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1713" w:type="dxa"/>
            <w:vAlign w:val="center"/>
          </w:tcPr>
          <w:p w14:paraId="55D40A8F" w14:textId="77777777" w:rsidR="007E16F4" w:rsidRPr="00D906F8" w:rsidRDefault="007E16F4" w:rsidP="007E16F4">
            <w:pPr>
              <w:jc w:val="center"/>
            </w:pPr>
            <w:r w:rsidRPr="00D906F8">
              <w:rPr>
                <w:rFonts w:hAnsi="굴림" w:hint="eastAsia"/>
                <w:lang w:eastAsia="ko-KR"/>
              </w:rPr>
              <w:t xml:space="preserve">0000 </w:t>
            </w:r>
            <w:r>
              <w:rPr>
                <w:rFonts w:hAnsi="굴림"/>
                <w:lang w:eastAsia="ko-KR"/>
              </w:rPr>
              <w:t>0</w:t>
            </w:r>
            <w:r>
              <w:rPr>
                <w:rFonts w:hAnsi="굴림"/>
                <w:color w:val="FF0000"/>
                <w:lang w:eastAsia="ko-KR"/>
              </w:rPr>
              <w:t>11</w:t>
            </w:r>
            <w:r w:rsidRPr="000E5C65">
              <w:rPr>
                <w:rFonts w:hAnsi="굴림"/>
                <w:color w:val="FF0000"/>
                <w:lang w:eastAsia="ko-KR"/>
              </w:rPr>
              <w:t>1</w:t>
            </w:r>
          </w:p>
        </w:tc>
        <w:tc>
          <w:tcPr>
            <w:tcW w:w="5670" w:type="dxa"/>
          </w:tcPr>
          <w:p w14:paraId="42A5E332" w14:textId="77777777" w:rsidR="007E16F4" w:rsidRPr="00D906F8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[</w:t>
            </w:r>
            <w:r>
              <w:rPr>
                <w:rFonts w:hAnsi="굴림" w:hint="eastAsia"/>
                <w:lang w:eastAsia="ko-KR"/>
              </w:rPr>
              <w:t xml:space="preserve">톨게이트 </w:t>
            </w:r>
            <w:r>
              <w:rPr>
                <w:rFonts w:hAnsi="굴림"/>
                <w:lang w:eastAsia="ko-KR"/>
              </w:rPr>
              <w:t>Type</w:t>
            </w:r>
            <w:r w:rsidRPr="00D906F8">
              <w:rPr>
                <w:rFonts w:hAnsi="굴림" w:hint="eastAsia"/>
                <w:lang w:eastAsia="ko-KR"/>
              </w:rPr>
              <w:t>]</w:t>
            </w:r>
          </w:p>
          <w:p w14:paraId="7109C76F" w14:textId="77777777" w:rsidR="007E16F4" w:rsidRPr="00D906F8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 xml:space="preserve">1 : </w:t>
            </w:r>
            <w:r>
              <w:rPr>
                <w:rFonts w:hAnsi="굴림" w:hint="eastAsia"/>
                <w:lang w:eastAsia="ko-KR"/>
              </w:rPr>
              <w:t>개방형</w:t>
            </w:r>
            <w:r w:rsidRPr="00D906F8">
              <w:rPr>
                <w:rFonts w:hAnsi="굴림" w:hint="eastAsia"/>
                <w:lang w:eastAsia="ko-KR"/>
              </w:rPr>
              <w:t xml:space="preserve">, 2 : </w:t>
            </w:r>
            <w:r>
              <w:rPr>
                <w:rFonts w:hAnsi="굴림" w:hint="eastAsia"/>
                <w:lang w:eastAsia="ko-KR"/>
              </w:rPr>
              <w:t>폐쇄, 3 : 폐쇄(진입)</w:t>
            </w:r>
            <w:r>
              <w:rPr>
                <w:rFonts w:hAnsi="굴림"/>
                <w:lang w:eastAsia="ko-KR"/>
              </w:rPr>
              <w:t>, 4</w:t>
            </w:r>
            <w:r w:rsidRPr="00D906F8">
              <w:rPr>
                <w:rFonts w:hAnsi="굴림" w:hint="eastAsia"/>
                <w:lang w:eastAsia="ko-KR"/>
              </w:rPr>
              <w:t xml:space="preserve"> : </w:t>
            </w:r>
            <w:r>
              <w:rPr>
                <w:rFonts w:hAnsi="굴림" w:hint="eastAsia"/>
                <w:lang w:eastAsia="ko-KR"/>
              </w:rPr>
              <w:t>폐쇄(진출)</w:t>
            </w:r>
          </w:p>
        </w:tc>
        <w:tc>
          <w:tcPr>
            <w:tcW w:w="567" w:type="dxa"/>
            <w:vAlign w:val="center"/>
          </w:tcPr>
          <w:p w14:paraId="1F34D819" w14:textId="77777777" w:rsidR="007E16F4" w:rsidRPr="00D906F8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1</w:t>
            </w:r>
            <w:r w:rsidRPr="00D906F8">
              <w:rPr>
                <w:rFonts w:hAnsi="굴림" w:hint="eastAsia"/>
                <w:lang w:eastAsia="ko-KR"/>
              </w:rPr>
              <w:t>~</w:t>
            </w:r>
            <w:r>
              <w:rPr>
                <w:rFonts w:hAnsi="굴림"/>
                <w:lang w:eastAsia="ko-KR"/>
              </w:rPr>
              <w:t>4</w:t>
            </w:r>
          </w:p>
        </w:tc>
      </w:tr>
      <w:tr w:rsidR="007E16F4" w:rsidRPr="0004164E" w14:paraId="40A5E2A1" w14:textId="77777777" w:rsidTr="007E16F4">
        <w:trPr>
          <w:trHeight w:val="308"/>
        </w:trPr>
        <w:tc>
          <w:tcPr>
            <w:tcW w:w="555" w:type="dxa"/>
            <w:vAlign w:val="center"/>
          </w:tcPr>
          <w:p w14:paraId="11D14A04" w14:textId="77777777" w:rsidR="007E16F4" w:rsidRPr="00D906F8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1713" w:type="dxa"/>
            <w:vAlign w:val="center"/>
          </w:tcPr>
          <w:p w14:paraId="25112723" w14:textId="77777777" w:rsidR="007E16F4" w:rsidRPr="00D906F8" w:rsidRDefault="007E16F4" w:rsidP="007E16F4">
            <w:pPr>
              <w:jc w:val="center"/>
            </w:pPr>
            <w:r w:rsidRPr="00D906F8">
              <w:rPr>
                <w:rFonts w:hAnsi="굴림" w:hint="eastAsia"/>
                <w:lang w:eastAsia="ko-KR"/>
              </w:rPr>
              <w:t xml:space="preserve">0000 </w:t>
            </w:r>
            <w:r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/>
                <w:lang w:eastAsia="ko-KR"/>
              </w:rPr>
              <w:t>000</w:t>
            </w:r>
          </w:p>
        </w:tc>
        <w:tc>
          <w:tcPr>
            <w:tcW w:w="5670" w:type="dxa"/>
          </w:tcPr>
          <w:p w14:paraId="1E173F96" w14:textId="77777777" w:rsidR="007E16F4" w:rsidRPr="00D906F8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[</w:t>
            </w:r>
            <w:proofErr w:type="spellStart"/>
            <w:r>
              <w:rPr>
                <w:rFonts w:hAnsi="굴림" w:hint="eastAsia"/>
                <w:lang w:eastAsia="ko-KR"/>
              </w:rPr>
              <w:t>진출입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/>
                <w:lang w:eastAsia="ko-KR"/>
              </w:rPr>
              <w:t xml:space="preserve">20Km </w:t>
            </w:r>
            <w:r>
              <w:rPr>
                <w:rFonts w:hAnsi="굴림" w:hint="eastAsia"/>
                <w:lang w:eastAsia="ko-KR"/>
              </w:rPr>
              <w:t>이하</w:t>
            </w:r>
            <w:r w:rsidRPr="00D906F8">
              <w:rPr>
                <w:rFonts w:hAnsi="굴림" w:hint="eastAsia"/>
                <w:lang w:eastAsia="ko-KR"/>
              </w:rPr>
              <w:t>]</w:t>
            </w:r>
          </w:p>
          <w:p w14:paraId="7CEF171C" w14:textId="77777777" w:rsidR="007E16F4" w:rsidRPr="00D906F8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 xml:space="preserve">0 : </w:t>
            </w:r>
            <w:r>
              <w:rPr>
                <w:rFonts w:hAnsi="굴림"/>
                <w:lang w:eastAsia="ko-KR"/>
              </w:rPr>
              <w:t>20 Km</w:t>
            </w:r>
            <w:r>
              <w:rPr>
                <w:rFonts w:hAnsi="굴림" w:hint="eastAsia"/>
                <w:lang w:eastAsia="ko-KR"/>
              </w:rPr>
              <w:t>초과</w:t>
            </w:r>
            <w:r w:rsidRPr="00D906F8">
              <w:rPr>
                <w:rFonts w:hAnsi="굴림" w:hint="eastAsia"/>
                <w:lang w:eastAsia="ko-KR"/>
              </w:rPr>
              <w:t xml:space="preserve">, 1 : </w:t>
            </w:r>
            <w:r>
              <w:rPr>
                <w:rFonts w:hAnsi="굴림" w:hint="eastAsia"/>
                <w:lang w:eastAsia="ko-KR"/>
              </w:rPr>
              <w:t>20</w:t>
            </w:r>
            <w:r>
              <w:rPr>
                <w:rFonts w:hAnsi="굴림"/>
                <w:lang w:eastAsia="ko-KR"/>
              </w:rPr>
              <w:t xml:space="preserve"> Km</w:t>
            </w:r>
            <w:r>
              <w:rPr>
                <w:rFonts w:hAnsi="굴림" w:hint="eastAsia"/>
                <w:lang w:eastAsia="ko-KR"/>
              </w:rPr>
              <w:t>이하</w:t>
            </w:r>
          </w:p>
        </w:tc>
        <w:tc>
          <w:tcPr>
            <w:tcW w:w="567" w:type="dxa"/>
            <w:vAlign w:val="center"/>
          </w:tcPr>
          <w:p w14:paraId="7B568128" w14:textId="77777777" w:rsidR="007E16F4" w:rsidRPr="00D906F8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0, 1</w:t>
            </w:r>
          </w:p>
        </w:tc>
      </w:tr>
      <w:tr w:rsidR="007E16F4" w:rsidRPr="0004164E" w14:paraId="3B158ECC" w14:textId="77777777" w:rsidTr="007E16F4">
        <w:trPr>
          <w:trHeight w:val="308"/>
        </w:trPr>
        <w:tc>
          <w:tcPr>
            <w:tcW w:w="555" w:type="dxa"/>
            <w:vAlign w:val="center"/>
          </w:tcPr>
          <w:p w14:paraId="36F40126" w14:textId="77777777" w:rsidR="007E16F4" w:rsidRPr="00D906F8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1713" w:type="dxa"/>
            <w:vAlign w:val="center"/>
          </w:tcPr>
          <w:p w14:paraId="49DCCD4B" w14:textId="77777777" w:rsidR="007E16F4" w:rsidRPr="00D906F8" w:rsidRDefault="007E16F4" w:rsidP="007E16F4">
            <w:pPr>
              <w:jc w:val="center"/>
            </w:pPr>
            <w:r w:rsidRPr="00D906F8">
              <w:rPr>
                <w:rFonts w:hAnsi="굴림" w:hint="eastAsia"/>
                <w:lang w:eastAsia="ko-KR"/>
              </w:rPr>
              <w:t>000</w:t>
            </w:r>
            <w:r>
              <w:rPr>
                <w:rFonts w:hAnsi="굴림"/>
                <w:color w:val="FF0000"/>
                <w:lang w:eastAsia="ko-KR"/>
              </w:rPr>
              <w:t>1</w:t>
            </w:r>
            <w:r w:rsidRPr="00D906F8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/>
                <w:lang w:eastAsia="ko-KR"/>
              </w:rPr>
              <w:t>0000</w:t>
            </w:r>
          </w:p>
        </w:tc>
        <w:tc>
          <w:tcPr>
            <w:tcW w:w="5670" w:type="dxa"/>
          </w:tcPr>
          <w:p w14:paraId="36BCA2D1" w14:textId="77777777" w:rsidR="007E16F4" w:rsidRPr="00D906F8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[</w:t>
            </w:r>
            <w:r>
              <w:rPr>
                <w:rFonts w:hAnsi="굴림" w:hint="eastAsia"/>
                <w:lang w:eastAsia="ko-KR"/>
              </w:rPr>
              <w:t>국영/민자</w:t>
            </w:r>
            <w:r w:rsidRPr="00D906F8">
              <w:rPr>
                <w:rFonts w:hAnsi="굴림" w:hint="eastAsia"/>
                <w:lang w:eastAsia="ko-KR"/>
              </w:rPr>
              <w:t>]</w:t>
            </w:r>
          </w:p>
          <w:p w14:paraId="7DBF0D54" w14:textId="77777777" w:rsidR="007E16F4" w:rsidRPr="00D906F8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 xml:space="preserve">0 : </w:t>
            </w:r>
            <w:r>
              <w:rPr>
                <w:rFonts w:hAnsi="굴림" w:hint="eastAsia"/>
                <w:lang w:eastAsia="ko-KR"/>
              </w:rPr>
              <w:t>국영</w:t>
            </w:r>
            <w:r w:rsidRPr="00D906F8">
              <w:rPr>
                <w:rFonts w:hAnsi="굴림" w:hint="eastAsia"/>
                <w:lang w:eastAsia="ko-KR"/>
              </w:rPr>
              <w:t xml:space="preserve">, 1 : </w:t>
            </w:r>
            <w:r>
              <w:rPr>
                <w:rFonts w:hAnsi="굴림" w:hint="eastAsia"/>
                <w:lang w:eastAsia="ko-KR"/>
              </w:rPr>
              <w:t>민자</w:t>
            </w:r>
          </w:p>
        </w:tc>
        <w:tc>
          <w:tcPr>
            <w:tcW w:w="567" w:type="dxa"/>
            <w:vAlign w:val="center"/>
          </w:tcPr>
          <w:p w14:paraId="256F54D1" w14:textId="77777777" w:rsidR="007E16F4" w:rsidRPr="00D906F8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0, 1</w:t>
            </w:r>
          </w:p>
        </w:tc>
      </w:tr>
      <w:tr w:rsidR="007E16F4" w:rsidRPr="0004164E" w14:paraId="04EA2E94" w14:textId="77777777" w:rsidTr="007E16F4">
        <w:trPr>
          <w:trHeight w:val="308"/>
        </w:trPr>
        <w:tc>
          <w:tcPr>
            <w:tcW w:w="555" w:type="dxa"/>
            <w:vAlign w:val="center"/>
          </w:tcPr>
          <w:p w14:paraId="4513FCC7" w14:textId="77777777" w:rsidR="007E16F4" w:rsidRPr="00D906F8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1713" w:type="dxa"/>
            <w:vAlign w:val="center"/>
          </w:tcPr>
          <w:p w14:paraId="2AD541E0" w14:textId="77777777" w:rsidR="007E16F4" w:rsidRPr="00D906F8" w:rsidRDefault="007E16F4" w:rsidP="007E16F4">
            <w:pPr>
              <w:jc w:val="center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00</w:t>
            </w:r>
            <w:r>
              <w:rPr>
                <w:rFonts w:hAnsi="굴림"/>
                <w:color w:val="FF0000"/>
                <w:lang w:eastAsia="ko-KR"/>
              </w:rPr>
              <w:t>1</w:t>
            </w:r>
            <w:r w:rsidRPr="00D906F8">
              <w:rPr>
                <w:rFonts w:hAnsi="굴림" w:hint="eastAsia"/>
                <w:lang w:eastAsia="ko-KR"/>
              </w:rPr>
              <w:t xml:space="preserve">0 </w:t>
            </w:r>
            <w:r>
              <w:rPr>
                <w:rFonts w:hAnsi="굴림"/>
                <w:lang w:eastAsia="ko-KR"/>
              </w:rPr>
              <w:t>0000</w:t>
            </w:r>
          </w:p>
        </w:tc>
        <w:tc>
          <w:tcPr>
            <w:tcW w:w="5670" w:type="dxa"/>
          </w:tcPr>
          <w:p w14:paraId="524CF136" w14:textId="77777777" w:rsidR="007E16F4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</w:t>
            </w:r>
            <w:proofErr w:type="spellStart"/>
            <w:r>
              <w:rPr>
                <w:rFonts w:hAnsi="굴림" w:hint="eastAsia"/>
                <w:lang w:eastAsia="ko-KR"/>
              </w:rPr>
              <w:t>하이패스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할인]</w:t>
            </w:r>
          </w:p>
          <w:p w14:paraId="6CCE7F5A" w14:textId="77777777" w:rsidR="007E16F4" w:rsidRPr="00D906F8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 xml:space="preserve">0 : </w:t>
            </w:r>
            <w:proofErr w:type="spellStart"/>
            <w:r>
              <w:rPr>
                <w:rFonts w:hAnsi="굴림" w:hint="eastAsia"/>
                <w:lang w:eastAsia="ko-KR"/>
              </w:rPr>
              <w:t>할인없음</w:t>
            </w:r>
            <w:proofErr w:type="spellEnd"/>
            <w:r w:rsidRPr="00D906F8">
              <w:rPr>
                <w:rFonts w:hAnsi="굴림" w:hint="eastAsia"/>
                <w:lang w:eastAsia="ko-KR"/>
              </w:rPr>
              <w:t xml:space="preserve">, 1 : </w:t>
            </w:r>
            <w:proofErr w:type="spellStart"/>
            <w:r>
              <w:rPr>
                <w:rFonts w:hAnsi="굴림" w:hint="eastAsia"/>
                <w:lang w:eastAsia="ko-KR"/>
              </w:rPr>
              <w:t>하이패스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할인 있음</w:t>
            </w:r>
          </w:p>
        </w:tc>
        <w:tc>
          <w:tcPr>
            <w:tcW w:w="567" w:type="dxa"/>
            <w:vAlign w:val="center"/>
          </w:tcPr>
          <w:p w14:paraId="48F89EA0" w14:textId="77777777" w:rsidR="007E16F4" w:rsidRPr="00D906F8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0, 1</w:t>
            </w:r>
          </w:p>
        </w:tc>
      </w:tr>
      <w:tr w:rsidR="007E16F4" w:rsidRPr="0004164E" w14:paraId="52CC49E3" w14:textId="77777777" w:rsidTr="007E16F4">
        <w:trPr>
          <w:trHeight w:val="308"/>
        </w:trPr>
        <w:tc>
          <w:tcPr>
            <w:tcW w:w="555" w:type="dxa"/>
            <w:vAlign w:val="center"/>
          </w:tcPr>
          <w:p w14:paraId="27099E10" w14:textId="77777777" w:rsidR="007E16F4" w:rsidRPr="00D906F8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1713" w:type="dxa"/>
            <w:vAlign w:val="center"/>
          </w:tcPr>
          <w:p w14:paraId="37018B6D" w14:textId="77777777" w:rsidR="007E16F4" w:rsidRPr="00D906F8" w:rsidRDefault="007E16F4" w:rsidP="007E16F4">
            <w:pPr>
              <w:jc w:val="center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color w:val="FF0000"/>
                <w:lang w:eastAsia="ko-KR"/>
              </w:rPr>
              <w:t>1</w:t>
            </w:r>
            <w:r w:rsidRPr="00D906F8">
              <w:rPr>
                <w:rFonts w:hAnsi="굴림" w:hint="eastAsia"/>
                <w:lang w:eastAsia="ko-KR"/>
              </w:rPr>
              <w:t xml:space="preserve">00 </w:t>
            </w:r>
            <w:r>
              <w:rPr>
                <w:rFonts w:hAnsi="굴림"/>
                <w:lang w:eastAsia="ko-KR"/>
              </w:rPr>
              <w:t>0000</w:t>
            </w:r>
          </w:p>
        </w:tc>
        <w:tc>
          <w:tcPr>
            <w:tcW w:w="5670" w:type="dxa"/>
          </w:tcPr>
          <w:p w14:paraId="514EB69A" w14:textId="77777777" w:rsidR="007E16F4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</w:t>
            </w:r>
            <w:proofErr w:type="spellStart"/>
            <w:r>
              <w:rPr>
                <w:rFonts w:hAnsi="굴림" w:hint="eastAsia"/>
                <w:lang w:eastAsia="ko-KR"/>
              </w:rPr>
              <w:t>원톨링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통합]</w:t>
            </w:r>
          </w:p>
          <w:p w14:paraId="53C02243" w14:textId="77777777" w:rsidR="007E16F4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 xml:space="preserve">0 : </w:t>
            </w:r>
            <w:r>
              <w:rPr>
                <w:rFonts w:hAnsi="굴림" w:hint="eastAsia"/>
                <w:lang w:eastAsia="ko-KR"/>
              </w:rPr>
              <w:t>일반</w:t>
            </w:r>
            <w:r w:rsidRPr="00D906F8">
              <w:rPr>
                <w:rFonts w:hAnsi="굴림" w:hint="eastAsia"/>
                <w:lang w:eastAsia="ko-KR"/>
              </w:rPr>
              <w:t xml:space="preserve">, 1 : </w:t>
            </w:r>
            <w:proofErr w:type="spellStart"/>
            <w:r>
              <w:rPr>
                <w:rFonts w:hAnsi="굴림" w:hint="eastAsia"/>
                <w:lang w:eastAsia="ko-KR"/>
              </w:rPr>
              <w:t>원톨링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통합 톨게이트</w:t>
            </w:r>
          </w:p>
        </w:tc>
        <w:tc>
          <w:tcPr>
            <w:tcW w:w="567" w:type="dxa"/>
            <w:vAlign w:val="center"/>
          </w:tcPr>
          <w:p w14:paraId="0CEF48E6" w14:textId="77777777" w:rsidR="007E16F4" w:rsidRPr="00D906F8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0, 1</w:t>
            </w:r>
          </w:p>
        </w:tc>
      </w:tr>
      <w:tr w:rsidR="007E16F4" w:rsidRPr="0004164E" w14:paraId="5EF30DB1" w14:textId="77777777" w:rsidTr="007E16F4">
        <w:trPr>
          <w:trHeight w:val="308"/>
        </w:trPr>
        <w:tc>
          <w:tcPr>
            <w:tcW w:w="555" w:type="dxa"/>
            <w:vAlign w:val="center"/>
          </w:tcPr>
          <w:p w14:paraId="023B7B5C" w14:textId="77777777" w:rsidR="007E16F4" w:rsidRPr="00D906F8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1713" w:type="dxa"/>
            <w:vAlign w:val="center"/>
          </w:tcPr>
          <w:p w14:paraId="3EF82F7F" w14:textId="77777777" w:rsidR="007E16F4" w:rsidRPr="00D906F8" w:rsidRDefault="007E16F4" w:rsidP="007E16F4">
            <w:pPr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color w:val="FF0000"/>
                <w:lang w:eastAsia="ko-KR"/>
              </w:rPr>
              <w:t>1</w:t>
            </w:r>
            <w:r w:rsidRPr="00D906F8">
              <w:rPr>
                <w:rFonts w:hAnsi="굴림" w:hint="eastAsia"/>
                <w:lang w:eastAsia="ko-KR"/>
              </w:rPr>
              <w:t xml:space="preserve">000 </w:t>
            </w:r>
            <w:r>
              <w:rPr>
                <w:rFonts w:hAnsi="굴림"/>
                <w:lang w:eastAsia="ko-KR"/>
              </w:rPr>
              <w:t>0000</w:t>
            </w:r>
          </w:p>
        </w:tc>
        <w:tc>
          <w:tcPr>
            <w:tcW w:w="5670" w:type="dxa"/>
          </w:tcPr>
          <w:p w14:paraId="5242E205" w14:textId="77777777" w:rsidR="007E16F4" w:rsidRPr="007E455B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 w:rsidRPr="007E455B">
              <w:rPr>
                <w:rFonts w:hAnsi="굴림" w:hint="eastAsia"/>
                <w:lang w:eastAsia="ko-KR"/>
              </w:rPr>
              <w:t>[가상톨게이트]</w:t>
            </w:r>
          </w:p>
          <w:p w14:paraId="6AE5C436" w14:textId="77777777" w:rsidR="007E16F4" w:rsidRPr="007E455B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 w:rsidRPr="007E455B">
              <w:rPr>
                <w:rFonts w:hAnsi="굴림" w:hint="eastAsia"/>
                <w:lang w:eastAsia="ko-KR"/>
              </w:rPr>
              <w:t>0 : 일반, 1 : 가상톨게이트</w:t>
            </w:r>
          </w:p>
        </w:tc>
        <w:tc>
          <w:tcPr>
            <w:tcW w:w="567" w:type="dxa"/>
            <w:vAlign w:val="center"/>
          </w:tcPr>
          <w:p w14:paraId="0BA54920" w14:textId="77777777" w:rsidR="007E16F4" w:rsidRPr="007E455B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E455B">
              <w:rPr>
                <w:rFonts w:hAnsi="굴림" w:hint="eastAsia"/>
                <w:lang w:eastAsia="ko-KR"/>
              </w:rPr>
              <w:t>0, 1</w:t>
            </w:r>
          </w:p>
        </w:tc>
      </w:tr>
    </w:tbl>
    <w:p w14:paraId="2D611A91" w14:textId="77777777" w:rsidR="006D6E36" w:rsidRDefault="006D6E36" w:rsidP="006D6E36">
      <w:pPr>
        <w:ind w:left="400" w:rightChars="-22" w:right="-44"/>
        <w:jc w:val="left"/>
        <w:rPr>
          <w:lang w:eastAsia="ko-KR"/>
        </w:rPr>
      </w:pPr>
    </w:p>
    <w:p w14:paraId="0144E94C" w14:textId="77777777" w:rsidR="006D6E36" w:rsidRDefault="007E16F4" w:rsidP="008008B4">
      <w:pPr>
        <w:pStyle w:val="af7"/>
        <w:numPr>
          <w:ilvl w:val="0"/>
          <w:numId w:val="24"/>
        </w:numPr>
        <w:ind w:leftChars="0" w:rightChars="-22" w:right="-44"/>
        <w:jc w:val="left"/>
        <w:rPr>
          <w:lang w:eastAsia="ko-KR"/>
        </w:rPr>
      </w:pPr>
      <w:r>
        <w:rPr>
          <w:rFonts w:hint="eastAsia"/>
          <w:lang w:eastAsia="ko-KR"/>
        </w:rPr>
        <w:t xml:space="preserve">부가정보 </w:t>
      </w:r>
      <w:r>
        <w:rPr>
          <w:lang w:eastAsia="ko-KR"/>
        </w:rPr>
        <w:t>2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1696"/>
        <w:gridCol w:w="5611"/>
        <w:gridCol w:w="599"/>
      </w:tblGrid>
      <w:tr w:rsidR="007E16F4" w:rsidRPr="0004164E" w14:paraId="490F48F8" w14:textId="77777777" w:rsidTr="006A46B9">
        <w:trPr>
          <w:trHeight w:val="320"/>
        </w:trPr>
        <w:tc>
          <w:tcPr>
            <w:tcW w:w="555" w:type="dxa"/>
            <w:shd w:val="clear" w:color="auto" w:fill="C0C0C0"/>
          </w:tcPr>
          <w:p w14:paraId="4BB6BA10" w14:textId="77777777" w:rsidR="007E16F4" w:rsidRPr="007E16F4" w:rsidRDefault="007E16F4" w:rsidP="006A46B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E16F4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1713" w:type="dxa"/>
            <w:shd w:val="clear" w:color="auto" w:fill="C0C0C0"/>
          </w:tcPr>
          <w:p w14:paraId="3C0CCD28" w14:textId="77777777" w:rsidR="007E16F4" w:rsidRPr="007E16F4" w:rsidRDefault="007E16F4" w:rsidP="006A46B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E16F4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5670" w:type="dxa"/>
            <w:shd w:val="clear" w:color="auto" w:fill="C0C0C0"/>
          </w:tcPr>
          <w:p w14:paraId="52275890" w14:textId="77777777" w:rsidR="007E16F4" w:rsidRPr="007E16F4" w:rsidRDefault="007E16F4" w:rsidP="006A46B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E16F4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67" w:type="dxa"/>
            <w:shd w:val="clear" w:color="auto" w:fill="C0C0C0"/>
          </w:tcPr>
          <w:p w14:paraId="4A7D6EC5" w14:textId="77777777" w:rsidR="007E16F4" w:rsidRPr="007E16F4" w:rsidRDefault="007E16F4" w:rsidP="006A46B9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7E16F4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7E16F4" w:rsidRPr="0004164E" w14:paraId="436325B4" w14:textId="77777777" w:rsidTr="006A46B9">
        <w:trPr>
          <w:trHeight w:val="308"/>
        </w:trPr>
        <w:tc>
          <w:tcPr>
            <w:tcW w:w="555" w:type="dxa"/>
            <w:vAlign w:val="center"/>
          </w:tcPr>
          <w:p w14:paraId="6A6F1DEB" w14:textId="77777777" w:rsidR="007E16F4" w:rsidRPr="00D906F8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1713" w:type="dxa"/>
            <w:vAlign w:val="center"/>
          </w:tcPr>
          <w:p w14:paraId="43DBB9AE" w14:textId="77777777" w:rsidR="007E16F4" w:rsidRPr="00D906F8" w:rsidRDefault="007E16F4" w:rsidP="007E16F4">
            <w:pPr>
              <w:jc w:val="center"/>
            </w:pPr>
            <w:r w:rsidRPr="00D906F8">
              <w:rPr>
                <w:rFonts w:hAnsi="굴림" w:hint="eastAsia"/>
                <w:lang w:eastAsia="ko-KR"/>
              </w:rPr>
              <w:t xml:space="preserve">0000 </w:t>
            </w:r>
            <w:r>
              <w:rPr>
                <w:rFonts w:hAnsi="굴림"/>
                <w:lang w:eastAsia="ko-KR"/>
              </w:rPr>
              <w:t>00</w:t>
            </w:r>
            <w:r>
              <w:rPr>
                <w:rFonts w:hAnsi="굴림"/>
                <w:color w:val="FF0000"/>
                <w:lang w:eastAsia="ko-KR"/>
              </w:rPr>
              <w:t>11</w:t>
            </w:r>
          </w:p>
        </w:tc>
        <w:tc>
          <w:tcPr>
            <w:tcW w:w="5670" w:type="dxa"/>
          </w:tcPr>
          <w:p w14:paraId="5F6F24F8" w14:textId="77777777" w:rsidR="007E16F4" w:rsidRPr="00D906F8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[</w:t>
            </w:r>
            <w:r>
              <w:rPr>
                <w:rFonts w:hAnsi="굴림" w:hint="eastAsia"/>
                <w:lang w:eastAsia="ko-KR"/>
              </w:rPr>
              <w:t>요금 정확도</w:t>
            </w:r>
            <w:r w:rsidRPr="00D906F8">
              <w:rPr>
                <w:rFonts w:hAnsi="굴림" w:hint="eastAsia"/>
                <w:lang w:eastAsia="ko-KR"/>
              </w:rPr>
              <w:t>]</w:t>
            </w:r>
          </w:p>
          <w:p w14:paraId="45EA395A" w14:textId="77777777" w:rsidR="007E16F4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 xml:space="preserve">0 : </w:t>
            </w:r>
            <w:r>
              <w:rPr>
                <w:rFonts w:hAnsi="굴림" w:hint="eastAsia"/>
                <w:lang w:eastAsia="ko-KR"/>
              </w:rPr>
              <w:t>부정확</w:t>
            </w:r>
            <w:r w:rsidRPr="00D906F8">
              <w:rPr>
                <w:rFonts w:hAnsi="굴림" w:hint="eastAsia"/>
                <w:lang w:eastAsia="ko-KR"/>
              </w:rPr>
              <w:t xml:space="preserve">, 1 : </w:t>
            </w:r>
            <w:r>
              <w:rPr>
                <w:rFonts w:hAnsi="굴림" w:hint="eastAsia"/>
                <w:lang w:eastAsia="ko-KR"/>
              </w:rPr>
              <w:t>부정확할 수 있음</w:t>
            </w:r>
          </w:p>
          <w:p w14:paraId="45A703D1" w14:textId="77777777" w:rsidR="007E16F4" w:rsidRPr="00D906F8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 xml:space="preserve">2 : </w:t>
            </w:r>
            <w:r>
              <w:rPr>
                <w:rFonts w:hAnsi="굴림" w:hint="eastAsia"/>
                <w:lang w:eastAsia="ko-KR"/>
              </w:rPr>
              <w:t>정확함</w:t>
            </w:r>
            <w:r w:rsidRPr="00D906F8">
              <w:rPr>
                <w:rFonts w:hAnsi="굴림" w:hint="eastAsia"/>
                <w:lang w:eastAsia="ko-KR"/>
              </w:rPr>
              <w:t xml:space="preserve">, 3 : </w:t>
            </w:r>
            <w:r>
              <w:rPr>
                <w:rFonts w:hAnsi="굴림" w:hint="eastAsia"/>
                <w:lang w:eastAsia="ko-KR"/>
              </w:rPr>
              <w:t>계산할 수 없음</w:t>
            </w:r>
          </w:p>
        </w:tc>
        <w:tc>
          <w:tcPr>
            <w:tcW w:w="567" w:type="dxa"/>
            <w:vAlign w:val="center"/>
          </w:tcPr>
          <w:p w14:paraId="334A45C3" w14:textId="77777777" w:rsidR="007E16F4" w:rsidRPr="00D906F8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0~</w:t>
            </w:r>
            <w:r>
              <w:rPr>
                <w:rFonts w:hAnsi="굴림"/>
                <w:lang w:eastAsia="ko-KR"/>
              </w:rPr>
              <w:t>3</w:t>
            </w:r>
          </w:p>
        </w:tc>
      </w:tr>
      <w:tr w:rsidR="007E16F4" w:rsidRPr="0004164E" w14:paraId="7A152868" w14:textId="77777777" w:rsidTr="006A46B9">
        <w:trPr>
          <w:trHeight w:val="308"/>
        </w:trPr>
        <w:tc>
          <w:tcPr>
            <w:tcW w:w="555" w:type="dxa"/>
            <w:vAlign w:val="center"/>
          </w:tcPr>
          <w:p w14:paraId="4DAA3864" w14:textId="77777777" w:rsidR="007E16F4" w:rsidRPr="00D906F8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1713" w:type="dxa"/>
            <w:vAlign w:val="center"/>
          </w:tcPr>
          <w:p w14:paraId="1642318B" w14:textId="77777777" w:rsidR="007E16F4" w:rsidRPr="00D906F8" w:rsidRDefault="007E16F4" w:rsidP="007E16F4">
            <w:pPr>
              <w:jc w:val="center"/>
            </w:pPr>
            <w:r w:rsidRPr="00D906F8">
              <w:rPr>
                <w:rFonts w:hAnsi="굴림" w:hint="eastAsia"/>
                <w:lang w:eastAsia="ko-KR"/>
              </w:rPr>
              <w:t xml:space="preserve">0000 </w:t>
            </w:r>
            <w:r>
              <w:rPr>
                <w:rFonts w:hAnsi="굴림"/>
                <w:color w:val="FF0000"/>
                <w:lang w:eastAsia="ko-KR"/>
              </w:rPr>
              <w:t>11</w:t>
            </w:r>
            <w:r>
              <w:rPr>
                <w:rFonts w:hAnsi="굴림"/>
                <w:lang w:eastAsia="ko-KR"/>
              </w:rPr>
              <w:t>00</w:t>
            </w:r>
          </w:p>
        </w:tc>
        <w:tc>
          <w:tcPr>
            <w:tcW w:w="5670" w:type="dxa"/>
          </w:tcPr>
          <w:p w14:paraId="0473537A" w14:textId="77777777" w:rsidR="007E16F4" w:rsidRPr="00D906F8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[</w:t>
            </w:r>
            <w:r>
              <w:rPr>
                <w:rFonts w:hAnsi="굴림" w:hint="eastAsia"/>
                <w:lang w:eastAsia="ko-KR"/>
              </w:rPr>
              <w:t xml:space="preserve">요금 </w:t>
            </w:r>
            <w:r>
              <w:rPr>
                <w:rFonts w:hAnsi="굴림"/>
                <w:lang w:eastAsia="ko-KR"/>
              </w:rPr>
              <w:t>Type</w:t>
            </w:r>
            <w:r w:rsidRPr="00D906F8">
              <w:rPr>
                <w:rFonts w:hAnsi="굴림" w:hint="eastAsia"/>
                <w:lang w:eastAsia="ko-KR"/>
              </w:rPr>
              <w:t>]</w:t>
            </w:r>
          </w:p>
          <w:p w14:paraId="575628B7" w14:textId="77777777" w:rsidR="007E16F4" w:rsidRPr="00D906F8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 xml:space="preserve">0 : </w:t>
            </w:r>
            <w:r>
              <w:rPr>
                <w:rFonts w:hAnsi="굴림" w:hint="eastAsia"/>
                <w:lang w:eastAsia="ko-KR"/>
              </w:rPr>
              <w:t>무료</w:t>
            </w:r>
            <w:r w:rsidRPr="00D906F8">
              <w:rPr>
                <w:rFonts w:hAnsi="굴림" w:hint="eastAsia"/>
                <w:lang w:eastAsia="ko-KR"/>
              </w:rPr>
              <w:t xml:space="preserve">, 1 : </w:t>
            </w:r>
            <w:proofErr w:type="spellStart"/>
            <w:r>
              <w:rPr>
                <w:rFonts w:hAnsi="굴림" w:hint="eastAsia"/>
                <w:lang w:eastAsia="ko-KR"/>
              </w:rPr>
              <w:t>일반유료</w:t>
            </w:r>
            <w:proofErr w:type="spellEnd"/>
            <w:r>
              <w:rPr>
                <w:rFonts w:hAnsi="굴림" w:hint="eastAsia"/>
                <w:lang w:eastAsia="ko-KR"/>
              </w:rPr>
              <w:t>,</w:t>
            </w:r>
            <w:r>
              <w:rPr>
                <w:rFonts w:hAnsi="굴림"/>
                <w:lang w:eastAsia="ko-KR"/>
              </w:rPr>
              <w:t xml:space="preserve"> 2 : </w:t>
            </w:r>
            <w:r>
              <w:rPr>
                <w:rFonts w:hAnsi="굴림" w:hint="eastAsia"/>
                <w:lang w:eastAsia="ko-KR"/>
              </w:rPr>
              <w:t>혼잡통행료(남산1</w:t>
            </w:r>
            <w:r>
              <w:rPr>
                <w:rFonts w:hAnsi="굴림"/>
                <w:lang w:eastAsia="ko-KR"/>
              </w:rPr>
              <w:t>, 3</w:t>
            </w:r>
            <w:r>
              <w:rPr>
                <w:rFonts w:hAnsi="굴림" w:hint="eastAsia"/>
                <w:lang w:eastAsia="ko-KR"/>
              </w:rPr>
              <w:t>호)</w:t>
            </w:r>
          </w:p>
        </w:tc>
        <w:tc>
          <w:tcPr>
            <w:tcW w:w="567" w:type="dxa"/>
            <w:vAlign w:val="center"/>
          </w:tcPr>
          <w:p w14:paraId="1F64D391" w14:textId="77777777" w:rsidR="007E16F4" w:rsidRPr="00D906F8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lang w:eastAsia="ko-KR"/>
              </w:rPr>
              <w:t>~2</w:t>
            </w:r>
          </w:p>
        </w:tc>
      </w:tr>
      <w:tr w:rsidR="007E16F4" w:rsidRPr="0004164E" w14:paraId="62825454" w14:textId="77777777" w:rsidTr="006A46B9">
        <w:trPr>
          <w:trHeight w:val="308"/>
        </w:trPr>
        <w:tc>
          <w:tcPr>
            <w:tcW w:w="555" w:type="dxa"/>
            <w:vAlign w:val="center"/>
          </w:tcPr>
          <w:p w14:paraId="18BC099B" w14:textId="77777777" w:rsidR="007E16F4" w:rsidRPr="00D906F8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1713" w:type="dxa"/>
            <w:vAlign w:val="center"/>
          </w:tcPr>
          <w:p w14:paraId="00C94179" w14:textId="77777777" w:rsidR="007E16F4" w:rsidRPr="00D906F8" w:rsidRDefault="007E16F4" w:rsidP="007E16F4">
            <w:pPr>
              <w:jc w:val="center"/>
            </w:pPr>
            <w:r w:rsidRPr="00D906F8">
              <w:rPr>
                <w:rFonts w:hAnsi="굴림" w:hint="eastAsia"/>
                <w:lang w:eastAsia="ko-KR"/>
              </w:rPr>
              <w:t>000</w:t>
            </w:r>
            <w:r>
              <w:rPr>
                <w:rFonts w:hAnsi="굴림"/>
                <w:color w:val="FF0000"/>
                <w:lang w:eastAsia="ko-KR"/>
              </w:rPr>
              <w:t>1</w:t>
            </w:r>
            <w:r w:rsidRPr="00D906F8">
              <w:rPr>
                <w:rFonts w:hAnsi="굴림" w:hint="eastAsia"/>
                <w:lang w:eastAsia="ko-KR"/>
              </w:rPr>
              <w:t xml:space="preserve"> </w:t>
            </w:r>
            <w:r>
              <w:rPr>
                <w:rFonts w:hAnsi="굴림"/>
                <w:lang w:eastAsia="ko-KR"/>
              </w:rPr>
              <w:t>0000</w:t>
            </w:r>
          </w:p>
        </w:tc>
        <w:tc>
          <w:tcPr>
            <w:tcW w:w="5670" w:type="dxa"/>
          </w:tcPr>
          <w:p w14:paraId="43E18158" w14:textId="77777777" w:rsidR="007E16F4" w:rsidRPr="00D906F8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[</w:t>
            </w:r>
            <w:proofErr w:type="spellStart"/>
            <w:r>
              <w:rPr>
                <w:rFonts w:hAnsi="굴림" w:hint="eastAsia"/>
                <w:lang w:eastAsia="ko-KR"/>
              </w:rPr>
              <w:t>하이패스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전용</w:t>
            </w:r>
            <w:r w:rsidRPr="00D906F8">
              <w:rPr>
                <w:rFonts w:hAnsi="굴림" w:hint="eastAsia"/>
                <w:lang w:eastAsia="ko-KR"/>
              </w:rPr>
              <w:t>]</w:t>
            </w:r>
          </w:p>
          <w:p w14:paraId="3D2BE443" w14:textId="77777777" w:rsidR="007E16F4" w:rsidRPr="00D906F8" w:rsidRDefault="007E16F4" w:rsidP="007E16F4">
            <w:pPr>
              <w:ind w:rightChars="-22" w:right="-44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0 :</w:t>
            </w:r>
            <w:r>
              <w:rPr>
                <w:rFonts w:hAnsi="굴림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 xml:space="preserve">일반, 1 : </w:t>
            </w:r>
            <w:proofErr w:type="spellStart"/>
            <w:r>
              <w:rPr>
                <w:rFonts w:hAnsi="굴림" w:hint="eastAsia"/>
                <w:lang w:eastAsia="ko-KR"/>
              </w:rPr>
              <w:t>하이패스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 전용</w:t>
            </w:r>
          </w:p>
        </w:tc>
        <w:tc>
          <w:tcPr>
            <w:tcW w:w="567" w:type="dxa"/>
            <w:vAlign w:val="center"/>
          </w:tcPr>
          <w:p w14:paraId="57E0B4BB" w14:textId="77777777" w:rsidR="007E16F4" w:rsidRPr="00D906F8" w:rsidRDefault="007E16F4" w:rsidP="007E16F4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906F8">
              <w:rPr>
                <w:rFonts w:hAnsi="굴림" w:hint="eastAsia"/>
                <w:lang w:eastAsia="ko-KR"/>
              </w:rPr>
              <w:t>0, 1</w:t>
            </w:r>
          </w:p>
        </w:tc>
      </w:tr>
    </w:tbl>
    <w:p w14:paraId="3CEA1805" w14:textId="77777777" w:rsidR="007E16F4" w:rsidRDefault="007E16F4" w:rsidP="007E16F4">
      <w:pPr>
        <w:ind w:left="400" w:rightChars="-22" w:right="-44"/>
        <w:jc w:val="left"/>
        <w:rPr>
          <w:lang w:eastAsia="ko-KR"/>
        </w:rPr>
      </w:pPr>
    </w:p>
    <w:p w14:paraId="7BA85B2B" w14:textId="77777777" w:rsidR="007E16F4" w:rsidRDefault="007E16F4" w:rsidP="008008B4">
      <w:pPr>
        <w:pStyle w:val="af7"/>
        <w:numPr>
          <w:ilvl w:val="0"/>
          <w:numId w:val="24"/>
        </w:numPr>
        <w:ind w:leftChars="0" w:rightChars="-22" w:right="-44"/>
        <w:jc w:val="left"/>
        <w:rPr>
          <w:lang w:eastAsia="ko-KR"/>
        </w:rPr>
      </w:pPr>
      <w:r>
        <w:rPr>
          <w:rFonts w:hint="eastAsia"/>
          <w:lang w:eastAsia="ko-KR"/>
        </w:rPr>
        <w:t>차종 별 요금 : 차종 별 일반/예외 요금</w:t>
      </w:r>
      <w:r w:rsidR="00115D7D">
        <w:rPr>
          <w:rFonts w:hint="eastAsia"/>
          <w:lang w:eastAsia="ko-KR"/>
        </w:rPr>
        <w:t>.</w:t>
      </w:r>
    </w:p>
    <w:p w14:paraId="04BE7B48" w14:textId="77777777" w:rsidR="00115D7D" w:rsidRDefault="00115D7D" w:rsidP="008008B4">
      <w:pPr>
        <w:pStyle w:val="af7"/>
        <w:numPr>
          <w:ilvl w:val="0"/>
          <w:numId w:val="26"/>
        </w:numPr>
        <w:ind w:leftChars="0" w:rightChars="-22" w:right="-44"/>
        <w:jc w:val="left"/>
        <w:rPr>
          <w:lang w:eastAsia="ko-KR"/>
        </w:rPr>
      </w:pPr>
      <w:proofErr w:type="spellStart"/>
      <w:r>
        <w:rPr>
          <w:rFonts w:hint="eastAsia"/>
          <w:lang w:eastAsia="ko-KR"/>
        </w:rPr>
        <w:t>요금표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미반영된</w:t>
      </w:r>
      <w:proofErr w:type="spellEnd"/>
      <w:r>
        <w:rPr>
          <w:rFonts w:hint="eastAsia"/>
          <w:lang w:eastAsia="ko-KR"/>
        </w:rPr>
        <w:t xml:space="preserve"> 경우 </w:t>
      </w:r>
      <w:r>
        <w:rPr>
          <w:lang w:eastAsia="ko-KR"/>
        </w:rPr>
        <w:t>: 0xFFFF</w:t>
      </w:r>
      <w:r>
        <w:rPr>
          <w:rFonts w:hint="eastAsia"/>
          <w:lang w:eastAsia="ko-KR"/>
        </w:rPr>
        <w:t>로 설정.</w:t>
      </w:r>
    </w:p>
    <w:p w14:paraId="1A8C39F9" w14:textId="77777777" w:rsidR="00115D7D" w:rsidRDefault="00115D7D" w:rsidP="008008B4">
      <w:pPr>
        <w:pStyle w:val="af7"/>
        <w:numPr>
          <w:ilvl w:val="0"/>
          <w:numId w:val="26"/>
        </w:numPr>
        <w:ind w:leftChars="0" w:rightChars="-22" w:right="-44"/>
        <w:jc w:val="left"/>
        <w:rPr>
          <w:lang w:eastAsia="ko-KR"/>
        </w:rPr>
      </w:pPr>
      <w:proofErr w:type="spellStart"/>
      <w:r>
        <w:rPr>
          <w:rFonts w:hint="eastAsia"/>
          <w:lang w:eastAsia="ko-KR"/>
        </w:rPr>
        <w:t>폐쇄진입의</w:t>
      </w:r>
      <w:proofErr w:type="spellEnd"/>
      <w:r>
        <w:rPr>
          <w:rFonts w:hint="eastAsia"/>
          <w:lang w:eastAsia="ko-KR"/>
        </w:rPr>
        <w:t xml:space="preserve"> 경우 </w:t>
      </w:r>
      <w:r>
        <w:rPr>
          <w:lang w:eastAsia="ko-KR"/>
        </w:rPr>
        <w:t>: 0xFFFFFFFF</w:t>
      </w:r>
      <w:r>
        <w:rPr>
          <w:rFonts w:hint="eastAsia"/>
          <w:lang w:eastAsia="ko-KR"/>
        </w:rPr>
        <w:t>로 설정.</w:t>
      </w:r>
    </w:p>
    <w:p w14:paraId="1098BD82" w14:textId="77777777" w:rsidR="007E16F4" w:rsidRDefault="007E16F4" w:rsidP="008008B4">
      <w:pPr>
        <w:pStyle w:val="af7"/>
        <w:numPr>
          <w:ilvl w:val="0"/>
          <w:numId w:val="24"/>
        </w:numPr>
        <w:ind w:leftChars="0" w:rightChars="-22" w:right="-44"/>
        <w:jc w:val="left"/>
        <w:rPr>
          <w:lang w:eastAsia="ko-KR"/>
        </w:rPr>
      </w:pPr>
      <w:r>
        <w:rPr>
          <w:rFonts w:hint="eastAsia"/>
          <w:lang w:eastAsia="ko-KR"/>
        </w:rPr>
        <w:t>할인/</w:t>
      </w:r>
      <w:proofErr w:type="spellStart"/>
      <w:r>
        <w:rPr>
          <w:rFonts w:hint="eastAsia"/>
          <w:lang w:eastAsia="ko-KR"/>
        </w:rPr>
        <w:t>할증률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 w:rsidRPr="00ED3E54">
        <w:rPr>
          <w:rFonts w:hint="eastAsia"/>
          <w:lang w:eastAsia="ko-KR"/>
        </w:rPr>
        <w:t>1000000으로 나누어 사용. ex) 20000000 -&gt; 할인율 20%</w:t>
      </w:r>
    </w:p>
    <w:p w14:paraId="4EAAD29B" w14:textId="77777777" w:rsidR="007E16F4" w:rsidRDefault="007E16F4" w:rsidP="008008B4">
      <w:pPr>
        <w:pStyle w:val="af7"/>
        <w:numPr>
          <w:ilvl w:val="0"/>
          <w:numId w:val="25"/>
        </w:numPr>
        <w:ind w:leftChars="0" w:rightChars="-22" w:right="-44"/>
        <w:jc w:val="left"/>
        <w:rPr>
          <w:lang w:eastAsia="ko-KR"/>
        </w:rPr>
      </w:pPr>
      <w:r>
        <w:rPr>
          <w:rFonts w:hint="eastAsia"/>
          <w:lang w:eastAsia="ko-KR"/>
        </w:rPr>
        <w:t>하나의 톨게이트는 최대3개의 할인/할증 정보를 가진다.</w:t>
      </w:r>
    </w:p>
    <w:p w14:paraId="0A5E6EDC" w14:textId="77777777" w:rsidR="007E16F4" w:rsidRDefault="007E16F4" w:rsidP="008008B4">
      <w:pPr>
        <w:pStyle w:val="af7"/>
        <w:numPr>
          <w:ilvl w:val="0"/>
          <w:numId w:val="24"/>
        </w:numPr>
        <w:ind w:leftChars="0" w:rightChars="-22" w:right="-44"/>
        <w:jc w:val="left"/>
        <w:rPr>
          <w:lang w:eastAsia="ko-KR"/>
        </w:rPr>
      </w:pPr>
      <w:r>
        <w:rPr>
          <w:rFonts w:hint="eastAsia"/>
          <w:lang w:eastAsia="ko-KR"/>
        </w:rPr>
        <w:t xml:space="preserve">할인/할증 </w:t>
      </w:r>
      <w:proofErr w:type="spellStart"/>
      <w:r w:rsidRPr="00ED3E54">
        <w:rPr>
          <w:rFonts w:hint="eastAsia"/>
          <w:lang w:eastAsia="ko-KR"/>
        </w:rPr>
        <w:t>TimeDomain</w:t>
      </w:r>
      <w:proofErr w:type="spellEnd"/>
    </w:p>
    <w:p w14:paraId="63CFACA3" w14:textId="77777777" w:rsidR="00817307" w:rsidRDefault="00817307" w:rsidP="008008B4">
      <w:pPr>
        <w:pStyle w:val="af7"/>
        <w:numPr>
          <w:ilvl w:val="0"/>
          <w:numId w:val="25"/>
        </w:numPr>
        <w:ind w:leftChars="0" w:rightChars="-22" w:right="-44"/>
        <w:jc w:val="left"/>
        <w:rPr>
          <w:lang w:eastAsia="ko-KR"/>
        </w:rPr>
      </w:pPr>
      <w:r w:rsidRPr="008E30E4">
        <w:rPr>
          <w:rFonts w:hAnsi="굴림" w:hint="eastAsia"/>
          <w:lang w:eastAsia="ko-KR"/>
        </w:rPr>
        <w:t>Block Index</w:t>
      </w:r>
      <w:r w:rsidRPr="008E30E4">
        <w:rPr>
          <w:rFonts w:hint="eastAsia"/>
          <w:lang w:eastAsia="ko-KR"/>
        </w:rPr>
        <w:t xml:space="preserve"> : </w:t>
      </w:r>
      <w:proofErr w:type="spellStart"/>
      <w:r w:rsidRPr="008E30E4">
        <w:rPr>
          <w:rFonts w:hint="eastAsia"/>
          <w:lang w:eastAsia="ko-KR"/>
        </w:rPr>
        <w:t>tolltable.bin</w:t>
      </w:r>
      <w:proofErr w:type="spellEnd"/>
      <w:r w:rsidRPr="008E30E4">
        <w:rPr>
          <w:rFonts w:hint="eastAsia"/>
          <w:lang w:eastAsia="ko-KR"/>
        </w:rPr>
        <w:t xml:space="preserve"> 파일 내 </w:t>
      </w:r>
      <w:proofErr w:type="spellStart"/>
      <w:r w:rsidRPr="008E30E4">
        <w:rPr>
          <w:rFonts w:hint="eastAsia"/>
          <w:lang w:eastAsia="ko-KR"/>
        </w:rPr>
        <w:t>TimeDomain</w:t>
      </w:r>
      <w:proofErr w:type="spellEnd"/>
      <w:r w:rsidRPr="008E30E4">
        <w:rPr>
          <w:rFonts w:hint="eastAsia"/>
          <w:lang w:eastAsia="ko-KR"/>
        </w:rPr>
        <w:t xml:space="preserve"> Block테이블에서의 index</w:t>
      </w:r>
    </w:p>
    <w:p w14:paraId="311EC454" w14:textId="77777777" w:rsidR="00817307" w:rsidRDefault="00817307" w:rsidP="008008B4">
      <w:pPr>
        <w:pStyle w:val="af7"/>
        <w:numPr>
          <w:ilvl w:val="0"/>
          <w:numId w:val="25"/>
        </w:numPr>
        <w:ind w:leftChars="0" w:rightChars="-22" w:right="-44"/>
        <w:jc w:val="left"/>
        <w:rPr>
          <w:lang w:eastAsia="ko-KR"/>
        </w:rPr>
      </w:pPr>
      <w:proofErr w:type="spellStart"/>
      <w:r w:rsidRPr="008E30E4">
        <w:rPr>
          <w:rFonts w:hint="eastAsia"/>
          <w:lang w:eastAsia="ko-KR"/>
        </w:rPr>
        <w:t>시작위치</w:t>
      </w:r>
      <w:proofErr w:type="spellEnd"/>
      <w:r w:rsidRPr="008E30E4">
        <w:rPr>
          <w:rFonts w:hint="eastAsia"/>
          <w:lang w:eastAsia="ko-KR"/>
        </w:rPr>
        <w:t xml:space="preserve"> : </w:t>
      </w:r>
      <w:proofErr w:type="spellStart"/>
      <w:r w:rsidRPr="008E30E4">
        <w:rPr>
          <w:rFonts w:hint="eastAsia"/>
          <w:lang w:eastAsia="ko-KR"/>
        </w:rPr>
        <w:t>결과파일</w:t>
      </w:r>
      <w:proofErr w:type="spellEnd"/>
      <w:r w:rsidRPr="008E30E4">
        <w:rPr>
          <w:rFonts w:hint="eastAsia"/>
          <w:lang w:eastAsia="ko-KR"/>
        </w:rPr>
        <w:t xml:space="preserve"> 내 전체 </w:t>
      </w:r>
      <w:proofErr w:type="spellStart"/>
      <w:r w:rsidRPr="008E30E4">
        <w:rPr>
          <w:rFonts w:hint="eastAsia"/>
          <w:lang w:eastAsia="ko-KR"/>
        </w:rPr>
        <w:t>TimeDomain</w:t>
      </w:r>
      <w:proofErr w:type="spellEnd"/>
      <w:r w:rsidRPr="008E30E4">
        <w:rPr>
          <w:rFonts w:hint="eastAsia"/>
          <w:lang w:eastAsia="ko-KR"/>
        </w:rPr>
        <w:t xml:space="preserve"> String에서의 index</w:t>
      </w:r>
    </w:p>
    <w:p w14:paraId="045E9F90" w14:textId="77777777" w:rsidR="00817307" w:rsidRDefault="00817307" w:rsidP="008008B4">
      <w:pPr>
        <w:pStyle w:val="af7"/>
        <w:numPr>
          <w:ilvl w:val="0"/>
          <w:numId w:val="25"/>
        </w:numPr>
        <w:ind w:leftChars="0" w:rightChars="-22" w:right="-44"/>
        <w:jc w:val="left"/>
        <w:rPr>
          <w:lang w:eastAsia="ko-KR"/>
        </w:rPr>
      </w:pPr>
      <w:r w:rsidRPr="008E30E4">
        <w:rPr>
          <w:rFonts w:hint="eastAsia"/>
          <w:lang w:eastAsia="ko-KR"/>
        </w:rPr>
        <w:t xml:space="preserve">길이 : 하나의 </w:t>
      </w:r>
      <w:proofErr w:type="spellStart"/>
      <w:r w:rsidRPr="008E30E4">
        <w:rPr>
          <w:rFonts w:hint="eastAsia"/>
          <w:lang w:eastAsia="ko-KR"/>
        </w:rPr>
        <w:t>TimeDomain</w:t>
      </w:r>
      <w:proofErr w:type="spellEnd"/>
      <w:r w:rsidRPr="008E30E4">
        <w:rPr>
          <w:rFonts w:hint="eastAsia"/>
          <w:lang w:eastAsia="ko-KR"/>
        </w:rPr>
        <w:t xml:space="preserve"> 길이</w:t>
      </w:r>
    </w:p>
    <w:p w14:paraId="3D1C1102" w14:textId="77777777" w:rsidR="007E16F4" w:rsidRDefault="007E16F4" w:rsidP="008008B4">
      <w:pPr>
        <w:pStyle w:val="af7"/>
        <w:numPr>
          <w:ilvl w:val="0"/>
          <w:numId w:val="24"/>
        </w:numPr>
        <w:ind w:leftChars="0" w:rightChars="-22" w:right="-44"/>
        <w:jc w:val="left"/>
        <w:rPr>
          <w:lang w:eastAsia="ko-KR"/>
        </w:rPr>
      </w:pPr>
      <w:proofErr w:type="spellStart"/>
      <w:r>
        <w:rPr>
          <w:rFonts w:hint="eastAsia"/>
          <w:lang w:eastAsia="ko-KR"/>
        </w:rPr>
        <w:t>예외형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하이패스</w:t>
      </w:r>
      <w:proofErr w:type="spellEnd"/>
      <w:r>
        <w:rPr>
          <w:rFonts w:hint="eastAsia"/>
          <w:lang w:eastAsia="ko-KR"/>
        </w:rPr>
        <w:t xml:space="preserve"> 할인 요금 : </w:t>
      </w:r>
      <w:proofErr w:type="spellStart"/>
      <w:r>
        <w:rPr>
          <w:rFonts w:hint="eastAsia"/>
          <w:lang w:eastAsia="ko-KR"/>
        </w:rPr>
        <w:t>예외형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하이패스</w:t>
      </w:r>
      <w:proofErr w:type="spellEnd"/>
      <w:r>
        <w:rPr>
          <w:rFonts w:hint="eastAsia"/>
          <w:lang w:eastAsia="ko-KR"/>
        </w:rPr>
        <w:t xml:space="preserve"> 적용된 톨게이트 요금.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없으면 </w:t>
      </w:r>
      <w:r>
        <w:rPr>
          <w:lang w:eastAsia="ko-KR"/>
        </w:rPr>
        <w:t>0xFFFF</w:t>
      </w:r>
    </w:p>
    <w:p w14:paraId="78C54E51" w14:textId="77777777" w:rsidR="00B64D18" w:rsidRPr="00B64D18" w:rsidRDefault="00917447" w:rsidP="00B64D18">
      <w:pPr>
        <w:pStyle w:val="5"/>
        <w:rPr>
          <w:lang w:eastAsia="ko-KR"/>
        </w:rPr>
      </w:pPr>
      <w:r w:rsidRPr="00CA4574">
        <w:rPr>
          <w:rFonts w:hint="eastAsia"/>
          <w:lang w:eastAsia="ko-KR"/>
        </w:rPr>
        <w:lastRenderedPageBreak/>
        <w:t>Time Domain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9E2B4A" w:rsidRPr="006F3883" w14:paraId="22207EAF" w14:textId="77777777" w:rsidTr="00636C53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445A7C67" w14:textId="77777777" w:rsidR="009E2B4A" w:rsidRPr="00E233A3" w:rsidRDefault="009E2B4A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5E634260" w14:textId="77777777" w:rsidR="009E2B4A" w:rsidRPr="00E233A3" w:rsidRDefault="009E2B4A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20F6373E" w14:textId="77777777" w:rsidR="009E2B4A" w:rsidRPr="00E233A3" w:rsidRDefault="009E2B4A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20B1FB40" w14:textId="77777777" w:rsidR="009E2B4A" w:rsidRPr="00E233A3" w:rsidRDefault="009E2B4A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670082CA" w14:textId="77777777" w:rsidR="009E2B4A" w:rsidRPr="00E233A3" w:rsidRDefault="009E2B4A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19A67699" w14:textId="77777777" w:rsidR="009E2B4A" w:rsidRPr="00E233A3" w:rsidRDefault="009E2B4A" w:rsidP="00636C5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9E2B4A" w:rsidRPr="006F3883" w14:paraId="2501DA06" w14:textId="77777777" w:rsidTr="00636C53">
        <w:trPr>
          <w:trHeight w:val="227"/>
        </w:trPr>
        <w:tc>
          <w:tcPr>
            <w:tcW w:w="568" w:type="dxa"/>
            <w:vAlign w:val="center"/>
          </w:tcPr>
          <w:p w14:paraId="53A8D4C4" w14:textId="77777777" w:rsidR="009E2B4A" w:rsidRPr="006F3883" w:rsidRDefault="009E2B4A" w:rsidP="00636C53">
            <w:pPr>
              <w:ind w:rightChars="-22" w:right="-44"/>
              <w:jc w:val="center"/>
              <w:rPr>
                <w:rFonts w:hAnsi="굴림"/>
              </w:rPr>
            </w:pPr>
            <w:r w:rsidRPr="006F3883">
              <w:rPr>
                <w:rFonts w:hAnsi="굴림" w:hint="eastAsia"/>
              </w:rPr>
              <w:t>1</w:t>
            </w:r>
          </w:p>
        </w:tc>
        <w:tc>
          <w:tcPr>
            <w:tcW w:w="708" w:type="dxa"/>
            <w:vAlign w:val="center"/>
          </w:tcPr>
          <w:p w14:paraId="0EF75134" w14:textId="77777777" w:rsidR="009E2B4A" w:rsidRPr="006F3883" w:rsidRDefault="009E2B4A" w:rsidP="00636C53">
            <w:pPr>
              <w:ind w:rightChars="-22" w:right="-44"/>
              <w:jc w:val="center"/>
              <w:rPr>
                <w:rFonts w:hAnsi="굴림"/>
              </w:rPr>
            </w:pPr>
            <w:r w:rsidRPr="006F3883">
              <w:rPr>
                <w:rFonts w:hAnsi="굴림"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40F2DDE1" w14:textId="77777777" w:rsidR="009E2B4A" w:rsidRPr="006F3883" w:rsidRDefault="009E2B4A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426" w:type="dxa"/>
            <w:vAlign w:val="center"/>
          </w:tcPr>
          <w:p w14:paraId="4036DE19" w14:textId="77777777" w:rsidR="009E2B4A" w:rsidRPr="006F3883" w:rsidRDefault="009E2B4A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S</w:t>
            </w:r>
          </w:p>
        </w:tc>
        <w:tc>
          <w:tcPr>
            <w:tcW w:w="6217" w:type="dxa"/>
            <w:vAlign w:val="center"/>
          </w:tcPr>
          <w:p w14:paraId="13F34B5D" w14:textId="77777777" w:rsidR="009E2B4A" w:rsidRPr="006F3883" w:rsidRDefault="009E2B4A" w:rsidP="00636C53">
            <w:pPr>
              <w:ind w:rightChars="-22" w:right="-44"/>
              <w:rPr>
                <w:rFonts w:hAnsi="굴림"/>
              </w:rPr>
            </w:pPr>
            <w:r w:rsidRPr="00CA4574">
              <w:rPr>
                <w:rFonts w:hAnsi="굴림" w:hint="eastAsia"/>
                <w:lang w:eastAsia="ko-KR"/>
              </w:rPr>
              <w:t xml:space="preserve">Time Domain </w:t>
            </w:r>
            <w:r>
              <w:rPr>
                <w:rFonts w:hAnsi="굴림" w:hint="eastAsia"/>
                <w:lang w:eastAsia="ko-KR"/>
              </w:rPr>
              <w:t xml:space="preserve">전체 </w:t>
            </w:r>
            <w:r w:rsidRPr="00CA4574">
              <w:rPr>
                <w:rFonts w:hAnsi="굴림" w:hint="eastAsia"/>
                <w:lang w:eastAsia="ko-KR"/>
              </w:rPr>
              <w:t>String</w:t>
            </w:r>
          </w:p>
        </w:tc>
        <w:tc>
          <w:tcPr>
            <w:tcW w:w="598" w:type="dxa"/>
            <w:vAlign w:val="center"/>
          </w:tcPr>
          <w:p w14:paraId="779EDFEF" w14:textId="77777777" w:rsidR="009E2B4A" w:rsidRPr="006F3883" w:rsidRDefault="009E2B4A" w:rsidP="00636C5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9E2B4A" w:rsidRPr="006F3883" w14:paraId="3FCBBC31" w14:textId="77777777" w:rsidTr="00636C53">
        <w:trPr>
          <w:trHeight w:val="227"/>
        </w:trPr>
        <w:tc>
          <w:tcPr>
            <w:tcW w:w="1276" w:type="dxa"/>
            <w:gridSpan w:val="2"/>
            <w:vAlign w:val="center"/>
          </w:tcPr>
          <w:p w14:paraId="5315D7F1" w14:textId="77777777" w:rsidR="009E2B4A" w:rsidRPr="00AE23E7" w:rsidRDefault="009E2B4A" w:rsidP="00636C5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080A287F" w14:textId="77777777" w:rsidR="009E2B4A" w:rsidRPr="00AE23E7" w:rsidRDefault="009E2B4A" w:rsidP="00636C5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AE23E7">
              <w:rPr>
                <w:rFonts w:hAnsi="굴림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08C051DA" w14:textId="77777777" w:rsidR="009E2B4A" w:rsidRPr="00AE23E7" w:rsidRDefault="009E2B4A" w:rsidP="00636C53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5510D722" w14:textId="77777777" w:rsidR="009E2B4A" w:rsidRPr="00AE23E7" w:rsidRDefault="009E2B4A" w:rsidP="00636C53">
            <w:pPr>
              <w:ind w:rightChars="-22" w:right="-44"/>
              <w:rPr>
                <w:rFonts w:hAnsi="굴림"/>
                <w:b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021A2360" w14:textId="77777777" w:rsidR="009E2B4A" w:rsidRPr="002C31D2" w:rsidRDefault="009E2B4A" w:rsidP="00636C53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</w:p>
        </w:tc>
      </w:tr>
    </w:tbl>
    <w:p w14:paraId="05FF84FD" w14:textId="77777777" w:rsidR="007E16F4" w:rsidRDefault="007E16F4" w:rsidP="00D75CBD">
      <w:pPr>
        <w:rPr>
          <w:lang w:eastAsia="ko-KR"/>
        </w:rPr>
      </w:pPr>
    </w:p>
    <w:p w14:paraId="369D9894" w14:textId="77777777" w:rsidR="00DB551F" w:rsidRPr="00495347" w:rsidRDefault="00DB551F" w:rsidP="00DB551F">
      <w:pPr>
        <w:pStyle w:val="5"/>
        <w:rPr>
          <w:lang w:eastAsia="ko-KR"/>
        </w:rPr>
      </w:pPr>
      <w:r w:rsidRPr="00495347">
        <w:rPr>
          <w:rFonts w:hint="eastAsia"/>
          <w:lang w:eastAsia="ko-KR"/>
        </w:rPr>
        <w:t>확장</w:t>
      </w:r>
      <w:r w:rsidRPr="00495347">
        <w:rPr>
          <w:rFonts w:hint="eastAsia"/>
          <w:lang w:eastAsia="ko-KR"/>
        </w:rPr>
        <w:t xml:space="preserve"> </w:t>
      </w:r>
      <w:r w:rsidRPr="00495347">
        <w:rPr>
          <w:rFonts w:hint="eastAsia"/>
          <w:lang w:eastAsia="ko-KR"/>
        </w:rPr>
        <w:t>결과</w:t>
      </w:r>
      <w:r w:rsidRPr="00495347">
        <w:rPr>
          <w:rFonts w:hint="eastAsia"/>
          <w:lang w:eastAsia="ko-KR"/>
        </w:rPr>
        <w:t xml:space="preserve"> Header</w:t>
      </w:r>
    </w:p>
    <w:tbl>
      <w:tblPr>
        <w:tblW w:w="882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58"/>
        <w:gridCol w:w="596"/>
        <w:gridCol w:w="557"/>
        <w:gridCol w:w="509"/>
        <w:gridCol w:w="5964"/>
        <w:gridCol w:w="636"/>
      </w:tblGrid>
      <w:tr w:rsidR="00DB551F" w:rsidRPr="006D5BFE" w14:paraId="271B8026" w14:textId="77777777" w:rsidTr="00632572">
        <w:trPr>
          <w:trHeight w:val="227"/>
        </w:trPr>
        <w:tc>
          <w:tcPr>
            <w:tcW w:w="558" w:type="dxa"/>
            <w:shd w:val="clear" w:color="auto" w:fill="C0C0C0"/>
            <w:vAlign w:val="center"/>
          </w:tcPr>
          <w:p w14:paraId="56F34838" w14:textId="77777777" w:rsidR="00DB551F" w:rsidRPr="000D61BF" w:rsidRDefault="00DB551F" w:rsidP="00632572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번호</w:t>
            </w:r>
          </w:p>
        </w:tc>
        <w:tc>
          <w:tcPr>
            <w:tcW w:w="596" w:type="dxa"/>
            <w:shd w:val="clear" w:color="auto" w:fill="C0C0C0"/>
            <w:vAlign w:val="center"/>
          </w:tcPr>
          <w:p w14:paraId="4E26801B" w14:textId="77777777" w:rsidR="00DB551F" w:rsidRPr="000D61BF" w:rsidRDefault="00DB551F" w:rsidP="00632572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/>
                <w:color w:val="auto"/>
              </w:rPr>
              <w:t>Offs</w:t>
            </w:r>
          </w:p>
        </w:tc>
        <w:tc>
          <w:tcPr>
            <w:tcW w:w="557" w:type="dxa"/>
            <w:shd w:val="clear" w:color="auto" w:fill="C0C0C0"/>
            <w:vAlign w:val="center"/>
          </w:tcPr>
          <w:p w14:paraId="360D7E00" w14:textId="77777777" w:rsidR="00DB551F" w:rsidRPr="000D61BF" w:rsidRDefault="00DB551F" w:rsidP="00632572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길이</w:t>
            </w:r>
          </w:p>
        </w:tc>
        <w:tc>
          <w:tcPr>
            <w:tcW w:w="509" w:type="dxa"/>
            <w:shd w:val="clear" w:color="auto" w:fill="C0C0C0"/>
            <w:vAlign w:val="center"/>
          </w:tcPr>
          <w:p w14:paraId="3EA798F2" w14:textId="77777777" w:rsidR="00DB551F" w:rsidRPr="000D61BF" w:rsidRDefault="00DB551F" w:rsidP="00632572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형</w:t>
            </w:r>
          </w:p>
        </w:tc>
        <w:tc>
          <w:tcPr>
            <w:tcW w:w="5964" w:type="dxa"/>
            <w:shd w:val="clear" w:color="auto" w:fill="C0C0C0"/>
            <w:vAlign w:val="center"/>
          </w:tcPr>
          <w:p w14:paraId="3EA358AD" w14:textId="77777777" w:rsidR="00DB551F" w:rsidRPr="000D61BF" w:rsidRDefault="00DB551F" w:rsidP="00632572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내용</w:t>
            </w:r>
          </w:p>
        </w:tc>
        <w:tc>
          <w:tcPr>
            <w:tcW w:w="636" w:type="dxa"/>
            <w:shd w:val="clear" w:color="auto" w:fill="C0C0C0"/>
            <w:vAlign w:val="center"/>
          </w:tcPr>
          <w:p w14:paraId="1B8DB9BE" w14:textId="77777777" w:rsidR="00DB551F" w:rsidRPr="000D61BF" w:rsidRDefault="00DB551F" w:rsidP="00632572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비고</w:t>
            </w:r>
          </w:p>
        </w:tc>
      </w:tr>
      <w:tr w:rsidR="00DB551F" w:rsidRPr="006D5BFE" w14:paraId="2E50F275" w14:textId="77777777" w:rsidTr="00632572">
        <w:trPr>
          <w:trHeight w:val="227"/>
        </w:trPr>
        <w:tc>
          <w:tcPr>
            <w:tcW w:w="558" w:type="dxa"/>
            <w:vAlign w:val="center"/>
          </w:tcPr>
          <w:p w14:paraId="650FE847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6" w:type="dxa"/>
            <w:vAlign w:val="center"/>
          </w:tcPr>
          <w:p w14:paraId="2E4EC7A8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/>
                <w:lang w:eastAsia="ko-KR"/>
              </w:rPr>
              <w:t>0</w:t>
            </w:r>
          </w:p>
        </w:tc>
        <w:tc>
          <w:tcPr>
            <w:tcW w:w="557" w:type="dxa"/>
            <w:vAlign w:val="center"/>
          </w:tcPr>
          <w:p w14:paraId="1F4E4609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1</w:t>
            </w:r>
          </w:p>
        </w:tc>
        <w:tc>
          <w:tcPr>
            <w:tcW w:w="509" w:type="dxa"/>
            <w:vAlign w:val="center"/>
          </w:tcPr>
          <w:p w14:paraId="18E17E1F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964" w:type="dxa"/>
            <w:vAlign w:val="center"/>
          </w:tcPr>
          <w:p w14:paraId="1DB01D3E" w14:textId="77777777" w:rsidR="00DB551F" w:rsidRPr="000D61BF" w:rsidRDefault="00DB551F" w:rsidP="0063257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확장 결과 종류 </w:t>
            </w:r>
            <w:r>
              <w:rPr>
                <w:rFonts w:hAnsi="굴림"/>
                <w:lang w:eastAsia="ko-KR"/>
              </w:rPr>
              <w:t>#</w:t>
            </w:r>
            <w:r>
              <w:rPr>
                <w:rFonts w:hAnsi="굴림" w:hint="eastAsia"/>
                <w:lang w:eastAsia="ko-KR"/>
              </w:rPr>
              <w:t>n</w:t>
            </w:r>
          </w:p>
        </w:tc>
        <w:tc>
          <w:tcPr>
            <w:tcW w:w="636" w:type="dxa"/>
            <w:vAlign w:val="center"/>
          </w:tcPr>
          <w:p w14:paraId="085E8CEC" w14:textId="77777777" w:rsidR="00DB551F" w:rsidRPr="000D61BF" w:rsidRDefault="00DB551F" w:rsidP="00632572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>
              <w:rPr>
                <w:rFonts w:ascii="굴림" w:eastAsia="굴림" w:hAnsi="굴림"/>
                <w:color w:val="auto"/>
              </w:rPr>
              <w:t>(</w:t>
            </w:r>
            <w:r>
              <w:rPr>
                <w:rFonts w:ascii="굴림" w:eastAsia="굴림" w:hAnsi="굴림" w:hint="eastAsia"/>
                <w:color w:val="auto"/>
              </w:rPr>
              <w:t>1</w:t>
            </w:r>
            <w:r>
              <w:rPr>
                <w:rFonts w:ascii="굴림" w:eastAsia="굴림" w:hAnsi="굴림"/>
                <w:color w:val="auto"/>
              </w:rPr>
              <w:t>)</w:t>
            </w:r>
          </w:p>
        </w:tc>
      </w:tr>
      <w:tr w:rsidR="00DB551F" w:rsidRPr="006D5BFE" w14:paraId="6DB16CD2" w14:textId="77777777" w:rsidTr="00632572">
        <w:trPr>
          <w:trHeight w:val="227"/>
        </w:trPr>
        <w:tc>
          <w:tcPr>
            <w:tcW w:w="558" w:type="dxa"/>
            <w:vAlign w:val="center"/>
          </w:tcPr>
          <w:p w14:paraId="7272393C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6" w:type="dxa"/>
            <w:vAlign w:val="center"/>
          </w:tcPr>
          <w:p w14:paraId="230A9E9F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57" w:type="dxa"/>
            <w:vAlign w:val="center"/>
          </w:tcPr>
          <w:p w14:paraId="6973FBEC" w14:textId="77777777" w:rsidR="00DB551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09" w:type="dxa"/>
            <w:vAlign w:val="center"/>
          </w:tcPr>
          <w:p w14:paraId="2194757C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964" w:type="dxa"/>
            <w:vAlign w:val="center"/>
          </w:tcPr>
          <w:p w14:paraId="576BED56" w14:textId="77777777" w:rsidR="00DB551F" w:rsidRDefault="00DB551F" w:rsidP="0063257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636" w:type="dxa"/>
            <w:vAlign w:val="center"/>
          </w:tcPr>
          <w:p w14:paraId="627CED88" w14:textId="77777777" w:rsidR="00DB551F" w:rsidRDefault="00DB551F" w:rsidP="00632572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DB551F" w:rsidRPr="006D5BFE" w14:paraId="05DD9C2B" w14:textId="77777777" w:rsidTr="00632572">
        <w:trPr>
          <w:trHeight w:val="227"/>
        </w:trPr>
        <w:tc>
          <w:tcPr>
            <w:tcW w:w="558" w:type="dxa"/>
            <w:vAlign w:val="center"/>
          </w:tcPr>
          <w:p w14:paraId="4AA89C24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3</w:t>
            </w:r>
          </w:p>
        </w:tc>
        <w:tc>
          <w:tcPr>
            <w:tcW w:w="596" w:type="dxa"/>
            <w:vAlign w:val="center"/>
          </w:tcPr>
          <w:p w14:paraId="417AE1A0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4</w:t>
            </w:r>
          </w:p>
        </w:tc>
        <w:tc>
          <w:tcPr>
            <w:tcW w:w="557" w:type="dxa"/>
            <w:vAlign w:val="center"/>
          </w:tcPr>
          <w:p w14:paraId="222E9B15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710033F1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964" w:type="dxa"/>
            <w:vAlign w:val="center"/>
          </w:tcPr>
          <w:p w14:paraId="2FD5910C" w14:textId="77777777" w:rsidR="00DB551F" w:rsidRPr="000D61BF" w:rsidRDefault="00DB551F" w:rsidP="0063257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Body Size</w:t>
            </w:r>
          </w:p>
        </w:tc>
        <w:tc>
          <w:tcPr>
            <w:tcW w:w="636" w:type="dxa"/>
            <w:vAlign w:val="center"/>
          </w:tcPr>
          <w:p w14:paraId="2F2A53CD" w14:textId="77777777" w:rsidR="00DB551F" w:rsidRPr="000D61BF" w:rsidRDefault="00DB551F" w:rsidP="00632572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DB551F" w:rsidRPr="006D5BFE" w14:paraId="651324F9" w14:textId="77777777" w:rsidTr="00632572">
        <w:trPr>
          <w:trHeight w:val="227"/>
        </w:trPr>
        <w:tc>
          <w:tcPr>
            <w:tcW w:w="1154" w:type="dxa"/>
            <w:gridSpan w:val="2"/>
            <w:vAlign w:val="center"/>
          </w:tcPr>
          <w:p w14:paraId="21BCD60B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0D61BF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57" w:type="dxa"/>
            <w:vAlign w:val="center"/>
          </w:tcPr>
          <w:p w14:paraId="646C3537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/>
                <w:b/>
                <w:lang w:eastAsia="ko-KR"/>
              </w:rPr>
              <w:t>8</w:t>
            </w:r>
          </w:p>
        </w:tc>
        <w:tc>
          <w:tcPr>
            <w:tcW w:w="509" w:type="dxa"/>
            <w:vAlign w:val="center"/>
          </w:tcPr>
          <w:p w14:paraId="26427B4A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</w:p>
        </w:tc>
        <w:tc>
          <w:tcPr>
            <w:tcW w:w="5964" w:type="dxa"/>
            <w:vAlign w:val="center"/>
          </w:tcPr>
          <w:p w14:paraId="5F808678" w14:textId="77777777" w:rsidR="00DB551F" w:rsidRPr="000A68DA" w:rsidRDefault="00DB551F" w:rsidP="00632572">
            <w:pPr>
              <w:ind w:rightChars="-22" w:right="-44"/>
              <w:rPr>
                <w:rFonts w:hAnsi="굴림"/>
                <w:b/>
                <w:color w:val="000000" w:themeColor="text1"/>
                <w:lang w:eastAsia="ko-KR"/>
              </w:rPr>
            </w:pPr>
          </w:p>
        </w:tc>
        <w:tc>
          <w:tcPr>
            <w:tcW w:w="636" w:type="dxa"/>
            <w:vAlign w:val="center"/>
          </w:tcPr>
          <w:p w14:paraId="60B39976" w14:textId="77777777" w:rsidR="00DB551F" w:rsidRPr="000D61BF" w:rsidRDefault="00DB551F" w:rsidP="00632572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</w:tbl>
    <w:p w14:paraId="2A7E4DE2" w14:textId="77777777" w:rsidR="00DB551F" w:rsidRPr="00982177" w:rsidRDefault="00DB551F" w:rsidP="00722E7A">
      <w:pPr>
        <w:pStyle w:val="af7"/>
        <w:numPr>
          <w:ilvl w:val="0"/>
          <w:numId w:val="37"/>
        </w:numPr>
        <w:ind w:leftChars="0" w:rightChars="-22" w:right="-44"/>
        <w:rPr>
          <w:lang w:eastAsia="ko-KR"/>
        </w:rPr>
      </w:pPr>
      <w:r w:rsidRPr="00982177">
        <w:rPr>
          <w:rFonts w:hint="eastAsia"/>
          <w:lang w:eastAsia="ko-KR"/>
        </w:rPr>
        <w:t xml:space="preserve">확장 </w:t>
      </w:r>
      <w:r>
        <w:rPr>
          <w:rFonts w:hint="eastAsia"/>
          <w:lang w:eastAsia="ko-KR"/>
        </w:rPr>
        <w:t>결과</w:t>
      </w:r>
      <w:r w:rsidRPr="00982177">
        <w:rPr>
          <w:rFonts w:hint="eastAsia"/>
          <w:lang w:eastAsia="ko-KR"/>
        </w:rPr>
        <w:t xml:space="preserve"> 종류</w:t>
      </w:r>
    </w:p>
    <w:tbl>
      <w:tblPr>
        <w:tblW w:w="4618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3"/>
        <w:gridCol w:w="3166"/>
        <w:gridCol w:w="599"/>
      </w:tblGrid>
      <w:tr w:rsidR="00DB551F" w:rsidRPr="00982177" w14:paraId="0EA4BB80" w14:textId="77777777" w:rsidTr="00632572">
        <w:trPr>
          <w:trHeight w:val="309"/>
        </w:trPr>
        <w:tc>
          <w:tcPr>
            <w:tcW w:w="853" w:type="dxa"/>
            <w:shd w:val="clear" w:color="auto" w:fill="C0C0C0"/>
          </w:tcPr>
          <w:p w14:paraId="4A7EA062" w14:textId="77777777" w:rsidR="00DB551F" w:rsidRPr="00982177" w:rsidRDefault="00DB551F" w:rsidP="00632572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982177">
              <w:rPr>
                <w:rFonts w:hAnsi="굴림" w:hint="eastAsia"/>
                <w:b/>
                <w:lang w:eastAsia="ko-KR"/>
              </w:rPr>
              <w:t>값</w:t>
            </w:r>
          </w:p>
        </w:tc>
        <w:tc>
          <w:tcPr>
            <w:tcW w:w="3169" w:type="dxa"/>
            <w:shd w:val="clear" w:color="auto" w:fill="C0C0C0"/>
          </w:tcPr>
          <w:p w14:paraId="76DB9BCD" w14:textId="77777777" w:rsidR="00DB551F" w:rsidRPr="00982177" w:rsidRDefault="00DB551F" w:rsidP="00632572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982177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96" w:type="dxa"/>
            <w:shd w:val="clear" w:color="auto" w:fill="C0C0C0"/>
          </w:tcPr>
          <w:p w14:paraId="61F4FD42" w14:textId="77777777" w:rsidR="00DB551F" w:rsidRPr="00982177" w:rsidRDefault="00DB551F" w:rsidP="00632572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982177">
              <w:rPr>
                <w:rFonts w:hAnsi="굴림" w:hint="eastAsia"/>
                <w:b/>
                <w:lang w:eastAsia="ko-KR"/>
              </w:rPr>
              <w:t>비고</w:t>
            </w:r>
          </w:p>
        </w:tc>
      </w:tr>
      <w:tr w:rsidR="00DB551F" w14:paraId="53E6C82B" w14:textId="77777777" w:rsidTr="00632572">
        <w:trPr>
          <w:trHeight w:val="321"/>
        </w:trPr>
        <w:tc>
          <w:tcPr>
            <w:tcW w:w="853" w:type="dxa"/>
          </w:tcPr>
          <w:p w14:paraId="60B9CDE7" w14:textId="77777777" w:rsidR="00DB551F" w:rsidRPr="00495347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495347">
              <w:rPr>
                <w:rFonts w:hAnsi="굴림"/>
                <w:lang w:eastAsia="ko-KR"/>
              </w:rPr>
              <w:t>1</w:t>
            </w:r>
          </w:p>
        </w:tc>
        <w:tc>
          <w:tcPr>
            <w:tcW w:w="3169" w:type="dxa"/>
          </w:tcPr>
          <w:p w14:paraId="531CFDCB" w14:textId="77777777" w:rsidR="00DB551F" w:rsidRPr="00495347" w:rsidRDefault="00DB551F" w:rsidP="00632572">
            <w:pPr>
              <w:rPr>
                <w:lang w:eastAsia="ko-KR"/>
              </w:rPr>
            </w:pPr>
            <w:r w:rsidRPr="00495347">
              <w:rPr>
                <w:rFonts w:hint="eastAsia"/>
                <w:lang w:eastAsia="ko-KR"/>
              </w:rPr>
              <w:t>사용자 설정 정보 반영 탐색 결과</w:t>
            </w:r>
          </w:p>
        </w:tc>
        <w:tc>
          <w:tcPr>
            <w:tcW w:w="596" w:type="dxa"/>
          </w:tcPr>
          <w:p w14:paraId="1A413DA6" w14:textId="77777777" w:rsidR="00DB551F" w:rsidRPr="008D3948" w:rsidRDefault="00DB551F" w:rsidP="00632572">
            <w:pPr>
              <w:ind w:rightChars="-22" w:right="-44"/>
              <w:rPr>
                <w:rFonts w:hAnsi="굴림"/>
                <w:lang w:eastAsia="ko-KR"/>
              </w:rPr>
            </w:pPr>
          </w:p>
        </w:tc>
      </w:tr>
      <w:tr w:rsidR="003C3CB4" w14:paraId="11ED43BC" w14:textId="77777777" w:rsidTr="00632572">
        <w:trPr>
          <w:trHeight w:val="321"/>
        </w:trPr>
        <w:tc>
          <w:tcPr>
            <w:tcW w:w="853" w:type="dxa"/>
          </w:tcPr>
          <w:p w14:paraId="4E886926" w14:textId="507DB06F" w:rsidR="003C3CB4" w:rsidRPr="00F365B3" w:rsidRDefault="003C3CB4" w:rsidP="00632572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3169" w:type="dxa"/>
          </w:tcPr>
          <w:p w14:paraId="6236C240" w14:textId="2959A6AF" w:rsidR="003C3CB4" w:rsidRPr="00F365B3" w:rsidRDefault="003C3CB4" w:rsidP="00632572">
            <w:pPr>
              <w:rPr>
                <w:color w:val="000000" w:themeColor="text1"/>
                <w:lang w:eastAsia="ko-KR"/>
              </w:rPr>
            </w:pPr>
            <w:r w:rsidRPr="00F365B3">
              <w:rPr>
                <w:rFonts w:hint="eastAsia"/>
                <w:color w:val="000000" w:themeColor="text1"/>
                <w:lang w:eastAsia="ko-KR"/>
              </w:rPr>
              <w:t>고도 정보 반영 탐색 결과</w:t>
            </w:r>
          </w:p>
        </w:tc>
        <w:tc>
          <w:tcPr>
            <w:tcW w:w="596" w:type="dxa"/>
          </w:tcPr>
          <w:p w14:paraId="69C6FD38" w14:textId="77777777" w:rsidR="003C3CB4" w:rsidRPr="008D3948" w:rsidRDefault="003C3CB4" w:rsidP="00632572">
            <w:pPr>
              <w:ind w:rightChars="-22" w:right="-44"/>
              <w:rPr>
                <w:rFonts w:hAnsi="굴림"/>
                <w:lang w:eastAsia="ko-KR"/>
              </w:rPr>
            </w:pPr>
          </w:p>
        </w:tc>
      </w:tr>
    </w:tbl>
    <w:p w14:paraId="579A02AB" w14:textId="77777777" w:rsidR="00DB551F" w:rsidRDefault="00DB551F" w:rsidP="00DB551F">
      <w:pPr>
        <w:rPr>
          <w:lang w:eastAsia="ko-KR"/>
        </w:rPr>
      </w:pPr>
    </w:p>
    <w:p w14:paraId="4A654D49" w14:textId="77777777" w:rsidR="00DB551F" w:rsidRPr="00495347" w:rsidRDefault="00DB551F" w:rsidP="00DB551F">
      <w:pPr>
        <w:pStyle w:val="5"/>
        <w:rPr>
          <w:lang w:eastAsia="ko-KR"/>
        </w:rPr>
      </w:pPr>
      <w:r w:rsidRPr="00495347">
        <w:rPr>
          <w:rFonts w:hint="eastAsia"/>
          <w:lang w:eastAsia="ko-KR"/>
        </w:rPr>
        <w:t>확장</w:t>
      </w:r>
      <w:r w:rsidRPr="00495347">
        <w:rPr>
          <w:rFonts w:hint="eastAsia"/>
          <w:lang w:eastAsia="ko-KR"/>
        </w:rPr>
        <w:t xml:space="preserve"> </w:t>
      </w:r>
      <w:r w:rsidRPr="00495347">
        <w:rPr>
          <w:rFonts w:hint="eastAsia"/>
          <w:lang w:eastAsia="ko-KR"/>
        </w:rPr>
        <w:t>결과</w:t>
      </w:r>
      <w:r w:rsidRPr="00495347">
        <w:rPr>
          <w:rFonts w:hint="eastAsia"/>
          <w:lang w:eastAsia="ko-KR"/>
        </w:rPr>
        <w:t xml:space="preserve"> </w:t>
      </w:r>
      <w:r w:rsidRPr="00495347">
        <w:rPr>
          <w:lang w:eastAsia="ko-KR"/>
        </w:rPr>
        <w:t>Body</w:t>
      </w:r>
    </w:p>
    <w:p w14:paraId="2B52CA54" w14:textId="77777777" w:rsidR="00DB551F" w:rsidRPr="00495347" w:rsidRDefault="00DB551F" w:rsidP="00DB551F">
      <w:pPr>
        <w:pStyle w:val="6"/>
        <w:rPr>
          <w:lang w:eastAsia="ko-KR"/>
        </w:rPr>
      </w:pPr>
      <w:r w:rsidRPr="00495347">
        <w:rPr>
          <w:rFonts w:hint="eastAsia"/>
          <w:lang w:eastAsia="ko-KR"/>
        </w:rPr>
        <w:t>사용자 설정 정보 반영 탐색 결과</w:t>
      </w:r>
    </w:p>
    <w:tbl>
      <w:tblPr>
        <w:tblW w:w="882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58"/>
        <w:gridCol w:w="596"/>
        <w:gridCol w:w="557"/>
        <w:gridCol w:w="509"/>
        <w:gridCol w:w="5964"/>
        <w:gridCol w:w="636"/>
      </w:tblGrid>
      <w:tr w:rsidR="00DB551F" w:rsidRPr="006D5BFE" w14:paraId="20B849AD" w14:textId="77777777" w:rsidTr="00632572">
        <w:trPr>
          <w:trHeight w:val="227"/>
        </w:trPr>
        <w:tc>
          <w:tcPr>
            <w:tcW w:w="558" w:type="dxa"/>
            <w:shd w:val="clear" w:color="auto" w:fill="C0C0C0"/>
            <w:vAlign w:val="center"/>
          </w:tcPr>
          <w:p w14:paraId="2228C612" w14:textId="77777777" w:rsidR="00DB551F" w:rsidRPr="000D61BF" w:rsidRDefault="00DB551F" w:rsidP="00632572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번호</w:t>
            </w:r>
          </w:p>
        </w:tc>
        <w:tc>
          <w:tcPr>
            <w:tcW w:w="596" w:type="dxa"/>
            <w:shd w:val="clear" w:color="auto" w:fill="C0C0C0"/>
            <w:vAlign w:val="center"/>
          </w:tcPr>
          <w:p w14:paraId="114353F1" w14:textId="77777777" w:rsidR="00DB551F" w:rsidRPr="000D61BF" w:rsidRDefault="00DB551F" w:rsidP="00632572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/>
                <w:color w:val="auto"/>
              </w:rPr>
              <w:t>Offs</w:t>
            </w:r>
          </w:p>
        </w:tc>
        <w:tc>
          <w:tcPr>
            <w:tcW w:w="557" w:type="dxa"/>
            <w:shd w:val="clear" w:color="auto" w:fill="C0C0C0"/>
            <w:vAlign w:val="center"/>
          </w:tcPr>
          <w:p w14:paraId="5EF80F41" w14:textId="77777777" w:rsidR="00DB551F" w:rsidRPr="000D61BF" w:rsidRDefault="00DB551F" w:rsidP="00632572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길이</w:t>
            </w:r>
          </w:p>
        </w:tc>
        <w:tc>
          <w:tcPr>
            <w:tcW w:w="509" w:type="dxa"/>
            <w:shd w:val="clear" w:color="auto" w:fill="C0C0C0"/>
            <w:vAlign w:val="center"/>
          </w:tcPr>
          <w:p w14:paraId="6D6E0E1F" w14:textId="77777777" w:rsidR="00DB551F" w:rsidRPr="000D61BF" w:rsidRDefault="00DB551F" w:rsidP="00632572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형</w:t>
            </w:r>
          </w:p>
        </w:tc>
        <w:tc>
          <w:tcPr>
            <w:tcW w:w="5964" w:type="dxa"/>
            <w:shd w:val="clear" w:color="auto" w:fill="C0C0C0"/>
            <w:vAlign w:val="center"/>
          </w:tcPr>
          <w:p w14:paraId="3220AF7A" w14:textId="77777777" w:rsidR="00DB551F" w:rsidRPr="000D61BF" w:rsidRDefault="00DB551F" w:rsidP="00632572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내용</w:t>
            </w:r>
          </w:p>
        </w:tc>
        <w:tc>
          <w:tcPr>
            <w:tcW w:w="636" w:type="dxa"/>
            <w:shd w:val="clear" w:color="auto" w:fill="C0C0C0"/>
            <w:vAlign w:val="center"/>
          </w:tcPr>
          <w:p w14:paraId="2AF8AAAC" w14:textId="77777777" w:rsidR="00DB551F" w:rsidRPr="000D61BF" w:rsidRDefault="00DB551F" w:rsidP="00632572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비고</w:t>
            </w:r>
          </w:p>
        </w:tc>
      </w:tr>
      <w:tr w:rsidR="00DB551F" w:rsidRPr="006D5BFE" w14:paraId="6CC29F83" w14:textId="77777777" w:rsidTr="00632572">
        <w:trPr>
          <w:trHeight w:val="227"/>
        </w:trPr>
        <w:tc>
          <w:tcPr>
            <w:tcW w:w="558" w:type="dxa"/>
            <w:vAlign w:val="center"/>
          </w:tcPr>
          <w:p w14:paraId="58EF265F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6" w:type="dxa"/>
            <w:vAlign w:val="center"/>
          </w:tcPr>
          <w:p w14:paraId="699FF103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/>
                <w:lang w:eastAsia="ko-KR"/>
              </w:rPr>
              <w:t>0</w:t>
            </w:r>
          </w:p>
        </w:tc>
        <w:tc>
          <w:tcPr>
            <w:tcW w:w="557" w:type="dxa"/>
            <w:vAlign w:val="center"/>
          </w:tcPr>
          <w:p w14:paraId="37EDEC83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3D97310F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964" w:type="dxa"/>
            <w:vAlign w:val="center"/>
          </w:tcPr>
          <w:p w14:paraId="6C41F3A0" w14:textId="77777777" w:rsidR="00DB551F" w:rsidRPr="000D61BF" w:rsidRDefault="00DB551F" w:rsidP="0063257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Link </w:t>
            </w:r>
            <w:r>
              <w:rPr>
                <w:rFonts w:hAnsi="굴림"/>
                <w:lang w:eastAsia="ko-KR"/>
              </w:rPr>
              <w:t>i</w:t>
            </w:r>
            <w:r>
              <w:rPr>
                <w:rFonts w:hAnsi="굴림" w:hint="eastAsia"/>
                <w:lang w:eastAsia="ko-KR"/>
              </w:rPr>
              <w:t>ndex</w:t>
            </w:r>
          </w:p>
        </w:tc>
        <w:tc>
          <w:tcPr>
            <w:tcW w:w="636" w:type="dxa"/>
            <w:vAlign w:val="center"/>
          </w:tcPr>
          <w:p w14:paraId="392C1F89" w14:textId="77777777" w:rsidR="00DB551F" w:rsidRPr="000D61BF" w:rsidRDefault="00DB551F" w:rsidP="00632572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DB551F" w:rsidRPr="006D5BFE" w14:paraId="3D3EA879" w14:textId="77777777" w:rsidTr="00632572">
        <w:trPr>
          <w:trHeight w:val="227"/>
        </w:trPr>
        <w:tc>
          <w:tcPr>
            <w:tcW w:w="558" w:type="dxa"/>
            <w:vAlign w:val="center"/>
          </w:tcPr>
          <w:p w14:paraId="016E4F24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6" w:type="dxa"/>
            <w:vAlign w:val="center"/>
          </w:tcPr>
          <w:p w14:paraId="7FDED6F0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57" w:type="dxa"/>
            <w:vAlign w:val="center"/>
          </w:tcPr>
          <w:p w14:paraId="22E8C49B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1</w:t>
            </w:r>
          </w:p>
        </w:tc>
        <w:tc>
          <w:tcPr>
            <w:tcW w:w="509" w:type="dxa"/>
            <w:vAlign w:val="center"/>
          </w:tcPr>
          <w:p w14:paraId="56CB2049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964" w:type="dxa"/>
            <w:vAlign w:val="center"/>
          </w:tcPr>
          <w:p w14:paraId="49A27047" w14:textId="77777777" w:rsidR="00DB551F" w:rsidRPr="000D61BF" w:rsidRDefault="00DB551F" w:rsidP="0063257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사용자 설정 대비 링크 정보</w:t>
            </w:r>
          </w:p>
        </w:tc>
        <w:tc>
          <w:tcPr>
            <w:tcW w:w="636" w:type="dxa"/>
            <w:vAlign w:val="center"/>
          </w:tcPr>
          <w:p w14:paraId="77BA32E0" w14:textId="77777777" w:rsidR="00DB551F" w:rsidRPr="000D61BF" w:rsidRDefault="00DB551F" w:rsidP="00632572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>
              <w:rPr>
                <w:rFonts w:ascii="굴림" w:eastAsia="굴림" w:hAnsi="굴림" w:hint="eastAsia"/>
                <w:color w:val="auto"/>
              </w:rPr>
              <w:t>(1)</w:t>
            </w:r>
          </w:p>
        </w:tc>
      </w:tr>
      <w:tr w:rsidR="00DB551F" w:rsidRPr="006D5BFE" w14:paraId="755AFD27" w14:textId="77777777" w:rsidTr="00632572">
        <w:trPr>
          <w:trHeight w:val="227"/>
        </w:trPr>
        <w:tc>
          <w:tcPr>
            <w:tcW w:w="558" w:type="dxa"/>
            <w:vAlign w:val="center"/>
          </w:tcPr>
          <w:p w14:paraId="27D1EF6B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96" w:type="dxa"/>
            <w:vAlign w:val="center"/>
          </w:tcPr>
          <w:p w14:paraId="3BDA9DF5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557" w:type="dxa"/>
            <w:vAlign w:val="center"/>
          </w:tcPr>
          <w:p w14:paraId="4CEAA1C9" w14:textId="77777777" w:rsidR="00DB551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3</w:t>
            </w:r>
          </w:p>
        </w:tc>
        <w:tc>
          <w:tcPr>
            <w:tcW w:w="509" w:type="dxa"/>
            <w:vAlign w:val="center"/>
          </w:tcPr>
          <w:p w14:paraId="604D776E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964" w:type="dxa"/>
            <w:vAlign w:val="center"/>
          </w:tcPr>
          <w:p w14:paraId="16EBA7E1" w14:textId="77777777" w:rsidR="00DB551F" w:rsidRDefault="00DB551F" w:rsidP="0063257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636" w:type="dxa"/>
            <w:vAlign w:val="center"/>
          </w:tcPr>
          <w:p w14:paraId="6994324F" w14:textId="77777777" w:rsidR="00DB551F" w:rsidRPr="000D61BF" w:rsidRDefault="00DB551F" w:rsidP="00632572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DB551F" w:rsidRPr="006D5BFE" w14:paraId="14674716" w14:textId="77777777" w:rsidTr="00632572">
        <w:trPr>
          <w:trHeight w:val="227"/>
        </w:trPr>
        <w:tc>
          <w:tcPr>
            <w:tcW w:w="1154" w:type="dxa"/>
            <w:gridSpan w:val="2"/>
            <w:vAlign w:val="center"/>
          </w:tcPr>
          <w:p w14:paraId="3EAEB60E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0D61BF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57" w:type="dxa"/>
            <w:vAlign w:val="center"/>
          </w:tcPr>
          <w:p w14:paraId="4F8B1EB6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/>
                <w:b/>
                <w:lang w:eastAsia="ko-KR"/>
              </w:rPr>
              <w:t>8</w:t>
            </w:r>
          </w:p>
        </w:tc>
        <w:tc>
          <w:tcPr>
            <w:tcW w:w="509" w:type="dxa"/>
            <w:vAlign w:val="center"/>
          </w:tcPr>
          <w:p w14:paraId="27260DFA" w14:textId="77777777" w:rsidR="00DB551F" w:rsidRPr="000D61BF" w:rsidRDefault="00DB551F" w:rsidP="00632572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</w:p>
        </w:tc>
        <w:tc>
          <w:tcPr>
            <w:tcW w:w="5964" w:type="dxa"/>
            <w:vAlign w:val="center"/>
          </w:tcPr>
          <w:p w14:paraId="79F2EBD6" w14:textId="77777777" w:rsidR="00DB551F" w:rsidRPr="000A68DA" w:rsidRDefault="00EF09A6" w:rsidP="00632572">
            <w:pPr>
              <w:ind w:rightChars="-22" w:right="-44"/>
              <w:rPr>
                <w:rFonts w:hAnsi="굴림"/>
                <w:b/>
                <w:color w:val="000000" w:themeColor="text1"/>
                <w:lang w:eastAsia="ko-KR"/>
              </w:rPr>
            </w:pPr>
            <w:r>
              <w:rPr>
                <w:rFonts w:hAnsi="굴림" w:hint="eastAsia"/>
                <w:b/>
                <w:color w:val="000000" w:themeColor="text1"/>
                <w:lang w:eastAsia="ko-KR"/>
              </w:rPr>
              <w:t>8</w:t>
            </w:r>
            <w:r>
              <w:rPr>
                <w:rFonts w:hAnsi="굴림"/>
                <w:b/>
                <w:color w:val="000000" w:themeColor="text1"/>
                <w:lang w:eastAsia="ko-KR"/>
              </w:rPr>
              <w:t xml:space="preserve"> </w:t>
            </w:r>
            <w:r>
              <w:rPr>
                <w:rFonts w:hAnsi="굴림" w:hint="eastAsia"/>
                <w:b/>
                <w:color w:val="000000" w:themeColor="text1"/>
                <w:lang w:eastAsia="ko-KR"/>
              </w:rPr>
              <w:t>*</w:t>
            </w:r>
            <w:r>
              <w:rPr>
                <w:rFonts w:hAnsi="굴림"/>
                <w:b/>
                <w:color w:val="000000" w:themeColor="text1"/>
                <w:lang w:eastAsia="ko-KR"/>
              </w:rPr>
              <w:t xml:space="preserve"> </w:t>
            </w:r>
            <w:r>
              <w:rPr>
                <w:rFonts w:hAnsi="굴림" w:hint="eastAsia"/>
                <w:b/>
                <w:color w:val="000000" w:themeColor="text1"/>
                <w:lang w:eastAsia="ko-KR"/>
              </w:rPr>
              <w:t>해당 링크 개수</w:t>
            </w:r>
          </w:p>
        </w:tc>
        <w:tc>
          <w:tcPr>
            <w:tcW w:w="636" w:type="dxa"/>
            <w:vAlign w:val="center"/>
          </w:tcPr>
          <w:p w14:paraId="774E5D89" w14:textId="77777777" w:rsidR="00DB551F" w:rsidRPr="000D61BF" w:rsidRDefault="00DB551F" w:rsidP="00632572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</w:tbl>
    <w:p w14:paraId="591EC346" w14:textId="77777777" w:rsidR="00DB551F" w:rsidRPr="00495347" w:rsidRDefault="00DB551F" w:rsidP="00DB551F">
      <w:pPr>
        <w:ind w:firstLineChars="200" w:firstLine="400"/>
        <w:rPr>
          <w:lang w:eastAsia="ko-KR"/>
        </w:rPr>
      </w:pPr>
      <w:r w:rsidRPr="00495347">
        <w:rPr>
          <w:rFonts w:hint="eastAsia"/>
          <w:lang w:eastAsia="ko-KR"/>
        </w:rPr>
        <w:t>(</w:t>
      </w:r>
      <w:r w:rsidRPr="00495347">
        <w:rPr>
          <w:lang w:eastAsia="ko-KR"/>
        </w:rPr>
        <w:t>1</w:t>
      </w:r>
      <w:r w:rsidRPr="00495347">
        <w:rPr>
          <w:rFonts w:hint="eastAsia"/>
          <w:lang w:eastAsia="ko-KR"/>
        </w:rPr>
        <w:t>) 사용자 설정 대비 링크 정보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258"/>
        <w:gridCol w:w="5049"/>
        <w:gridCol w:w="599"/>
      </w:tblGrid>
      <w:tr w:rsidR="00DB551F" w:rsidRPr="00DA7255" w14:paraId="6AC46F14" w14:textId="77777777" w:rsidTr="00CE4B46">
        <w:trPr>
          <w:trHeight w:val="320"/>
        </w:trPr>
        <w:tc>
          <w:tcPr>
            <w:tcW w:w="599" w:type="dxa"/>
            <w:shd w:val="clear" w:color="auto" w:fill="C0C0C0"/>
          </w:tcPr>
          <w:p w14:paraId="0C363BAF" w14:textId="77777777" w:rsidR="00DB551F" w:rsidRPr="00707A95" w:rsidRDefault="00DB551F" w:rsidP="00632572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258" w:type="dxa"/>
            <w:shd w:val="clear" w:color="auto" w:fill="C0C0C0"/>
          </w:tcPr>
          <w:p w14:paraId="179C6797" w14:textId="77777777" w:rsidR="00DB551F" w:rsidRPr="00707A95" w:rsidRDefault="00DB551F" w:rsidP="00632572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5049" w:type="dxa"/>
            <w:shd w:val="clear" w:color="auto" w:fill="C0C0C0"/>
          </w:tcPr>
          <w:p w14:paraId="663EDC7A" w14:textId="77777777" w:rsidR="00DB551F" w:rsidRPr="00707A95" w:rsidRDefault="00DB551F" w:rsidP="00632572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99" w:type="dxa"/>
            <w:shd w:val="clear" w:color="auto" w:fill="C0C0C0"/>
          </w:tcPr>
          <w:p w14:paraId="149D1F3F" w14:textId="77777777" w:rsidR="00DB551F" w:rsidRPr="00707A95" w:rsidRDefault="00DB551F" w:rsidP="00632572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DB551F" w:rsidRPr="00DA7255" w14:paraId="0847D79C" w14:textId="77777777" w:rsidTr="00CE4B46">
        <w:trPr>
          <w:trHeight w:val="308"/>
        </w:trPr>
        <w:tc>
          <w:tcPr>
            <w:tcW w:w="599" w:type="dxa"/>
            <w:vAlign w:val="center"/>
          </w:tcPr>
          <w:p w14:paraId="0CE63F24" w14:textId="77777777" w:rsidR="00DB551F" w:rsidRPr="00707A95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2258" w:type="dxa"/>
            <w:vAlign w:val="center"/>
          </w:tcPr>
          <w:p w14:paraId="7810F8B4" w14:textId="77777777" w:rsidR="00DB551F" w:rsidRPr="00B16B0D" w:rsidRDefault="00DB551F" w:rsidP="00632572">
            <w:pPr>
              <w:jc w:val="center"/>
              <w:rPr>
                <w:color w:val="FF0000"/>
                <w:lang w:eastAsia="ko-KR"/>
              </w:rPr>
            </w:pPr>
            <w:r w:rsidRPr="00B151CC">
              <w:rPr>
                <w:rFonts w:hAnsi="굴림" w:hint="eastAsia"/>
                <w:lang w:eastAsia="ko-KR"/>
              </w:rPr>
              <w:t>0000 00</w:t>
            </w:r>
            <w:r w:rsidRPr="00B151CC">
              <w:rPr>
                <w:rFonts w:hAnsi="굴림"/>
                <w:lang w:eastAsia="ko-KR"/>
              </w:rPr>
              <w:t>0</w:t>
            </w:r>
            <w:r w:rsidRPr="00B16B0D">
              <w:rPr>
                <w:rFonts w:hAnsi="굴림" w:hint="eastAsia"/>
                <w:color w:val="FF0000"/>
                <w:lang w:eastAsia="ko-KR"/>
              </w:rPr>
              <w:t>1</w:t>
            </w:r>
          </w:p>
        </w:tc>
        <w:tc>
          <w:tcPr>
            <w:tcW w:w="5049" w:type="dxa"/>
          </w:tcPr>
          <w:p w14:paraId="3E220D2C" w14:textId="77777777" w:rsidR="00DB551F" w:rsidRDefault="000201C1" w:rsidP="0063257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</w:t>
            </w:r>
            <w:r w:rsidR="00DB551F">
              <w:rPr>
                <w:rFonts w:hAnsi="굴림" w:hint="eastAsia"/>
                <w:lang w:eastAsia="ko-KR"/>
              </w:rPr>
              <w:t>도로 통과 높이 제한</w:t>
            </w:r>
            <w:r>
              <w:rPr>
                <w:rFonts w:hAnsi="굴림" w:hint="eastAsia"/>
                <w:lang w:eastAsia="ko-KR"/>
              </w:rPr>
              <w:t>]</w:t>
            </w:r>
          </w:p>
          <w:p w14:paraId="3B602D85" w14:textId="77777777" w:rsidR="00DB551F" w:rsidRPr="00707A95" w:rsidRDefault="00DB551F" w:rsidP="0063257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 xml:space="preserve">0 </w:t>
            </w:r>
            <w:r>
              <w:rPr>
                <w:rFonts w:hAnsi="굴림" w:hint="eastAsia"/>
                <w:lang w:eastAsia="ko-KR"/>
              </w:rPr>
              <w:t>:</w:t>
            </w:r>
            <w:r>
              <w:rPr>
                <w:rFonts w:hAnsi="굴림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 xml:space="preserve">설정 충족/없음, </w:t>
            </w:r>
            <w:r>
              <w:rPr>
                <w:rFonts w:hAnsi="굴림"/>
                <w:lang w:eastAsia="ko-KR"/>
              </w:rPr>
              <w:t xml:space="preserve">1 </w:t>
            </w:r>
            <w:r>
              <w:rPr>
                <w:rFonts w:hAnsi="굴림" w:hint="eastAsia"/>
                <w:lang w:eastAsia="ko-KR"/>
              </w:rPr>
              <w:t>: 설정 높이 초과 링크</w:t>
            </w:r>
          </w:p>
        </w:tc>
        <w:tc>
          <w:tcPr>
            <w:tcW w:w="599" w:type="dxa"/>
            <w:vAlign w:val="center"/>
          </w:tcPr>
          <w:p w14:paraId="73BF2DAA" w14:textId="77777777" w:rsidR="00DB551F" w:rsidRPr="00707A95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0</w:t>
            </w:r>
            <w:r w:rsidRPr="00707A95">
              <w:rPr>
                <w:rFonts w:hAnsi="굴림"/>
                <w:lang w:eastAsia="ko-KR"/>
              </w:rPr>
              <w:t>, 1</w:t>
            </w:r>
          </w:p>
        </w:tc>
      </w:tr>
      <w:tr w:rsidR="00DB551F" w:rsidRPr="00DA7255" w14:paraId="0F794EC1" w14:textId="77777777" w:rsidTr="00CE4B46">
        <w:trPr>
          <w:trHeight w:val="308"/>
        </w:trPr>
        <w:tc>
          <w:tcPr>
            <w:tcW w:w="599" w:type="dxa"/>
            <w:vAlign w:val="center"/>
          </w:tcPr>
          <w:p w14:paraId="47273118" w14:textId="77777777" w:rsidR="00DB551F" w:rsidRPr="00707A95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2258" w:type="dxa"/>
            <w:vAlign w:val="center"/>
          </w:tcPr>
          <w:p w14:paraId="4593531D" w14:textId="77777777" w:rsidR="00DB551F" w:rsidRPr="00B151CC" w:rsidRDefault="00DB551F" w:rsidP="00632572">
            <w:pPr>
              <w:jc w:val="center"/>
              <w:rPr>
                <w:rFonts w:hAnsi="굴림"/>
                <w:lang w:eastAsia="ko-KR"/>
              </w:rPr>
            </w:pPr>
            <w:r w:rsidRPr="00B151CC">
              <w:rPr>
                <w:rFonts w:hAnsi="굴림" w:hint="eastAsia"/>
                <w:lang w:eastAsia="ko-KR"/>
              </w:rPr>
              <w:t>0000 00</w:t>
            </w:r>
            <w:r w:rsidRPr="00B16B0D">
              <w:rPr>
                <w:rFonts w:hAnsi="굴림" w:hint="eastAsia"/>
                <w:color w:val="FF0000"/>
                <w:lang w:eastAsia="ko-KR"/>
              </w:rPr>
              <w:t>1</w:t>
            </w:r>
            <w:r w:rsidRPr="00564005">
              <w:rPr>
                <w:rFonts w:hAnsi="굴림"/>
                <w:lang w:eastAsia="ko-KR"/>
              </w:rPr>
              <w:t>0</w:t>
            </w:r>
          </w:p>
        </w:tc>
        <w:tc>
          <w:tcPr>
            <w:tcW w:w="5049" w:type="dxa"/>
          </w:tcPr>
          <w:p w14:paraId="3FE860DE" w14:textId="77777777" w:rsidR="00DB551F" w:rsidRDefault="000201C1" w:rsidP="0063257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</w:t>
            </w:r>
            <w:r w:rsidR="00DB551F">
              <w:rPr>
                <w:rFonts w:hAnsi="굴림" w:hint="eastAsia"/>
                <w:lang w:eastAsia="ko-KR"/>
              </w:rPr>
              <w:t>도로 통과 중량 제한</w:t>
            </w:r>
            <w:r>
              <w:rPr>
                <w:rFonts w:hAnsi="굴림" w:hint="eastAsia"/>
                <w:lang w:eastAsia="ko-KR"/>
              </w:rPr>
              <w:t>]</w:t>
            </w:r>
          </w:p>
          <w:p w14:paraId="50D8FC9D" w14:textId="77777777" w:rsidR="00DB551F" w:rsidRPr="00707A95" w:rsidRDefault="00DB551F" w:rsidP="0063257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 xml:space="preserve">0 </w:t>
            </w:r>
            <w:r>
              <w:rPr>
                <w:rFonts w:hAnsi="굴림" w:hint="eastAsia"/>
                <w:lang w:eastAsia="ko-KR"/>
              </w:rPr>
              <w:t>: 설정 충족/없음,</w:t>
            </w:r>
            <w:r>
              <w:rPr>
                <w:rFonts w:hAnsi="굴림"/>
                <w:lang w:eastAsia="ko-KR"/>
              </w:rPr>
              <w:t xml:space="preserve"> 1 : </w:t>
            </w:r>
            <w:r>
              <w:rPr>
                <w:rFonts w:hAnsi="굴림" w:hint="eastAsia"/>
                <w:lang w:eastAsia="ko-KR"/>
              </w:rPr>
              <w:t>설정 중량 초과 링크</w:t>
            </w:r>
          </w:p>
        </w:tc>
        <w:tc>
          <w:tcPr>
            <w:tcW w:w="599" w:type="dxa"/>
            <w:vAlign w:val="center"/>
          </w:tcPr>
          <w:p w14:paraId="2F5FF651" w14:textId="77777777" w:rsidR="00DB551F" w:rsidRPr="00707A95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0</w:t>
            </w:r>
            <w:r w:rsidRPr="00707A95">
              <w:rPr>
                <w:rFonts w:hAnsi="굴림"/>
                <w:lang w:eastAsia="ko-KR"/>
              </w:rPr>
              <w:t>, 1</w:t>
            </w:r>
          </w:p>
        </w:tc>
      </w:tr>
      <w:tr w:rsidR="00DB551F" w:rsidRPr="00DA7255" w14:paraId="189ED818" w14:textId="77777777" w:rsidTr="00CE4B46">
        <w:trPr>
          <w:trHeight w:val="308"/>
        </w:trPr>
        <w:tc>
          <w:tcPr>
            <w:tcW w:w="599" w:type="dxa"/>
            <w:vAlign w:val="center"/>
          </w:tcPr>
          <w:p w14:paraId="3BCF06F9" w14:textId="77777777" w:rsidR="00DB551F" w:rsidRPr="00707A95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2258" w:type="dxa"/>
            <w:vAlign w:val="center"/>
          </w:tcPr>
          <w:p w14:paraId="104B5587" w14:textId="77777777" w:rsidR="00DB551F" w:rsidRPr="00B151CC" w:rsidRDefault="00DB551F" w:rsidP="00632572">
            <w:pPr>
              <w:jc w:val="center"/>
              <w:rPr>
                <w:rFonts w:hAnsi="굴림"/>
                <w:lang w:eastAsia="ko-KR"/>
              </w:rPr>
            </w:pPr>
            <w:r w:rsidRPr="00B151CC">
              <w:rPr>
                <w:rFonts w:hAnsi="굴림" w:hint="eastAsia"/>
                <w:lang w:eastAsia="ko-KR"/>
              </w:rPr>
              <w:t>0000 0</w:t>
            </w:r>
            <w:r w:rsidRPr="00B16B0D">
              <w:rPr>
                <w:rFonts w:hAnsi="굴림" w:hint="eastAsia"/>
                <w:color w:val="FF0000"/>
                <w:lang w:eastAsia="ko-KR"/>
              </w:rPr>
              <w:t>1</w:t>
            </w:r>
            <w:r w:rsidRPr="00B151CC">
              <w:rPr>
                <w:rFonts w:hAnsi="굴림" w:hint="eastAsia"/>
                <w:lang w:eastAsia="ko-KR"/>
              </w:rPr>
              <w:t>0</w:t>
            </w:r>
            <w:r w:rsidRPr="00564005">
              <w:rPr>
                <w:rFonts w:hAnsi="굴림"/>
                <w:lang w:eastAsia="ko-KR"/>
              </w:rPr>
              <w:t>0</w:t>
            </w:r>
          </w:p>
        </w:tc>
        <w:tc>
          <w:tcPr>
            <w:tcW w:w="5049" w:type="dxa"/>
          </w:tcPr>
          <w:p w14:paraId="351CD211" w14:textId="77777777" w:rsidR="00DB551F" w:rsidRDefault="000201C1" w:rsidP="00632572">
            <w:pPr>
              <w:ind w:rightChars="-22" w:right="-44"/>
              <w:jc w:val="left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</w:t>
            </w:r>
            <w:r w:rsidR="00DB551F">
              <w:rPr>
                <w:rFonts w:hAnsi="굴림" w:hint="eastAsia"/>
                <w:lang w:eastAsia="ko-KR"/>
              </w:rPr>
              <w:t>상수원 보호구역 진입 제한</w:t>
            </w:r>
            <w:r>
              <w:rPr>
                <w:rFonts w:hAnsi="굴림" w:hint="eastAsia"/>
                <w:lang w:eastAsia="ko-KR"/>
              </w:rPr>
              <w:t>]</w:t>
            </w:r>
          </w:p>
          <w:p w14:paraId="2DB3AE98" w14:textId="77777777" w:rsidR="00DB551F" w:rsidRPr="00707A95" w:rsidRDefault="00DB551F" w:rsidP="0063257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 xml:space="preserve">0 </w:t>
            </w:r>
            <w:r>
              <w:rPr>
                <w:rFonts w:hAnsi="굴림" w:hint="eastAsia"/>
                <w:lang w:eastAsia="ko-KR"/>
              </w:rPr>
              <w:t>: 설정 충족/없음,</w:t>
            </w:r>
            <w:r>
              <w:rPr>
                <w:rFonts w:hAnsi="굴림"/>
                <w:lang w:eastAsia="ko-KR"/>
              </w:rPr>
              <w:t xml:space="preserve"> 1 : </w:t>
            </w:r>
            <w:r>
              <w:rPr>
                <w:rFonts w:hAnsi="굴림" w:hint="eastAsia"/>
                <w:lang w:eastAsia="ko-KR"/>
              </w:rPr>
              <w:t>진입 제한 링크</w:t>
            </w:r>
          </w:p>
        </w:tc>
        <w:tc>
          <w:tcPr>
            <w:tcW w:w="599" w:type="dxa"/>
            <w:vAlign w:val="center"/>
          </w:tcPr>
          <w:p w14:paraId="613DBD95" w14:textId="77777777" w:rsidR="00DB551F" w:rsidRPr="00707A95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0</w:t>
            </w:r>
            <w:r w:rsidRPr="00707A95">
              <w:rPr>
                <w:rFonts w:hAnsi="굴림"/>
                <w:lang w:eastAsia="ko-KR"/>
              </w:rPr>
              <w:t>, 1</w:t>
            </w:r>
          </w:p>
        </w:tc>
      </w:tr>
      <w:tr w:rsidR="00DB551F" w:rsidRPr="00DA7255" w14:paraId="270EC8C8" w14:textId="77777777" w:rsidTr="00CE4B46">
        <w:trPr>
          <w:trHeight w:val="308"/>
        </w:trPr>
        <w:tc>
          <w:tcPr>
            <w:tcW w:w="599" w:type="dxa"/>
            <w:vAlign w:val="center"/>
          </w:tcPr>
          <w:p w14:paraId="20D4D7D4" w14:textId="77777777" w:rsidR="00DB551F" w:rsidRPr="00707A95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2258" w:type="dxa"/>
            <w:vAlign w:val="center"/>
          </w:tcPr>
          <w:p w14:paraId="2068A1F4" w14:textId="77777777" w:rsidR="00DB551F" w:rsidRPr="00B151CC" w:rsidRDefault="00DB551F" w:rsidP="00632572">
            <w:pPr>
              <w:jc w:val="center"/>
              <w:rPr>
                <w:rFonts w:hAnsi="굴림"/>
                <w:lang w:eastAsia="ko-KR"/>
              </w:rPr>
            </w:pPr>
            <w:r w:rsidRPr="00B151CC">
              <w:rPr>
                <w:rFonts w:hAnsi="굴림" w:hint="eastAsia"/>
                <w:lang w:eastAsia="ko-KR"/>
              </w:rPr>
              <w:t xml:space="preserve">0000 </w:t>
            </w:r>
            <w:r w:rsidRPr="00B16B0D">
              <w:rPr>
                <w:rFonts w:hAnsi="굴림" w:hint="eastAsia"/>
                <w:color w:val="FF0000"/>
                <w:lang w:eastAsia="ko-KR"/>
              </w:rPr>
              <w:t>1</w:t>
            </w:r>
            <w:r w:rsidRPr="00B151CC">
              <w:rPr>
                <w:rFonts w:hAnsi="굴림" w:hint="eastAsia"/>
                <w:lang w:eastAsia="ko-KR"/>
              </w:rPr>
              <w:t>00</w:t>
            </w:r>
            <w:r w:rsidRPr="00564005">
              <w:rPr>
                <w:rFonts w:hAnsi="굴림"/>
                <w:lang w:eastAsia="ko-KR"/>
              </w:rPr>
              <w:t>0</w:t>
            </w:r>
          </w:p>
        </w:tc>
        <w:tc>
          <w:tcPr>
            <w:tcW w:w="5049" w:type="dxa"/>
          </w:tcPr>
          <w:p w14:paraId="6919E17C" w14:textId="77777777" w:rsidR="00DB551F" w:rsidRDefault="000201C1" w:rsidP="0063257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</w:t>
            </w:r>
            <w:proofErr w:type="spellStart"/>
            <w:r w:rsidR="00DB551F">
              <w:rPr>
                <w:rFonts w:hAnsi="굴림" w:hint="eastAsia"/>
                <w:lang w:eastAsia="ko-KR"/>
              </w:rPr>
              <w:t>좁은길</w:t>
            </w:r>
            <w:proofErr w:type="spellEnd"/>
            <w:r w:rsidR="00DB551F">
              <w:rPr>
                <w:rFonts w:hAnsi="굴림" w:hint="eastAsia"/>
                <w:lang w:eastAsia="ko-KR"/>
              </w:rPr>
              <w:t xml:space="preserve"> 회피</w:t>
            </w:r>
            <w:r>
              <w:rPr>
                <w:rFonts w:hAnsi="굴림" w:hint="eastAsia"/>
                <w:lang w:eastAsia="ko-KR"/>
              </w:rPr>
              <w:t>]</w:t>
            </w:r>
          </w:p>
          <w:p w14:paraId="20EC35B4" w14:textId="77777777" w:rsidR="00DB551F" w:rsidRPr="00707A95" w:rsidRDefault="00DB551F" w:rsidP="0063257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 xml:space="preserve">0 </w:t>
            </w:r>
            <w:r>
              <w:rPr>
                <w:rFonts w:hAnsi="굴림" w:hint="eastAsia"/>
                <w:lang w:eastAsia="ko-KR"/>
              </w:rPr>
              <w:t>: 설정 충족/없음,</w:t>
            </w:r>
            <w:r>
              <w:rPr>
                <w:rFonts w:hAnsi="굴림"/>
                <w:lang w:eastAsia="ko-KR"/>
              </w:rPr>
              <w:t xml:space="preserve"> 1 : </w:t>
            </w:r>
            <w:r>
              <w:rPr>
                <w:rFonts w:hAnsi="굴림" w:hint="eastAsia"/>
                <w:lang w:eastAsia="ko-KR"/>
              </w:rPr>
              <w:t>설정 이하 차선</w:t>
            </w:r>
          </w:p>
        </w:tc>
        <w:tc>
          <w:tcPr>
            <w:tcW w:w="599" w:type="dxa"/>
            <w:vAlign w:val="center"/>
          </w:tcPr>
          <w:p w14:paraId="20D50432" w14:textId="77777777" w:rsidR="00DB551F" w:rsidRPr="00707A95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0</w:t>
            </w:r>
            <w:r w:rsidRPr="00707A95">
              <w:rPr>
                <w:rFonts w:hAnsi="굴림"/>
                <w:lang w:eastAsia="ko-KR"/>
              </w:rPr>
              <w:t>, 1</w:t>
            </w:r>
          </w:p>
        </w:tc>
      </w:tr>
      <w:tr w:rsidR="00DB551F" w:rsidRPr="00DA7255" w14:paraId="24A71E2F" w14:textId="77777777" w:rsidTr="00CE4B46">
        <w:trPr>
          <w:trHeight w:val="308"/>
        </w:trPr>
        <w:tc>
          <w:tcPr>
            <w:tcW w:w="599" w:type="dxa"/>
            <w:vAlign w:val="center"/>
          </w:tcPr>
          <w:p w14:paraId="7D397998" w14:textId="77777777" w:rsidR="00DB551F" w:rsidRPr="00707A95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2258" w:type="dxa"/>
            <w:vAlign w:val="center"/>
          </w:tcPr>
          <w:p w14:paraId="20FAAD5D" w14:textId="77777777" w:rsidR="00DB551F" w:rsidRPr="00B151CC" w:rsidRDefault="00DB551F" w:rsidP="00632572">
            <w:pPr>
              <w:jc w:val="center"/>
              <w:rPr>
                <w:rFonts w:hAnsi="굴림"/>
                <w:lang w:eastAsia="ko-KR"/>
              </w:rPr>
            </w:pPr>
            <w:r w:rsidRPr="00B151CC">
              <w:rPr>
                <w:rFonts w:hAnsi="굴림" w:hint="eastAsia"/>
                <w:lang w:eastAsia="ko-KR"/>
              </w:rPr>
              <w:t>000</w:t>
            </w:r>
            <w:r w:rsidRPr="00B16B0D">
              <w:rPr>
                <w:rFonts w:hAnsi="굴림" w:hint="eastAsia"/>
                <w:color w:val="FF0000"/>
                <w:lang w:eastAsia="ko-KR"/>
              </w:rPr>
              <w:t>1</w:t>
            </w:r>
            <w:r>
              <w:rPr>
                <w:rFonts w:hAnsi="굴림"/>
                <w:color w:val="FF0000"/>
                <w:lang w:eastAsia="ko-KR"/>
              </w:rPr>
              <w:t xml:space="preserve"> </w:t>
            </w:r>
            <w:r w:rsidRPr="00B151CC">
              <w:rPr>
                <w:rFonts w:hAnsi="굴림" w:hint="eastAsia"/>
                <w:lang w:eastAsia="ko-KR"/>
              </w:rPr>
              <w:t>000</w:t>
            </w:r>
            <w:r w:rsidRPr="00564005">
              <w:rPr>
                <w:rFonts w:hAnsi="굴림"/>
                <w:lang w:eastAsia="ko-KR"/>
              </w:rPr>
              <w:t>0</w:t>
            </w:r>
          </w:p>
        </w:tc>
        <w:tc>
          <w:tcPr>
            <w:tcW w:w="5049" w:type="dxa"/>
          </w:tcPr>
          <w:p w14:paraId="4BD9870D" w14:textId="77777777" w:rsidR="00DB551F" w:rsidRDefault="000201C1" w:rsidP="0063257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</w:t>
            </w:r>
            <w:r w:rsidR="00DB551F">
              <w:rPr>
                <w:rFonts w:hAnsi="굴림" w:hint="eastAsia"/>
                <w:lang w:eastAsia="ko-KR"/>
              </w:rPr>
              <w:t>유턴 회피</w:t>
            </w:r>
            <w:r>
              <w:rPr>
                <w:rFonts w:hAnsi="굴림" w:hint="eastAsia"/>
                <w:lang w:eastAsia="ko-KR"/>
              </w:rPr>
              <w:t>]</w:t>
            </w:r>
          </w:p>
          <w:p w14:paraId="731ED563" w14:textId="77777777" w:rsidR="00DB551F" w:rsidRPr="00707A95" w:rsidRDefault="00DB551F" w:rsidP="0063257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 xml:space="preserve">0 </w:t>
            </w:r>
            <w:r>
              <w:rPr>
                <w:rFonts w:hAnsi="굴림" w:hint="eastAsia"/>
                <w:lang w:eastAsia="ko-KR"/>
              </w:rPr>
              <w:t>: 설정 충족/없음,</w:t>
            </w:r>
            <w:r>
              <w:rPr>
                <w:rFonts w:hAnsi="굴림"/>
                <w:lang w:eastAsia="ko-KR"/>
              </w:rPr>
              <w:t xml:space="preserve"> 1 : </w:t>
            </w:r>
            <w:r>
              <w:rPr>
                <w:rFonts w:hAnsi="굴림" w:hint="eastAsia"/>
                <w:lang w:eastAsia="ko-KR"/>
              </w:rPr>
              <w:t>설정 이하 차선</w:t>
            </w:r>
          </w:p>
        </w:tc>
        <w:tc>
          <w:tcPr>
            <w:tcW w:w="599" w:type="dxa"/>
            <w:vAlign w:val="center"/>
          </w:tcPr>
          <w:p w14:paraId="00ED24BD" w14:textId="77777777" w:rsidR="00DB551F" w:rsidRPr="00707A95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0</w:t>
            </w:r>
            <w:r w:rsidRPr="00707A95">
              <w:rPr>
                <w:rFonts w:hAnsi="굴림"/>
                <w:lang w:eastAsia="ko-KR"/>
              </w:rPr>
              <w:t>, 1</w:t>
            </w:r>
          </w:p>
        </w:tc>
      </w:tr>
      <w:tr w:rsidR="00DB551F" w:rsidRPr="00DA7255" w14:paraId="0B978CFA" w14:textId="77777777" w:rsidTr="00CE4B46">
        <w:trPr>
          <w:trHeight w:val="308"/>
        </w:trPr>
        <w:tc>
          <w:tcPr>
            <w:tcW w:w="599" w:type="dxa"/>
            <w:vAlign w:val="center"/>
          </w:tcPr>
          <w:p w14:paraId="3A3DBB68" w14:textId="77777777" w:rsidR="00DB551F" w:rsidRPr="00707A95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2258" w:type="dxa"/>
            <w:vAlign w:val="center"/>
          </w:tcPr>
          <w:p w14:paraId="6D4B4AF3" w14:textId="77777777" w:rsidR="00DB551F" w:rsidRPr="00B151CC" w:rsidRDefault="00DB551F" w:rsidP="00632572">
            <w:pPr>
              <w:jc w:val="center"/>
              <w:rPr>
                <w:rFonts w:hAnsi="굴림"/>
                <w:lang w:eastAsia="ko-KR"/>
              </w:rPr>
            </w:pPr>
            <w:r w:rsidRPr="00B151CC">
              <w:rPr>
                <w:rFonts w:hAnsi="굴림" w:hint="eastAsia"/>
                <w:lang w:eastAsia="ko-KR"/>
              </w:rPr>
              <w:t>00</w:t>
            </w:r>
            <w:r w:rsidRPr="00B16B0D">
              <w:rPr>
                <w:rFonts w:hAnsi="굴림" w:hint="eastAsia"/>
                <w:color w:val="FF0000"/>
                <w:lang w:eastAsia="ko-KR"/>
              </w:rPr>
              <w:t>1</w:t>
            </w:r>
            <w:r w:rsidRPr="00B151CC">
              <w:rPr>
                <w:rFonts w:hAnsi="굴림" w:hint="eastAsia"/>
                <w:lang w:eastAsia="ko-KR"/>
              </w:rPr>
              <w:t>0</w:t>
            </w:r>
            <w:r>
              <w:rPr>
                <w:rFonts w:hAnsi="굴림"/>
                <w:color w:val="FF0000"/>
                <w:lang w:eastAsia="ko-KR"/>
              </w:rPr>
              <w:t xml:space="preserve"> </w:t>
            </w:r>
            <w:r w:rsidRPr="00B151CC">
              <w:rPr>
                <w:rFonts w:hAnsi="굴림" w:hint="eastAsia"/>
                <w:lang w:eastAsia="ko-KR"/>
              </w:rPr>
              <w:t>000</w:t>
            </w:r>
            <w:r w:rsidRPr="00564005">
              <w:rPr>
                <w:rFonts w:hAnsi="굴림"/>
                <w:lang w:eastAsia="ko-KR"/>
              </w:rPr>
              <w:t>0</w:t>
            </w:r>
          </w:p>
        </w:tc>
        <w:tc>
          <w:tcPr>
            <w:tcW w:w="5049" w:type="dxa"/>
          </w:tcPr>
          <w:p w14:paraId="7C873D6A" w14:textId="77777777" w:rsidR="00DB551F" w:rsidRDefault="000201C1" w:rsidP="0063257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[</w:t>
            </w:r>
            <w:r w:rsidR="00DB551F">
              <w:rPr>
                <w:rFonts w:hAnsi="굴림" w:hint="eastAsia"/>
                <w:lang w:eastAsia="ko-KR"/>
              </w:rPr>
              <w:t>화물차 통행제한 구간 회피</w:t>
            </w:r>
            <w:r>
              <w:rPr>
                <w:rFonts w:hAnsi="굴림" w:hint="eastAsia"/>
                <w:lang w:eastAsia="ko-KR"/>
              </w:rPr>
              <w:t>]</w:t>
            </w:r>
          </w:p>
          <w:p w14:paraId="6B4C167F" w14:textId="77777777" w:rsidR="00DB551F" w:rsidRPr="00707A95" w:rsidRDefault="00DB551F" w:rsidP="0063257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0 : 설정 충족/없음, 1: 화물차 통행 제한 링크</w:t>
            </w:r>
          </w:p>
        </w:tc>
        <w:tc>
          <w:tcPr>
            <w:tcW w:w="599" w:type="dxa"/>
            <w:vAlign w:val="center"/>
          </w:tcPr>
          <w:p w14:paraId="6108043D" w14:textId="77777777" w:rsidR="00DB551F" w:rsidRPr="00707A95" w:rsidRDefault="00DB551F" w:rsidP="006325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0</w:t>
            </w:r>
            <w:r w:rsidRPr="00707A95">
              <w:rPr>
                <w:rFonts w:hAnsi="굴림"/>
                <w:lang w:eastAsia="ko-KR"/>
              </w:rPr>
              <w:t>, 1</w:t>
            </w:r>
          </w:p>
        </w:tc>
      </w:tr>
    </w:tbl>
    <w:p w14:paraId="5E60B405" w14:textId="26438893" w:rsidR="00CE4B46" w:rsidRPr="00F365B3" w:rsidRDefault="00CE4B46" w:rsidP="00CE4B46">
      <w:pPr>
        <w:pStyle w:val="6"/>
        <w:rPr>
          <w:color w:val="000000" w:themeColor="text1"/>
          <w:lang w:eastAsia="ko-KR"/>
        </w:rPr>
      </w:pPr>
      <w:r w:rsidRPr="00F365B3">
        <w:rPr>
          <w:rFonts w:hint="eastAsia"/>
          <w:color w:val="000000" w:themeColor="text1"/>
          <w:lang w:eastAsia="ko-KR"/>
        </w:rPr>
        <w:lastRenderedPageBreak/>
        <w:t>고도</w:t>
      </w:r>
      <w:r w:rsidR="00B579C7" w:rsidRPr="00F365B3">
        <w:rPr>
          <w:rFonts w:hint="eastAsia"/>
          <w:color w:val="000000" w:themeColor="text1"/>
          <w:lang w:eastAsia="ko-KR"/>
        </w:rPr>
        <w:t xml:space="preserve"> </w:t>
      </w:r>
      <w:r w:rsidRPr="00F365B3">
        <w:rPr>
          <w:rFonts w:hint="eastAsia"/>
          <w:color w:val="000000" w:themeColor="text1"/>
          <w:lang w:eastAsia="ko-KR"/>
        </w:rPr>
        <w:t>정보</w:t>
      </w:r>
      <w:r w:rsidRPr="00F365B3">
        <w:rPr>
          <w:color w:val="000000" w:themeColor="text1"/>
          <w:lang w:eastAsia="ko-KR"/>
        </w:rPr>
        <w:t xml:space="preserve"> </w:t>
      </w:r>
      <w:r w:rsidR="004A63FF" w:rsidRPr="00F365B3">
        <w:rPr>
          <w:rFonts w:hint="eastAsia"/>
          <w:color w:val="000000" w:themeColor="text1"/>
          <w:lang w:eastAsia="ko-KR"/>
        </w:rPr>
        <w:t>반영 탐색 결과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00"/>
        <w:gridCol w:w="686"/>
        <w:gridCol w:w="1185"/>
        <w:gridCol w:w="452"/>
        <w:gridCol w:w="5562"/>
        <w:gridCol w:w="599"/>
      </w:tblGrid>
      <w:tr w:rsidR="00CE4B46" w:rsidRPr="00760A56" w14:paraId="70F91B66" w14:textId="77777777" w:rsidTr="006A0D78">
        <w:trPr>
          <w:trHeight w:val="227"/>
        </w:trPr>
        <w:tc>
          <w:tcPr>
            <w:tcW w:w="599" w:type="dxa"/>
            <w:shd w:val="clear" w:color="auto" w:fill="C0C0C0"/>
            <w:vAlign w:val="center"/>
          </w:tcPr>
          <w:p w14:paraId="3EE70453" w14:textId="77777777" w:rsidR="00CE4B46" w:rsidRPr="00760A56" w:rsidRDefault="00CE4B46" w:rsidP="006A0D7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60A56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0" w:type="dxa"/>
            <w:shd w:val="clear" w:color="auto" w:fill="C0C0C0"/>
            <w:vAlign w:val="center"/>
          </w:tcPr>
          <w:p w14:paraId="3F9DBC32" w14:textId="77777777" w:rsidR="00CE4B46" w:rsidRPr="00760A56" w:rsidRDefault="00CE4B46" w:rsidP="006A0D7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60A56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943" w:type="dxa"/>
            <w:shd w:val="clear" w:color="auto" w:fill="C0C0C0"/>
            <w:vAlign w:val="center"/>
          </w:tcPr>
          <w:p w14:paraId="21498E0D" w14:textId="77777777" w:rsidR="00CE4B46" w:rsidRPr="00760A56" w:rsidRDefault="00CE4B46" w:rsidP="006A0D7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60A56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60" w:type="dxa"/>
            <w:shd w:val="clear" w:color="auto" w:fill="C0C0C0"/>
            <w:vAlign w:val="center"/>
          </w:tcPr>
          <w:p w14:paraId="1DDB51EE" w14:textId="77777777" w:rsidR="00CE4B46" w:rsidRPr="00760A56" w:rsidRDefault="00CE4B46" w:rsidP="006A0D7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60A56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5783" w:type="dxa"/>
            <w:shd w:val="clear" w:color="auto" w:fill="C0C0C0"/>
            <w:vAlign w:val="center"/>
          </w:tcPr>
          <w:p w14:paraId="01E2DCB3" w14:textId="77777777" w:rsidR="00CE4B46" w:rsidRPr="00760A56" w:rsidRDefault="00CE4B46" w:rsidP="006A0D7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60A56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9" w:type="dxa"/>
            <w:shd w:val="clear" w:color="auto" w:fill="C0C0C0"/>
            <w:vAlign w:val="center"/>
          </w:tcPr>
          <w:p w14:paraId="77396C35" w14:textId="77777777" w:rsidR="00CE4B46" w:rsidRPr="00760A56" w:rsidRDefault="00CE4B46" w:rsidP="006A0D78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760A56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F365B3" w:rsidRPr="00F365B3" w14:paraId="2E83AB04" w14:textId="77777777" w:rsidTr="006A0D78">
        <w:trPr>
          <w:trHeight w:val="227"/>
        </w:trPr>
        <w:tc>
          <w:tcPr>
            <w:tcW w:w="599" w:type="dxa"/>
            <w:vAlign w:val="center"/>
          </w:tcPr>
          <w:p w14:paraId="1F9D096C" w14:textId="77777777" w:rsidR="00CE4B46" w:rsidRPr="00F365B3" w:rsidRDefault="00CE4B46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700" w:type="dxa"/>
            <w:vAlign w:val="center"/>
          </w:tcPr>
          <w:p w14:paraId="667F4754" w14:textId="77777777" w:rsidR="00CE4B46" w:rsidRPr="00F365B3" w:rsidRDefault="00CE4B46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0</w:t>
            </w:r>
          </w:p>
        </w:tc>
        <w:tc>
          <w:tcPr>
            <w:tcW w:w="943" w:type="dxa"/>
            <w:vAlign w:val="center"/>
          </w:tcPr>
          <w:p w14:paraId="3BE04C37" w14:textId="3774FB9E" w:rsidR="00CE4B46" w:rsidRPr="00F365B3" w:rsidRDefault="007004C5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460" w:type="dxa"/>
            <w:vAlign w:val="center"/>
          </w:tcPr>
          <w:p w14:paraId="26D8A6A2" w14:textId="77777777" w:rsidR="00CE4B46" w:rsidRPr="00F365B3" w:rsidRDefault="00CE4B46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5783" w:type="dxa"/>
            <w:vAlign w:val="center"/>
          </w:tcPr>
          <w:p w14:paraId="607D67B8" w14:textId="42376ABD" w:rsidR="00CE4B46" w:rsidRPr="00F365B3" w:rsidRDefault="007004C5" w:rsidP="006A0D78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탄소배출량</w:t>
            </w:r>
          </w:p>
        </w:tc>
        <w:tc>
          <w:tcPr>
            <w:tcW w:w="599" w:type="dxa"/>
            <w:vAlign w:val="center"/>
          </w:tcPr>
          <w:p w14:paraId="4600FA00" w14:textId="77777777" w:rsidR="00CE4B46" w:rsidRPr="00F365B3" w:rsidRDefault="00CE4B46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</w:tr>
      <w:tr w:rsidR="00F365B3" w:rsidRPr="00F365B3" w14:paraId="6D9830E3" w14:textId="77777777" w:rsidTr="0031185C">
        <w:trPr>
          <w:trHeight w:val="227"/>
        </w:trPr>
        <w:tc>
          <w:tcPr>
            <w:tcW w:w="599" w:type="dxa"/>
            <w:tcBorders>
              <w:bottom w:val="single" w:sz="12" w:space="0" w:color="auto"/>
            </w:tcBorders>
            <w:vAlign w:val="center"/>
          </w:tcPr>
          <w:p w14:paraId="0C448A34" w14:textId="77777777" w:rsidR="00CE4B46" w:rsidRPr="00F365B3" w:rsidRDefault="00CE4B46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center"/>
          </w:tcPr>
          <w:p w14:paraId="3C76A6E3" w14:textId="05099725" w:rsidR="00CE4B46" w:rsidRPr="00F365B3" w:rsidRDefault="007004C5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943" w:type="dxa"/>
            <w:tcBorders>
              <w:bottom w:val="single" w:sz="12" w:space="0" w:color="auto"/>
            </w:tcBorders>
            <w:vAlign w:val="center"/>
          </w:tcPr>
          <w:p w14:paraId="2EED1C92" w14:textId="322F41B1" w:rsidR="00CE4B46" w:rsidRPr="00F365B3" w:rsidRDefault="007004C5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460" w:type="dxa"/>
            <w:tcBorders>
              <w:bottom w:val="single" w:sz="12" w:space="0" w:color="auto"/>
            </w:tcBorders>
            <w:vAlign w:val="center"/>
          </w:tcPr>
          <w:p w14:paraId="596DD92A" w14:textId="77777777" w:rsidR="00CE4B46" w:rsidRPr="00F365B3" w:rsidRDefault="00CE4B46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5783" w:type="dxa"/>
            <w:tcBorders>
              <w:bottom w:val="single" w:sz="12" w:space="0" w:color="auto"/>
            </w:tcBorders>
            <w:vAlign w:val="center"/>
          </w:tcPr>
          <w:p w14:paraId="66310F13" w14:textId="0225E653" w:rsidR="00CE4B46" w:rsidRPr="00F365B3" w:rsidRDefault="007004C5" w:rsidP="006A0D78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proofErr w:type="spellStart"/>
            <w:r w:rsidRPr="00F365B3">
              <w:rPr>
                <w:rFonts w:hAnsi="굴림" w:hint="eastAsia"/>
                <w:color w:val="000000" w:themeColor="text1"/>
                <w:lang w:eastAsia="ko-KR"/>
              </w:rPr>
              <w:t>연료소비량</w:t>
            </w:r>
            <w:proofErr w:type="spellEnd"/>
          </w:p>
        </w:tc>
        <w:tc>
          <w:tcPr>
            <w:tcW w:w="599" w:type="dxa"/>
            <w:tcBorders>
              <w:bottom w:val="single" w:sz="12" w:space="0" w:color="auto"/>
            </w:tcBorders>
            <w:vAlign w:val="center"/>
          </w:tcPr>
          <w:p w14:paraId="031C3E8C" w14:textId="77777777" w:rsidR="00CE4B46" w:rsidRPr="00F365B3" w:rsidRDefault="00CE4B46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</w:tr>
      <w:tr w:rsidR="00F365B3" w:rsidRPr="00F365B3" w14:paraId="5E229C20" w14:textId="77777777" w:rsidTr="0031185C">
        <w:trPr>
          <w:trHeight w:val="227"/>
        </w:trPr>
        <w:tc>
          <w:tcPr>
            <w:tcW w:w="599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632FCFC" w14:textId="6A411F54" w:rsidR="007004C5" w:rsidRPr="00F365B3" w:rsidRDefault="007004C5" w:rsidP="007004C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3</w:t>
            </w:r>
          </w:p>
        </w:tc>
        <w:tc>
          <w:tcPr>
            <w:tcW w:w="700" w:type="dxa"/>
            <w:tcBorders>
              <w:top w:val="single" w:sz="12" w:space="0" w:color="auto"/>
            </w:tcBorders>
            <w:vAlign w:val="center"/>
          </w:tcPr>
          <w:p w14:paraId="1D203886" w14:textId="1E425FEA" w:rsidR="007004C5" w:rsidRPr="00F365B3" w:rsidRDefault="007004C5" w:rsidP="007004C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8</w:t>
            </w:r>
          </w:p>
        </w:tc>
        <w:tc>
          <w:tcPr>
            <w:tcW w:w="943" w:type="dxa"/>
            <w:tcBorders>
              <w:top w:val="single" w:sz="12" w:space="0" w:color="auto"/>
            </w:tcBorders>
            <w:vAlign w:val="center"/>
          </w:tcPr>
          <w:p w14:paraId="78253296" w14:textId="6B5B7655" w:rsidR="007004C5" w:rsidRPr="00F365B3" w:rsidRDefault="007004C5" w:rsidP="007004C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460" w:type="dxa"/>
            <w:tcBorders>
              <w:top w:val="single" w:sz="12" w:space="0" w:color="auto"/>
            </w:tcBorders>
            <w:vAlign w:val="center"/>
          </w:tcPr>
          <w:p w14:paraId="46129064" w14:textId="2ED779F7" w:rsidR="007004C5" w:rsidRPr="00F365B3" w:rsidRDefault="007004C5" w:rsidP="007004C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5783" w:type="dxa"/>
            <w:tcBorders>
              <w:top w:val="single" w:sz="12" w:space="0" w:color="auto"/>
            </w:tcBorders>
            <w:vAlign w:val="center"/>
          </w:tcPr>
          <w:p w14:paraId="513A1562" w14:textId="1B6EBF8A" w:rsidR="007004C5" w:rsidRPr="00F365B3" w:rsidRDefault="007004C5" w:rsidP="007004C5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 xml:space="preserve">고도 정보 </w:t>
            </w:r>
            <w:r w:rsidRPr="00F365B3">
              <w:rPr>
                <w:rFonts w:hAnsi="굴림"/>
                <w:color w:val="000000" w:themeColor="text1"/>
                <w:lang w:eastAsia="ko-KR"/>
              </w:rPr>
              <w:t>(DEM</w:t>
            </w:r>
            <w:r w:rsidRPr="00F365B3">
              <w:rPr>
                <w:rFonts w:hAnsi="굴림" w:hint="eastAsia"/>
                <w:color w:val="000000" w:themeColor="text1"/>
                <w:lang w:eastAsia="ko-KR"/>
              </w:rPr>
              <w:t>)</w:t>
            </w:r>
          </w:p>
        </w:tc>
        <w:tc>
          <w:tcPr>
            <w:tcW w:w="59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C532E43" w14:textId="77777777" w:rsidR="007004C5" w:rsidRPr="00F365B3" w:rsidRDefault="007004C5" w:rsidP="007004C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</w:tr>
      <w:tr w:rsidR="00F365B3" w:rsidRPr="00F365B3" w14:paraId="5A278616" w14:textId="77777777" w:rsidTr="0031185C">
        <w:trPr>
          <w:trHeight w:val="227"/>
        </w:trPr>
        <w:tc>
          <w:tcPr>
            <w:tcW w:w="599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844B1C7" w14:textId="3CEE2FC7" w:rsidR="007004C5" w:rsidRPr="00F365B3" w:rsidRDefault="007004C5" w:rsidP="007004C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center"/>
          </w:tcPr>
          <w:p w14:paraId="5E64F23D" w14:textId="7965DABF" w:rsidR="007004C5" w:rsidRPr="00F365B3" w:rsidRDefault="007004C5" w:rsidP="007004C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10</w:t>
            </w:r>
          </w:p>
        </w:tc>
        <w:tc>
          <w:tcPr>
            <w:tcW w:w="943" w:type="dxa"/>
            <w:tcBorders>
              <w:bottom w:val="single" w:sz="12" w:space="0" w:color="auto"/>
            </w:tcBorders>
            <w:vAlign w:val="center"/>
          </w:tcPr>
          <w:p w14:paraId="61ADEAEB" w14:textId="3C5E9B47" w:rsidR="007004C5" w:rsidRPr="00F365B3" w:rsidRDefault="007004C5" w:rsidP="007004C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460" w:type="dxa"/>
            <w:tcBorders>
              <w:bottom w:val="single" w:sz="12" w:space="0" w:color="auto"/>
            </w:tcBorders>
            <w:vAlign w:val="center"/>
          </w:tcPr>
          <w:p w14:paraId="681A34A0" w14:textId="1477D4F4" w:rsidR="007004C5" w:rsidRPr="00F365B3" w:rsidRDefault="007004C5" w:rsidP="007004C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5783" w:type="dxa"/>
            <w:tcBorders>
              <w:bottom w:val="single" w:sz="12" w:space="0" w:color="auto"/>
            </w:tcBorders>
            <w:vAlign w:val="center"/>
          </w:tcPr>
          <w:p w14:paraId="5061D69C" w14:textId="54315D2C" w:rsidR="007004C5" w:rsidRPr="00F365B3" w:rsidRDefault="007004C5" w:rsidP="007004C5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Dem 부가정보</w:t>
            </w:r>
          </w:p>
        </w:tc>
        <w:tc>
          <w:tcPr>
            <w:tcW w:w="59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472FB82" w14:textId="77777777" w:rsidR="007004C5" w:rsidRPr="00F365B3" w:rsidRDefault="007004C5" w:rsidP="007004C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</w:tr>
      <w:tr w:rsidR="00F365B3" w:rsidRPr="00F365B3" w14:paraId="5D1D979F" w14:textId="77777777" w:rsidTr="0031185C">
        <w:trPr>
          <w:trHeight w:val="227"/>
        </w:trPr>
        <w:tc>
          <w:tcPr>
            <w:tcW w:w="1299" w:type="dxa"/>
            <w:gridSpan w:val="2"/>
            <w:vAlign w:val="center"/>
          </w:tcPr>
          <w:p w14:paraId="02985EDF" w14:textId="77777777" w:rsidR="007004C5" w:rsidRPr="00F365B3" w:rsidRDefault="007004C5" w:rsidP="007004C5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b/>
                <w:color w:val="000000" w:themeColor="text1"/>
                <w:lang w:eastAsia="ko-KR"/>
              </w:rPr>
              <w:t>계</w:t>
            </w:r>
          </w:p>
        </w:tc>
        <w:tc>
          <w:tcPr>
            <w:tcW w:w="943" w:type="dxa"/>
            <w:tcBorders>
              <w:top w:val="single" w:sz="12" w:space="0" w:color="auto"/>
            </w:tcBorders>
            <w:vAlign w:val="center"/>
          </w:tcPr>
          <w:p w14:paraId="2A7C3282" w14:textId="7573B19A" w:rsidR="007004C5" w:rsidRPr="00F365B3" w:rsidRDefault="00B84A73" w:rsidP="007004C5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  <w:r w:rsidRPr="00F365B3">
              <w:rPr>
                <w:rFonts w:hAnsi="굴림"/>
                <w:b/>
                <w:color w:val="000000" w:themeColor="text1"/>
                <w:lang w:eastAsia="ko-KR"/>
              </w:rPr>
              <w:t>4+4+(4*</w:t>
            </w:r>
            <w:r w:rsidR="007004C5" w:rsidRPr="00F365B3">
              <w:rPr>
                <w:rFonts w:hAnsi="굴림" w:hint="eastAsia"/>
                <w:b/>
                <w:color w:val="000000" w:themeColor="text1"/>
                <w:lang w:eastAsia="ko-KR"/>
              </w:rPr>
              <w:t>N</w:t>
            </w:r>
            <w:r w:rsidRPr="00F365B3">
              <w:rPr>
                <w:rFonts w:hAnsi="굴림"/>
                <w:b/>
                <w:color w:val="000000" w:themeColor="text1"/>
                <w:lang w:eastAsia="ko-KR"/>
              </w:rPr>
              <w:t>)</w:t>
            </w:r>
          </w:p>
        </w:tc>
        <w:tc>
          <w:tcPr>
            <w:tcW w:w="460" w:type="dxa"/>
            <w:tcBorders>
              <w:top w:val="single" w:sz="12" w:space="0" w:color="auto"/>
            </w:tcBorders>
            <w:vAlign w:val="center"/>
          </w:tcPr>
          <w:p w14:paraId="79AA601F" w14:textId="77777777" w:rsidR="007004C5" w:rsidRPr="00F365B3" w:rsidRDefault="007004C5" w:rsidP="007004C5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</w:p>
        </w:tc>
        <w:tc>
          <w:tcPr>
            <w:tcW w:w="5783" w:type="dxa"/>
            <w:tcBorders>
              <w:top w:val="single" w:sz="12" w:space="0" w:color="auto"/>
            </w:tcBorders>
            <w:vAlign w:val="center"/>
          </w:tcPr>
          <w:p w14:paraId="18366D44" w14:textId="506D5E6A" w:rsidR="007004C5" w:rsidRPr="00F365B3" w:rsidRDefault="000573E3" w:rsidP="000573E3">
            <w:pPr>
              <w:ind w:rightChars="-22" w:right="-44"/>
              <w:rPr>
                <w:rFonts w:hAnsi="굴림"/>
                <w:b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b/>
                <w:color w:val="000000" w:themeColor="text1"/>
                <w:lang w:eastAsia="ko-KR"/>
              </w:rPr>
              <w:t>탄소배출량(</w:t>
            </w:r>
            <w:r w:rsidRPr="00F365B3">
              <w:rPr>
                <w:rFonts w:hAnsi="굴림"/>
                <w:b/>
                <w:color w:val="000000" w:themeColor="text1"/>
                <w:lang w:eastAsia="ko-KR"/>
              </w:rPr>
              <w:t>4)+</w:t>
            </w:r>
            <w:proofErr w:type="spellStart"/>
            <w:r w:rsidRPr="00F365B3">
              <w:rPr>
                <w:rFonts w:hAnsi="굴림" w:hint="eastAsia"/>
                <w:b/>
                <w:color w:val="000000" w:themeColor="text1"/>
                <w:lang w:eastAsia="ko-KR"/>
              </w:rPr>
              <w:t>연료소비량</w:t>
            </w:r>
            <w:proofErr w:type="spellEnd"/>
            <w:r w:rsidRPr="00F365B3">
              <w:rPr>
                <w:rFonts w:hAnsi="굴림" w:hint="eastAsia"/>
                <w:b/>
                <w:color w:val="000000" w:themeColor="text1"/>
                <w:lang w:eastAsia="ko-KR"/>
              </w:rPr>
              <w:t>(4)</w:t>
            </w:r>
            <w:r w:rsidR="00F53A5E" w:rsidRPr="00F365B3">
              <w:rPr>
                <w:rFonts w:hAnsi="굴림"/>
                <w:b/>
                <w:color w:val="000000" w:themeColor="text1"/>
                <w:lang w:eastAsia="ko-KR"/>
              </w:rPr>
              <w:t>+</w:t>
            </w:r>
            <w:r w:rsidR="007004C5" w:rsidRPr="00F365B3">
              <w:rPr>
                <w:rFonts w:hAnsi="굴림"/>
                <w:b/>
                <w:color w:val="000000" w:themeColor="text1"/>
                <w:lang w:eastAsia="ko-KR"/>
              </w:rPr>
              <w:t>(</w:t>
            </w:r>
            <w:r w:rsidRPr="00F365B3">
              <w:rPr>
                <w:rFonts w:hAnsi="굴림" w:hint="eastAsia"/>
                <w:b/>
                <w:color w:val="000000" w:themeColor="text1"/>
                <w:lang w:eastAsia="ko-KR"/>
              </w:rPr>
              <w:t>4</w:t>
            </w:r>
            <w:r w:rsidRPr="00F365B3">
              <w:rPr>
                <w:rFonts w:hAnsi="굴림"/>
                <w:b/>
                <w:color w:val="000000" w:themeColor="text1"/>
                <w:lang w:eastAsia="ko-KR"/>
              </w:rPr>
              <w:t>*</w:t>
            </w:r>
            <w:proofErr w:type="spellStart"/>
            <w:r w:rsidRPr="00F365B3">
              <w:rPr>
                <w:rFonts w:hAnsi="굴림" w:hint="eastAsia"/>
                <w:b/>
                <w:color w:val="000000" w:themeColor="text1"/>
                <w:lang w:eastAsia="ko-KR"/>
              </w:rPr>
              <w:t>링크열의</w:t>
            </w:r>
            <w:proofErr w:type="spellEnd"/>
            <w:r w:rsidRPr="00F365B3">
              <w:rPr>
                <w:rFonts w:hAnsi="굴림" w:hint="eastAsia"/>
                <w:b/>
                <w:color w:val="000000" w:themeColor="text1"/>
                <w:lang w:eastAsia="ko-KR"/>
              </w:rPr>
              <w:t xml:space="preserve"> </w:t>
            </w:r>
            <w:r w:rsidRPr="00F365B3">
              <w:rPr>
                <w:rFonts w:hAnsi="굴림"/>
                <w:b/>
                <w:color w:val="000000" w:themeColor="text1"/>
                <w:lang w:eastAsia="ko-KR"/>
              </w:rPr>
              <w:t>vertex</w:t>
            </w:r>
            <w:r w:rsidRPr="00F365B3">
              <w:rPr>
                <w:rFonts w:hAnsi="굴림" w:hint="eastAsia"/>
                <w:b/>
                <w:color w:val="000000" w:themeColor="text1"/>
                <w:lang w:eastAsia="ko-KR"/>
              </w:rPr>
              <w:t xml:space="preserve"> 개수</w:t>
            </w:r>
            <w:r w:rsidR="007004C5" w:rsidRPr="00F365B3">
              <w:rPr>
                <w:rFonts w:hAnsi="굴림" w:hint="eastAsia"/>
                <w:b/>
                <w:color w:val="000000" w:themeColor="text1"/>
                <w:lang w:eastAsia="ko-KR"/>
              </w:rPr>
              <w:t>)</w:t>
            </w:r>
            <w:r w:rsidR="007004C5" w:rsidRPr="00F365B3">
              <w:rPr>
                <w:rFonts w:hAnsi="굴림"/>
                <w:b/>
                <w:color w:val="000000" w:themeColor="text1"/>
                <w:lang w:eastAsia="ko-KR"/>
              </w:rPr>
              <w:t xml:space="preserve"> </w:t>
            </w:r>
          </w:p>
        </w:tc>
        <w:tc>
          <w:tcPr>
            <w:tcW w:w="599" w:type="dxa"/>
            <w:tcBorders>
              <w:top w:val="single" w:sz="12" w:space="0" w:color="auto"/>
            </w:tcBorders>
            <w:vAlign w:val="center"/>
          </w:tcPr>
          <w:p w14:paraId="7B0A81AC" w14:textId="77777777" w:rsidR="007004C5" w:rsidRPr="00F365B3" w:rsidRDefault="007004C5" w:rsidP="007004C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</w:p>
        </w:tc>
      </w:tr>
    </w:tbl>
    <w:p w14:paraId="4ED4A682" w14:textId="6D4D1EF4" w:rsidR="00F53A5E" w:rsidRPr="00F365B3" w:rsidRDefault="00F53A5E" w:rsidP="00EA3B16">
      <w:pPr>
        <w:ind w:firstLine="400"/>
        <w:rPr>
          <w:b/>
          <w:color w:val="000000" w:themeColor="text1"/>
          <w:sz w:val="18"/>
          <w:szCs w:val="18"/>
          <w:lang w:eastAsia="ko-KR"/>
        </w:rPr>
      </w:pPr>
      <w:r w:rsidRPr="00F365B3">
        <w:rPr>
          <w:b/>
          <w:color w:val="000000" w:themeColor="text1"/>
          <w:sz w:val="18"/>
          <w:szCs w:val="18"/>
          <w:lang w:eastAsia="ko-KR"/>
        </w:rPr>
        <w:t xml:space="preserve">- </w:t>
      </w:r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 xml:space="preserve">탄소배출량은 소수점 </w:t>
      </w:r>
      <w:r w:rsidRPr="00F365B3">
        <w:rPr>
          <w:b/>
          <w:color w:val="000000" w:themeColor="text1"/>
          <w:sz w:val="18"/>
          <w:szCs w:val="18"/>
          <w:lang w:eastAsia="ko-KR"/>
        </w:rPr>
        <w:t>4</w:t>
      </w:r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>자리를 포함하여 전달.</w:t>
      </w:r>
      <w:r w:rsidRPr="00F365B3">
        <w:rPr>
          <w:b/>
          <w:color w:val="000000" w:themeColor="text1"/>
          <w:sz w:val="18"/>
          <w:szCs w:val="18"/>
          <w:lang w:eastAsia="ko-KR"/>
        </w:rPr>
        <w:t xml:space="preserve"> (</w:t>
      </w:r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>ex.</w:t>
      </w:r>
      <w:r w:rsidRPr="00F365B3">
        <w:rPr>
          <w:b/>
          <w:color w:val="000000" w:themeColor="text1"/>
          <w:sz w:val="18"/>
          <w:szCs w:val="18"/>
          <w:lang w:eastAsia="ko-KR"/>
        </w:rPr>
        <w:t xml:space="preserve"> </w:t>
      </w:r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>탄소배출량</w:t>
      </w:r>
      <w:r w:rsidRPr="00F365B3">
        <w:rPr>
          <w:b/>
          <w:color w:val="000000" w:themeColor="text1"/>
          <w:sz w:val="18"/>
          <w:szCs w:val="18"/>
          <w:lang w:eastAsia="ko-KR"/>
        </w:rPr>
        <w:t>3.3924</w:t>
      </w:r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>는</w:t>
      </w:r>
      <w:r w:rsidRPr="00F365B3">
        <w:rPr>
          <w:b/>
          <w:color w:val="000000" w:themeColor="text1"/>
          <w:sz w:val="18"/>
          <w:szCs w:val="18"/>
          <w:lang w:eastAsia="ko-KR"/>
        </w:rPr>
        <w:t xml:space="preserve"> 33924</w:t>
      </w:r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>으로 전달됨</w:t>
      </w:r>
      <w:r w:rsidRPr="00F365B3">
        <w:rPr>
          <w:b/>
          <w:color w:val="000000" w:themeColor="text1"/>
          <w:sz w:val="18"/>
          <w:szCs w:val="18"/>
          <w:lang w:eastAsia="ko-KR"/>
        </w:rPr>
        <w:t>)</w:t>
      </w:r>
    </w:p>
    <w:p w14:paraId="51028FD1" w14:textId="5C1F287C" w:rsidR="00F53A5E" w:rsidRPr="00F365B3" w:rsidRDefault="00F53A5E" w:rsidP="00EA3B16">
      <w:pPr>
        <w:ind w:firstLine="400"/>
        <w:rPr>
          <w:b/>
          <w:color w:val="000000" w:themeColor="text1"/>
          <w:sz w:val="18"/>
          <w:szCs w:val="18"/>
          <w:lang w:eastAsia="ko-KR"/>
        </w:rPr>
      </w:pPr>
      <w:r w:rsidRPr="00F365B3">
        <w:rPr>
          <w:b/>
          <w:color w:val="000000" w:themeColor="text1"/>
          <w:sz w:val="18"/>
          <w:szCs w:val="18"/>
          <w:lang w:eastAsia="ko-KR"/>
        </w:rPr>
        <w:t xml:space="preserve">- </w:t>
      </w:r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 xml:space="preserve">연료소비량은 소수점 </w:t>
      </w:r>
      <w:r w:rsidRPr="00F365B3">
        <w:rPr>
          <w:b/>
          <w:color w:val="000000" w:themeColor="text1"/>
          <w:sz w:val="18"/>
          <w:szCs w:val="18"/>
          <w:lang w:eastAsia="ko-KR"/>
        </w:rPr>
        <w:t>4</w:t>
      </w:r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>자리를 포함하여 전달.</w:t>
      </w:r>
      <w:r w:rsidRPr="00F365B3">
        <w:rPr>
          <w:b/>
          <w:color w:val="000000" w:themeColor="text1"/>
          <w:sz w:val="18"/>
          <w:szCs w:val="18"/>
          <w:lang w:eastAsia="ko-KR"/>
        </w:rPr>
        <w:t xml:space="preserve"> (</w:t>
      </w:r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>ex.</w:t>
      </w:r>
      <w:r w:rsidRPr="00F365B3">
        <w:rPr>
          <w:b/>
          <w:color w:val="000000" w:themeColor="text1"/>
          <w:sz w:val="18"/>
          <w:szCs w:val="18"/>
          <w:lang w:eastAsia="ko-KR"/>
        </w:rPr>
        <w:t xml:space="preserve"> </w:t>
      </w:r>
      <w:proofErr w:type="spellStart"/>
      <w:proofErr w:type="gramStart"/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>연료소비량</w:t>
      </w:r>
      <w:proofErr w:type="spellEnd"/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>4.</w:t>
      </w:r>
      <w:r w:rsidRPr="00F365B3">
        <w:rPr>
          <w:b/>
          <w:color w:val="000000" w:themeColor="text1"/>
          <w:sz w:val="18"/>
          <w:szCs w:val="18"/>
          <w:lang w:eastAsia="ko-KR"/>
        </w:rPr>
        <w:t>1010</w:t>
      </w:r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 xml:space="preserve">는 </w:t>
      </w:r>
      <w:r w:rsidRPr="00F365B3">
        <w:rPr>
          <w:b/>
          <w:color w:val="000000" w:themeColor="text1"/>
          <w:sz w:val="18"/>
          <w:szCs w:val="18"/>
          <w:lang w:eastAsia="ko-KR"/>
        </w:rPr>
        <w:t xml:space="preserve"> 41010</w:t>
      </w:r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>으로</w:t>
      </w:r>
      <w:proofErr w:type="gramEnd"/>
      <w:r w:rsidRPr="00F365B3">
        <w:rPr>
          <w:b/>
          <w:color w:val="000000" w:themeColor="text1"/>
          <w:sz w:val="18"/>
          <w:szCs w:val="18"/>
          <w:lang w:eastAsia="ko-KR"/>
        </w:rPr>
        <w:t xml:space="preserve"> </w:t>
      </w:r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>전달됨</w:t>
      </w:r>
      <w:r w:rsidRPr="00F365B3">
        <w:rPr>
          <w:b/>
          <w:color w:val="000000" w:themeColor="text1"/>
          <w:sz w:val="18"/>
          <w:szCs w:val="18"/>
          <w:lang w:eastAsia="ko-KR"/>
        </w:rPr>
        <w:t>)</w:t>
      </w:r>
    </w:p>
    <w:p w14:paraId="6C91A0D7" w14:textId="08BEF22B" w:rsidR="00EA3B16" w:rsidRPr="00F365B3" w:rsidRDefault="000542EC" w:rsidP="00EA3B16">
      <w:pPr>
        <w:rPr>
          <w:color w:val="000000" w:themeColor="text1"/>
          <w:lang w:eastAsia="ko-KR"/>
        </w:rPr>
      </w:pPr>
      <w:r w:rsidRPr="00F365B3">
        <w:rPr>
          <w:color w:val="000000" w:themeColor="text1"/>
          <w:lang w:eastAsia="ko-KR"/>
        </w:rPr>
        <w:t xml:space="preserve">      - </w:t>
      </w:r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 xml:space="preserve">링크 열의 </w:t>
      </w:r>
      <w:r w:rsidRPr="00F365B3">
        <w:rPr>
          <w:b/>
          <w:color w:val="000000" w:themeColor="text1"/>
          <w:sz w:val="18"/>
          <w:szCs w:val="18"/>
          <w:lang w:eastAsia="ko-KR"/>
        </w:rPr>
        <w:t xml:space="preserve">vertex </w:t>
      </w:r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 xml:space="preserve">개수는 </w:t>
      </w:r>
      <w:r w:rsidRPr="00F365B3">
        <w:rPr>
          <w:b/>
          <w:color w:val="000000" w:themeColor="text1"/>
          <w:sz w:val="18"/>
          <w:szCs w:val="18"/>
          <w:lang w:eastAsia="ko-KR"/>
        </w:rPr>
        <w:t>1.2.2.2.10</w:t>
      </w:r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>의</w:t>
      </w:r>
      <w:r w:rsidRPr="00F365B3">
        <w:rPr>
          <w:b/>
          <w:color w:val="000000" w:themeColor="text1"/>
          <w:sz w:val="18"/>
          <w:szCs w:val="18"/>
          <w:lang w:eastAsia="ko-KR"/>
        </w:rPr>
        <w:t xml:space="preserve"> vertex </w:t>
      </w:r>
      <w:r w:rsidRPr="00F365B3">
        <w:rPr>
          <w:rFonts w:hint="eastAsia"/>
          <w:b/>
          <w:color w:val="000000" w:themeColor="text1"/>
          <w:sz w:val="18"/>
          <w:szCs w:val="18"/>
          <w:lang w:eastAsia="ko-KR"/>
        </w:rPr>
        <w:t>개수와 동일함.</w:t>
      </w:r>
    </w:p>
    <w:p w14:paraId="534E9D94" w14:textId="3BACBB13" w:rsidR="00CE4B46" w:rsidRPr="00F365B3" w:rsidRDefault="00CE4B46" w:rsidP="00CE4B46">
      <w:pPr>
        <w:pStyle w:val="af7"/>
        <w:numPr>
          <w:ilvl w:val="0"/>
          <w:numId w:val="46"/>
        </w:numPr>
        <w:ind w:leftChars="0"/>
        <w:rPr>
          <w:color w:val="000000" w:themeColor="text1"/>
          <w:lang w:eastAsia="ko-KR"/>
        </w:rPr>
      </w:pPr>
      <w:r w:rsidRPr="00F365B3">
        <w:rPr>
          <w:rFonts w:hAnsi="굴림" w:hint="eastAsia"/>
          <w:color w:val="000000" w:themeColor="text1"/>
          <w:lang w:eastAsia="ko-KR"/>
        </w:rPr>
        <w:t>Dem</w:t>
      </w:r>
      <w:r w:rsidRPr="00F365B3">
        <w:rPr>
          <w:rFonts w:hint="eastAsia"/>
          <w:color w:val="000000" w:themeColor="text1"/>
          <w:lang w:eastAsia="ko-KR"/>
        </w:rPr>
        <w:t xml:space="preserve"> 부가정보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415"/>
        <w:gridCol w:w="4892"/>
        <w:gridCol w:w="599"/>
      </w:tblGrid>
      <w:tr w:rsidR="00CE4B46" w:rsidRPr="00DA7255" w14:paraId="4BE6B161" w14:textId="77777777" w:rsidTr="006A0D78">
        <w:trPr>
          <w:trHeight w:val="320"/>
        </w:trPr>
        <w:tc>
          <w:tcPr>
            <w:tcW w:w="599" w:type="dxa"/>
            <w:shd w:val="clear" w:color="auto" w:fill="C0C0C0"/>
          </w:tcPr>
          <w:p w14:paraId="0A002969" w14:textId="77777777" w:rsidR="00CE4B46" w:rsidRPr="00707A95" w:rsidRDefault="00CE4B46" w:rsidP="006A0D7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415" w:type="dxa"/>
            <w:shd w:val="clear" w:color="auto" w:fill="C0C0C0"/>
          </w:tcPr>
          <w:p w14:paraId="4341512C" w14:textId="77777777" w:rsidR="00CE4B46" w:rsidRPr="00707A95" w:rsidRDefault="00CE4B46" w:rsidP="006A0D7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4892" w:type="dxa"/>
            <w:shd w:val="clear" w:color="auto" w:fill="C0C0C0"/>
          </w:tcPr>
          <w:p w14:paraId="3BD3EF62" w14:textId="77777777" w:rsidR="00CE4B46" w:rsidRPr="00707A95" w:rsidRDefault="00CE4B46" w:rsidP="006A0D7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99" w:type="dxa"/>
            <w:shd w:val="clear" w:color="auto" w:fill="C0C0C0"/>
          </w:tcPr>
          <w:p w14:paraId="4C9359BE" w14:textId="77777777" w:rsidR="00CE4B46" w:rsidRPr="00707A95" w:rsidRDefault="00CE4B46" w:rsidP="006A0D78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707A95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CE4B46" w:rsidRPr="00DA7255" w14:paraId="4D1FBA55" w14:textId="77777777" w:rsidTr="006A0D78">
        <w:trPr>
          <w:trHeight w:val="308"/>
        </w:trPr>
        <w:tc>
          <w:tcPr>
            <w:tcW w:w="599" w:type="dxa"/>
            <w:vAlign w:val="center"/>
          </w:tcPr>
          <w:p w14:paraId="6C2FAA88" w14:textId="77777777" w:rsidR="00CE4B46" w:rsidRPr="00707A95" w:rsidRDefault="00CE4B46" w:rsidP="006A0D7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707A95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2415" w:type="dxa"/>
            <w:vAlign w:val="center"/>
          </w:tcPr>
          <w:p w14:paraId="7BAE0A81" w14:textId="77777777" w:rsidR="00CE4B46" w:rsidRPr="00B16B0D" w:rsidRDefault="00CE4B46" w:rsidP="006A0D78">
            <w:pPr>
              <w:jc w:val="center"/>
              <w:rPr>
                <w:color w:val="FF0000"/>
                <w:lang w:eastAsia="ko-KR"/>
              </w:rPr>
            </w:pPr>
            <w:r>
              <w:rPr>
                <w:rFonts w:hAnsi="굴림"/>
                <w:lang w:eastAsia="ko-KR"/>
              </w:rPr>
              <w:t xml:space="preserve"> </w:t>
            </w:r>
            <w:r w:rsidRPr="00B151CC">
              <w:rPr>
                <w:rFonts w:hAnsi="굴림" w:hint="eastAsia"/>
                <w:lang w:eastAsia="ko-KR"/>
              </w:rPr>
              <w:t>0000 00</w:t>
            </w:r>
            <w:r w:rsidRPr="00B151CC">
              <w:rPr>
                <w:rFonts w:hAnsi="굴림"/>
                <w:lang w:eastAsia="ko-KR"/>
              </w:rPr>
              <w:t>00</w:t>
            </w:r>
            <w:r>
              <w:rPr>
                <w:rFonts w:hAnsi="굴림"/>
                <w:color w:val="FF0000"/>
                <w:lang w:eastAsia="ko-KR"/>
              </w:rPr>
              <w:t xml:space="preserve"> </w:t>
            </w:r>
            <w:r w:rsidRPr="00B151CC">
              <w:rPr>
                <w:rFonts w:hAnsi="굴림" w:hint="eastAsia"/>
                <w:lang w:eastAsia="ko-KR"/>
              </w:rPr>
              <w:t>0000 00</w:t>
            </w:r>
            <w:r w:rsidRPr="00B16B0D">
              <w:rPr>
                <w:rFonts w:hAnsi="굴림" w:hint="eastAsia"/>
                <w:color w:val="FF0000"/>
                <w:lang w:eastAsia="ko-KR"/>
              </w:rPr>
              <w:t>11</w:t>
            </w:r>
          </w:p>
        </w:tc>
        <w:tc>
          <w:tcPr>
            <w:tcW w:w="4892" w:type="dxa"/>
          </w:tcPr>
          <w:p w14:paraId="5ED5F4AB" w14:textId="77777777" w:rsidR="00CE4B46" w:rsidRPr="00F365B3" w:rsidRDefault="00CE4B46" w:rsidP="006A0D78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[Dem Type]</w:t>
            </w:r>
          </w:p>
          <w:p w14:paraId="51181D0F" w14:textId="77777777" w:rsidR="00CE4B46" w:rsidRPr="00F365B3" w:rsidRDefault="00CE4B46" w:rsidP="006A0D78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/>
                <w:color w:val="000000" w:themeColor="text1"/>
                <w:lang w:eastAsia="ko-KR"/>
              </w:rPr>
              <w:t xml:space="preserve">0 </w:t>
            </w:r>
            <w:r w:rsidRPr="00F365B3">
              <w:rPr>
                <w:rFonts w:hAnsi="굴림" w:hint="eastAsia"/>
                <w:color w:val="000000" w:themeColor="text1"/>
                <w:lang w:eastAsia="ko-KR"/>
              </w:rPr>
              <w:t>:</w:t>
            </w:r>
            <w:r w:rsidRPr="00F365B3">
              <w:rPr>
                <w:rFonts w:hAnsi="굴림"/>
                <w:color w:val="000000" w:themeColor="text1"/>
                <w:lang w:eastAsia="ko-KR"/>
              </w:rPr>
              <w:t xml:space="preserve"> </w:t>
            </w:r>
            <w:r w:rsidRPr="00F365B3">
              <w:rPr>
                <w:rFonts w:hAnsi="굴림" w:hint="eastAsia"/>
                <w:color w:val="000000" w:themeColor="text1"/>
                <w:lang w:eastAsia="ko-KR"/>
              </w:rPr>
              <w:t xml:space="preserve">Dem, </w:t>
            </w:r>
            <w:r w:rsidRPr="00F365B3">
              <w:rPr>
                <w:rFonts w:hAnsi="굴림"/>
                <w:color w:val="000000" w:themeColor="text1"/>
                <w:lang w:eastAsia="ko-KR"/>
              </w:rPr>
              <w:t xml:space="preserve">1 </w:t>
            </w:r>
            <w:r w:rsidRPr="00F365B3">
              <w:rPr>
                <w:rFonts w:hAnsi="굴림" w:hint="eastAsia"/>
                <w:color w:val="000000" w:themeColor="text1"/>
                <w:lang w:eastAsia="ko-KR"/>
              </w:rPr>
              <w:t xml:space="preserve">: </w:t>
            </w:r>
            <w:r w:rsidRPr="00F365B3">
              <w:rPr>
                <w:rFonts w:hAnsi="굴림"/>
                <w:color w:val="000000" w:themeColor="text1"/>
                <w:lang w:eastAsia="ko-KR"/>
              </w:rPr>
              <w:t>ADAS Dem, 2: Reserved, 3: Reserved</w:t>
            </w:r>
          </w:p>
        </w:tc>
        <w:tc>
          <w:tcPr>
            <w:tcW w:w="599" w:type="dxa"/>
            <w:vAlign w:val="center"/>
          </w:tcPr>
          <w:p w14:paraId="251FB998" w14:textId="77777777" w:rsidR="00CE4B46" w:rsidRPr="00F365B3" w:rsidRDefault="00CE4B46" w:rsidP="006A0D7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F365B3">
              <w:rPr>
                <w:rFonts w:hAnsi="굴림" w:hint="eastAsia"/>
                <w:color w:val="000000" w:themeColor="text1"/>
                <w:lang w:eastAsia="ko-KR"/>
              </w:rPr>
              <w:t>0</w:t>
            </w:r>
            <w:r w:rsidRPr="00F365B3">
              <w:rPr>
                <w:rFonts w:hAnsi="굴림"/>
                <w:color w:val="000000" w:themeColor="text1"/>
                <w:lang w:eastAsia="ko-KR"/>
              </w:rPr>
              <w:t>~3</w:t>
            </w:r>
          </w:p>
        </w:tc>
      </w:tr>
    </w:tbl>
    <w:p w14:paraId="50080D1D" w14:textId="77777777" w:rsidR="00DB551F" w:rsidRPr="00791449" w:rsidRDefault="00DB551F" w:rsidP="00DB551F">
      <w:pPr>
        <w:widowControl/>
        <w:spacing w:line="240" w:lineRule="auto"/>
        <w:jc w:val="left"/>
        <w:rPr>
          <w:rFonts w:ascii="Arial" w:hAnsi="Arial"/>
          <w:b/>
          <w:lang w:eastAsia="ko-KR"/>
        </w:rPr>
      </w:pPr>
      <w:r>
        <w:rPr>
          <w:rFonts w:ascii="Arial" w:hAnsi="Arial"/>
          <w:b/>
          <w:lang w:eastAsia="ko-KR"/>
        </w:rPr>
        <w:br w:type="page"/>
      </w:r>
    </w:p>
    <w:p w14:paraId="5FEBF783" w14:textId="77777777" w:rsidR="00B64D18" w:rsidRDefault="00263453" w:rsidP="00B64D18">
      <w:pPr>
        <w:pStyle w:val="4"/>
        <w:rPr>
          <w:lang w:eastAsia="ko-KR"/>
        </w:rPr>
      </w:pPr>
      <w:bookmarkStart w:id="24" w:name="_Toc187683247"/>
      <w:r>
        <w:rPr>
          <w:rFonts w:hint="eastAsia"/>
          <w:lang w:eastAsia="ko-KR"/>
        </w:rPr>
        <w:lastRenderedPageBreak/>
        <w:t xml:space="preserve">Body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탐색</w:t>
      </w:r>
      <w:bookmarkEnd w:id="24"/>
    </w:p>
    <w:p w14:paraId="7A833E98" w14:textId="77777777" w:rsidR="00B64D18" w:rsidRDefault="00B64D18" w:rsidP="00B64D18">
      <w:pPr>
        <w:pStyle w:val="5"/>
        <w:rPr>
          <w:lang w:eastAsia="ko-KR"/>
        </w:rPr>
      </w:pPr>
      <w:r>
        <w:rPr>
          <w:rFonts w:hint="eastAsia"/>
          <w:lang w:eastAsia="ko-KR"/>
        </w:rPr>
        <w:t>출발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도착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</w:t>
      </w:r>
    </w:p>
    <w:tbl>
      <w:tblPr>
        <w:tblW w:w="882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58"/>
        <w:gridCol w:w="596"/>
        <w:gridCol w:w="557"/>
        <w:gridCol w:w="509"/>
        <w:gridCol w:w="5964"/>
        <w:gridCol w:w="636"/>
      </w:tblGrid>
      <w:tr w:rsidR="00B64D18" w:rsidRPr="00635198" w14:paraId="779279F3" w14:textId="77777777" w:rsidTr="00830E8D">
        <w:trPr>
          <w:trHeight w:val="227"/>
        </w:trPr>
        <w:tc>
          <w:tcPr>
            <w:tcW w:w="558" w:type="dxa"/>
            <w:shd w:val="clear" w:color="auto" w:fill="C0C0C0"/>
            <w:vAlign w:val="center"/>
          </w:tcPr>
          <w:p w14:paraId="18053D8A" w14:textId="77777777" w:rsidR="00B64D18" w:rsidRPr="00830E8D" w:rsidRDefault="00B64D18" w:rsidP="00830E8D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830E8D">
              <w:rPr>
                <w:rFonts w:ascii="굴림" w:eastAsia="굴림" w:hAnsi="굴림" w:hint="eastAsia"/>
                <w:color w:val="auto"/>
              </w:rPr>
              <w:t>번호</w:t>
            </w:r>
          </w:p>
        </w:tc>
        <w:tc>
          <w:tcPr>
            <w:tcW w:w="596" w:type="dxa"/>
            <w:shd w:val="clear" w:color="auto" w:fill="C0C0C0"/>
            <w:vAlign w:val="center"/>
          </w:tcPr>
          <w:p w14:paraId="1C169567" w14:textId="77777777" w:rsidR="00B64D18" w:rsidRPr="00830E8D" w:rsidRDefault="00B64D18" w:rsidP="00830E8D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830E8D">
              <w:rPr>
                <w:rFonts w:ascii="굴림" w:eastAsia="굴림" w:hAnsi="굴림"/>
                <w:color w:val="auto"/>
              </w:rPr>
              <w:t>Offs</w:t>
            </w:r>
          </w:p>
        </w:tc>
        <w:tc>
          <w:tcPr>
            <w:tcW w:w="557" w:type="dxa"/>
            <w:shd w:val="clear" w:color="auto" w:fill="C0C0C0"/>
            <w:vAlign w:val="center"/>
          </w:tcPr>
          <w:p w14:paraId="296E41B9" w14:textId="77777777" w:rsidR="00B64D18" w:rsidRPr="00830E8D" w:rsidRDefault="00B64D18" w:rsidP="00830E8D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830E8D">
              <w:rPr>
                <w:rFonts w:ascii="굴림" w:eastAsia="굴림" w:hAnsi="굴림" w:hint="eastAsia"/>
                <w:color w:val="auto"/>
              </w:rPr>
              <w:t>길이</w:t>
            </w:r>
          </w:p>
        </w:tc>
        <w:tc>
          <w:tcPr>
            <w:tcW w:w="509" w:type="dxa"/>
            <w:shd w:val="clear" w:color="auto" w:fill="C0C0C0"/>
            <w:vAlign w:val="center"/>
          </w:tcPr>
          <w:p w14:paraId="05DC1D9E" w14:textId="77777777" w:rsidR="00B64D18" w:rsidRPr="00830E8D" w:rsidRDefault="00B64D18" w:rsidP="00830E8D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830E8D">
              <w:rPr>
                <w:rFonts w:ascii="굴림" w:eastAsia="굴림" w:hAnsi="굴림" w:hint="eastAsia"/>
                <w:color w:val="auto"/>
              </w:rPr>
              <w:t>형</w:t>
            </w:r>
          </w:p>
        </w:tc>
        <w:tc>
          <w:tcPr>
            <w:tcW w:w="5964" w:type="dxa"/>
            <w:shd w:val="clear" w:color="auto" w:fill="C0C0C0"/>
            <w:vAlign w:val="center"/>
          </w:tcPr>
          <w:p w14:paraId="6868EDD8" w14:textId="77777777" w:rsidR="00B64D18" w:rsidRPr="00830E8D" w:rsidRDefault="00B64D18" w:rsidP="00830E8D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830E8D">
              <w:rPr>
                <w:rFonts w:ascii="굴림" w:eastAsia="굴림" w:hAnsi="굴림" w:hint="eastAsia"/>
                <w:color w:val="auto"/>
              </w:rPr>
              <w:t>내용</w:t>
            </w:r>
          </w:p>
        </w:tc>
        <w:tc>
          <w:tcPr>
            <w:tcW w:w="636" w:type="dxa"/>
            <w:shd w:val="clear" w:color="auto" w:fill="C0C0C0"/>
            <w:vAlign w:val="center"/>
          </w:tcPr>
          <w:p w14:paraId="1C796132" w14:textId="77777777" w:rsidR="00B64D18" w:rsidRPr="00830E8D" w:rsidRDefault="00B64D18" w:rsidP="00830E8D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830E8D">
              <w:rPr>
                <w:rFonts w:ascii="굴림" w:eastAsia="굴림" w:hAnsi="굴림" w:hint="eastAsia"/>
                <w:color w:val="auto"/>
              </w:rPr>
              <w:t>비고</w:t>
            </w:r>
          </w:p>
        </w:tc>
      </w:tr>
      <w:tr w:rsidR="00B64D18" w:rsidRPr="00635198" w14:paraId="7DBD1F27" w14:textId="77777777" w:rsidTr="00830E8D">
        <w:trPr>
          <w:trHeight w:val="227"/>
        </w:trPr>
        <w:tc>
          <w:tcPr>
            <w:tcW w:w="558" w:type="dxa"/>
            <w:vAlign w:val="center"/>
          </w:tcPr>
          <w:p w14:paraId="495D67B9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" w:type="dxa"/>
            <w:vAlign w:val="center"/>
          </w:tcPr>
          <w:p w14:paraId="1F60F535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57" w:type="dxa"/>
            <w:vAlign w:val="center"/>
          </w:tcPr>
          <w:p w14:paraId="65ABB34A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070A1134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964" w:type="dxa"/>
            <w:vAlign w:val="center"/>
          </w:tcPr>
          <w:p w14:paraId="284299E9" w14:textId="77777777" w:rsidR="00B64D18" w:rsidRPr="00830E8D" w:rsidRDefault="00B64D18" w:rsidP="00830E8D">
            <w:pPr>
              <w:ind w:rightChars="-22" w:right="-44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#</w:t>
            </w:r>
            <w:r w:rsidRPr="00830E8D">
              <w:rPr>
                <w:rFonts w:hAnsi="굴림"/>
                <w:lang w:eastAsia="ko-KR"/>
              </w:rPr>
              <w:t xml:space="preserve">-N </w:t>
            </w:r>
            <w:r w:rsidRPr="00830E8D">
              <w:rPr>
                <w:rFonts w:hAnsi="굴림" w:hint="eastAsia"/>
                <w:lang w:eastAsia="ko-KR"/>
              </w:rPr>
              <w:t>출발시간</w:t>
            </w:r>
          </w:p>
        </w:tc>
        <w:tc>
          <w:tcPr>
            <w:tcW w:w="636" w:type="dxa"/>
            <w:vAlign w:val="center"/>
          </w:tcPr>
          <w:p w14:paraId="1E1744F5" w14:textId="77777777" w:rsidR="00B64D18" w:rsidRPr="00830E8D" w:rsidRDefault="00B64D18" w:rsidP="00830E8D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B64D18" w:rsidRPr="00635198" w14:paraId="634EF9B5" w14:textId="77777777" w:rsidTr="00830E8D">
        <w:trPr>
          <w:trHeight w:val="227"/>
        </w:trPr>
        <w:tc>
          <w:tcPr>
            <w:tcW w:w="558" w:type="dxa"/>
            <w:vAlign w:val="center"/>
          </w:tcPr>
          <w:p w14:paraId="5B610531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" w:type="dxa"/>
            <w:vAlign w:val="center"/>
          </w:tcPr>
          <w:p w14:paraId="3411038A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57" w:type="dxa"/>
            <w:vAlign w:val="center"/>
          </w:tcPr>
          <w:p w14:paraId="0BC19DB4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1DCBAA54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964" w:type="dxa"/>
            <w:vAlign w:val="center"/>
          </w:tcPr>
          <w:p w14:paraId="29522B3D" w14:textId="77777777" w:rsidR="00B64D18" w:rsidRPr="00830E8D" w:rsidRDefault="00B64D18" w:rsidP="00830E8D">
            <w:pPr>
              <w:ind w:rightChars="-22" w:right="-44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#</w:t>
            </w:r>
            <w:r w:rsidRPr="00830E8D">
              <w:rPr>
                <w:rFonts w:hAnsi="굴림"/>
                <w:lang w:eastAsia="ko-KR"/>
              </w:rPr>
              <w:t xml:space="preserve">-N </w:t>
            </w:r>
            <w:r w:rsidRPr="00830E8D">
              <w:rPr>
                <w:rFonts w:hAnsi="굴림" w:hint="eastAsia"/>
                <w:lang w:eastAsia="ko-KR"/>
              </w:rPr>
              <w:t>도착시간</w:t>
            </w:r>
          </w:p>
        </w:tc>
        <w:tc>
          <w:tcPr>
            <w:tcW w:w="636" w:type="dxa"/>
            <w:vAlign w:val="center"/>
          </w:tcPr>
          <w:p w14:paraId="50518B04" w14:textId="77777777" w:rsidR="00B64D18" w:rsidRPr="00830E8D" w:rsidRDefault="00B64D18" w:rsidP="00830E8D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B64D18" w:rsidRPr="00635198" w14:paraId="7D54ABE8" w14:textId="77777777" w:rsidTr="00830E8D">
        <w:trPr>
          <w:trHeight w:val="227"/>
        </w:trPr>
        <w:tc>
          <w:tcPr>
            <w:tcW w:w="558" w:type="dxa"/>
            <w:vAlign w:val="center"/>
          </w:tcPr>
          <w:p w14:paraId="67CE8C1D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" w:type="dxa"/>
            <w:vAlign w:val="center"/>
          </w:tcPr>
          <w:p w14:paraId="79E21BEF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57" w:type="dxa"/>
            <w:vAlign w:val="center"/>
          </w:tcPr>
          <w:p w14:paraId="72569323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09" w:type="dxa"/>
            <w:vAlign w:val="center"/>
          </w:tcPr>
          <w:p w14:paraId="7E579488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4" w:type="dxa"/>
            <w:vAlign w:val="center"/>
          </w:tcPr>
          <w:p w14:paraId="00EA1820" w14:textId="77777777" w:rsidR="00B64D18" w:rsidRPr="00830E8D" w:rsidRDefault="00B64D18" w:rsidP="00830E8D">
            <w:pPr>
              <w:ind w:rightChars="-22" w:right="-44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...</w:t>
            </w:r>
          </w:p>
        </w:tc>
        <w:tc>
          <w:tcPr>
            <w:tcW w:w="636" w:type="dxa"/>
            <w:vAlign w:val="center"/>
          </w:tcPr>
          <w:p w14:paraId="2FAC3AB3" w14:textId="77777777" w:rsidR="00B64D18" w:rsidRPr="00830E8D" w:rsidRDefault="00B64D18" w:rsidP="00830E8D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B64D18" w:rsidRPr="00635198" w14:paraId="50DCCDF5" w14:textId="77777777" w:rsidTr="00830E8D">
        <w:trPr>
          <w:trHeight w:val="227"/>
        </w:trPr>
        <w:tc>
          <w:tcPr>
            <w:tcW w:w="558" w:type="dxa"/>
            <w:vAlign w:val="center"/>
          </w:tcPr>
          <w:p w14:paraId="3453E88B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" w:type="dxa"/>
            <w:vAlign w:val="center"/>
          </w:tcPr>
          <w:p w14:paraId="120CE51B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57" w:type="dxa"/>
            <w:vAlign w:val="center"/>
          </w:tcPr>
          <w:p w14:paraId="13BDF0A9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78C6518B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4" w:type="dxa"/>
            <w:vAlign w:val="center"/>
          </w:tcPr>
          <w:p w14:paraId="6B332CA4" w14:textId="77777777" w:rsidR="00B64D18" w:rsidRPr="00830E8D" w:rsidRDefault="00B64D18" w:rsidP="00830E8D">
            <w:pPr>
              <w:ind w:rightChars="-22" w:right="-44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#</w:t>
            </w:r>
            <w:r w:rsidRPr="00830E8D">
              <w:rPr>
                <w:rFonts w:hAnsi="굴림"/>
                <w:lang w:eastAsia="ko-KR"/>
              </w:rPr>
              <w:t>-</w:t>
            </w:r>
            <w:r w:rsidRPr="00830E8D">
              <w:rPr>
                <w:rFonts w:hAnsi="굴림" w:hint="eastAsia"/>
                <w:lang w:eastAsia="ko-KR"/>
              </w:rPr>
              <w:t>1출발시간</w:t>
            </w:r>
          </w:p>
        </w:tc>
        <w:tc>
          <w:tcPr>
            <w:tcW w:w="636" w:type="dxa"/>
            <w:vAlign w:val="center"/>
          </w:tcPr>
          <w:p w14:paraId="25448631" w14:textId="77777777" w:rsidR="00B64D18" w:rsidRPr="00830E8D" w:rsidRDefault="00B64D18" w:rsidP="00830E8D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B64D18" w:rsidRPr="00635198" w14:paraId="76E521E5" w14:textId="77777777" w:rsidTr="00830E8D">
        <w:trPr>
          <w:trHeight w:val="227"/>
        </w:trPr>
        <w:tc>
          <w:tcPr>
            <w:tcW w:w="558" w:type="dxa"/>
            <w:vAlign w:val="center"/>
          </w:tcPr>
          <w:p w14:paraId="41D606C5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" w:type="dxa"/>
            <w:vAlign w:val="center"/>
          </w:tcPr>
          <w:p w14:paraId="4ACE9A71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57" w:type="dxa"/>
            <w:vAlign w:val="center"/>
          </w:tcPr>
          <w:p w14:paraId="7307C9F3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0CDB5482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4" w:type="dxa"/>
            <w:vAlign w:val="center"/>
          </w:tcPr>
          <w:p w14:paraId="5545C1FD" w14:textId="77777777" w:rsidR="00B64D18" w:rsidRPr="00830E8D" w:rsidRDefault="00B64D18" w:rsidP="00830E8D">
            <w:pPr>
              <w:ind w:rightChars="-22" w:right="-44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#</w:t>
            </w:r>
            <w:r w:rsidRPr="00830E8D">
              <w:rPr>
                <w:rFonts w:hAnsi="굴림"/>
                <w:lang w:eastAsia="ko-KR"/>
              </w:rPr>
              <w:t>-</w:t>
            </w:r>
            <w:r w:rsidRPr="00830E8D">
              <w:rPr>
                <w:rFonts w:hAnsi="굴림" w:hint="eastAsia"/>
                <w:lang w:eastAsia="ko-KR"/>
              </w:rPr>
              <w:t>1도착시간</w:t>
            </w:r>
          </w:p>
        </w:tc>
        <w:tc>
          <w:tcPr>
            <w:tcW w:w="636" w:type="dxa"/>
            <w:vAlign w:val="center"/>
          </w:tcPr>
          <w:p w14:paraId="702FDAAD" w14:textId="77777777" w:rsidR="00B64D18" w:rsidRPr="00830E8D" w:rsidRDefault="00B64D18" w:rsidP="00830E8D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B64D18" w:rsidRPr="00635198" w14:paraId="52A52A5A" w14:textId="77777777" w:rsidTr="00830E8D">
        <w:trPr>
          <w:trHeight w:val="227"/>
        </w:trPr>
        <w:tc>
          <w:tcPr>
            <w:tcW w:w="558" w:type="dxa"/>
            <w:vAlign w:val="center"/>
          </w:tcPr>
          <w:p w14:paraId="4F52428E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" w:type="dxa"/>
            <w:vAlign w:val="center"/>
          </w:tcPr>
          <w:p w14:paraId="21D01EE0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57" w:type="dxa"/>
            <w:vAlign w:val="center"/>
          </w:tcPr>
          <w:p w14:paraId="483D3052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6E73956D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4" w:type="dxa"/>
            <w:vAlign w:val="center"/>
          </w:tcPr>
          <w:p w14:paraId="6338560E" w14:textId="77777777" w:rsidR="00B64D18" w:rsidRPr="00830E8D" w:rsidRDefault="00B64D18" w:rsidP="00830E8D">
            <w:pPr>
              <w:ind w:rightChars="-22" w:right="-44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#</w:t>
            </w:r>
            <w:r w:rsidRPr="00830E8D">
              <w:rPr>
                <w:rFonts w:hAnsi="굴림"/>
                <w:lang w:eastAsia="ko-KR"/>
              </w:rPr>
              <w:t xml:space="preserve">  </w:t>
            </w:r>
            <w:r w:rsidRPr="00830E8D">
              <w:rPr>
                <w:rFonts w:hAnsi="굴림" w:hint="eastAsia"/>
                <w:lang w:eastAsia="ko-KR"/>
              </w:rPr>
              <w:t xml:space="preserve">0 출발시간 (기준시간 </w:t>
            </w:r>
            <w:r w:rsidRPr="00830E8D">
              <w:rPr>
                <w:rFonts w:hAnsi="굴림"/>
                <w:lang w:eastAsia="ko-KR"/>
              </w:rPr>
              <w:t>–</w:t>
            </w:r>
            <w:r w:rsidRPr="00830E8D">
              <w:rPr>
                <w:rFonts w:hAnsi="굴림" w:hint="eastAsia"/>
                <w:lang w:eastAsia="ko-KR"/>
              </w:rPr>
              <w:t xml:space="preserve"> 도착시간예측(</w:t>
            </w:r>
            <w:r w:rsidRPr="00830E8D">
              <w:rPr>
                <w:rFonts w:hAnsi="굴림"/>
                <w:lang w:eastAsia="ko-KR"/>
              </w:rPr>
              <w:t xml:space="preserve">Code 0) </w:t>
            </w:r>
            <w:r w:rsidRPr="00830E8D">
              <w:rPr>
                <w:rFonts w:hAnsi="굴림" w:hint="eastAsia"/>
                <w:lang w:eastAsia="ko-KR"/>
              </w:rPr>
              <w:t>인 경우)</w:t>
            </w:r>
          </w:p>
        </w:tc>
        <w:tc>
          <w:tcPr>
            <w:tcW w:w="636" w:type="dxa"/>
            <w:vAlign w:val="center"/>
          </w:tcPr>
          <w:p w14:paraId="034A40D0" w14:textId="77777777" w:rsidR="00B64D18" w:rsidRPr="00830E8D" w:rsidRDefault="00B64D18" w:rsidP="00830E8D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B64D18" w:rsidRPr="00635198" w14:paraId="3C3774C9" w14:textId="77777777" w:rsidTr="00830E8D">
        <w:trPr>
          <w:trHeight w:val="227"/>
        </w:trPr>
        <w:tc>
          <w:tcPr>
            <w:tcW w:w="558" w:type="dxa"/>
            <w:vAlign w:val="center"/>
          </w:tcPr>
          <w:p w14:paraId="2556A0C8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" w:type="dxa"/>
            <w:vAlign w:val="center"/>
          </w:tcPr>
          <w:p w14:paraId="0762DA39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57" w:type="dxa"/>
            <w:vAlign w:val="center"/>
          </w:tcPr>
          <w:p w14:paraId="765A6DB5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062FB105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4" w:type="dxa"/>
            <w:vAlign w:val="center"/>
          </w:tcPr>
          <w:p w14:paraId="6EA6AE75" w14:textId="77777777" w:rsidR="00B64D18" w:rsidRPr="00830E8D" w:rsidRDefault="00B64D18" w:rsidP="00830E8D">
            <w:pPr>
              <w:ind w:rightChars="-22" w:right="-44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#</w:t>
            </w:r>
            <w:r w:rsidRPr="00830E8D">
              <w:rPr>
                <w:rFonts w:hAnsi="굴림"/>
                <w:lang w:eastAsia="ko-KR"/>
              </w:rPr>
              <w:t xml:space="preserve">  </w:t>
            </w:r>
            <w:r w:rsidRPr="00830E8D">
              <w:rPr>
                <w:rFonts w:hAnsi="굴림" w:hint="eastAsia"/>
                <w:lang w:eastAsia="ko-KR"/>
              </w:rPr>
              <w:t xml:space="preserve">0 도착시간 (기준시간 </w:t>
            </w:r>
            <w:r w:rsidRPr="00830E8D">
              <w:rPr>
                <w:rFonts w:hAnsi="굴림"/>
                <w:lang w:eastAsia="ko-KR"/>
              </w:rPr>
              <w:t>–</w:t>
            </w:r>
            <w:r w:rsidRPr="00830E8D">
              <w:rPr>
                <w:rFonts w:hAnsi="굴림" w:hint="eastAsia"/>
                <w:lang w:eastAsia="ko-KR"/>
              </w:rPr>
              <w:t xml:space="preserve"> 출발시간예측(</w:t>
            </w:r>
            <w:r w:rsidRPr="00830E8D">
              <w:rPr>
                <w:rFonts w:hAnsi="굴림"/>
                <w:lang w:eastAsia="ko-KR"/>
              </w:rPr>
              <w:t xml:space="preserve">Code 1) </w:t>
            </w:r>
            <w:r w:rsidRPr="00830E8D">
              <w:rPr>
                <w:rFonts w:hAnsi="굴림" w:hint="eastAsia"/>
                <w:lang w:eastAsia="ko-KR"/>
              </w:rPr>
              <w:t>인 경우)</w:t>
            </w:r>
          </w:p>
        </w:tc>
        <w:tc>
          <w:tcPr>
            <w:tcW w:w="636" w:type="dxa"/>
            <w:vAlign w:val="center"/>
          </w:tcPr>
          <w:p w14:paraId="0B7FADB3" w14:textId="77777777" w:rsidR="00B64D18" w:rsidRPr="00830E8D" w:rsidRDefault="00B64D18" w:rsidP="00830E8D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B64D18" w:rsidRPr="00635198" w14:paraId="0FD7A827" w14:textId="77777777" w:rsidTr="00830E8D">
        <w:trPr>
          <w:trHeight w:val="227"/>
        </w:trPr>
        <w:tc>
          <w:tcPr>
            <w:tcW w:w="558" w:type="dxa"/>
            <w:vAlign w:val="center"/>
          </w:tcPr>
          <w:p w14:paraId="368804CF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" w:type="dxa"/>
            <w:vAlign w:val="center"/>
          </w:tcPr>
          <w:p w14:paraId="1B2D3F1C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57" w:type="dxa"/>
            <w:vAlign w:val="center"/>
          </w:tcPr>
          <w:p w14:paraId="31DADAB5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34051ACF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4" w:type="dxa"/>
            <w:vAlign w:val="center"/>
          </w:tcPr>
          <w:p w14:paraId="42E254DC" w14:textId="77777777" w:rsidR="00B64D18" w:rsidRPr="00830E8D" w:rsidRDefault="00B64D18" w:rsidP="00830E8D">
            <w:pPr>
              <w:ind w:rightChars="-22" w:right="-44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#</w:t>
            </w:r>
            <w:r w:rsidRPr="00830E8D">
              <w:rPr>
                <w:rFonts w:hAnsi="굴림"/>
                <w:lang w:eastAsia="ko-KR"/>
              </w:rPr>
              <w:t>+</w:t>
            </w:r>
            <w:r w:rsidRPr="00830E8D">
              <w:rPr>
                <w:rFonts w:hAnsi="굴림" w:hint="eastAsia"/>
                <w:lang w:eastAsia="ko-KR"/>
              </w:rPr>
              <w:t>1출발시간</w:t>
            </w:r>
          </w:p>
        </w:tc>
        <w:tc>
          <w:tcPr>
            <w:tcW w:w="636" w:type="dxa"/>
            <w:vAlign w:val="center"/>
          </w:tcPr>
          <w:p w14:paraId="7FDE57B5" w14:textId="77777777" w:rsidR="00B64D18" w:rsidRPr="00830E8D" w:rsidRDefault="00B64D18" w:rsidP="00830E8D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B64D18" w:rsidRPr="00635198" w14:paraId="587592CE" w14:textId="77777777" w:rsidTr="00830E8D">
        <w:trPr>
          <w:trHeight w:val="227"/>
        </w:trPr>
        <w:tc>
          <w:tcPr>
            <w:tcW w:w="558" w:type="dxa"/>
            <w:vAlign w:val="center"/>
          </w:tcPr>
          <w:p w14:paraId="5F5A9B23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" w:type="dxa"/>
            <w:vAlign w:val="center"/>
          </w:tcPr>
          <w:p w14:paraId="31FE65AF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57" w:type="dxa"/>
            <w:vAlign w:val="center"/>
          </w:tcPr>
          <w:p w14:paraId="078FA77F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2D195A1A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4" w:type="dxa"/>
            <w:vAlign w:val="center"/>
          </w:tcPr>
          <w:p w14:paraId="40A25C4E" w14:textId="77777777" w:rsidR="00B64D18" w:rsidRPr="00830E8D" w:rsidRDefault="00B64D18" w:rsidP="00830E8D">
            <w:pPr>
              <w:ind w:rightChars="-22" w:right="-44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#</w:t>
            </w:r>
            <w:r w:rsidRPr="00830E8D">
              <w:rPr>
                <w:rFonts w:hAnsi="굴림"/>
                <w:lang w:eastAsia="ko-KR"/>
              </w:rPr>
              <w:t>+</w:t>
            </w:r>
            <w:r w:rsidRPr="00830E8D">
              <w:rPr>
                <w:rFonts w:hAnsi="굴림" w:hint="eastAsia"/>
                <w:lang w:eastAsia="ko-KR"/>
              </w:rPr>
              <w:t>1도착시간</w:t>
            </w:r>
          </w:p>
        </w:tc>
        <w:tc>
          <w:tcPr>
            <w:tcW w:w="636" w:type="dxa"/>
            <w:vAlign w:val="center"/>
          </w:tcPr>
          <w:p w14:paraId="2FBBF367" w14:textId="77777777" w:rsidR="00B64D18" w:rsidRPr="00830E8D" w:rsidRDefault="00B64D18" w:rsidP="00830E8D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B64D18" w:rsidRPr="00635198" w14:paraId="0E2E5835" w14:textId="77777777" w:rsidTr="00830E8D">
        <w:trPr>
          <w:trHeight w:val="227"/>
        </w:trPr>
        <w:tc>
          <w:tcPr>
            <w:tcW w:w="558" w:type="dxa"/>
            <w:vAlign w:val="center"/>
          </w:tcPr>
          <w:p w14:paraId="318DC141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" w:type="dxa"/>
            <w:vAlign w:val="center"/>
          </w:tcPr>
          <w:p w14:paraId="263B9AFB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57" w:type="dxa"/>
            <w:vAlign w:val="center"/>
          </w:tcPr>
          <w:p w14:paraId="57B543C8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09" w:type="dxa"/>
            <w:vAlign w:val="center"/>
          </w:tcPr>
          <w:p w14:paraId="5FF63D20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4" w:type="dxa"/>
            <w:vAlign w:val="center"/>
          </w:tcPr>
          <w:p w14:paraId="0493DCEE" w14:textId="77777777" w:rsidR="00B64D18" w:rsidRPr="00830E8D" w:rsidRDefault="00B64D18" w:rsidP="00830E8D">
            <w:pPr>
              <w:ind w:rightChars="-22" w:right="-44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...</w:t>
            </w:r>
          </w:p>
        </w:tc>
        <w:tc>
          <w:tcPr>
            <w:tcW w:w="636" w:type="dxa"/>
            <w:vAlign w:val="center"/>
          </w:tcPr>
          <w:p w14:paraId="378F43F1" w14:textId="77777777" w:rsidR="00B64D18" w:rsidRPr="00830E8D" w:rsidRDefault="00B64D18" w:rsidP="00830E8D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B64D18" w:rsidRPr="00635198" w14:paraId="6CF2F488" w14:textId="77777777" w:rsidTr="00830E8D">
        <w:trPr>
          <w:trHeight w:val="227"/>
        </w:trPr>
        <w:tc>
          <w:tcPr>
            <w:tcW w:w="558" w:type="dxa"/>
            <w:vAlign w:val="center"/>
          </w:tcPr>
          <w:p w14:paraId="22FAB30F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" w:type="dxa"/>
            <w:vAlign w:val="center"/>
          </w:tcPr>
          <w:p w14:paraId="06B41D12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57" w:type="dxa"/>
            <w:vAlign w:val="center"/>
          </w:tcPr>
          <w:p w14:paraId="46CBEE1E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187ABFAE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4" w:type="dxa"/>
            <w:vAlign w:val="center"/>
          </w:tcPr>
          <w:p w14:paraId="38183454" w14:textId="77777777" w:rsidR="00B64D18" w:rsidRPr="00830E8D" w:rsidRDefault="00B64D18" w:rsidP="00830E8D">
            <w:pPr>
              <w:ind w:rightChars="-22" w:right="-44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#</w:t>
            </w:r>
            <w:r w:rsidRPr="00830E8D">
              <w:rPr>
                <w:rFonts w:hAnsi="굴림"/>
                <w:lang w:eastAsia="ko-KR"/>
              </w:rPr>
              <w:t xml:space="preserve">+M </w:t>
            </w:r>
            <w:r w:rsidRPr="00830E8D">
              <w:rPr>
                <w:rFonts w:hAnsi="굴림" w:hint="eastAsia"/>
                <w:lang w:eastAsia="ko-KR"/>
              </w:rPr>
              <w:t>출발시간</w:t>
            </w:r>
          </w:p>
        </w:tc>
        <w:tc>
          <w:tcPr>
            <w:tcW w:w="636" w:type="dxa"/>
            <w:vAlign w:val="center"/>
          </w:tcPr>
          <w:p w14:paraId="139C4440" w14:textId="77777777" w:rsidR="00B64D18" w:rsidRPr="00830E8D" w:rsidRDefault="00B64D18" w:rsidP="00830E8D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B64D18" w:rsidRPr="00635198" w14:paraId="1DF320F0" w14:textId="77777777" w:rsidTr="00830E8D">
        <w:trPr>
          <w:trHeight w:val="227"/>
        </w:trPr>
        <w:tc>
          <w:tcPr>
            <w:tcW w:w="558" w:type="dxa"/>
            <w:vAlign w:val="center"/>
          </w:tcPr>
          <w:p w14:paraId="3F9C08D5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" w:type="dxa"/>
            <w:vAlign w:val="center"/>
          </w:tcPr>
          <w:p w14:paraId="600B9DEE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57" w:type="dxa"/>
            <w:vAlign w:val="center"/>
          </w:tcPr>
          <w:p w14:paraId="38B6A966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528D8426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64" w:type="dxa"/>
            <w:vAlign w:val="center"/>
          </w:tcPr>
          <w:p w14:paraId="1A137455" w14:textId="77777777" w:rsidR="00B64D18" w:rsidRPr="00830E8D" w:rsidRDefault="00B64D18" w:rsidP="00830E8D">
            <w:pPr>
              <w:ind w:rightChars="-22" w:right="-44"/>
              <w:rPr>
                <w:rFonts w:hAnsi="굴림"/>
                <w:lang w:eastAsia="ko-KR"/>
              </w:rPr>
            </w:pPr>
            <w:r w:rsidRPr="00830E8D">
              <w:rPr>
                <w:rFonts w:hAnsi="굴림" w:hint="eastAsia"/>
                <w:lang w:eastAsia="ko-KR"/>
              </w:rPr>
              <w:t>#</w:t>
            </w:r>
            <w:r w:rsidRPr="00830E8D">
              <w:rPr>
                <w:rFonts w:hAnsi="굴림"/>
                <w:lang w:eastAsia="ko-KR"/>
              </w:rPr>
              <w:t xml:space="preserve">+M </w:t>
            </w:r>
            <w:r w:rsidRPr="00830E8D">
              <w:rPr>
                <w:rFonts w:hAnsi="굴림" w:hint="eastAsia"/>
                <w:lang w:eastAsia="ko-KR"/>
              </w:rPr>
              <w:t>도착시간</w:t>
            </w:r>
          </w:p>
        </w:tc>
        <w:tc>
          <w:tcPr>
            <w:tcW w:w="636" w:type="dxa"/>
            <w:vAlign w:val="center"/>
          </w:tcPr>
          <w:p w14:paraId="7762A223" w14:textId="77777777" w:rsidR="00B64D18" w:rsidRPr="00830E8D" w:rsidRDefault="00B64D18" w:rsidP="00830E8D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B64D18" w:rsidRPr="00915D84" w14:paraId="555F3D89" w14:textId="77777777" w:rsidTr="00830E8D">
        <w:trPr>
          <w:trHeight w:val="227"/>
        </w:trPr>
        <w:tc>
          <w:tcPr>
            <w:tcW w:w="1154" w:type="dxa"/>
            <w:gridSpan w:val="2"/>
            <w:vAlign w:val="center"/>
          </w:tcPr>
          <w:p w14:paraId="1343535C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830E8D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57" w:type="dxa"/>
            <w:vAlign w:val="center"/>
          </w:tcPr>
          <w:p w14:paraId="18E19E6E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830E8D">
              <w:rPr>
                <w:rFonts w:hAnsi="굴림" w:hint="eastAsia"/>
                <w:b/>
                <w:lang w:eastAsia="ko-KR"/>
              </w:rPr>
              <w:t>N</w:t>
            </w:r>
          </w:p>
        </w:tc>
        <w:tc>
          <w:tcPr>
            <w:tcW w:w="509" w:type="dxa"/>
            <w:vAlign w:val="center"/>
          </w:tcPr>
          <w:p w14:paraId="2287A9AB" w14:textId="77777777" w:rsidR="00B64D18" w:rsidRPr="00830E8D" w:rsidRDefault="00B64D18" w:rsidP="00830E8D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</w:p>
        </w:tc>
        <w:tc>
          <w:tcPr>
            <w:tcW w:w="5964" w:type="dxa"/>
            <w:vAlign w:val="center"/>
          </w:tcPr>
          <w:p w14:paraId="4984D871" w14:textId="77777777" w:rsidR="00B64D18" w:rsidRPr="00830E8D" w:rsidRDefault="00B64D18" w:rsidP="00830E8D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830E8D">
              <w:rPr>
                <w:rFonts w:hAnsi="굴림"/>
                <w:b/>
                <w:lang w:eastAsia="ko-KR"/>
              </w:rPr>
              <w:t>8</w:t>
            </w:r>
            <w:r w:rsidRPr="00830E8D">
              <w:rPr>
                <w:rFonts w:hAnsi="굴림" w:hint="eastAsia"/>
                <w:b/>
                <w:lang w:eastAsia="ko-KR"/>
              </w:rPr>
              <w:t xml:space="preserve"> </w:t>
            </w:r>
            <w:r w:rsidRPr="00830E8D">
              <w:rPr>
                <w:rFonts w:hAnsi="굴림"/>
                <w:b/>
                <w:lang w:eastAsia="ko-KR"/>
              </w:rPr>
              <w:t xml:space="preserve">+ </w:t>
            </w:r>
            <w:r w:rsidRPr="00830E8D">
              <w:rPr>
                <w:rFonts w:hAnsi="굴림" w:hint="eastAsia"/>
                <w:b/>
                <w:lang w:eastAsia="ko-KR"/>
              </w:rPr>
              <w:t>(N *</w:t>
            </w:r>
            <w:r w:rsidRPr="00830E8D">
              <w:rPr>
                <w:rFonts w:hAnsi="굴림"/>
                <w:b/>
                <w:lang w:eastAsia="ko-KR"/>
              </w:rPr>
              <w:t xml:space="preserve"> 8) + (</w:t>
            </w:r>
            <w:r w:rsidRPr="00830E8D">
              <w:rPr>
                <w:rFonts w:hAnsi="굴림" w:hint="eastAsia"/>
                <w:b/>
                <w:lang w:eastAsia="ko-KR"/>
              </w:rPr>
              <w:t>M *</w:t>
            </w:r>
            <w:r w:rsidRPr="00830E8D">
              <w:rPr>
                <w:rFonts w:hAnsi="굴림"/>
                <w:b/>
                <w:lang w:eastAsia="ko-KR"/>
              </w:rPr>
              <w:t xml:space="preserve"> 8)</w:t>
            </w:r>
          </w:p>
        </w:tc>
        <w:tc>
          <w:tcPr>
            <w:tcW w:w="636" w:type="dxa"/>
            <w:vAlign w:val="center"/>
          </w:tcPr>
          <w:p w14:paraId="0870404B" w14:textId="77777777" w:rsidR="00B64D18" w:rsidRPr="00830E8D" w:rsidRDefault="00B64D18" w:rsidP="00830E8D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</w:tbl>
    <w:p w14:paraId="41C884C4" w14:textId="77777777" w:rsidR="00C22341" w:rsidRPr="00817307" w:rsidRDefault="00C22341" w:rsidP="009E2B4A">
      <w:pPr>
        <w:rPr>
          <w:lang w:eastAsia="ko-KR"/>
        </w:rPr>
      </w:pPr>
    </w:p>
    <w:p w14:paraId="449A1E6E" w14:textId="77777777" w:rsidR="00EA18DA" w:rsidRPr="00817307" w:rsidRDefault="00EA18DA" w:rsidP="00EA18DA">
      <w:pPr>
        <w:pStyle w:val="4"/>
        <w:rPr>
          <w:lang w:eastAsia="ko-KR"/>
        </w:rPr>
      </w:pPr>
      <w:bookmarkStart w:id="25" w:name="_Toc187683248"/>
      <w:r w:rsidRPr="00817307">
        <w:rPr>
          <w:rFonts w:hint="eastAsia"/>
          <w:lang w:eastAsia="ko-KR"/>
        </w:rPr>
        <w:t xml:space="preserve">Body </w:t>
      </w:r>
      <w:r w:rsidRPr="00817307">
        <w:rPr>
          <w:lang w:eastAsia="ko-KR"/>
        </w:rPr>
        <w:t>–</w:t>
      </w:r>
      <w:r w:rsidRPr="00817307">
        <w:rPr>
          <w:rFonts w:hint="eastAsia"/>
          <w:lang w:eastAsia="ko-KR"/>
        </w:rPr>
        <w:t xml:space="preserve"> </w:t>
      </w:r>
      <w:r w:rsidRPr="00817307">
        <w:rPr>
          <w:rFonts w:hint="eastAsia"/>
          <w:lang w:eastAsia="ko-KR"/>
        </w:rPr>
        <w:t>요약</w:t>
      </w:r>
      <w:r w:rsidR="006D5BFE">
        <w:rPr>
          <w:rFonts w:hint="eastAsia"/>
          <w:lang w:eastAsia="ko-KR"/>
        </w:rPr>
        <w:t xml:space="preserve"> </w:t>
      </w:r>
      <w:r w:rsidR="006D5BFE">
        <w:rPr>
          <w:rFonts w:hint="eastAsia"/>
          <w:lang w:eastAsia="ko-KR"/>
        </w:rPr>
        <w:t>탐색</w:t>
      </w:r>
      <w:bookmarkEnd w:id="25"/>
    </w:p>
    <w:p w14:paraId="678E49E2" w14:textId="77777777" w:rsidR="00EA18DA" w:rsidRPr="00817307" w:rsidRDefault="00EA18DA" w:rsidP="00EA18DA">
      <w:pPr>
        <w:pStyle w:val="5"/>
        <w:rPr>
          <w:lang w:eastAsia="ko-KR"/>
        </w:rPr>
      </w:pPr>
      <w:r w:rsidRPr="00817307">
        <w:rPr>
          <w:rFonts w:hint="eastAsia"/>
          <w:lang w:eastAsia="ko-KR"/>
        </w:rPr>
        <w:t>거리</w:t>
      </w:r>
      <w:r w:rsidRPr="00817307">
        <w:rPr>
          <w:rFonts w:hint="eastAsia"/>
          <w:lang w:eastAsia="ko-KR"/>
        </w:rPr>
        <w:t xml:space="preserve"> /</w:t>
      </w:r>
      <w:r w:rsidRPr="00817307">
        <w:rPr>
          <w:lang w:eastAsia="ko-KR"/>
        </w:rPr>
        <w:t xml:space="preserve"> </w:t>
      </w:r>
      <w:r w:rsidRPr="00817307">
        <w:rPr>
          <w:rFonts w:hint="eastAsia"/>
          <w:lang w:eastAsia="ko-KR"/>
        </w:rPr>
        <w:t>시간</w:t>
      </w:r>
      <w:r w:rsidRPr="00817307">
        <w:rPr>
          <w:rFonts w:hint="eastAsia"/>
          <w:lang w:eastAsia="ko-KR"/>
        </w:rPr>
        <w:t xml:space="preserve"> </w:t>
      </w:r>
      <w:r w:rsidRPr="00817307">
        <w:rPr>
          <w:rFonts w:hint="eastAsia"/>
          <w:lang w:eastAsia="ko-KR"/>
        </w:rPr>
        <w:t>정보</w:t>
      </w:r>
    </w:p>
    <w:tbl>
      <w:tblPr>
        <w:tblW w:w="882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58"/>
        <w:gridCol w:w="596"/>
        <w:gridCol w:w="557"/>
        <w:gridCol w:w="509"/>
        <w:gridCol w:w="5964"/>
        <w:gridCol w:w="636"/>
      </w:tblGrid>
      <w:tr w:rsidR="00E36607" w:rsidRPr="00817307" w14:paraId="181255C5" w14:textId="77777777" w:rsidTr="005675DE">
        <w:trPr>
          <w:trHeight w:val="227"/>
        </w:trPr>
        <w:tc>
          <w:tcPr>
            <w:tcW w:w="558" w:type="dxa"/>
            <w:shd w:val="clear" w:color="auto" w:fill="C0C0C0"/>
            <w:vAlign w:val="center"/>
          </w:tcPr>
          <w:p w14:paraId="58B560D4" w14:textId="77777777" w:rsidR="00EA18DA" w:rsidRPr="00817307" w:rsidRDefault="00EA18DA" w:rsidP="005675DE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817307">
              <w:rPr>
                <w:rFonts w:ascii="굴림" w:eastAsia="굴림" w:hAnsi="굴림" w:hint="eastAsia"/>
                <w:color w:val="auto"/>
              </w:rPr>
              <w:t>번호</w:t>
            </w:r>
          </w:p>
        </w:tc>
        <w:tc>
          <w:tcPr>
            <w:tcW w:w="596" w:type="dxa"/>
            <w:shd w:val="clear" w:color="auto" w:fill="C0C0C0"/>
            <w:vAlign w:val="center"/>
          </w:tcPr>
          <w:p w14:paraId="41509D47" w14:textId="77777777" w:rsidR="00EA18DA" w:rsidRPr="00817307" w:rsidRDefault="00EA18DA" w:rsidP="005675DE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817307">
              <w:rPr>
                <w:rFonts w:ascii="굴림" w:eastAsia="굴림" w:hAnsi="굴림"/>
                <w:color w:val="auto"/>
              </w:rPr>
              <w:t>Offs</w:t>
            </w:r>
          </w:p>
        </w:tc>
        <w:tc>
          <w:tcPr>
            <w:tcW w:w="557" w:type="dxa"/>
            <w:shd w:val="clear" w:color="auto" w:fill="C0C0C0"/>
            <w:vAlign w:val="center"/>
          </w:tcPr>
          <w:p w14:paraId="4CAE74B9" w14:textId="77777777" w:rsidR="00EA18DA" w:rsidRPr="00817307" w:rsidRDefault="00EA18DA" w:rsidP="005675DE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817307">
              <w:rPr>
                <w:rFonts w:ascii="굴림" w:eastAsia="굴림" w:hAnsi="굴림" w:hint="eastAsia"/>
                <w:color w:val="auto"/>
              </w:rPr>
              <w:t>길이</w:t>
            </w:r>
          </w:p>
        </w:tc>
        <w:tc>
          <w:tcPr>
            <w:tcW w:w="509" w:type="dxa"/>
            <w:shd w:val="clear" w:color="auto" w:fill="C0C0C0"/>
            <w:vAlign w:val="center"/>
          </w:tcPr>
          <w:p w14:paraId="5BC0C56E" w14:textId="77777777" w:rsidR="00EA18DA" w:rsidRPr="00817307" w:rsidRDefault="00EA18DA" w:rsidP="005675DE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817307">
              <w:rPr>
                <w:rFonts w:ascii="굴림" w:eastAsia="굴림" w:hAnsi="굴림" w:hint="eastAsia"/>
                <w:color w:val="auto"/>
              </w:rPr>
              <w:t>형</w:t>
            </w:r>
          </w:p>
        </w:tc>
        <w:tc>
          <w:tcPr>
            <w:tcW w:w="5964" w:type="dxa"/>
            <w:shd w:val="clear" w:color="auto" w:fill="C0C0C0"/>
            <w:vAlign w:val="center"/>
          </w:tcPr>
          <w:p w14:paraId="0D630034" w14:textId="77777777" w:rsidR="00EA18DA" w:rsidRPr="00817307" w:rsidRDefault="00EA18DA" w:rsidP="005675DE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817307">
              <w:rPr>
                <w:rFonts w:ascii="굴림" w:eastAsia="굴림" w:hAnsi="굴림" w:hint="eastAsia"/>
                <w:color w:val="auto"/>
              </w:rPr>
              <w:t>내용</w:t>
            </w:r>
          </w:p>
        </w:tc>
        <w:tc>
          <w:tcPr>
            <w:tcW w:w="636" w:type="dxa"/>
            <w:shd w:val="clear" w:color="auto" w:fill="C0C0C0"/>
            <w:vAlign w:val="center"/>
          </w:tcPr>
          <w:p w14:paraId="2A0B8C4E" w14:textId="77777777" w:rsidR="00EA18DA" w:rsidRPr="00817307" w:rsidRDefault="00EA18DA" w:rsidP="005675DE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817307">
              <w:rPr>
                <w:rFonts w:ascii="굴림" w:eastAsia="굴림" w:hAnsi="굴림" w:hint="eastAsia"/>
                <w:color w:val="auto"/>
              </w:rPr>
              <w:t>비고</w:t>
            </w:r>
          </w:p>
        </w:tc>
      </w:tr>
      <w:tr w:rsidR="00E36607" w:rsidRPr="00817307" w14:paraId="161183F1" w14:textId="77777777" w:rsidTr="005675DE">
        <w:trPr>
          <w:trHeight w:val="227"/>
        </w:trPr>
        <w:tc>
          <w:tcPr>
            <w:tcW w:w="558" w:type="dxa"/>
            <w:vAlign w:val="center"/>
          </w:tcPr>
          <w:p w14:paraId="12711A58" w14:textId="77777777" w:rsidR="00EA18DA" w:rsidRPr="00817307" w:rsidRDefault="00D84E68" w:rsidP="00EA18D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17307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6" w:type="dxa"/>
            <w:vAlign w:val="center"/>
          </w:tcPr>
          <w:p w14:paraId="180C6927" w14:textId="77777777" w:rsidR="00EA18DA" w:rsidRPr="00817307" w:rsidRDefault="00864AE0" w:rsidP="00EA18D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0</w:t>
            </w:r>
          </w:p>
        </w:tc>
        <w:tc>
          <w:tcPr>
            <w:tcW w:w="557" w:type="dxa"/>
            <w:vAlign w:val="center"/>
          </w:tcPr>
          <w:p w14:paraId="2F2AC613" w14:textId="77777777" w:rsidR="00EA18DA" w:rsidRPr="00817307" w:rsidRDefault="00EA18DA" w:rsidP="00EA18D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17307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16FD96A1" w14:textId="77777777" w:rsidR="00EA18DA" w:rsidRPr="00817307" w:rsidRDefault="00E36607" w:rsidP="00EA18D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17307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964" w:type="dxa"/>
            <w:vAlign w:val="center"/>
          </w:tcPr>
          <w:p w14:paraId="19885C28" w14:textId="77777777" w:rsidR="00EA18DA" w:rsidRPr="00817307" w:rsidRDefault="00EA18DA" w:rsidP="00EA18DA">
            <w:pPr>
              <w:ind w:rightChars="-22" w:right="-44"/>
              <w:rPr>
                <w:rFonts w:hAnsi="굴림"/>
                <w:lang w:eastAsia="ko-KR"/>
              </w:rPr>
            </w:pPr>
            <w:r w:rsidRPr="00817307">
              <w:rPr>
                <w:rFonts w:hAnsi="굴림" w:hint="eastAsia"/>
                <w:lang w:eastAsia="ko-KR"/>
              </w:rPr>
              <w:t>경로 길이(단위 :</w:t>
            </w:r>
            <w:r w:rsidRPr="00817307">
              <w:rPr>
                <w:rFonts w:hAnsi="굴림"/>
                <w:lang w:eastAsia="ko-KR"/>
              </w:rPr>
              <w:t xml:space="preserve"> </w:t>
            </w:r>
            <w:r w:rsidRPr="00817307">
              <w:rPr>
                <w:rFonts w:hAnsi="굴림" w:hint="eastAsia"/>
                <w:lang w:eastAsia="ko-KR"/>
              </w:rPr>
              <w:t>m)</w:t>
            </w:r>
          </w:p>
        </w:tc>
        <w:tc>
          <w:tcPr>
            <w:tcW w:w="636" w:type="dxa"/>
            <w:vAlign w:val="center"/>
          </w:tcPr>
          <w:p w14:paraId="1F4430D1" w14:textId="77777777" w:rsidR="00EA18DA" w:rsidRPr="00817307" w:rsidRDefault="00EA18DA" w:rsidP="00EA18DA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E36607" w:rsidRPr="00817307" w14:paraId="0F410CD5" w14:textId="77777777" w:rsidTr="005675DE">
        <w:trPr>
          <w:trHeight w:val="227"/>
        </w:trPr>
        <w:tc>
          <w:tcPr>
            <w:tcW w:w="558" w:type="dxa"/>
            <w:vAlign w:val="center"/>
          </w:tcPr>
          <w:p w14:paraId="38FF6900" w14:textId="77777777" w:rsidR="00EA18DA" w:rsidRPr="00817307" w:rsidRDefault="00D84E68" w:rsidP="00EA18D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17307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6" w:type="dxa"/>
            <w:vAlign w:val="center"/>
          </w:tcPr>
          <w:p w14:paraId="396C0489" w14:textId="77777777" w:rsidR="00EA18DA" w:rsidRPr="00817307" w:rsidRDefault="00D84E68" w:rsidP="00EA18D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17307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57" w:type="dxa"/>
            <w:vAlign w:val="center"/>
          </w:tcPr>
          <w:p w14:paraId="7FF6C5F2" w14:textId="77777777" w:rsidR="00EA18DA" w:rsidRPr="00817307" w:rsidRDefault="00EA18DA" w:rsidP="00EA18D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17307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3914CE60" w14:textId="77777777" w:rsidR="00EA18DA" w:rsidRPr="00817307" w:rsidRDefault="00E36607" w:rsidP="00EA18D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817307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964" w:type="dxa"/>
            <w:vAlign w:val="center"/>
          </w:tcPr>
          <w:p w14:paraId="6E3DFD48" w14:textId="77777777" w:rsidR="00EA18DA" w:rsidRPr="00817307" w:rsidRDefault="00EA18DA" w:rsidP="00EA18DA">
            <w:pPr>
              <w:ind w:rightChars="-22" w:right="-44"/>
              <w:rPr>
                <w:rFonts w:hAnsi="굴림"/>
                <w:lang w:eastAsia="ko-KR"/>
              </w:rPr>
            </w:pPr>
            <w:r w:rsidRPr="00817307">
              <w:rPr>
                <w:rFonts w:hAnsi="굴림" w:hint="eastAsia"/>
                <w:lang w:eastAsia="ko-KR"/>
              </w:rPr>
              <w:t>예상 소요 시간(단위 :</w:t>
            </w:r>
            <w:r w:rsidRPr="00817307">
              <w:rPr>
                <w:rFonts w:hAnsi="굴림"/>
                <w:lang w:eastAsia="ko-KR"/>
              </w:rPr>
              <w:t xml:space="preserve"> </w:t>
            </w:r>
            <w:r w:rsidRPr="00817307">
              <w:rPr>
                <w:rFonts w:hAnsi="굴림" w:hint="eastAsia"/>
                <w:lang w:eastAsia="ko-KR"/>
              </w:rPr>
              <w:t>초)</w:t>
            </w:r>
          </w:p>
        </w:tc>
        <w:tc>
          <w:tcPr>
            <w:tcW w:w="636" w:type="dxa"/>
            <w:vAlign w:val="center"/>
          </w:tcPr>
          <w:p w14:paraId="5B2AAD23" w14:textId="77777777" w:rsidR="00EA18DA" w:rsidRPr="00817307" w:rsidRDefault="00EA18DA" w:rsidP="00EA18DA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E36607" w:rsidRPr="00817307" w14:paraId="15B5377D" w14:textId="77777777" w:rsidTr="005675DE">
        <w:trPr>
          <w:trHeight w:val="227"/>
        </w:trPr>
        <w:tc>
          <w:tcPr>
            <w:tcW w:w="1154" w:type="dxa"/>
            <w:gridSpan w:val="2"/>
            <w:vAlign w:val="center"/>
          </w:tcPr>
          <w:p w14:paraId="4D95F72F" w14:textId="77777777" w:rsidR="00EA18DA" w:rsidRPr="00817307" w:rsidRDefault="00EA18DA" w:rsidP="005675D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81730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57" w:type="dxa"/>
            <w:vAlign w:val="center"/>
          </w:tcPr>
          <w:p w14:paraId="0D389B92" w14:textId="77777777" w:rsidR="00EA18DA" w:rsidRPr="00817307" w:rsidRDefault="00D84E68" w:rsidP="00D84E6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817307">
              <w:rPr>
                <w:rFonts w:hAnsi="굴림"/>
                <w:b/>
                <w:lang w:eastAsia="ko-KR"/>
              </w:rPr>
              <w:t>8</w:t>
            </w:r>
          </w:p>
        </w:tc>
        <w:tc>
          <w:tcPr>
            <w:tcW w:w="509" w:type="dxa"/>
            <w:vAlign w:val="center"/>
          </w:tcPr>
          <w:p w14:paraId="4FB4ED2E" w14:textId="77777777" w:rsidR="00EA18DA" w:rsidRPr="00817307" w:rsidRDefault="00EA18DA" w:rsidP="005675D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</w:p>
        </w:tc>
        <w:tc>
          <w:tcPr>
            <w:tcW w:w="5964" w:type="dxa"/>
            <w:vAlign w:val="center"/>
          </w:tcPr>
          <w:p w14:paraId="6AFBDFF1" w14:textId="77777777" w:rsidR="00D84E68" w:rsidRPr="00817307" w:rsidRDefault="00D84E68" w:rsidP="00EA18DA">
            <w:pPr>
              <w:ind w:rightChars="-22" w:right="-44"/>
              <w:rPr>
                <w:rFonts w:hAnsi="굴림"/>
                <w:b/>
                <w:color w:val="0000FF"/>
                <w:lang w:eastAsia="ko-KR"/>
              </w:rPr>
            </w:pPr>
            <w:r w:rsidRPr="00817307">
              <w:rPr>
                <w:rFonts w:hAnsi="굴림" w:hint="eastAsia"/>
                <w:b/>
                <w:color w:val="0000FF"/>
                <w:lang w:eastAsia="ko-KR"/>
              </w:rPr>
              <w:t xml:space="preserve">※ 요약정보 요청의 경우 </w:t>
            </w:r>
            <w:proofErr w:type="spellStart"/>
            <w:r w:rsidRPr="00817307">
              <w:rPr>
                <w:rFonts w:hAnsi="굴림" w:hint="eastAsia"/>
                <w:b/>
                <w:color w:val="0000FF"/>
                <w:lang w:eastAsia="ko-KR"/>
              </w:rPr>
              <w:t>다중경로</w:t>
            </w:r>
            <w:proofErr w:type="spellEnd"/>
            <w:r w:rsidRPr="00817307">
              <w:rPr>
                <w:rFonts w:hAnsi="굴림" w:hint="eastAsia"/>
                <w:b/>
                <w:color w:val="0000FF"/>
                <w:lang w:eastAsia="ko-KR"/>
              </w:rPr>
              <w:t xml:space="preserve"> 지원 안</w:t>
            </w:r>
            <w:r w:rsidR="00993A27" w:rsidRPr="00817307">
              <w:rPr>
                <w:rFonts w:hAnsi="굴림" w:hint="eastAsia"/>
                <w:b/>
                <w:color w:val="0000FF"/>
                <w:lang w:eastAsia="ko-KR"/>
              </w:rPr>
              <w:t xml:space="preserve"> </w:t>
            </w:r>
            <w:r w:rsidRPr="00817307">
              <w:rPr>
                <w:rFonts w:hAnsi="굴림" w:hint="eastAsia"/>
                <w:b/>
                <w:color w:val="0000FF"/>
                <w:lang w:eastAsia="ko-KR"/>
              </w:rPr>
              <w:t>함</w:t>
            </w:r>
            <w:r w:rsidR="00043115" w:rsidRPr="00817307">
              <w:rPr>
                <w:rFonts w:hAnsi="굴림" w:hint="eastAsia"/>
                <w:b/>
                <w:color w:val="0000FF"/>
                <w:lang w:eastAsia="ko-KR"/>
              </w:rPr>
              <w:t>.</w:t>
            </w:r>
          </w:p>
        </w:tc>
        <w:tc>
          <w:tcPr>
            <w:tcW w:w="636" w:type="dxa"/>
            <w:vAlign w:val="center"/>
          </w:tcPr>
          <w:p w14:paraId="5BCAFF69" w14:textId="77777777" w:rsidR="00EA18DA" w:rsidRPr="00817307" w:rsidRDefault="00EA18DA" w:rsidP="005675DE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</w:tbl>
    <w:p w14:paraId="641E6FCE" w14:textId="77777777" w:rsidR="00F77950" w:rsidRPr="00817307" w:rsidRDefault="00F77950" w:rsidP="00EA18DA">
      <w:pPr>
        <w:rPr>
          <w:lang w:eastAsia="ko-KR"/>
        </w:rPr>
      </w:pPr>
    </w:p>
    <w:p w14:paraId="7EB410EB" w14:textId="77777777" w:rsidR="00EA18DA" w:rsidRPr="00C46BB9" w:rsidRDefault="00864AE0" w:rsidP="00864AE0">
      <w:pPr>
        <w:pStyle w:val="4"/>
        <w:rPr>
          <w:color w:val="000000" w:themeColor="text1"/>
          <w:lang w:eastAsia="ko-KR"/>
        </w:rPr>
      </w:pPr>
      <w:bookmarkStart w:id="26" w:name="_Toc187683249"/>
      <w:r w:rsidRPr="00C46BB9">
        <w:rPr>
          <w:rFonts w:hint="eastAsia"/>
          <w:color w:val="000000" w:themeColor="text1"/>
          <w:lang w:eastAsia="ko-KR"/>
        </w:rPr>
        <w:t xml:space="preserve">Body </w:t>
      </w:r>
      <w:r w:rsidRPr="00C46BB9">
        <w:rPr>
          <w:color w:val="000000" w:themeColor="text1"/>
          <w:lang w:eastAsia="ko-KR"/>
        </w:rPr>
        <w:t>–</w:t>
      </w:r>
      <w:r w:rsidRPr="00C46BB9">
        <w:rPr>
          <w:rFonts w:hint="eastAsia"/>
          <w:color w:val="000000" w:themeColor="text1"/>
          <w:lang w:eastAsia="ko-KR"/>
        </w:rPr>
        <w:t xml:space="preserve"> </w:t>
      </w:r>
      <w:r w:rsidRPr="00C46BB9">
        <w:rPr>
          <w:rFonts w:hint="eastAsia"/>
          <w:color w:val="000000" w:themeColor="text1"/>
          <w:lang w:eastAsia="ko-KR"/>
        </w:rPr>
        <w:t>다중</w:t>
      </w:r>
      <w:r w:rsidR="00C512AB" w:rsidRPr="00C46BB9">
        <w:rPr>
          <w:rFonts w:hint="eastAsia"/>
          <w:color w:val="000000" w:themeColor="text1"/>
          <w:lang w:eastAsia="ko-KR"/>
        </w:rPr>
        <w:t xml:space="preserve"> </w:t>
      </w:r>
      <w:r w:rsidRPr="00C46BB9">
        <w:rPr>
          <w:rFonts w:hint="eastAsia"/>
          <w:color w:val="000000" w:themeColor="text1"/>
          <w:lang w:eastAsia="ko-KR"/>
        </w:rPr>
        <w:t>목적지</w:t>
      </w:r>
      <w:r w:rsidR="00C512AB" w:rsidRPr="00C46BB9">
        <w:rPr>
          <w:rFonts w:hint="eastAsia"/>
          <w:color w:val="000000" w:themeColor="text1"/>
          <w:lang w:eastAsia="ko-KR"/>
        </w:rPr>
        <w:t>/</w:t>
      </w:r>
      <w:r w:rsidR="00C512AB" w:rsidRPr="00C46BB9">
        <w:rPr>
          <w:rFonts w:hint="eastAsia"/>
          <w:color w:val="000000" w:themeColor="text1"/>
          <w:lang w:eastAsia="ko-KR"/>
        </w:rPr>
        <w:t>출발지</w:t>
      </w:r>
      <w:r w:rsidRPr="00C46BB9">
        <w:rPr>
          <w:rFonts w:hint="eastAsia"/>
          <w:color w:val="000000" w:themeColor="text1"/>
          <w:lang w:eastAsia="ko-KR"/>
        </w:rPr>
        <w:t xml:space="preserve"> </w:t>
      </w:r>
      <w:r w:rsidRPr="00C46BB9">
        <w:rPr>
          <w:rFonts w:hint="eastAsia"/>
          <w:color w:val="000000" w:themeColor="text1"/>
          <w:lang w:eastAsia="ko-KR"/>
        </w:rPr>
        <w:t>탐색</w:t>
      </w:r>
      <w:bookmarkEnd w:id="26"/>
    </w:p>
    <w:p w14:paraId="5CF9F477" w14:textId="77777777" w:rsidR="00864AE0" w:rsidRPr="000D61BF" w:rsidRDefault="00864AE0" w:rsidP="00EA58F3">
      <w:pPr>
        <w:pStyle w:val="5"/>
        <w:rPr>
          <w:lang w:eastAsia="ko-KR"/>
        </w:rPr>
      </w:pPr>
      <w:r w:rsidRPr="000D61BF">
        <w:rPr>
          <w:rFonts w:hint="eastAsia"/>
          <w:lang w:eastAsia="ko-KR"/>
        </w:rPr>
        <w:t>거리</w:t>
      </w:r>
      <w:r w:rsidRPr="000D61BF">
        <w:rPr>
          <w:rFonts w:hint="eastAsia"/>
          <w:lang w:eastAsia="ko-KR"/>
        </w:rPr>
        <w:t xml:space="preserve"> /</w:t>
      </w:r>
      <w:r w:rsidRPr="000D61BF">
        <w:rPr>
          <w:lang w:eastAsia="ko-KR"/>
        </w:rPr>
        <w:t xml:space="preserve"> </w:t>
      </w:r>
      <w:r w:rsidRPr="000D61BF">
        <w:rPr>
          <w:rFonts w:hint="eastAsia"/>
          <w:lang w:eastAsia="ko-KR"/>
        </w:rPr>
        <w:t>시간</w:t>
      </w:r>
      <w:r w:rsidRPr="000D61BF">
        <w:rPr>
          <w:rFonts w:hint="eastAsia"/>
          <w:lang w:eastAsia="ko-KR"/>
        </w:rPr>
        <w:t xml:space="preserve"> </w:t>
      </w:r>
      <w:r w:rsidRPr="000D61BF">
        <w:rPr>
          <w:rFonts w:hint="eastAsia"/>
          <w:lang w:eastAsia="ko-KR"/>
        </w:rPr>
        <w:t>정보</w:t>
      </w:r>
    </w:p>
    <w:tbl>
      <w:tblPr>
        <w:tblW w:w="882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58"/>
        <w:gridCol w:w="596"/>
        <w:gridCol w:w="557"/>
        <w:gridCol w:w="509"/>
        <w:gridCol w:w="3166"/>
        <w:gridCol w:w="2798"/>
        <w:gridCol w:w="636"/>
      </w:tblGrid>
      <w:tr w:rsidR="006D5BFE" w:rsidRPr="006D5BFE" w14:paraId="3FED98D0" w14:textId="77777777" w:rsidTr="00864AE0">
        <w:trPr>
          <w:trHeight w:val="227"/>
        </w:trPr>
        <w:tc>
          <w:tcPr>
            <w:tcW w:w="558" w:type="dxa"/>
            <w:shd w:val="clear" w:color="auto" w:fill="C0C0C0"/>
            <w:vAlign w:val="center"/>
          </w:tcPr>
          <w:p w14:paraId="7C24650D" w14:textId="77777777" w:rsidR="00864AE0" w:rsidRPr="000D61BF" w:rsidRDefault="00864AE0" w:rsidP="00864AE0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번호</w:t>
            </w:r>
          </w:p>
        </w:tc>
        <w:tc>
          <w:tcPr>
            <w:tcW w:w="596" w:type="dxa"/>
            <w:shd w:val="clear" w:color="auto" w:fill="C0C0C0"/>
            <w:vAlign w:val="center"/>
          </w:tcPr>
          <w:p w14:paraId="1B458C2D" w14:textId="77777777" w:rsidR="00864AE0" w:rsidRPr="000D61BF" w:rsidRDefault="00864AE0" w:rsidP="00864AE0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/>
                <w:color w:val="auto"/>
              </w:rPr>
              <w:t>Offs</w:t>
            </w:r>
          </w:p>
        </w:tc>
        <w:tc>
          <w:tcPr>
            <w:tcW w:w="557" w:type="dxa"/>
            <w:shd w:val="clear" w:color="auto" w:fill="C0C0C0"/>
            <w:vAlign w:val="center"/>
          </w:tcPr>
          <w:p w14:paraId="561F55EA" w14:textId="77777777" w:rsidR="00864AE0" w:rsidRPr="000D61BF" w:rsidRDefault="00864AE0" w:rsidP="00864AE0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길이</w:t>
            </w:r>
          </w:p>
        </w:tc>
        <w:tc>
          <w:tcPr>
            <w:tcW w:w="509" w:type="dxa"/>
            <w:shd w:val="clear" w:color="auto" w:fill="C0C0C0"/>
            <w:vAlign w:val="center"/>
          </w:tcPr>
          <w:p w14:paraId="0B2FDB5C" w14:textId="77777777" w:rsidR="00864AE0" w:rsidRPr="000D61BF" w:rsidRDefault="00864AE0" w:rsidP="00864AE0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형</w:t>
            </w:r>
          </w:p>
        </w:tc>
        <w:tc>
          <w:tcPr>
            <w:tcW w:w="5964" w:type="dxa"/>
            <w:gridSpan w:val="2"/>
            <w:shd w:val="clear" w:color="auto" w:fill="C0C0C0"/>
            <w:vAlign w:val="center"/>
          </w:tcPr>
          <w:p w14:paraId="45FF1ABC" w14:textId="77777777" w:rsidR="00864AE0" w:rsidRPr="000D61BF" w:rsidRDefault="00864AE0" w:rsidP="00864AE0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내용</w:t>
            </w:r>
          </w:p>
        </w:tc>
        <w:tc>
          <w:tcPr>
            <w:tcW w:w="636" w:type="dxa"/>
            <w:shd w:val="clear" w:color="auto" w:fill="C0C0C0"/>
            <w:vAlign w:val="center"/>
          </w:tcPr>
          <w:p w14:paraId="66B16E9E" w14:textId="77777777" w:rsidR="00864AE0" w:rsidRPr="000D61BF" w:rsidRDefault="00864AE0" w:rsidP="00864AE0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비고</w:t>
            </w:r>
          </w:p>
        </w:tc>
      </w:tr>
      <w:tr w:rsidR="007565FE" w:rsidRPr="006D5BFE" w14:paraId="5E6959A6" w14:textId="77777777" w:rsidTr="007565FE">
        <w:trPr>
          <w:trHeight w:val="227"/>
        </w:trPr>
        <w:tc>
          <w:tcPr>
            <w:tcW w:w="558" w:type="dxa"/>
            <w:vAlign w:val="center"/>
          </w:tcPr>
          <w:p w14:paraId="190C2F3E" w14:textId="77777777" w:rsidR="007565FE" w:rsidRPr="000D61BF" w:rsidRDefault="007565FE" w:rsidP="007565F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6" w:type="dxa"/>
            <w:vAlign w:val="center"/>
          </w:tcPr>
          <w:p w14:paraId="037D2289" w14:textId="77777777" w:rsidR="007565FE" w:rsidRPr="000D61BF" w:rsidRDefault="007565FE" w:rsidP="007565F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/>
                <w:lang w:eastAsia="ko-KR"/>
              </w:rPr>
              <w:t>0</w:t>
            </w:r>
          </w:p>
        </w:tc>
        <w:tc>
          <w:tcPr>
            <w:tcW w:w="557" w:type="dxa"/>
            <w:vAlign w:val="center"/>
          </w:tcPr>
          <w:p w14:paraId="72A2A068" w14:textId="77777777" w:rsidR="007565FE" w:rsidRPr="000D61BF" w:rsidRDefault="007565FE" w:rsidP="007565F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63F0B04A" w14:textId="77777777" w:rsidR="007565FE" w:rsidRPr="000D61BF" w:rsidRDefault="007565FE" w:rsidP="007565F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3166" w:type="dxa"/>
            <w:vAlign w:val="center"/>
          </w:tcPr>
          <w:p w14:paraId="23A7E020" w14:textId="77777777" w:rsidR="007565FE" w:rsidRPr="000D61BF" w:rsidRDefault="007565FE" w:rsidP="007565FE">
            <w:pPr>
              <w:ind w:rightChars="-22" w:right="-44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경로 길이(단위 :</w:t>
            </w:r>
            <w:r w:rsidRPr="000D61BF">
              <w:rPr>
                <w:rFonts w:hAnsi="굴림"/>
                <w:lang w:eastAsia="ko-KR"/>
              </w:rPr>
              <w:t xml:space="preserve"> </w:t>
            </w:r>
            <w:r w:rsidRPr="000D61BF">
              <w:rPr>
                <w:rFonts w:hAnsi="굴림" w:hint="eastAsia"/>
                <w:lang w:eastAsia="ko-KR"/>
              </w:rPr>
              <w:t>m)</w:t>
            </w:r>
          </w:p>
        </w:tc>
        <w:tc>
          <w:tcPr>
            <w:tcW w:w="2798" w:type="dxa"/>
            <w:vMerge w:val="restart"/>
            <w:vAlign w:val="center"/>
          </w:tcPr>
          <w:p w14:paraId="7A4DEBE9" w14:textId="77777777" w:rsidR="007565FE" w:rsidRPr="000D61BF" w:rsidRDefault="007565FE" w:rsidP="007565FE">
            <w:pPr>
              <w:ind w:rightChars="-22" w:right="-44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[탐색 실패한 경우]</w:t>
            </w:r>
          </w:p>
          <w:p w14:paraId="1A604401" w14:textId="77777777" w:rsidR="007565FE" w:rsidRPr="000D61BF" w:rsidRDefault="007565FE" w:rsidP="007565FE">
            <w:pPr>
              <w:ind w:rightChars="-22" w:right="-44"/>
              <w:rPr>
                <w:rFonts w:hAnsi="굴림"/>
                <w:lang w:eastAsia="ko-KR"/>
              </w:rPr>
            </w:pPr>
            <w:r w:rsidRPr="000D61BF">
              <w:rPr>
                <w:rFonts w:hAnsi="굴림"/>
                <w:lang w:eastAsia="ko-KR"/>
              </w:rPr>
              <w:t>0xFFFFFFFF</w:t>
            </w:r>
          </w:p>
        </w:tc>
        <w:tc>
          <w:tcPr>
            <w:tcW w:w="636" w:type="dxa"/>
            <w:vAlign w:val="center"/>
          </w:tcPr>
          <w:p w14:paraId="7A1DA5AA" w14:textId="77777777" w:rsidR="007565FE" w:rsidRPr="000D61BF" w:rsidRDefault="007565FE" w:rsidP="007565FE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7565FE" w:rsidRPr="006D5BFE" w14:paraId="3E493DD6" w14:textId="77777777" w:rsidTr="007565FE">
        <w:trPr>
          <w:trHeight w:val="423"/>
        </w:trPr>
        <w:tc>
          <w:tcPr>
            <w:tcW w:w="558" w:type="dxa"/>
            <w:vAlign w:val="center"/>
          </w:tcPr>
          <w:p w14:paraId="0AA12EEB" w14:textId="77777777" w:rsidR="007565FE" w:rsidRPr="000D61BF" w:rsidRDefault="007565FE" w:rsidP="007565F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6" w:type="dxa"/>
            <w:vAlign w:val="center"/>
          </w:tcPr>
          <w:p w14:paraId="64919947" w14:textId="77777777" w:rsidR="007565FE" w:rsidRPr="000D61BF" w:rsidRDefault="007565FE" w:rsidP="007565F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57" w:type="dxa"/>
            <w:vAlign w:val="center"/>
          </w:tcPr>
          <w:p w14:paraId="40B22391" w14:textId="77777777" w:rsidR="007565FE" w:rsidRPr="000D61BF" w:rsidRDefault="007565FE" w:rsidP="007565F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0D0B454D" w14:textId="77777777" w:rsidR="007565FE" w:rsidRPr="000D61BF" w:rsidRDefault="007565FE" w:rsidP="007565F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0D61BF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3166" w:type="dxa"/>
            <w:vAlign w:val="center"/>
          </w:tcPr>
          <w:p w14:paraId="046E435D" w14:textId="77777777" w:rsidR="007565FE" w:rsidRPr="000A68DA" w:rsidRDefault="007565FE" w:rsidP="007565FE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0A68DA">
              <w:rPr>
                <w:rFonts w:hAnsi="굴림" w:hint="eastAsia"/>
                <w:color w:val="000000" w:themeColor="text1"/>
                <w:lang w:eastAsia="ko-KR"/>
              </w:rPr>
              <w:t>예상 소요 시간(단위 :</w:t>
            </w:r>
            <w:r w:rsidRPr="000A68DA">
              <w:rPr>
                <w:rFonts w:hAnsi="굴림"/>
                <w:color w:val="000000" w:themeColor="text1"/>
                <w:lang w:eastAsia="ko-KR"/>
              </w:rPr>
              <w:t xml:space="preserve"> </w:t>
            </w:r>
            <w:r w:rsidRPr="000A68DA">
              <w:rPr>
                <w:rFonts w:hAnsi="굴림" w:hint="eastAsia"/>
                <w:color w:val="000000" w:themeColor="text1"/>
                <w:lang w:eastAsia="ko-KR"/>
              </w:rPr>
              <w:t>초)</w:t>
            </w:r>
          </w:p>
        </w:tc>
        <w:tc>
          <w:tcPr>
            <w:tcW w:w="2798" w:type="dxa"/>
            <w:vMerge/>
            <w:vAlign w:val="center"/>
          </w:tcPr>
          <w:p w14:paraId="151AF698" w14:textId="77777777" w:rsidR="007565FE" w:rsidRPr="000D61BF" w:rsidRDefault="007565FE" w:rsidP="007565FE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636" w:type="dxa"/>
            <w:vAlign w:val="center"/>
          </w:tcPr>
          <w:p w14:paraId="4672D459" w14:textId="77777777" w:rsidR="007565FE" w:rsidRPr="000D61BF" w:rsidRDefault="007565FE" w:rsidP="007565FE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  <w:tr w:rsidR="006D5BFE" w:rsidRPr="006D5BFE" w14:paraId="6BADB477" w14:textId="77777777" w:rsidTr="00864AE0">
        <w:trPr>
          <w:trHeight w:val="227"/>
        </w:trPr>
        <w:tc>
          <w:tcPr>
            <w:tcW w:w="1154" w:type="dxa"/>
            <w:gridSpan w:val="2"/>
            <w:vAlign w:val="center"/>
          </w:tcPr>
          <w:p w14:paraId="1AD61CFA" w14:textId="77777777" w:rsidR="00864AE0" w:rsidRPr="000D61BF" w:rsidRDefault="00864AE0" w:rsidP="00864AE0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0D61BF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57" w:type="dxa"/>
            <w:vAlign w:val="center"/>
          </w:tcPr>
          <w:p w14:paraId="23225B51" w14:textId="77777777" w:rsidR="00864AE0" w:rsidRPr="000D61BF" w:rsidRDefault="00864AE0" w:rsidP="00864AE0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0D61BF">
              <w:rPr>
                <w:rFonts w:hAnsi="굴림"/>
                <w:b/>
                <w:lang w:eastAsia="ko-KR"/>
              </w:rPr>
              <w:t>N</w:t>
            </w:r>
          </w:p>
        </w:tc>
        <w:tc>
          <w:tcPr>
            <w:tcW w:w="509" w:type="dxa"/>
            <w:vAlign w:val="center"/>
          </w:tcPr>
          <w:p w14:paraId="78160A9D" w14:textId="77777777" w:rsidR="00864AE0" w:rsidRPr="000D61BF" w:rsidRDefault="00864AE0" w:rsidP="00864AE0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</w:p>
        </w:tc>
        <w:tc>
          <w:tcPr>
            <w:tcW w:w="5964" w:type="dxa"/>
            <w:gridSpan w:val="2"/>
            <w:vAlign w:val="center"/>
          </w:tcPr>
          <w:p w14:paraId="00A22139" w14:textId="77777777" w:rsidR="00864AE0" w:rsidRPr="000A68DA" w:rsidRDefault="00000E1A" w:rsidP="00864AE0">
            <w:pPr>
              <w:ind w:rightChars="-22" w:right="-44"/>
              <w:rPr>
                <w:rFonts w:hAnsi="굴림"/>
                <w:b/>
                <w:color w:val="000000" w:themeColor="text1"/>
                <w:lang w:eastAsia="ko-KR"/>
              </w:rPr>
            </w:pPr>
            <w:r>
              <w:rPr>
                <w:rFonts w:hAnsi="굴림" w:hint="eastAsia"/>
                <w:b/>
                <w:color w:val="000000" w:themeColor="text1"/>
                <w:lang w:eastAsia="ko-KR"/>
              </w:rPr>
              <w:t>8</w:t>
            </w:r>
            <w:r w:rsidR="00864AE0" w:rsidRPr="000A68DA">
              <w:rPr>
                <w:rFonts w:hAnsi="굴림" w:hint="eastAsia"/>
                <w:b/>
                <w:color w:val="000000" w:themeColor="text1"/>
                <w:lang w:eastAsia="ko-KR"/>
              </w:rPr>
              <w:t xml:space="preserve"> * 다중 목적지</w:t>
            </w:r>
            <w:r w:rsidR="000D61BF" w:rsidRPr="000A68DA">
              <w:rPr>
                <w:rFonts w:hAnsi="굴림" w:hint="eastAsia"/>
                <w:b/>
                <w:color w:val="000000" w:themeColor="text1"/>
                <w:lang w:eastAsia="ko-KR"/>
              </w:rPr>
              <w:t>(출발지)</w:t>
            </w:r>
            <w:r w:rsidR="00864AE0" w:rsidRPr="000A68DA">
              <w:rPr>
                <w:rFonts w:hAnsi="굴림" w:hint="eastAsia"/>
                <w:b/>
                <w:color w:val="000000" w:themeColor="text1"/>
                <w:lang w:eastAsia="ko-KR"/>
              </w:rPr>
              <w:t xml:space="preserve"> 개수</w:t>
            </w:r>
          </w:p>
        </w:tc>
        <w:tc>
          <w:tcPr>
            <w:tcW w:w="636" w:type="dxa"/>
            <w:vAlign w:val="center"/>
          </w:tcPr>
          <w:p w14:paraId="66E148AB" w14:textId="77777777" w:rsidR="00864AE0" w:rsidRPr="000D61BF" w:rsidRDefault="00864AE0" w:rsidP="00864AE0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</w:tbl>
    <w:p w14:paraId="01F13790" w14:textId="77777777" w:rsidR="00DB551F" w:rsidRDefault="00DB551F" w:rsidP="00864AE0">
      <w:pPr>
        <w:rPr>
          <w:lang w:eastAsia="ko-KR"/>
        </w:rPr>
      </w:pPr>
    </w:p>
    <w:p w14:paraId="1DED4C62" w14:textId="77777777" w:rsidR="004B7B99" w:rsidRDefault="004B7B99" w:rsidP="004B7B99">
      <w:pPr>
        <w:pStyle w:val="5"/>
        <w:rPr>
          <w:lang w:eastAsia="ko-KR"/>
        </w:rPr>
      </w:pPr>
      <w:r>
        <w:rPr>
          <w:rFonts w:hint="eastAsia"/>
          <w:lang w:eastAsia="ko-KR"/>
        </w:rPr>
        <w:t>최초안내코드</w:t>
      </w:r>
      <w:r>
        <w:rPr>
          <w:rFonts w:hint="eastAsia"/>
          <w:lang w:eastAsia="ko-KR"/>
        </w:rPr>
        <w:t xml:space="preserve"> /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거리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  <w:r>
        <w:rPr>
          <w:lang w:eastAsia="ko-KR"/>
        </w:rPr>
        <w:tab/>
      </w:r>
    </w:p>
    <w:tbl>
      <w:tblPr>
        <w:tblW w:w="882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58"/>
        <w:gridCol w:w="596"/>
        <w:gridCol w:w="557"/>
        <w:gridCol w:w="509"/>
        <w:gridCol w:w="5964"/>
        <w:gridCol w:w="636"/>
      </w:tblGrid>
      <w:tr w:rsidR="004B7B99" w:rsidRPr="00817307" w14:paraId="7C088430" w14:textId="77777777" w:rsidTr="00B62E18">
        <w:trPr>
          <w:trHeight w:val="227"/>
        </w:trPr>
        <w:tc>
          <w:tcPr>
            <w:tcW w:w="558" w:type="dxa"/>
            <w:shd w:val="clear" w:color="auto" w:fill="C0C0C0"/>
            <w:vAlign w:val="center"/>
          </w:tcPr>
          <w:p w14:paraId="33980081" w14:textId="77777777" w:rsidR="004B7B99" w:rsidRPr="00817307" w:rsidRDefault="004B7B99" w:rsidP="00B62E18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817307">
              <w:rPr>
                <w:rFonts w:ascii="굴림" w:eastAsia="굴림" w:hAnsi="굴림" w:hint="eastAsia"/>
                <w:color w:val="auto"/>
              </w:rPr>
              <w:t>번호</w:t>
            </w:r>
          </w:p>
        </w:tc>
        <w:tc>
          <w:tcPr>
            <w:tcW w:w="596" w:type="dxa"/>
            <w:shd w:val="clear" w:color="auto" w:fill="C0C0C0"/>
            <w:vAlign w:val="center"/>
          </w:tcPr>
          <w:p w14:paraId="6958287B" w14:textId="77777777" w:rsidR="004B7B99" w:rsidRPr="00817307" w:rsidRDefault="004B7B99" w:rsidP="00B62E18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817307">
              <w:rPr>
                <w:rFonts w:ascii="굴림" w:eastAsia="굴림" w:hAnsi="굴림"/>
                <w:color w:val="auto"/>
              </w:rPr>
              <w:t>Offs</w:t>
            </w:r>
          </w:p>
        </w:tc>
        <w:tc>
          <w:tcPr>
            <w:tcW w:w="557" w:type="dxa"/>
            <w:shd w:val="clear" w:color="auto" w:fill="C0C0C0"/>
            <w:vAlign w:val="center"/>
          </w:tcPr>
          <w:p w14:paraId="7615EBCB" w14:textId="77777777" w:rsidR="004B7B99" w:rsidRPr="00817307" w:rsidRDefault="004B7B99" w:rsidP="00B62E18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817307">
              <w:rPr>
                <w:rFonts w:ascii="굴림" w:eastAsia="굴림" w:hAnsi="굴림" w:hint="eastAsia"/>
                <w:color w:val="auto"/>
              </w:rPr>
              <w:t>길이</w:t>
            </w:r>
          </w:p>
        </w:tc>
        <w:tc>
          <w:tcPr>
            <w:tcW w:w="509" w:type="dxa"/>
            <w:shd w:val="clear" w:color="auto" w:fill="C0C0C0"/>
            <w:vAlign w:val="center"/>
          </w:tcPr>
          <w:p w14:paraId="4203C747" w14:textId="77777777" w:rsidR="004B7B99" w:rsidRPr="00817307" w:rsidRDefault="004B7B99" w:rsidP="00B62E18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817307">
              <w:rPr>
                <w:rFonts w:ascii="굴림" w:eastAsia="굴림" w:hAnsi="굴림" w:hint="eastAsia"/>
                <w:color w:val="auto"/>
              </w:rPr>
              <w:t>형</w:t>
            </w:r>
          </w:p>
        </w:tc>
        <w:tc>
          <w:tcPr>
            <w:tcW w:w="5964" w:type="dxa"/>
            <w:shd w:val="clear" w:color="auto" w:fill="C0C0C0"/>
            <w:vAlign w:val="center"/>
          </w:tcPr>
          <w:p w14:paraId="2600C470" w14:textId="77777777" w:rsidR="004B7B99" w:rsidRPr="00817307" w:rsidRDefault="004B7B99" w:rsidP="00B62E18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817307">
              <w:rPr>
                <w:rFonts w:ascii="굴림" w:eastAsia="굴림" w:hAnsi="굴림" w:hint="eastAsia"/>
                <w:color w:val="auto"/>
              </w:rPr>
              <w:t>내용</w:t>
            </w:r>
          </w:p>
        </w:tc>
        <w:tc>
          <w:tcPr>
            <w:tcW w:w="636" w:type="dxa"/>
            <w:shd w:val="clear" w:color="auto" w:fill="C0C0C0"/>
            <w:vAlign w:val="center"/>
          </w:tcPr>
          <w:p w14:paraId="067CC7C5" w14:textId="77777777" w:rsidR="004B7B99" w:rsidRPr="00817307" w:rsidRDefault="004B7B99" w:rsidP="00B62E18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817307">
              <w:rPr>
                <w:rFonts w:ascii="굴림" w:eastAsia="굴림" w:hAnsi="굴림" w:hint="eastAsia"/>
                <w:color w:val="auto"/>
              </w:rPr>
              <w:t>비고</w:t>
            </w:r>
          </w:p>
        </w:tc>
      </w:tr>
      <w:tr w:rsidR="004B7B99" w:rsidRPr="00817307" w14:paraId="0348B506" w14:textId="77777777" w:rsidTr="00B62E18">
        <w:trPr>
          <w:trHeight w:val="227"/>
        </w:trPr>
        <w:tc>
          <w:tcPr>
            <w:tcW w:w="558" w:type="dxa"/>
            <w:vAlign w:val="center"/>
          </w:tcPr>
          <w:p w14:paraId="6DC42B68" w14:textId="77777777" w:rsidR="004B7B99" w:rsidRPr="0080194F" w:rsidRDefault="004B7B99" w:rsidP="00B62E1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80194F">
              <w:rPr>
                <w:rFonts w:hAnsi="굴림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596" w:type="dxa"/>
            <w:vAlign w:val="center"/>
          </w:tcPr>
          <w:p w14:paraId="19C22C4B" w14:textId="77777777" w:rsidR="004B7B99" w:rsidRPr="0080194F" w:rsidRDefault="004B7B99" w:rsidP="00B62E1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80194F">
              <w:rPr>
                <w:rFonts w:hAnsi="굴림"/>
                <w:color w:val="000000" w:themeColor="text1"/>
                <w:lang w:eastAsia="ko-KR"/>
              </w:rPr>
              <w:t>0</w:t>
            </w:r>
          </w:p>
        </w:tc>
        <w:tc>
          <w:tcPr>
            <w:tcW w:w="557" w:type="dxa"/>
            <w:vAlign w:val="center"/>
          </w:tcPr>
          <w:p w14:paraId="492A084C" w14:textId="77777777" w:rsidR="004B7B99" w:rsidRPr="005D7B3C" w:rsidRDefault="004B7B99" w:rsidP="00B62E1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D7B3C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6C8D1749" w14:textId="77777777" w:rsidR="004B7B99" w:rsidRPr="005D7B3C" w:rsidRDefault="004B7B99" w:rsidP="00B62E1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D7B3C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5964" w:type="dxa"/>
            <w:vAlign w:val="center"/>
          </w:tcPr>
          <w:p w14:paraId="7BC336E3" w14:textId="77777777" w:rsidR="004B7B99" w:rsidRPr="005D7B3C" w:rsidRDefault="004B7B99" w:rsidP="004B7B99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D7B3C">
              <w:rPr>
                <w:rFonts w:hAnsi="굴림" w:hint="eastAsia"/>
                <w:color w:val="000000" w:themeColor="text1"/>
                <w:lang w:eastAsia="ko-KR"/>
              </w:rPr>
              <w:t>[안내 코드]</w:t>
            </w:r>
          </w:p>
          <w:p w14:paraId="0B1DADE9" w14:textId="77777777" w:rsidR="002F49F0" w:rsidRPr="005D7B3C" w:rsidRDefault="002F49F0" w:rsidP="004B7B99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D7B3C">
              <w:rPr>
                <w:rFonts w:hAnsi="굴림"/>
                <w:color w:val="000000" w:themeColor="text1"/>
                <w:lang w:eastAsia="ko-KR"/>
              </w:rPr>
              <w:t>3  :</w:t>
            </w:r>
            <w:r w:rsidR="004B7B99" w:rsidRPr="005D7B3C">
              <w:rPr>
                <w:rFonts w:hAnsi="굴림"/>
                <w:color w:val="000000" w:themeColor="text1"/>
                <w:lang w:eastAsia="ko-KR"/>
              </w:rPr>
              <w:t xml:space="preserve"> </w:t>
            </w:r>
            <w:r w:rsidRPr="005D7B3C">
              <w:rPr>
                <w:rFonts w:hAnsi="굴림"/>
                <w:color w:val="000000" w:themeColor="text1"/>
                <w:lang w:eastAsia="ko-KR"/>
              </w:rPr>
              <w:t xml:space="preserve"> 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>고속도로 출구</w:t>
            </w:r>
            <w:r w:rsidR="0080194F" w:rsidRPr="005D7B3C">
              <w:rPr>
                <w:rFonts w:hAnsi="굴림" w:hint="eastAsia"/>
                <w:color w:val="000000" w:themeColor="text1"/>
                <w:lang w:eastAsia="ko-KR"/>
              </w:rPr>
              <w:t xml:space="preserve">, </w:t>
            </w:r>
            <w:r w:rsidRPr="005D7B3C">
              <w:rPr>
                <w:rFonts w:hAnsi="굴림"/>
                <w:color w:val="000000" w:themeColor="text1"/>
                <w:lang w:eastAsia="ko-KR"/>
              </w:rPr>
              <w:t xml:space="preserve">6  :  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>휴게소</w:t>
            </w:r>
            <w:r w:rsidR="0050778A">
              <w:rPr>
                <w:rFonts w:hAnsi="굴림" w:hint="eastAsia"/>
                <w:color w:val="000000" w:themeColor="text1"/>
                <w:lang w:eastAsia="ko-KR"/>
              </w:rPr>
              <w:t xml:space="preserve">,  </w:t>
            </w:r>
            <w:r w:rsidRPr="005D7B3C">
              <w:rPr>
                <w:rFonts w:hAnsi="굴림"/>
                <w:color w:val="000000" w:themeColor="text1"/>
                <w:lang w:eastAsia="ko-KR"/>
              </w:rPr>
              <w:t xml:space="preserve">7  :  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>좌회전</w:t>
            </w:r>
            <w:r w:rsidR="0050778A">
              <w:rPr>
                <w:rFonts w:hAnsi="굴림" w:hint="eastAsia"/>
                <w:color w:val="000000" w:themeColor="text1"/>
                <w:lang w:eastAsia="ko-KR"/>
              </w:rPr>
              <w:t xml:space="preserve">, </w:t>
            </w:r>
            <w:r w:rsidR="0050778A">
              <w:rPr>
                <w:rFonts w:hAnsi="굴림"/>
                <w:color w:val="000000" w:themeColor="text1"/>
                <w:lang w:eastAsia="ko-KR"/>
              </w:rPr>
              <w:t xml:space="preserve"> 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>8  :  우회전</w:t>
            </w:r>
          </w:p>
          <w:p w14:paraId="0CA57879" w14:textId="77777777" w:rsidR="004B7B99" w:rsidRPr="005D7B3C" w:rsidRDefault="002F49F0" w:rsidP="002F49F0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D7B3C">
              <w:rPr>
                <w:rFonts w:hAnsi="굴림" w:hint="eastAsia"/>
                <w:color w:val="000000" w:themeColor="text1"/>
                <w:lang w:eastAsia="ko-KR"/>
              </w:rPr>
              <w:lastRenderedPageBreak/>
              <w:t>9</w:t>
            </w:r>
            <w:r w:rsidRPr="005D7B3C">
              <w:rPr>
                <w:rFonts w:hAnsi="굴림"/>
                <w:color w:val="000000" w:themeColor="text1"/>
                <w:lang w:eastAsia="ko-KR"/>
              </w:rPr>
              <w:t xml:space="preserve">  :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 xml:space="preserve"> </w:t>
            </w:r>
            <w:r w:rsidRPr="005D7B3C">
              <w:rPr>
                <w:rFonts w:hAnsi="굴림"/>
                <w:color w:val="000000" w:themeColor="text1"/>
                <w:lang w:eastAsia="ko-KR"/>
              </w:rPr>
              <w:t xml:space="preserve"> 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>고속도로 입구</w:t>
            </w:r>
            <w:r w:rsidR="0050778A">
              <w:rPr>
                <w:rFonts w:hAnsi="굴림" w:hint="eastAsia"/>
                <w:color w:val="000000" w:themeColor="text1"/>
                <w:lang w:eastAsia="ko-KR"/>
              </w:rPr>
              <w:t xml:space="preserve">, </w:t>
            </w:r>
            <w:r w:rsidR="004B7B99" w:rsidRPr="005D7B3C">
              <w:rPr>
                <w:rFonts w:hAnsi="굴림"/>
                <w:color w:val="000000" w:themeColor="text1"/>
                <w:lang w:eastAsia="ko-KR"/>
              </w:rPr>
              <w:t xml:space="preserve">14  : 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>유턴</w:t>
            </w:r>
            <w:r w:rsidR="0050778A">
              <w:rPr>
                <w:rFonts w:hAnsi="굴림" w:hint="eastAsia"/>
                <w:color w:val="000000" w:themeColor="text1"/>
                <w:lang w:eastAsia="ko-KR"/>
              </w:rPr>
              <w:t xml:space="preserve">, </w:t>
            </w:r>
            <w:r w:rsidRPr="005D7B3C">
              <w:rPr>
                <w:rFonts w:hAnsi="굴림"/>
                <w:color w:val="000000" w:themeColor="text1"/>
                <w:lang w:eastAsia="ko-KR"/>
              </w:rPr>
              <w:t>17</w:t>
            </w:r>
            <w:r w:rsidR="004B7B99" w:rsidRPr="005D7B3C">
              <w:rPr>
                <w:rFonts w:hAnsi="굴림"/>
                <w:color w:val="000000" w:themeColor="text1"/>
                <w:lang w:eastAsia="ko-KR"/>
              </w:rPr>
              <w:t xml:space="preserve">  :  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 xml:space="preserve">전방 </w:t>
            </w:r>
            <w:r w:rsidRPr="005D7B3C">
              <w:rPr>
                <w:rFonts w:hAnsi="굴림"/>
                <w:color w:val="000000" w:themeColor="text1"/>
                <w:lang w:eastAsia="ko-KR"/>
              </w:rPr>
              <w:t>1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 xml:space="preserve">시 방향 </w:t>
            </w:r>
          </w:p>
          <w:p w14:paraId="430B6F9B" w14:textId="77777777" w:rsidR="002F49F0" w:rsidRPr="005D7B3C" w:rsidRDefault="002F49F0" w:rsidP="002F49F0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D7B3C">
              <w:rPr>
                <w:rFonts w:hAnsi="굴림"/>
                <w:color w:val="000000" w:themeColor="text1"/>
                <w:lang w:eastAsia="ko-KR"/>
              </w:rPr>
              <w:t xml:space="preserve">20  :  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 xml:space="preserve">전방 </w:t>
            </w:r>
            <w:r w:rsidRPr="005D7B3C">
              <w:rPr>
                <w:rFonts w:hAnsi="굴림"/>
                <w:color w:val="000000" w:themeColor="text1"/>
                <w:lang w:eastAsia="ko-KR"/>
              </w:rPr>
              <w:t>4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>시 방향</w:t>
            </w:r>
            <w:r w:rsidR="0050778A">
              <w:rPr>
                <w:rFonts w:hAnsi="굴림" w:hint="eastAsia"/>
                <w:color w:val="000000" w:themeColor="text1"/>
                <w:lang w:eastAsia="ko-KR"/>
              </w:rPr>
              <w:t xml:space="preserve">, </w:t>
            </w:r>
            <w:r w:rsidRPr="005D7B3C">
              <w:rPr>
                <w:rFonts w:hAnsi="굴림"/>
                <w:color w:val="000000" w:themeColor="text1"/>
                <w:lang w:eastAsia="ko-KR"/>
              </w:rPr>
              <w:t xml:space="preserve">23  :  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 xml:space="preserve">전방 </w:t>
            </w:r>
            <w:r w:rsidRPr="005D7B3C">
              <w:rPr>
                <w:rFonts w:hAnsi="굴림"/>
                <w:color w:val="000000" w:themeColor="text1"/>
                <w:lang w:eastAsia="ko-KR"/>
              </w:rPr>
              <w:t>7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>시 방향</w:t>
            </w:r>
            <w:r w:rsidR="0050778A">
              <w:rPr>
                <w:rFonts w:hAnsi="굴림" w:hint="eastAsia"/>
                <w:color w:val="000000" w:themeColor="text1"/>
                <w:lang w:eastAsia="ko-KR"/>
              </w:rPr>
              <w:t xml:space="preserve">, </w:t>
            </w:r>
            <w:r w:rsidRPr="005D7B3C">
              <w:rPr>
                <w:rFonts w:hAnsi="굴림"/>
                <w:color w:val="000000" w:themeColor="text1"/>
                <w:lang w:eastAsia="ko-KR"/>
              </w:rPr>
              <w:t xml:space="preserve">26  :  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 xml:space="preserve">전방 </w:t>
            </w:r>
            <w:r w:rsidRPr="005D7B3C">
              <w:rPr>
                <w:rFonts w:hAnsi="굴림"/>
                <w:color w:val="000000" w:themeColor="text1"/>
                <w:lang w:eastAsia="ko-KR"/>
              </w:rPr>
              <w:t>10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>시 방향</w:t>
            </w:r>
          </w:p>
          <w:p w14:paraId="28C5693F" w14:textId="77777777" w:rsidR="002F49F0" w:rsidRPr="005D7B3C" w:rsidRDefault="002F49F0" w:rsidP="002F49F0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D7B3C">
              <w:rPr>
                <w:rFonts w:hAnsi="굴림"/>
                <w:color w:val="000000" w:themeColor="text1"/>
                <w:lang w:eastAsia="ko-KR"/>
              </w:rPr>
              <w:t xml:space="preserve">28  :  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>고가도로 진입</w:t>
            </w:r>
            <w:r w:rsidR="0050778A">
              <w:rPr>
                <w:rFonts w:hAnsi="굴림" w:hint="eastAsia"/>
                <w:color w:val="000000" w:themeColor="text1"/>
                <w:lang w:eastAsia="ko-KR"/>
              </w:rPr>
              <w:t xml:space="preserve">, </w:t>
            </w:r>
            <w:r w:rsidRPr="005D7B3C">
              <w:rPr>
                <w:rFonts w:hAnsi="굴림"/>
                <w:color w:val="000000" w:themeColor="text1"/>
                <w:lang w:eastAsia="ko-KR"/>
              </w:rPr>
              <w:t xml:space="preserve">31  :  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>고가도로 옆길</w:t>
            </w:r>
            <w:r w:rsidR="0050778A">
              <w:rPr>
                <w:rFonts w:hAnsi="굴림" w:hint="eastAsia"/>
                <w:color w:val="000000" w:themeColor="text1"/>
                <w:lang w:eastAsia="ko-KR"/>
              </w:rPr>
              <w:t xml:space="preserve">, </w:t>
            </w:r>
            <w:r w:rsidRPr="005D7B3C">
              <w:rPr>
                <w:rFonts w:hAnsi="굴림"/>
                <w:color w:val="000000" w:themeColor="text1"/>
                <w:lang w:eastAsia="ko-KR"/>
              </w:rPr>
              <w:t xml:space="preserve">34  :  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>지하차도 진입</w:t>
            </w:r>
          </w:p>
          <w:p w14:paraId="38636ADB" w14:textId="77777777" w:rsidR="002F49F0" w:rsidRPr="005D7B3C" w:rsidRDefault="002F49F0" w:rsidP="0050778A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D7B3C">
              <w:rPr>
                <w:rFonts w:hAnsi="굴림"/>
                <w:color w:val="000000" w:themeColor="text1"/>
                <w:lang w:eastAsia="ko-KR"/>
              </w:rPr>
              <w:t xml:space="preserve">37  :  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>지하차도 옆길</w:t>
            </w:r>
            <w:r w:rsidR="0050778A">
              <w:rPr>
                <w:rFonts w:hAnsi="굴림" w:hint="eastAsia"/>
                <w:color w:val="000000" w:themeColor="text1"/>
                <w:lang w:eastAsia="ko-KR"/>
              </w:rPr>
              <w:t xml:space="preserve">, </w:t>
            </w:r>
            <w:r w:rsidRPr="005D7B3C">
              <w:rPr>
                <w:rFonts w:hAnsi="굴림"/>
                <w:color w:val="000000" w:themeColor="text1"/>
                <w:lang w:eastAsia="ko-KR"/>
              </w:rPr>
              <w:t xml:space="preserve">42  :  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>터널 진입</w:t>
            </w:r>
            <w:r w:rsidR="0050778A">
              <w:rPr>
                <w:rFonts w:hAnsi="굴림" w:hint="eastAsia"/>
                <w:color w:val="000000" w:themeColor="text1"/>
                <w:lang w:eastAsia="ko-KR"/>
              </w:rPr>
              <w:t xml:space="preserve">, </w:t>
            </w:r>
            <w:r w:rsidRPr="005D7B3C">
              <w:rPr>
                <w:rFonts w:hAnsi="굴림"/>
                <w:color w:val="000000" w:themeColor="text1"/>
                <w:lang w:eastAsia="ko-KR"/>
              </w:rPr>
              <w:t xml:space="preserve">43  :  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>톨게이트 진입</w:t>
            </w:r>
          </w:p>
        </w:tc>
        <w:tc>
          <w:tcPr>
            <w:tcW w:w="636" w:type="dxa"/>
            <w:vAlign w:val="center"/>
          </w:tcPr>
          <w:p w14:paraId="59072CA6" w14:textId="77777777" w:rsidR="004B7B99" w:rsidRPr="004B7B99" w:rsidRDefault="004B7B99" w:rsidP="00B62E18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FF0000"/>
              </w:rPr>
            </w:pPr>
          </w:p>
        </w:tc>
      </w:tr>
      <w:tr w:rsidR="004B7B99" w:rsidRPr="00817307" w14:paraId="1B996D9F" w14:textId="77777777" w:rsidTr="00B62E18">
        <w:trPr>
          <w:trHeight w:val="227"/>
        </w:trPr>
        <w:tc>
          <w:tcPr>
            <w:tcW w:w="558" w:type="dxa"/>
            <w:vAlign w:val="center"/>
          </w:tcPr>
          <w:p w14:paraId="17555D0E" w14:textId="77777777" w:rsidR="004B7B99" w:rsidRPr="0080194F" w:rsidRDefault="004B7B99" w:rsidP="00B62E1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80194F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596" w:type="dxa"/>
            <w:vAlign w:val="center"/>
          </w:tcPr>
          <w:p w14:paraId="40DFAC91" w14:textId="77777777" w:rsidR="004B7B99" w:rsidRPr="0080194F" w:rsidRDefault="004B7B99" w:rsidP="00B62E1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80194F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557" w:type="dxa"/>
            <w:vAlign w:val="center"/>
          </w:tcPr>
          <w:p w14:paraId="5FEC1648" w14:textId="77777777" w:rsidR="004B7B99" w:rsidRPr="005D7B3C" w:rsidRDefault="004B7B99" w:rsidP="00B62E1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D7B3C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7F1FBFAA" w14:textId="77777777" w:rsidR="004B7B99" w:rsidRPr="005D7B3C" w:rsidRDefault="004B7B99" w:rsidP="00B62E18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5D7B3C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5964" w:type="dxa"/>
            <w:vAlign w:val="center"/>
          </w:tcPr>
          <w:p w14:paraId="0008D21A" w14:textId="77777777" w:rsidR="004B7B99" w:rsidRPr="005D7B3C" w:rsidRDefault="00530890" w:rsidP="00530890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5D7B3C">
              <w:rPr>
                <w:rFonts w:hAnsi="굴림" w:hint="eastAsia"/>
                <w:color w:val="000000" w:themeColor="text1"/>
                <w:lang w:eastAsia="ko-KR"/>
              </w:rPr>
              <w:t xml:space="preserve">안내코드까지 </w:t>
            </w:r>
            <w:r w:rsidR="004B7B99" w:rsidRPr="005D7B3C">
              <w:rPr>
                <w:rFonts w:hAnsi="굴림" w:hint="eastAsia"/>
                <w:color w:val="000000" w:themeColor="text1"/>
                <w:lang w:eastAsia="ko-KR"/>
              </w:rPr>
              <w:t>거리</w:t>
            </w:r>
            <w:r w:rsidRPr="005D7B3C">
              <w:rPr>
                <w:rFonts w:hAnsi="굴림" w:hint="eastAsia"/>
                <w:color w:val="000000" w:themeColor="text1"/>
                <w:lang w:eastAsia="ko-KR"/>
              </w:rPr>
              <w:t xml:space="preserve"> </w:t>
            </w:r>
            <w:r w:rsidR="004B7B99" w:rsidRPr="005D7B3C">
              <w:rPr>
                <w:rFonts w:hAnsi="굴림" w:hint="eastAsia"/>
                <w:color w:val="000000" w:themeColor="text1"/>
                <w:lang w:eastAsia="ko-KR"/>
              </w:rPr>
              <w:t xml:space="preserve">(단위 </w:t>
            </w:r>
            <w:r w:rsidR="004B7B99" w:rsidRPr="005D7B3C">
              <w:rPr>
                <w:rFonts w:hAnsi="굴림"/>
                <w:color w:val="000000" w:themeColor="text1"/>
                <w:lang w:eastAsia="ko-KR"/>
              </w:rPr>
              <w:t xml:space="preserve">: </w:t>
            </w:r>
            <w:r w:rsidR="004B7B99" w:rsidRPr="005D7B3C">
              <w:rPr>
                <w:rFonts w:hAnsi="굴림" w:hint="eastAsia"/>
                <w:color w:val="000000" w:themeColor="text1"/>
                <w:lang w:eastAsia="ko-KR"/>
              </w:rPr>
              <w:t>m)</w:t>
            </w:r>
          </w:p>
        </w:tc>
        <w:tc>
          <w:tcPr>
            <w:tcW w:w="636" w:type="dxa"/>
            <w:vAlign w:val="center"/>
          </w:tcPr>
          <w:p w14:paraId="6D70CDF0" w14:textId="77777777" w:rsidR="004B7B99" w:rsidRPr="004B7B99" w:rsidRDefault="004B7B99" w:rsidP="00B62E18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FF0000"/>
              </w:rPr>
            </w:pPr>
          </w:p>
        </w:tc>
      </w:tr>
      <w:tr w:rsidR="004B7B99" w:rsidRPr="00817307" w14:paraId="5C949328" w14:textId="77777777" w:rsidTr="00B62E18">
        <w:trPr>
          <w:trHeight w:val="227"/>
        </w:trPr>
        <w:tc>
          <w:tcPr>
            <w:tcW w:w="1154" w:type="dxa"/>
            <w:gridSpan w:val="2"/>
            <w:vAlign w:val="center"/>
          </w:tcPr>
          <w:p w14:paraId="680F3092" w14:textId="77777777" w:rsidR="004B7B99" w:rsidRPr="0080194F" w:rsidRDefault="004B7B99" w:rsidP="00B62E18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  <w:r w:rsidRPr="0080194F">
              <w:rPr>
                <w:rFonts w:hAnsi="굴림" w:hint="eastAsia"/>
                <w:b/>
                <w:color w:val="000000" w:themeColor="text1"/>
                <w:lang w:eastAsia="ko-KR"/>
              </w:rPr>
              <w:t>계</w:t>
            </w:r>
          </w:p>
        </w:tc>
        <w:tc>
          <w:tcPr>
            <w:tcW w:w="557" w:type="dxa"/>
            <w:vAlign w:val="center"/>
          </w:tcPr>
          <w:p w14:paraId="29C739A4" w14:textId="77777777" w:rsidR="004B7B99" w:rsidRPr="005D7B3C" w:rsidRDefault="004B7B99" w:rsidP="00B62E18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  <w:r w:rsidRPr="005D7B3C">
              <w:rPr>
                <w:rFonts w:hAnsi="굴림"/>
                <w:b/>
                <w:color w:val="000000" w:themeColor="text1"/>
                <w:lang w:eastAsia="ko-KR"/>
              </w:rPr>
              <w:t>N</w:t>
            </w:r>
          </w:p>
        </w:tc>
        <w:tc>
          <w:tcPr>
            <w:tcW w:w="509" w:type="dxa"/>
            <w:vAlign w:val="center"/>
          </w:tcPr>
          <w:p w14:paraId="5AFB11EE" w14:textId="77777777" w:rsidR="004B7B99" w:rsidRPr="005D7B3C" w:rsidRDefault="004B7B99" w:rsidP="00B62E18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</w:p>
        </w:tc>
        <w:tc>
          <w:tcPr>
            <w:tcW w:w="5964" w:type="dxa"/>
            <w:vAlign w:val="center"/>
          </w:tcPr>
          <w:p w14:paraId="6CEBD0FE" w14:textId="77777777" w:rsidR="004B7B99" w:rsidRPr="005D7B3C" w:rsidRDefault="004B7B99" w:rsidP="00B62E18">
            <w:pPr>
              <w:ind w:rightChars="-22" w:right="-44"/>
              <w:rPr>
                <w:rFonts w:hAnsi="굴림"/>
                <w:b/>
                <w:color w:val="000000" w:themeColor="text1"/>
                <w:lang w:eastAsia="ko-KR"/>
              </w:rPr>
            </w:pPr>
            <w:r w:rsidRPr="005D7B3C">
              <w:rPr>
                <w:rFonts w:hAnsi="굴림" w:hint="eastAsia"/>
                <w:b/>
                <w:color w:val="000000" w:themeColor="text1"/>
                <w:lang w:eastAsia="ko-KR"/>
              </w:rPr>
              <w:t>8 * 다중 목적지(출발지) 개수</w:t>
            </w:r>
          </w:p>
        </w:tc>
        <w:tc>
          <w:tcPr>
            <w:tcW w:w="636" w:type="dxa"/>
            <w:vAlign w:val="center"/>
          </w:tcPr>
          <w:p w14:paraId="2DBD91F1" w14:textId="77777777" w:rsidR="004B7B99" w:rsidRPr="004B7B99" w:rsidRDefault="004B7B99" w:rsidP="00B62E18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FF0000"/>
              </w:rPr>
            </w:pPr>
          </w:p>
        </w:tc>
      </w:tr>
    </w:tbl>
    <w:p w14:paraId="4ADE3FBF" w14:textId="77777777" w:rsidR="004B7B99" w:rsidRPr="004B7B99" w:rsidRDefault="004B7B99" w:rsidP="004B7B99">
      <w:pPr>
        <w:rPr>
          <w:lang w:eastAsia="ko-KR"/>
        </w:rPr>
      </w:pPr>
    </w:p>
    <w:p w14:paraId="4B405089" w14:textId="77777777" w:rsidR="00833C8E" w:rsidRPr="00481AE3" w:rsidRDefault="00833C8E">
      <w:pPr>
        <w:pStyle w:val="5"/>
        <w:rPr>
          <w:color w:val="000000" w:themeColor="text1"/>
          <w:lang w:eastAsia="ko-KR"/>
        </w:rPr>
      </w:pPr>
      <w:proofErr w:type="spellStart"/>
      <w:r w:rsidRPr="00481AE3">
        <w:rPr>
          <w:rFonts w:hint="eastAsia"/>
          <w:color w:val="000000" w:themeColor="text1"/>
          <w:lang w:eastAsia="ko-KR"/>
        </w:rPr>
        <w:t>배차결과</w:t>
      </w:r>
      <w:proofErr w:type="spellEnd"/>
      <w:r w:rsidRPr="00481AE3">
        <w:rPr>
          <w:rFonts w:hint="eastAsia"/>
          <w:color w:val="000000" w:themeColor="text1"/>
          <w:lang w:eastAsia="ko-KR"/>
        </w:rPr>
        <w:t xml:space="preserve"> </w:t>
      </w:r>
      <w:r w:rsidRPr="00481AE3">
        <w:rPr>
          <w:rFonts w:hint="eastAsia"/>
          <w:color w:val="000000" w:themeColor="text1"/>
          <w:lang w:eastAsia="ko-KR"/>
        </w:rPr>
        <w:t>정보</w:t>
      </w:r>
    </w:p>
    <w:tbl>
      <w:tblPr>
        <w:tblW w:w="882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53"/>
        <w:gridCol w:w="596"/>
        <w:gridCol w:w="552"/>
        <w:gridCol w:w="506"/>
        <w:gridCol w:w="3110"/>
        <w:gridCol w:w="2874"/>
        <w:gridCol w:w="629"/>
      </w:tblGrid>
      <w:tr w:rsidR="00481AE3" w:rsidRPr="00481AE3" w14:paraId="12C3FB67" w14:textId="77777777" w:rsidTr="00832DCF">
        <w:trPr>
          <w:trHeight w:val="227"/>
        </w:trPr>
        <w:tc>
          <w:tcPr>
            <w:tcW w:w="558" w:type="dxa"/>
            <w:shd w:val="clear" w:color="auto" w:fill="C0C0C0"/>
            <w:vAlign w:val="center"/>
          </w:tcPr>
          <w:p w14:paraId="7D5E82EA" w14:textId="77777777" w:rsidR="00833C8E" w:rsidRPr="00481AE3" w:rsidRDefault="00833C8E" w:rsidP="00832DCF">
            <w:pPr>
              <w:pStyle w:val="af4"/>
              <w:ind w:rightChars="-22" w:right="-44"/>
              <w:rPr>
                <w:rFonts w:ascii="굴림" w:eastAsia="굴림" w:hAnsi="굴림"/>
                <w:color w:val="000000" w:themeColor="text1"/>
              </w:rPr>
            </w:pPr>
            <w:r w:rsidRPr="00481AE3">
              <w:rPr>
                <w:rFonts w:ascii="굴림" w:eastAsia="굴림" w:hAnsi="굴림" w:hint="eastAsia"/>
                <w:color w:val="000000" w:themeColor="text1"/>
              </w:rPr>
              <w:t>번호</w:t>
            </w:r>
          </w:p>
        </w:tc>
        <w:tc>
          <w:tcPr>
            <w:tcW w:w="596" w:type="dxa"/>
            <w:shd w:val="clear" w:color="auto" w:fill="C0C0C0"/>
            <w:vAlign w:val="center"/>
          </w:tcPr>
          <w:p w14:paraId="2DD14179" w14:textId="77777777" w:rsidR="00833C8E" w:rsidRPr="00481AE3" w:rsidRDefault="00833C8E" w:rsidP="00832DCF">
            <w:pPr>
              <w:pStyle w:val="af4"/>
              <w:ind w:rightChars="-22" w:right="-44"/>
              <w:rPr>
                <w:rFonts w:ascii="굴림" w:eastAsia="굴림" w:hAnsi="굴림"/>
                <w:color w:val="000000" w:themeColor="text1"/>
              </w:rPr>
            </w:pPr>
            <w:r w:rsidRPr="00481AE3">
              <w:rPr>
                <w:rFonts w:ascii="굴림" w:eastAsia="굴림" w:hAnsi="굴림"/>
                <w:color w:val="000000" w:themeColor="text1"/>
              </w:rPr>
              <w:t>Offs</w:t>
            </w:r>
          </w:p>
        </w:tc>
        <w:tc>
          <w:tcPr>
            <w:tcW w:w="557" w:type="dxa"/>
            <w:shd w:val="clear" w:color="auto" w:fill="C0C0C0"/>
            <w:vAlign w:val="center"/>
          </w:tcPr>
          <w:p w14:paraId="4FC9792D" w14:textId="77777777" w:rsidR="00833C8E" w:rsidRPr="00481AE3" w:rsidRDefault="00833C8E" w:rsidP="00832DCF">
            <w:pPr>
              <w:pStyle w:val="af4"/>
              <w:ind w:rightChars="-22" w:right="-44"/>
              <w:rPr>
                <w:rFonts w:ascii="굴림" w:eastAsia="굴림" w:hAnsi="굴림"/>
                <w:color w:val="000000" w:themeColor="text1"/>
              </w:rPr>
            </w:pPr>
            <w:r w:rsidRPr="00481AE3">
              <w:rPr>
                <w:rFonts w:ascii="굴림" w:eastAsia="굴림" w:hAnsi="굴림" w:hint="eastAsia"/>
                <w:color w:val="000000" w:themeColor="text1"/>
              </w:rPr>
              <w:t>길이</w:t>
            </w:r>
          </w:p>
        </w:tc>
        <w:tc>
          <w:tcPr>
            <w:tcW w:w="509" w:type="dxa"/>
            <w:shd w:val="clear" w:color="auto" w:fill="C0C0C0"/>
            <w:vAlign w:val="center"/>
          </w:tcPr>
          <w:p w14:paraId="7F3A925A" w14:textId="77777777" w:rsidR="00833C8E" w:rsidRPr="00481AE3" w:rsidRDefault="00833C8E" w:rsidP="00832DCF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000000" w:themeColor="text1"/>
              </w:rPr>
            </w:pPr>
            <w:r w:rsidRPr="00481AE3">
              <w:rPr>
                <w:rFonts w:ascii="굴림" w:eastAsia="굴림" w:hAnsi="굴림" w:hint="eastAsia"/>
                <w:color w:val="000000" w:themeColor="text1"/>
              </w:rPr>
              <w:t>형</w:t>
            </w:r>
          </w:p>
        </w:tc>
        <w:tc>
          <w:tcPr>
            <w:tcW w:w="5964" w:type="dxa"/>
            <w:gridSpan w:val="2"/>
            <w:shd w:val="clear" w:color="auto" w:fill="C0C0C0"/>
            <w:vAlign w:val="center"/>
          </w:tcPr>
          <w:p w14:paraId="050D9331" w14:textId="77777777" w:rsidR="00833C8E" w:rsidRPr="00481AE3" w:rsidRDefault="00833C8E" w:rsidP="00832DCF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000000" w:themeColor="text1"/>
              </w:rPr>
            </w:pPr>
            <w:r w:rsidRPr="00481AE3">
              <w:rPr>
                <w:rFonts w:ascii="굴림" w:eastAsia="굴림" w:hAnsi="굴림" w:hint="eastAsia"/>
                <w:color w:val="000000" w:themeColor="text1"/>
              </w:rPr>
              <w:t>내용</w:t>
            </w:r>
          </w:p>
        </w:tc>
        <w:tc>
          <w:tcPr>
            <w:tcW w:w="636" w:type="dxa"/>
            <w:shd w:val="clear" w:color="auto" w:fill="C0C0C0"/>
            <w:vAlign w:val="center"/>
          </w:tcPr>
          <w:p w14:paraId="74D46217" w14:textId="77777777" w:rsidR="00833C8E" w:rsidRPr="00481AE3" w:rsidRDefault="00833C8E" w:rsidP="00832DCF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000000" w:themeColor="text1"/>
              </w:rPr>
            </w:pPr>
            <w:r w:rsidRPr="00481AE3">
              <w:rPr>
                <w:rFonts w:ascii="굴림" w:eastAsia="굴림" w:hAnsi="굴림" w:hint="eastAsia"/>
                <w:color w:val="000000" w:themeColor="text1"/>
              </w:rPr>
              <w:t>비고</w:t>
            </w:r>
          </w:p>
        </w:tc>
      </w:tr>
      <w:tr w:rsidR="00481AE3" w:rsidRPr="00481AE3" w14:paraId="61894174" w14:textId="77777777" w:rsidTr="00832DCF">
        <w:trPr>
          <w:trHeight w:val="699"/>
        </w:trPr>
        <w:tc>
          <w:tcPr>
            <w:tcW w:w="558" w:type="dxa"/>
            <w:vAlign w:val="center"/>
          </w:tcPr>
          <w:p w14:paraId="03905964" w14:textId="77777777" w:rsidR="00833C8E" w:rsidRPr="00481AE3" w:rsidRDefault="00833C8E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color w:val="000000" w:themeColor="text1"/>
                <w:lang w:eastAsia="ko-KR"/>
              </w:rPr>
              <w:t>0</w:t>
            </w:r>
          </w:p>
        </w:tc>
        <w:tc>
          <w:tcPr>
            <w:tcW w:w="596" w:type="dxa"/>
            <w:vAlign w:val="center"/>
          </w:tcPr>
          <w:p w14:paraId="53C202EE" w14:textId="77777777" w:rsidR="00833C8E" w:rsidRPr="00481AE3" w:rsidRDefault="00833C8E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color w:val="000000" w:themeColor="text1"/>
                <w:lang w:eastAsia="ko-KR"/>
              </w:rPr>
              <w:t>0</w:t>
            </w:r>
          </w:p>
        </w:tc>
        <w:tc>
          <w:tcPr>
            <w:tcW w:w="557" w:type="dxa"/>
            <w:vAlign w:val="center"/>
          </w:tcPr>
          <w:p w14:paraId="54F747BD" w14:textId="77777777" w:rsidR="00833C8E" w:rsidRPr="00481AE3" w:rsidRDefault="00833C8E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2D88115A" w14:textId="77777777" w:rsidR="00833C8E" w:rsidRPr="00481AE3" w:rsidRDefault="00833C8E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3166" w:type="dxa"/>
            <w:vAlign w:val="center"/>
          </w:tcPr>
          <w:p w14:paraId="580E6E8E" w14:textId="77777777" w:rsidR="00833C8E" w:rsidRPr="007402AB" w:rsidRDefault="00833C8E" w:rsidP="00832DCF">
            <w:pPr>
              <w:ind w:rightChars="-22" w:right="-44"/>
              <w:rPr>
                <w:rFonts w:hAnsi="굴림"/>
                <w:lang w:eastAsia="ko-KR"/>
              </w:rPr>
            </w:pPr>
            <w:r w:rsidRPr="007402AB">
              <w:rPr>
                <w:rFonts w:hAnsi="굴림" w:hint="eastAsia"/>
                <w:lang w:eastAsia="ko-KR"/>
              </w:rPr>
              <w:t xml:space="preserve">배차 결과 </w:t>
            </w:r>
          </w:p>
          <w:p w14:paraId="3CB414A7" w14:textId="77777777" w:rsidR="00833C8E" w:rsidRPr="007402AB" w:rsidRDefault="00833C8E" w:rsidP="00832DCF">
            <w:pPr>
              <w:ind w:rightChars="-22" w:right="-44" w:firstLine="135"/>
              <w:rPr>
                <w:rFonts w:hAnsi="굴림"/>
                <w:lang w:eastAsia="ko-KR"/>
              </w:rPr>
            </w:pPr>
            <w:r w:rsidRPr="007402AB">
              <w:rPr>
                <w:rFonts w:hAnsi="굴림"/>
                <w:lang w:eastAsia="ko-KR"/>
              </w:rPr>
              <w:t>0</w:t>
            </w:r>
            <w:r w:rsidRPr="007402AB">
              <w:rPr>
                <w:rFonts w:hAnsi="굴림" w:hint="eastAsia"/>
                <w:lang w:eastAsia="ko-KR"/>
              </w:rPr>
              <w:t>x40(</w:t>
            </w:r>
            <w:r w:rsidRPr="007402AB">
              <w:rPr>
                <w:rFonts w:hAnsi="굴림"/>
                <w:lang w:eastAsia="ko-KR"/>
              </w:rPr>
              <w:t xml:space="preserve">64) : </w:t>
            </w:r>
            <w:r w:rsidRPr="007402AB">
              <w:rPr>
                <w:rFonts w:hAnsi="굴림" w:hint="eastAsia"/>
                <w:lang w:eastAsia="ko-KR"/>
              </w:rPr>
              <w:t xml:space="preserve">배차 </w:t>
            </w:r>
            <w:proofErr w:type="spellStart"/>
            <w:r w:rsidRPr="007402AB">
              <w:rPr>
                <w:rFonts w:hAnsi="굴림" w:hint="eastAsia"/>
                <w:lang w:eastAsia="ko-KR"/>
              </w:rPr>
              <w:t>대상포함</w:t>
            </w:r>
            <w:proofErr w:type="spellEnd"/>
          </w:p>
          <w:p w14:paraId="6389270D" w14:textId="77777777" w:rsidR="00833C8E" w:rsidRPr="007402AB" w:rsidRDefault="00833C8E" w:rsidP="00832DCF">
            <w:pPr>
              <w:ind w:rightChars="-22" w:right="-44" w:firstLine="135"/>
              <w:rPr>
                <w:rFonts w:hAnsi="굴림"/>
                <w:lang w:eastAsia="ko-KR"/>
              </w:rPr>
            </w:pPr>
            <w:r w:rsidRPr="007402AB">
              <w:rPr>
                <w:rFonts w:hAnsi="굴림"/>
                <w:lang w:eastAsia="ko-KR"/>
              </w:rPr>
              <w:t xml:space="preserve">0x41(65) : </w:t>
            </w:r>
            <w:r w:rsidRPr="007402AB">
              <w:rPr>
                <w:rFonts w:hAnsi="굴림" w:hint="eastAsia"/>
                <w:lang w:eastAsia="ko-KR"/>
              </w:rPr>
              <w:t xml:space="preserve">배차 </w:t>
            </w:r>
            <w:proofErr w:type="spellStart"/>
            <w:r w:rsidRPr="007402AB">
              <w:rPr>
                <w:rFonts w:hAnsi="굴림" w:hint="eastAsia"/>
                <w:lang w:eastAsia="ko-KR"/>
              </w:rPr>
              <w:t>대상제외</w:t>
            </w:r>
            <w:proofErr w:type="spellEnd"/>
          </w:p>
          <w:p w14:paraId="1FAC1C81" w14:textId="77777777" w:rsidR="007402AB" w:rsidRPr="007402AB" w:rsidRDefault="007402AB" w:rsidP="00832DCF">
            <w:pPr>
              <w:ind w:rightChars="-22" w:right="-44" w:firstLine="135"/>
              <w:rPr>
                <w:rFonts w:hAnsi="굴림"/>
                <w:lang w:eastAsia="ko-KR"/>
              </w:rPr>
            </w:pPr>
            <w:r w:rsidRPr="007402AB">
              <w:rPr>
                <w:rFonts w:hAnsi="굴림"/>
                <w:bCs/>
                <w:lang w:eastAsia="ko-KR"/>
              </w:rPr>
              <w:t xml:space="preserve">0x42(66) : </w:t>
            </w:r>
            <w:r w:rsidRPr="007402AB">
              <w:rPr>
                <w:rFonts w:hAnsi="굴림" w:hint="eastAsia"/>
                <w:bCs/>
                <w:lang w:eastAsia="ko-KR"/>
              </w:rPr>
              <w:t xml:space="preserve">배차 </w:t>
            </w:r>
            <w:proofErr w:type="spellStart"/>
            <w:r w:rsidRPr="007402AB">
              <w:rPr>
                <w:rFonts w:hAnsi="굴림" w:hint="eastAsia"/>
                <w:bCs/>
                <w:lang w:eastAsia="ko-KR"/>
              </w:rPr>
              <w:t>대상제외</w:t>
            </w:r>
            <w:proofErr w:type="spellEnd"/>
          </w:p>
        </w:tc>
        <w:tc>
          <w:tcPr>
            <w:tcW w:w="2798" w:type="dxa"/>
            <w:vAlign w:val="center"/>
          </w:tcPr>
          <w:p w14:paraId="28CE413A" w14:textId="77777777" w:rsidR="00833C8E" w:rsidRPr="007402AB" w:rsidRDefault="00833C8E" w:rsidP="00832DCF">
            <w:pPr>
              <w:ind w:rightChars="-22" w:right="-44"/>
              <w:rPr>
                <w:rFonts w:hAnsi="굴림"/>
                <w:lang w:eastAsia="ko-KR"/>
              </w:rPr>
            </w:pPr>
            <w:r w:rsidRPr="007402AB">
              <w:rPr>
                <w:rFonts w:hAnsi="굴림" w:hint="eastAsia"/>
                <w:lang w:eastAsia="ko-KR"/>
              </w:rPr>
              <w:t>[탐색 실패한 경우]</w:t>
            </w:r>
          </w:p>
          <w:p w14:paraId="0BA92909" w14:textId="77777777" w:rsidR="00833C8E" w:rsidRPr="007402AB" w:rsidRDefault="00833C8E" w:rsidP="00832DCF">
            <w:pPr>
              <w:ind w:rightChars="-22" w:right="-44"/>
              <w:rPr>
                <w:rFonts w:hAnsi="굴림"/>
                <w:lang w:eastAsia="ko-KR"/>
              </w:rPr>
            </w:pPr>
            <w:r w:rsidRPr="007402AB">
              <w:rPr>
                <w:rFonts w:hAnsi="굴림"/>
                <w:lang w:eastAsia="ko-KR"/>
              </w:rPr>
              <w:t xml:space="preserve">0x41(65) : </w:t>
            </w:r>
            <w:r w:rsidRPr="007402AB">
              <w:rPr>
                <w:rFonts w:hAnsi="굴림" w:hint="eastAsia"/>
                <w:lang w:eastAsia="ko-KR"/>
              </w:rPr>
              <w:t xml:space="preserve">배차 </w:t>
            </w:r>
            <w:proofErr w:type="spellStart"/>
            <w:r w:rsidRPr="007402AB">
              <w:rPr>
                <w:rFonts w:hAnsi="굴림" w:hint="eastAsia"/>
                <w:lang w:eastAsia="ko-KR"/>
              </w:rPr>
              <w:t>대상제외</w:t>
            </w:r>
            <w:proofErr w:type="spellEnd"/>
          </w:p>
          <w:p w14:paraId="73980560" w14:textId="77777777" w:rsidR="007402AB" w:rsidRPr="007402AB" w:rsidRDefault="007402AB" w:rsidP="007402AB">
            <w:pPr>
              <w:ind w:rightChars="-22" w:right="-44"/>
              <w:rPr>
                <w:rFonts w:hAnsi="굴림"/>
                <w:bCs/>
                <w:lang w:eastAsia="ko-KR"/>
              </w:rPr>
            </w:pPr>
            <w:r w:rsidRPr="007402AB">
              <w:rPr>
                <w:rFonts w:hAnsi="굴림"/>
                <w:bCs/>
                <w:lang w:eastAsia="ko-KR"/>
              </w:rPr>
              <w:t xml:space="preserve">0x42(66) : </w:t>
            </w:r>
            <w:r w:rsidRPr="007402AB">
              <w:rPr>
                <w:rFonts w:hAnsi="굴림" w:hint="eastAsia"/>
                <w:bCs/>
                <w:lang w:eastAsia="ko-KR"/>
              </w:rPr>
              <w:t xml:space="preserve">배차 </w:t>
            </w:r>
            <w:proofErr w:type="spellStart"/>
            <w:r w:rsidRPr="007402AB">
              <w:rPr>
                <w:rFonts w:hAnsi="굴림" w:hint="eastAsia"/>
                <w:bCs/>
                <w:lang w:eastAsia="ko-KR"/>
              </w:rPr>
              <w:t>대상제외</w:t>
            </w:r>
            <w:proofErr w:type="spellEnd"/>
            <w:r w:rsidRPr="007402AB">
              <w:rPr>
                <w:rFonts w:hAnsi="굴림" w:hint="eastAsia"/>
                <w:bCs/>
                <w:lang w:eastAsia="ko-KR"/>
              </w:rPr>
              <w:t>(</w:t>
            </w:r>
          </w:p>
          <w:p w14:paraId="2A131C2D" w14:textId="77777777" w:rsidR="007402AB" w:rsidRPr="007402AB" w:rsidRDefault="007402AB" w:rsidP="007402AB">
            <w:pPr>
              <w:ind w:rightChars="-22" w:right="-44"/>
              <w:rPr>
                <w:rFonts w:hAnsi="굴림"/>
                <w:lang w:eastAsia="ko-KR"/>
              </w:rPr>
            </w:pPr>
            <w:r w:rsidRPr="007402AB">
              <w:rPr>
                <w:rFonts w:hAnsi="굴림" w:hint="eastAsia"/>
                <w:bCs/>
                <w:lang w:eastAsia="ko-KR"/>
              </w:rPr>
              <w:t xml:space="preserve"> </w:t>
            </w:r>
            <w:proofErr w:type="spellStart"/>
            <w:r w:rsidRPr="007402AB">
              <w:rPr>
                <w:rFonts w:hAnsi="굴림" w:hint="eastAsia"/>
                <w:bCs/>
                <w:lang w:eastAsia="ko-KR"/>
              </w:rPr>
              <w:t>첫링크가</w:t>
            </w:r>
            <w:proofErr w:type="spellEnd"/>
            <w:r w:rsidRPr="007402AB">
              <w:rPr>
                <w:rFonts w:hAnsi="굴림" w:hint="eastAsia"/>
                <w:bCs/>
                <w:lang w:eastAsia="ko-KR"/>
              </w:rPr>
              <w:t xml:space="preserve"> 고가,지하차도,터널,고속도로)</w:t>
            </w:r>
          </w:p>
        </w:tc>
        <w:tc>
          <w:tcPr>
            <w:tcW w:w="636" w:type="dxa"/>
            <w:vAlign w:val="center"/>
          </w:tcPr>
          <w:p w14:paraId="3A2CBE31" w14:textId="77777777" w:rsidR="00833C8E" w:rsidRPr="00481AE3" w:rsidRDefault="00833C8E" w:rsidP="00832DCF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000000" w:themeColor="text1"/>
              </w:rPr>
            </w:pPr>
          </w:p>
        </w:tc>
      </w:tr>
      <w:tr w:rsidR="00481AE3" w:rsidRPr="00481AE3" w14:paraId="43410B7F" w14:textId="77777777" w:rsidTr="00832DCF">
        <w:trPr>
          <w:trHeight w:val="227"/>
        </w:trPr>
        <w:tc>
          <w:tcPr>
            <w:tcW w:w="1154" w:type="dxa"/>
            <w:gridSpan w:val="2"/>
            <w:vAlign w:val="center"/>
          </w:tcPr>
          <w:p w14:paraId="69A0EF4E" w14:textId="77777777" w:rsidR="00833C8E" w:rsidRPr="00481AE3" w:rsidRDefault="00833C8E" w:rsidP="00832DCF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b/>
                <w:color w:val="000000" w:themeColor="text1"/>
                <w:lang w:eastAsia="ko-KR"/>
              </w:rPr>
              <w:t>계</w:t>
            </w:r>
          </w:p>
        </w:tc>
        <w:tc>
          <w:tcPr>
            <w:tcW w:w="557" w:type="dxa"/>
            <w:vAlign w:val="center"/>
          </w:tcPr>
          <w:p w14:paraId="5E098051" w14:textId="77777777" w:rsidR="00833C8E" w:rsidRPr="00481AE3" w:rsidRDefault="00833C8E" w:rsidP="00832DCF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  <w:r w:rsidRPr="00481AE3">
              <w:rPr>
                <w:rFonts w:hAnsi="굴림"/>
                <w:b/>
                <w:color w:val="000000" w:themeColor="text1"/>
                <w:lang w:eastAsia="ko-KR"/>
              </w:rPr>
              <w:t>N</w:t>
            </w:r>
          </w:p>
        </w:tc>
        <w:tc>
          <w:tcPr>
            <w:tcW w:w="509" w:type="dxa"/>
            <w:vAlign w:val="center"/>
          </w:tcPr>
          <w:p w14:paraId="2D8C7C5E" w14:textId="77777777" w:rsidR="00833C8E" w:rsidRPr="00481AE3" w:rsidRDefault="00833C8E" w:rsidP="00832DCF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</w:p>
        </w:tc>
        <w:tc>
          <w:tcPr>
            <w:tcW w:w="5964" w:type="dxa"/>
            <w:gridSpan w:val="2"/>
            <w:vAlign w:val="center"/>
          </w:tcPr>
          <w:p w14:paraId="018BECEE" w14:textId="77777777" w:rsidR="00833C8E" w:rsidRPr="00481AE3" w:rsidRDefault="00833C8E" w:rsidP="00832DCF">
            <w:pPr>
              <w:ind w:rightChars="-22" w:right="-44"/>
              <w:rPr>
                <w:rFonts w:hAnsi="굴림"/>
                <w:b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b/>
                <w:color w:val="000000" w:themeColor="text1"/>
                <w:lang w:eastAsia="ko-KR"/>
              </w:rPr>
              <w:t xml:space="preserve">4 * 다중 </w:t>
            </w:r>
            <w:r w:rsidR="00E41F67" w:rsidRPr="00481AE3">
              <w:rPr>
                <w:rFonts w:hAnsi="굴림" w:hint="eastAsia"/>
                <w:b/>
                <w:color w:val="000000" w:themeColor="text1"/>
                <w:lang w:eastAsia="ko-KR"/>
              </w:rPr>
              <w:t>목적지(</w:t>
            </w:r>
            <w:r w:rsidRPr="00481AE3">
              <w:rPr>
                <w:rFonts w:hAnsi="굴림" w:hint="eastAsia"/>
                <w:b/>
                <w:color w:val="000000" w:themeColor="text1"/>
                <w:lang w:eastAsia="ko-KR"/>
              </w:rPr>
              <w:t>출발지</w:t>
            </w:r>
            <w:r w:rsidR="00E41F67" w:rsidRPr="00481AE3">
              <w:rPr>
                <w:rFonts w:hAnsi="굴림" w:hint="eastAsia"/>
                <w:b/>
                <w:color w:val="000000" w:themeColor="text1"/>
                <w:lang w:eastAsia="ko-KR"/>
              </w:rPr>
              <w:t>)</w:t>
            </w:r>
            <w:r w:rsidRPr="00481AE3">
              <w:rPr>
                <w:rFonts w:hAnsi="굴림" w:hint="eastAsia"/>
                <w:b/>
                <w:color w:val="000000" w:themeColor="text1"/>
                <w:lang w:eastAsia="ko-KR"/>
              </w:rPr>
              <w:t xml:space="preserve"> </w:t>
            </w:r>
            <w:r w:rsidR="00E41F67" w:rsidRPr="00481AE3">
              <w:rPr>
                <w:rFonts w:hAnsi="굴림" w:hint="eastAsia"/>
                <w:b/>
                <w:color w:val="000000" w:themeColor="text1"/>
                <w:lang w:eastAsia="ko-KR"/>
              </w:rPr>
              <w:t>개수</w:t>
            </w:r>
          </w:p>
        </w:tc>
        <w:tc>
          <w:tcPr>
            <w:tcW w:w="636" w:type="dxa"/>
            <w:vAlign w:val="center"/>
          </w:tcPr>
          <w:p w14:paraId="700D2493" w14:textId="77777777" w:rsidR="00833C8E" w:rsidRPr="00481AE3" w:rsidRDefault="00833C8E" w:rsidP="00832DCF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000000" w:themeColor="text1"/>
              </w:rPr>
            </w:pPr>
          </w:p>
        </w:tc>
      </w:tr>
    </w:tbl>
    <w:p w14:paraId="3162E253" w14:textId="77777777" w:rsidR="00833C8E" w:rsidRPr="00833C8E" w:rsidRDefault="00833C8E" w:rsidP="00833C8E">
      <w:pPr>
        <w:rPr>
          <w:lang w:eastAsia="ko-KR"/>
        </w:rPr>
      </w:pPr>
    </w:p>
    <w:p w14:paraId="3991662A" w14:textId="77777777" w:rsidR="00481AE3" w:rsidRPr="00DA6EAF" w:rsidRDefault="00481AE3">
      <w:pPr>
        <w:pStyle w:val="4"/>
      </w:pPr>
      <w:bookmarkStart w:id="27" w:name="_Toc187683250"/>
      <w:r w:rsidRPr="00DA6EAF">
        <w:rPr>
          <w:rFonts w:hint="eastAsia"/>
          <w:lang w:eastAsia="ko-KR"/>
        </w:rPr>
        <w:t xml:space="preserve">Body </w:t>
      </w:r>
      <w:r w:rsidRPr="00DA6EAF">
        <w:rPr>
          <w:lang w:eastAsia="ko-KR"/>
        </w:rPr>
        <w:t>–</w:t>
      </w:r>
      <w:r w:rsidRPr="00DA6EAF">
        <w:rPr>
          <w:rFonts w:hint="eastAsia"/>
          <w:lang w:eastAsia="ko-KR"/>
        </w:rPr>
        <w:t xml:space="preserve"> N</w:t>
      </w:r>
      <w:r w:rsidRPr="00DA6EAF">
        <w:rPr>
          <w:rFonts w:hint="eastAsia"/>
          <w:lang w:eastAsia="ko-KR"/>
        </w:rPr>
        <w:t>요약</w:t>
      </w:r>
      <w:r w:rsidRPr="00DA6EAF">
        <w:rPr>
          <w:rFonts w:hint="eastAsia"/>
          <w:lang w:eastAsia="ko-KR"/>
        </w:rPr>
        <w:t xml:space="preserve"> </w:t>
      </w:r>
      <w:r w:rsidRPr="00DA6EAF">
        <w:rPr>
          <w:rFonts w:hint="eastAsia"/>
          <w:lang w:eastAsia="ko-KR"/>
        </w:rPr>
        <w:t>탐색</w:t>
      </w:r>
      <w:bookmarkEnd w:id="27"/>
    </w:p>
    <w:p w14:paraId="1A093533" w14:textId="77777777" w:rsidR="00481AE3" w:rsidRPr="000D61BF" w:rsidRDefault="00481AE3" w:rsidP="00481AE3">
      <w:pPr>
        <w:pStyle w:val="5"/>
        <w:rPr>
          <w:lang w:eastAsia="ko-KR"/>
        </w:rPr>
      </w:pPr>
      <w:r w:rsidRPr="000D61BF">
        <w:rPr>
          <w:rFonts w:hint="eastAsia"/>
          <w:lang w:eastAsia="ko-KR"/>
        </w:rPr>
        <w:t>거리</w:t>
      </w:r>
      <w:r w:rsidRPr="000D61BF">
        <w:rPr>
          <w:rFonts w:hint="eastAsia"/>
          <w:lang w:eastAsia="ko-KR"/>
        </w:rPr>
        <w:t xml:space="preserve"> /</w:t>
      </w:r>
      <w:r w:rsidRPr="000D61BF">
        <w:rPr>
          <w:lang w:eastAsia="ko-KR"/>
        </w:rPr>
        <w:t xml:space="preserve"> </w:t>
      </w:r>
      <w:r w:rsidRPr="000D61BF">
        <w:rPr>
          <w:rFonts w:hint="eastAsia"/>
          <w:lang w:eastAsia="ko-KR"/>
        </w:rPr>
        <w:t>시간</w:t>
      </w:r>
      <w:r w:rsidRPr="000D61BF">
        <w:rPr>
          <w:rFonts w:hint="eastAsia"/>
          <w:lang w:eastAsia="ko-KR"/>
        </w:rPr>
        <w:t xml:space="preserve"> </w:t>
      </w:r>
      <w:r w:rsidRPr="000D61BF">
        <w:rPr>
          <w:rFonts w:hint="eastAsia"/>
          <w:lang w:eastAsia="ko-KR"/>
        </w:rPr>
        <w:t>정보</w:t>
      </w:r>
    </w:p>
    <w:tbl>
      <w:tblPr>
        <w:tblW w:w="882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58"/>
        <w:gridCol w:w="596"/>
        <w:gridCol w:w="557"/>
        <w:gridCol w:w="509"/>
        <w:gridCol w:w="3166"/>
        <w:gridCol w:w="2798"/>
        <w:gridCol w:w="636"/>
      </w:tblGrid>
      <w:tr w:rsidR="00481AE3" w:rsidRPr="000D61BF" w14:paraId="1D4DD6AD" w14:textId="77777777" w:rsidTr="00832DCF">
        <w:trPr>
          <w:trHeight w:val="227"/>
        </w:trPr>
        <w:tc>
          <w:tcPr>
            <w:tcW w:w="558" w:type="dxa"/>
            <w:shd w:val="clear" w:color="auto" w:fill="C0C0C0"/>
            <w:vAlign w:val="center"/>
          </w:tcPr>
          <w:p w14:paraId="6E4A9421" w14:textId="77777777" w:rsidR="00481AE3" w:rsidRPr="000D61BF" w:rsidRDefault="00481AE3" w:rsidP="00832DCF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번호</w:t>
            </w:r>
          </w:p>
        </w:tc>
        <w:tc>
          <w:tcPr>
            <w:tcW w:w="596" w:type="dxa"/>
            <w:shd w:val="clear" w:color="auto" w:fill="C0C0C0"/>
            <w:vAlign w:val="center"/>
          </w:tcPr>
          <w:p w14:paraId="3E21B571" w14:textId="77777777" w:rsidR="00481AE3" w:rsidRPr="000D61BF" w:rsidRDefault="00481AE3" w:rsidP="00832DCF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/>
                <w:color w:val="auto"/>
              </w:rPr>
              <w:t>Offs</w:t>
            </w:r>
          </w:p>
        </w:tc>
        <w:tc>
          <w:tcPr>
            <w:tcW w:w="557" w:type="dxa"/>
            <w:shd w:val="clear" w:color="auto" w:fill="C0C0C0"/>
            <w:vAlign w:val="center"/>
          </w:tcPr>
          <w:p w14:paraId="2E3A88D8" w14:textId="77777777" w:rsidR="00481AE3" w:rsidRPr="000D61BF" w:rsidRDefault="00481AE3" w:rsidP="00832DCF">
            <w:pPr>
              <w:pStyle w:val="af4"/>
              <w:ind w:rightChars="-22" w:right="-44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길이</w:t>
            </w:r>
          </w:p>
        </w:tc>
        <w:tc>
          <w:tcPr>
            <w:tcW w:w="509" w:type="dxa"/>
            <w:shd w:val="clear" w:color="auto" w:fill="C0C0C0"/>
            <w:vAlign w:val="center"/>
          </w:tcPr>
          <w:p w14:paraId="16A08350" w14:textId="77777777" w:rsidR="00481AE3" w:rsidRPr="000D61BF" w:rsidRDefault="00481AE3" w:rsidP="00832DCF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형</w:t>
            </w:r>
          </w:p>
        </w:tc>
        <w:tc>
          <w:tcPr>
            <w:tcW w:w="5964" w:type="dxa"/>
            <w:gridSpan w:val="2"/>
            <w:shd w:val="clear" w:color="auto" w:fill="C0C0C0"/>
            <w:vAlign w:val="center"/>
          </w:tcPr>
          <w:p w14:paraId="26DA5A6C" w14:textId="77777777" w:rsidR="00481AE3" w:rsidRPr="000D61BF" w:rsidRDefault="00481AE3" w:rsidP="00832DCF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내용</w:t>
            </w:r>
          </w:p>
        </w:tc>
        <w:tc>
          <w:tcPr>
            <w:tcW w:w="636" w:type="dxa"/>
            <w:shd w:val="clear" w:color="auto" w:fill="C0C0C0"/>
            <w:vAlign w:val="center"/>
          </w:tcPr>
          <w:p w14:paraId="21CBAA37" w14:textId="77777777" w:rsidR="00481AE3" w:rsidRPr="000D61BF" w:rsidRDefault="00481AE3" w:rsidP="00832DCF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0D61BF">
              <w:rPr>
                <w:rFonts w:ascii="굴림" w:eastAsia="굴림" w:hAnsi="굴림" w:hint="eastAsia"/>
                <w:color w:val="auto"/>
              </w:rPr>
              <w:t>비고</w:t>
            </w:r>
          </w:p>
        </w:tc>
      </w:tr>
      <w:tr w:rsidR="00481AE3" w:rsidRPr="000D61BF" w14:paraId="4FECD440" w14:textId="77777777" w:rsidTr="00832DCF">
        <w:trPr>
          <w:trHeight w:val="227"/>
        </w:trPr>
        <w:tc>
          <w:tcPr>
            <w:tcW w:w="558" w:type="dxa"/>
            <w:vAlign w:val="center"/>
          </w:tcPr>
          <w:p w14:paraId="4E316464" w14:textId="77777777" w:rsidR="00481AE3" w:rsidRPr="00481AE3" w:rsidRDefault="00481AE3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596" w:type="dxa"/>
            <w:vAlign w:val="center"/>
          </w:tcPr>
          <w:p w14:paraId="57E53D59" w14:textId="77777777" w:rsidR="00481AE3" w:rsidRPr="00481AE3" w:rsidRDefault="00481AE3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481AE3">
              <w:rPr>
                <w:rFonts w:hAnsi="굴림"/>
                <w:color w:val="000000" w:themeColor="text1"/>
                <w:lang w:eastAsia="ko-KR"/>
              </w:rPr>
              <w:t>0</w:t>
            </w:r>
          </w:p>
        </w:tc>
        <w:tc>
          <w:tcPr>
            <w:tcW w:w="557" w:type="dxa"/>
            <w:vAlign w:val="center"/>
          </w:tcPr>
          <w:p w14:paraId="106F6430" w14:textId="77777777" w:rsidR="00481AE3" w:rsidRPr="00481AE3" w:rsidRDefault="00481AE3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1C634BA6" w14:textId="77777777" w:rsidR="00481AE3" w:rsidRPr="00481AE3" w:rsidRDefault="00481AE3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3166" w:type="dxa"/>
            <w:vAlign w:val="center"/>
          </w:tcPr>
          <w:p w14:paraId="2859DA5A" w14:textId="77777777" w:rsidR="00481AE3" w:rsidRPr="00481AE3" w:rsidRDefault="00481AE3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color w:val="000000" w:themeColor="text1"/>
                <w:lang w:eastAsia="ko-KR"/>
              </w:rPr>
              <w:t>경로 길이(단위 :</w:t>
            </w:r>
            <w:r w:rsidRPr="00481AE3">
              <w:rPr>
                <w:rFonts w:hAnsi="굴림"/>
                <w:color w:val="000000" w:themeColor="text1"/>
                <w:lang w:eastAsia="ko-KR"/>
              </w:rPr>
              <w:t xml:space="preserve"> </w:t>
            </w:r>
            <w:r w:rsidRPr="00481AE3">
              <w:rPr>
                <w:rFonts w:hAnsi="굴림" w:hint="eastAsia"/>
                <w:color w:val="000000" w:themeColor="text1"/>
                <w:lang w:eastAsia="ko-KR"/>
              </w:rPr>
              <w:t>m)</w:t>
            </w:r>
          </w:p>
        </w:tc>
        <w:tc>
          <w:tcPr>
            <w:tcW w:w="2798" w:type="dxa"/>
            <w:vMerge w:val="restart"/>
            <w:vAlign w:val="center"/>
          </w:tcPr>
          <w:p w14:paraId="1A1A6745" w14:textId="77777777" w:rsidR="00481AE3" w:rsidRPr="00481AE3" w:rsidRDefault="00481AE3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color w:val="000000" w:themeColor="text1"/>
                <w:lang w:eastAsia="ko-KR"/>
              </w:rPr>
              <w:t>[탐색 실패한 경우]</w:t>
            </w:r>
          </w:p>
          <w:p w14:paraId="01F87ADE" w14:textId="77777777" w:rsidR="00481AE3" w:rsidRPr="00481AE3" w:rsidRDefault="00481AE3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481AE3">
              <w:rPr>
                <w:rFonts w:hAnsi="굴림"/>
                <w:color w:val="000000" w:themeColor="text1"/>
                <w:lang w:eastAsia="ko-KR"/>
              </w:rPr>
              <w:t>0xFFFFFFFF</w:t>
            </w:r>
          </w:p>
        </w:tc>
        <w:tc>
          <w:tcPr>
            <w:tcW w:w="636" w:type="dxa"/>
            <w:vAlign w:val="center"/>
          </w:tcPr>
          <w:p w14:paraId="348E3DFD" w14:textId="77777777" w:rsidR="00481AE3" w:rsidRPr="00481AE3" w:rsidRDefault="00481AE3" w:rsidP="00832DCF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000000" w:themeColor="text1"/>
              </w:rPr>
            </w:pPr>
          </w:p>
        </w:tc>
      </w:tr>
      <w:tr w:rsidR="00481AE3" w:rsidRPr="000D61BF" w14:paraId="0DB3608D" w14:textId="77777777" w:rsidTr="00832DCF">
        <w:trPr>
          <w:trHeight w:val="423"/>
        </w:trPr>
        <w:tc>
          <w:tcPr>
            <w:tcW w:w="558" w:type="dxa"/>
            <w:vAlign w:val="center"/>
          </w:tcPr>
          <w:p w14:paraId="4B9774B7" w14:textId="77777777" w:rsidR="00481AE3" w:rsidRPr="00481AE3" w:rsidRDefault="00481AE3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596" w:type="dxa"/>
            <w:vAlign w:val="center"/>
          </w:tcPr>
          <w:p w14:paraId="0C6565AD" w14:textId="77777777" w:rsidR="00481AE3" w:rsidRPr="00481AE3" w:rsidRDefault="00481AE3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557" w:type="dxa"/>
            <w:vAlign w:val="center"/>
          </w:tcPr>
          <w:p w14:paraId="28FA657B" w14:textId="77777777" w:rsidR="00481AE3" w:rsidRPr="00481AE3" w:rsidRDefault="00481AE3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2913EC0A" w14:textId="77777777" w:rsidR="00481AE3" w:rsidRPr="00481AE3" w:rsidRDefault="00481AE3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3166" w:type="dxa"/>
            <w:vAlign w:val="center"/>
          </w:tcPr>
          <w:p w14:paraId="7C52F2A0" w14:textId="77777777" w:rsidR="00481AE3" w:rsidRPr="00481AE3" w:rsidRDefault="00481AE3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color w:val="000000" w:themeColor="text1"/>
                <w:lang w:eastAsia="ko-KR"/>
              </w:rPr>
              <w:t>예상 소요 시간(단위 :</w:t>
            </w:r>
            <w:r w:rsidRPr="00481AE3">
              <w:rPr>
                <w:rFonts w:hAnsi="굴림"/>
                <w:color w:val="000000" w:themeColor="text1"/>
                <w:lang w:eastAsia="ko-KR"/>
              </w:rPr>
              <w:t xml:space="preserve"> </w:t>
            </w:r>
            <w:r w:rsidRPr="00481AE3">
              <w:rPr>
                <w:rFonts w:hAnsi="굴림" w:hint="eastAsia"/>
                <w:color w:val="000000" w:themeColor="text1"/>
                <w:lang w:eastAsia="ko-KR"/>
              </w:rPr>
              <w:t>초)</w:t>
            </w:r>
          </w:p>
        </w:tc>
        <w:tc>
          <w:tcPr>
            <w:tcW w:w="2798" w:type="dxa"/>
            <w:vMerge/>
            <w:vAlign w:val="center"/>
          </w:tcPr>
          <w:p w14:paraId="1532F0C5" w14:textId="77777777" w:rsidR="00481AE3" w:rsidRPr="00481AE3" w:rsidRDefault="00481AE3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636" w:type="dxa"/>
            <w:vAlign w:val="center"/>
          </w:tcPr>
          <w:p w14:paraId="5E4B66CB" w14:textId="77777777" w:rsidR="00481AE3" w:rsidRPr="00481AE3" w:rsidRDefault="00481AE3" w:rsidP="00832DCF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000000" w:themeColor="text1"/>
              </w:rPr>
            </w:pPr>
          </w:p>
        </w:tc>
      </w:tr>
      <w:tr w:rsidR="0050351A" w:rsidRPr="000D61BF" w14:paraId="0A4630CA" w14:textId="77777777" w:rsidTr="00832DCF">
        <w:trPr>
          <w:trHeight w:val="423"/>
        </w:trPr>
        <w:tc>
          <w:tcPr>
            <w:tcW w:w="558" w:type="dxa"/>
            <w:vAlign w:val="center"/>
          </w:tcPr>
          <w:p w14:paraId="358BBCCB" w14:textId="77777777" w:rsidR="0050351A" w:rsidRPr="00481AE3" w:rsidRDefault="0050351A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3</w:t>
            </w:r>
          </w:p>
        </w:tc>
        <w:tc>
          <w:tcPr>
            <w:tcW w:w="596" w:type="dxa"/>
            <w:vAlign w:val="center"/>
          </w:tcPr>
          <w:p w14:paraId="4CD67ABB" w14:textId="77777777" w:rsidR="0050351A" w:rsidRPr="00481AE3" w:rsidRDefault="0050351A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8</w:t>
            </w:r>
          </w:p>
        </w:tc>
        <w:tc>
          <w:tcPr>
            <w:tcW w:w="557" w:type="dxa"/>
            <w:vAlign w:val="center"/>
          </w:tcPr>
          <w:p w14:paraId="5B2F409B" w14:textId="77777777" w:rsidR="0050351A" w:rsidRPr="00481AE3" w:rsidRDefault="0050351A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>
              <w:rPr>
                <w:rFonts w:hAnsi="굴림" w:hint="eastAsia"/>
                <w:color w:val="000000" w:themeColor="text1"/>
                <w:lang w:eastAsia="ko-KR"/>
              </w:rPr>
              <w:t>4</w:t>
            </w:r>
          </w:p>
        </w:tc>
        <w:tc>
          <w:tcPr>
            <w:tcW w:w="509" w:type="dxa"/>
            <w:vAlign w:val="center"/>
          </w:tcPr>
          <w:p w14:paraId="3ECE70FF" w14:textId="77777777" w:rsidR="0050351A" w:rsidRPr="00481AE3" w:rsidRDefault="0050351A" w:rsidP="00832DCF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3166" w:type="dxa"/>
            <w:vAlign w:val="center"/>
          </w:tcPr>
          <w:p w14:paraId="10D1B5B0" w14:textId="77777777" w:rsidR="0050351A" w:rsidRPr="00481AE3" w:rsidRDefault="0050351A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proofErr w:type="spellStart"/>
            <w:r>
              <w:rPr>
                <w:rFonts w:hAnsi="굴림" w:hint="eastAsia"/>
                <w:color w:val="000000" w:themeColor="text1"/>
                <w:lang w:eastAsia="ko-KR"/>
              </w:rPr>
              <w:t>탐색결과</w:t>
            </w:r>
            <w:proofErr w:type="spellEnd"/>
            <w:r>
              <w:rPr>
                <w:rFonts w:hAnsi="굴림" w:hint="eastAsia"/>
                <w:color w:val="000000" w:themeColor="text1"/>
                <w:lang w:eastAsia="ko-KR"/>
              </w:rPr>
              <w:t xml:space="preserve"> (</w:t>
            </w:r>
            <w:hyperlink w:anchor="_Result_Error_Code" w:history="1">
              <w:r w:rsidRPr="0050351A">
                <w:rPr>
                  <w:rStyle w:val="af1"/>
                  <w:rFonts w:hAnsi="굴림" w:hint="eastAsia"/>
                  <w:lang w:eastAsia="ko-KR"/>
                </w:rPr>
                <w:t>2.1</w:t>
              </w:r>
            </w:hyperlink>
            <w:r>
              <w:rPr>
                <w:rFonts w:hAnsi="굴림" w:hint="eastAsia"/>
                <w:color w:val="000000" w:themeColor="text1"/>
                <w:lang w:eastAsia="ko-KR"/>
              </w:rPr>
              <w:t xml:space="preserve"> 참고)</w:t>
            </w:r>
          </w:p>
        </w:tc>
        <w:tc>
          <w:tcPr>
            <w:tcW w:w="2798" w:type="dxa"/>
            <w:vAlign w:val="center"/>
          </w:tcPr>
          <w:p w14:paraId="5833EC9D" w14:textId="77777777" w:rsidR="0050351A" w:rsidRPr="00481AE3" w:rsidRDefault="0050351A" w:rsidP="00832DCF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</w:p>
        </w:tc>
        <w:tc>
          <w:tcPr>
            <w:tcW w:w="636" w:type="dxa"/>
            <w:vAlign w:val="center"/>
          </w:tcPr>
          <w:p w14:paraId="5B092E68" w14:textId="77777777" w:rsidR="0050351A" w:rsidRPr="00481AE3" w:rsidRDefault="0050351A" w:rsidP="00832DCF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000000" w:themeColor="text1"/>
              </w:rPr>
            </w:pPr>
          </w:p>
        </w:tc>
      </w:tr>
      <w:tr w:rsidR="00481AE3" w:rsidRPr="000D61BF" w14:paraId="0DECBBCA" w14:textId="77777777" w:rsidTr="00832DCF">
        <w:trPr>
          <w:trHeight w:val="227"/>
        </w:trPr>
        <w:tc>
          <w:tcPr>
            <w:tcW w:w="1154" w:type="dxa"/>
            <w:gridSpan w:val="2"/>
            <w:vAlign w:val="center"/>
          </w:tcPr>
          <w:p w14:paraId="41CA632A" w14:textId="77777777" w:rsidR="00481AE3" w:rsidRPr="00481AE3" w:rsidRDefault="00481AE3" w:rsidP="00832DCF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  <w:r w:rsidRPr="00481AE3">
              <w:rPr>
                <w:rFonts w:hAnsi="굴림" w:hint="eastAsia"/>
                <w:b/>
                <w:color w:val="000000" w:themeColor="text1"/>
                <w:lang w:eastAsia="ko-KR"/>
              </w:rPr>
              <w:t>계</w:t>
            </w:r>
          </w:p>
        </w:tc>
        <w:tc>
          <w:tcPr>
            <w:tcW w:w="557" w:type="dxa"/>
            <w:vAlign w:val="center"/>
          </w:tcPr>
          <w:p w14:paraId="0C4B1B6D" w14:textId="77777777" w:rsidR="00481AE3" w:rsidRPr="00481AE3" w:rsidRDefault="00481AE3" w:rsidP="00832DCF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  <w:r w:rsidRPr="00481AE3">
              <w:rPr>
                <w:rFonts w:hAnsi="굴림"/>
                <w:b/>
                <w:color w:val="000000" w:themeColor="text1"/>
                <w:lang w:eastAsia="ko-KR"/>
              </w:rPr>
              <w:t>N</w:t>
            </w:r>
          </w:p>
        </w:tc>
        <w:tc>
          <w:tcPr>
            <w:tcW w:w="509" w:type="dxa"/>
            <w:vAlign w:val="center"/>
          </w:tcPr>
          <w:p w14:paraId="3867DDEB" w14:textId="77777777" w:rsidR="00481AE3" w:rsidRPr="00481AE3" w:rsidRDefault="00481AE3" w:rsidP="00832DCF">
            <w:pPr>
              <w:ind w:rightChars="-22" w:right="-44"/>
              <w:jc w:val="center"/>
              <w:rPr>
                <w:rFonts w:hAnsi="굴림"/>
                <w:b/>
                <w:color w:val="000000" w:themeColor="text1"/>
                <w:lang w:eastAsia="ko-KR"/>
              </w:rPr>
            </w:pPr>
          </w:p>
        </w:tc>
        <w:tc>
          <w:tcPr>
            <w:tcW w:w="5964" w:type="dxa"/>
            <w:gridSpan w:val="2"/>
            <w:vAlign w:val="center"/>
          </w:tcPr>
          <w:p w14:paraId="03B9587E" w14:textId="77777777" w:rsidR="00481AE3" w:rsidRPr="00481AE3" w:rsidRDefault="0050351A" w:rsidP="00832DCF">
            <w:pPr>
              <w:ind w:rightChars="-22" w:right="-44"/>
              <w:rPr>
                <w:rFonts w:hAnsi="굴림"/>
                <w:b/>
                <w:color w:val="000000" w:themeColor="text1"/>
                <w:lang w:eastAsia="ko-KR"/>
              </w:rPr>
            </w:pPr>
            <w:r>
              <w:rPr>
                <w:rFonts w:hAnsi="굴림" w:hint="eastAsia"/>
                <w:b/>
                <w:color w:val="000000" w:themeColor="text1"/>
                <w:lang w:eastAsia="ko-KR"/>
              </w:rPr>
              <w:t>12</w:t>
            </w:r>
            <w:r w:rsidR="00481AE3" w:rsidRPr="00481AE3">
              <w:rPr>
                <w:rFonts w:hAnsi="굴림" w:hint="eastAsia"/>
                <w:b/>
                <w:color w:val="000000" w:themeColor="text1"/>
                <w:lang w:eastAsia="ko-KR"/>
              </w:rPr>
              <w:t xml:space="preserve"> * </w:t>
            </w:r>
            <w:r w:rsidR="00481AE3" w:rsidRPr="00481AE3">
              <w:rPr>
                <w:rFonts w:hAnsi="굴림"/>
                <w:b/>
                <w:color w:val="000000" w:themeColor="text1"/>
                <w:lang w:eastAsia="ko-KR"/>
              </w:rPr>
              <w:t>N</w:t>
            </w:r>
            <w:r w:rsidR="00481AE3" w:rsidRPr="00481AE3">
              <w:rPr>
                <w:rFonts w:hAnsi="굴림" w:hint="eastAsia"/>
                <w:b/>
                <w:color w:val="000000" w:themeColor="text1"/>
                <w:lang w:eastAsia="ko-KR"/>
              </w:rPr>
              <w:t xml:space="preserve"> 요약 탐색 개수</w:t>
            </w:r>
          </w:p>
        </w:tc>
        <w:tc>
          <w:tcPr>
            <w:tcW w:w="636" w:type="dxa"/>
            <w:vAlign w:val="center"/>
          </w:tcPr>
          <w:p w14:paraId="78847E43" w14:textId="77777777" w:rsidR="00481AE3" w:rsidRPr="00481AE3" w:rsidRDefault="00481AE3" w:rsidP="00832DCF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000000" w:themeColor="text1"/>
              </w:rPr>
            </w:pPr>
          </w:p>
        </w:tc>
      </w:tr>
    </w:tbl>
    <w:p w14:paraId="4DECFA24" w14:textId="77777777" w:rsidR="00481AE3" w:rsidRPr="00481AE3" w:rsidRDefault="00481AE3" w:rsidP="00481AE3"/>
    <w:p w14:paraId="1745150A" w14:textId="77777777" w:rsidR="00133733" w:rsidRPr="00E240C3" w:rsidRDefault="00133733" w:rsidP="00133733">
      <w:pPr>
        <w:pStyle w:val="4"/>
        <w:rPr>
          <w:color w:val="000000" w:themeColor="text1"/>
          <w:lang w:eastAsia="ko-KR"/>
        </w:rPr>
      </w:pPr>
      <w:bookmarkStart w:id="28" w:name="_Toc187683251"/>
      <w:r w:rsidRPr="00E240C3">
        <w:rPr>
          <w:rFonts w:hint="eastAsia"/>
          <w:color w:val="000000" w:themeColor="text1"/>
          <w:lang w:eastAsia="ko-KR"/>
        </w:rPr>
        <w:t xml:space="preserve">Body - </w:t>
      </w:r>
      <w:r w:rsidR="000E29FB" w:rsidRPr="00E240C3">
        <w:rPr>
          <w:rFonts w:hAnsi="굴림" w:hint="eastAsia"/>
          <w:color w:val="000000" w:themeColor="text1"/>
          <w:lang w:eastAsia="ko-KR"/>
        </w:rPr>
        <w:t>BAEMIN</w:t>
      </w:r>
      <w:r w:rsidR="000E29FB" w:rsidRPr="00E240C3">
        <w:rPr>
          <w:color w:val="000000" w:themeColor="text1"/>
          <w:lang w:eastAsia="ko-KR"/>
        </w:rPr>
        <w:t xml:space="preserve">, </w:t>
      </w:r>
      <w:r w:rsidR="000E29FB" w:rsidRPr="00E240C3">
        <w:rPr>
          <w:rFonts w:hAnsi="굴림"/>
          <w:color w:val="000000" w:themeColor="text1"/>
          <w:lang w:eastAsia="ko-KR"/>
        </w:rPr>
        <w:t>YOGIYO</w:t>
      </w:r>
      <w:r w:rsidR="000E29FB" w:rsidRPr="00E240C3">
        <w:rPr>
          <w:rFonts w:hAnsi="굴림" w:hint="eastAsia"/>
          <w:color w:val="000000" w:themeColor="text1"/>
          <w:lang w:eastAsia="ko-KR"/>
        </w:rPr>
        <w:t>탐색</w:t>
      </w:r>
      <w:r w:rsidR="000E29FB" w:rsidRPr="00E240C3">
        <w:rPr>
          <w:rFonts w:hAnsi="굴림" w:hint="eastAsia"/>
          <w:color w:val="000000" w:themeColor="text1"/>
          <w:lang w:eastAsia="ko-KR"/>
        </w:rPr>
        <w:t xml:space="preserve"> </w:t>
      </w:r>
      <w:r w:rsidR="000E29FB" w:rsidRPr="00E240C3">
        <w:rPr>
          <w:rFonts w:hAnsi="굴림"/>
          <w:color w:val="000000" w:themeColor="text1"/>
          <w:lang w:eastAsia="ko-KR"/>
        </w:rPr>
        <w:t>(</w:t>
      </w:r>
      <w:r w:rsidRPr="00E240C3">
        <w:rPr>
          <w:rFonts w:hint="eastAsia"/>
          <w:color w:val="000000" w:themeColor="text1"/>
          <w:lang w:eastAsia="ko-KR"/>
        </w:rPr>
        <w:t>경유지</w:t>
      </w:r>
      <w:r w:rsidRPr="00E240C3">
        <w:rPr>
          <w:rFonts w:hint="eastAsia"/>
          <w:color w:val="000000" w:themeColor="text1"/>
          <w:lang w:eastAsia="ko-KR"/>
        </w:rPr>
        <w:t xml:space="preserve"> </w:t>
      </w:r>
      <w:proofErr w:type="spellStart"/>
      <w:r w:rsidR="0093441A" w:rsidRPr="00E240C3">
        <w:rPr>
          <w:rFonts w:hint="eastAsia"/>
          <w:color w:val="000000" w:themeColor="text1"/>
          <w:lang w:eastAsia="ko-KR"/>
        </w:rPr>
        <w:t>링크매칭</w:t>
      </w:r>
      <w:proofErr w:type="spellEnd"/>
      <w:r w:rsidRPr="00E240C3">
        <w:rPr>
          <w:rFonts w:hint="eastAsia"/>
          <w:color w:val="000000" w:themeColor="text1"/>
          <w:lang w:eastAsia="ko-KR"/>
        </w:rPr>
        <w:t xml:space="preserve"> </w:t>
      </w:r>
      <w:r w:rsidRPr="00E240C3">
        <w:rPr>
          <w:rFonts w:hint="eastAsia"/>
          <w:color w:val="000000" w:themeColor="text1"/>
          <w:lang w:eastAsia="ko-KR"/>
        </w:rPr>
        <w:t>정보</w:t>
      </w:r>
      <w:r w:rsidR="000E29FB" w:rsidRPr="00E240C3">
        <w:rPr>
          <w:rFonts w:hint="eastAsia"/>
          <w:color w:val="000000" w:themeColor="text1"/>
          <w:lang w:eastAsia="ko-KR"/>
        </w:rPr>
        <w:t>)</w:t>
      </w:r>
      <w:bookmarkEnd w:id="28"/>
      <w:r w:rsidRPr="00E240C3">
        <w:rPr>
          <w:rFonts w:hint="eastAsia"/>
          <w:color w:val="000000" w:themeColor="text1"/>
          <w:lang w:eastAsia="ko-KR"/>
        </w:rPr>
        <w:t xml:space="preserve"> </w:t>
      </w:r>
    </w:p>
    <w:p w14:paraId="5044F1EE" w14:textId="77777777" w:rsidR="00D03689" w:rsidRPr="00E240C3" w:rsidRDefault="00D03689" w:rsidP="002D0847">
      <w:pPr>
        <w:pStyle w:val="5"/>
        <w:rPr>
          <w:color w:val="000000" w:themeColor="text1"/>
          <w:lang w:eastAsia="ko-KR"/>
        </w:rPr>
      </w:pPr>
      <w:r w:rsidRPr="00E240C3">
        <w:rPr>
          <w:rFonts w:hint="eastAsia"/>
          <w:color w:val="000000" w:themeColor="text1"/>
          <w:lang w:eastAsia="ko-KR"/>
        </w:rPr>
        <w:t>링크</w:t>
      </w:r>
      <w:r w:rsidRPr="00E240C3">
        <w:rPr>
          <w:rFonts w:hint="eastAsia"/>
          <w:color w:val="000000" w:themeColor="text1"/>
          <w:lang w:eastAsia="ko-KR"/>
        </w:rPr>
        <w:t xml:space="preserve"> </w:t>
      </w:r>
      <w:r w:rsidRPr="00E240C3">
        <w:rPr>
          <w:rFonts w:hint="eastAsia"/>
          <w:color w:val="000000" w:themeColor="text1"/>
          <w:lang w:eastAsia="ko-KR"/>
        </w:rPr>
        <w:t>매칭</w:t>
      </w:r>
      <w:r w:rsidRPr="00E240C3">
        <w:rPr>
          <w:rFonts w:hint="eastAsia"/>
          <w:color w:val="000000" w:themeColor="text1"/>
          <w:lang w:eastAsia="ko-KR"/>
        </w:rPr>
        <w:t xml:space="preserve"> </w:t>
      </w:r>
      <w:r w:rsidRPr="00E240C3">
        <w:rPr>
          <w:rFonts w:hint="eastAsia"/>
          <w:color w:val="000000" w:themeColor="text1"/>
          <w:lang w:eastAsia="ko-KR"/>
        </w:rPr>
        <w:t>정보</w:t>
      </w:r>
    </w:p>
    <w:tbl>
      <w:tblPr>
        <w:tblW w:w="9961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5"/>
        <w:gridCol w:w="599"/>
        <w:gridCol w:w="426"/>
        <w:gridCol w:w="3946"/>
        <w:gridCol w:w="3087"/>
        <w:gridCol w:w="599"/>
      </w:tblGrid>
      <w:tr w:rsidR="00133733" w:rsidRPr="00E233A3" w14:paraId="3D21BEB4" w14:textId="77777777" w:rsidTr="001E6F01">
        <w:trPr>
          <w:trHeight w:val="227"/>
        </w:trPr>
        <w:tc>
          <w:tcPr>
            <w:tcW w:w="599" w:type="dxa"/>
            <w:shd w:val="clear" w:color="auto" w:fill="C0C0C0"/>
            <w:vAlign w:val="center"/>
          </w:tcPr>
          <w:p w14:paraId="00021460" w14:textId="77777777" w:rsidR="00133733" w:rsidRPr="00E233A3" w:rsidRDefault="00133733" w:rsidP="002D084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5" w:type="dxa"/>
            <w:shd w:val="clear" w:color="auto" w:fill="C0C0C0"/>
            <w:vAlign w:val="center"/>
          </w:tcPr>
          <w:p w14:paraId="6AD46357" w14:textId="77777777" w:rsidR="00133733" w:rsidRPr="00E233A3" w:rsidRDefault="00133733" w:rsidP="002D084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99" w:type="dxa"/>
            <w:shd w:val="clear" w:color="auto" w:fill="C0C0C0"/>
            <w:vAlign w:val="center"/>
          </w:tcPr>
          <w:p w14:paraId="70F3F0D9" w14:textId="77777777" w:rsidR="00133733" w:rsidRPr="00E233A3" w:rsidRDefault="00133733" w:rsidP="002D084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596BA05A" w14:textId="77777777" w:rsidR="00133733" w:rsidRPr="00E233A3" w:rsidRDefault="00133733" w:rsidP="002D084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7033" w:type="dxa"/>
            <w:gridSpan w:val="2"/>
            <w:shd w:val="clear" w:color="auto" w:fill="C0C0C0"/>
            <w:vAlign w:val="center"/>
          </w:tcPr>
          <w:p w14:paraId="10F38FB7" w14:textId="77777777" w:rsidR="00133733" w:rsidRPr="00E233A3" w:rsidRDefault="00133733" w:rsidP="002D084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9" w:type="dxa"/>
            <w:shd w:val="clear" w:color="auto" w:fill="C0C0C0"/>
            <w:vAlign w:val="center"/>
          </w:tcPr>
          <w:p w14:paraId="6ADD0BFC" w14:textId="77777777" w:rsidR="00133733" w:rsidRPr="00E233A3" w:rsidRDefault="00133733" w:rsidP="002D0847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E233A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133733" w:rsidRPr="00915D84" w14:paraId="0E978D56" w14:textId="77777777" w:rsidTr="001E6F01">
        <w:trPr>
          <w:trHeight w:val="227"/>
        </w:trPr>
        <w:tc>
          <w:tcPr>
            <w:tcW w:w="599" w:type="dxa"/>
            <w:vAlign w:val="center"/>
          </w:tcPr>
          <w:p w14:paraId="529DD87B" w14:textId="77777777" w:rsidR="00133733" w:rsidRPr="00DA7255" w:rsidRDefault="00133733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5" w:type="dxa"/>
            <w:vAlign w:val="center"/>
          </w:tcPr>
          <w:p w14:paraId="0C86BF67" w14:textId="77777777" w:rsidR="00133733" w:rsidRPr="00DA7255" w:rsidRDefault="00133733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9" w:type="dxa"/>
            <w:vAlign w:val="center"/>
          </w:tcPr>
          <w:p w14:paraId="2869884B" w14:textId="77777777" w:rsidR="00133733" w:rsidRPr="00DA7255" w:rsidRDefault="00133733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739E6FB9" w14:textId="77777777" w:rsidR="00133733" w:rsidRPr="00DA7255" w:rsidRDefault="00133733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7033" w:type="dxa"/>
            <w:gridSpan w:val="2"/>
            <w:vAlign w:val="center"/>
          </w:tcPr>
          <w:p w14:paraId="2030FB2E" w14:textId="77777777" w:rsidR="00133733" w:rsidRPr="00DA7255" w:rsidRDefault="00133733" w:rsidP="002D0847">
            <w:pPr>
              <w:ind w:rightChars="-22" w:right="-44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Map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ID</w:t>
            </w:r>
          </w:p>
        </w:tc>
        <w:tc>
          <w:tcPr>
            <w:tcW w:w="599" w:type="dxa"/>
            <w:vAlign w:val="center"/>
          </w:tcPr>
          <w:p w14:paraId="1220C7A4" w14:textId="77777777" w:rsidR="00133733" w:rsidRPr="00915D84" w:rsidRDefault="00133733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133733" w:rsidRPr="00915D84" w14:paraId="1E98CC46" w14:textId="77777777" w:rsidTr="001E6F01">
        <w:trPr>
          <w:trHeight w:val="227"/>
        </w:trPr>
        <w:tc>
          <w:tcPr>
            <w:tcW w:w="599" w:type="dxa"/>
            <w:vAlign w:val="center"/>
          </w:tcPr>
          <w:p w14:paraId="6715DCE7" w14:textId="77777777" w:rsidR="00133733" w:rsidRPr="00DA7255" w:rsidRDefault="00133733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5" w:type="dxa"/>
            <w:vAlign w:val="center"/>
          </w:tcPr>
          <w:p w14:paraId="4CC880C1" w14:textId="77777777" w:rsidR="00133733" w:rsidRPr="00DA7255" w:rsidRDefault="00133733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9" w:type="dxa"/>
            <w:vAlign w:val="center"/>
          </w:tcPr>
          <w:p w14:paraId="43004919" w14:textId="77777777" w:rsidR="00133733" w:rsidRPr="00DA7255" w:rsidRDefault="00133733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7D012DE1" w14:textId="77777777" w:rsidR="00133733" w:rsidRPr="00DA7255" w:rsidRDefault="00133733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7033" w:type="dxa"/>
            <w:gridSpan w:val="2"/>
            <w:vAlign w:val="center"/>
          </w:tcPr>
          <w:p w14:paraId="3149FCDC" w14:textId="77777777" w:rsidR="00133733" w:rsidRPr="00DA7255" w:rsidRDefault="00133733" w:rsidP="002D0847">
            <w:pPr>
              <w:ind w:rightChars="-22" w:right="-44"/>
              <w:rPr>
                <w:rFonts w:hAnsi="굴림"/>
                <w:lang w:eastAsia="ko-KR"/>
              </w:rPr>
            </w:pPr>
            <w:r w:rsidRPr="00DA7255">
              <w:rPr>
                <w:rFonts w:hAnsi="굴림" w:hint="eastAsia"/>
                <w:lang w:eastAsia="ko-KR"/>
              </w:rPr>
              <w:t>Link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DA7255">
              <w:rPr>
                <w:rFonts w:hAnsi="굴림" w:hint="eastAsia"/>
                <w:lang w:eastAsia="ko-KR"/>
              </w:rPr>
              <w:t>ID</w:t>
            </w:r>
          </w:p>
        </w:tc>
        <w:tc>
          <w:tcPr>
            <w:tcW w:w="599" w:type="dxa"/>
            <w:vAlign w:val="center"/>
          </w:tcPr>
          <w:p w14:paraId="7E7661F4" w14:textId="77777777" w:rsidR="00133733" w:rsidRPr="00915D84" w:rsidRDefault="00133733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DF0E96" w:rsidRPr="00915D84" w14:paraId="592B5940" w14:textId="77777777" w:rsidTr="001E6F01">
        <w:trPr>
          <w:trHeight w:val="227"/>
        </w:trPr>
        <w:tc>
          <w:tcPr>
            <w:tcW w:w="599" w:type="dxa"/>
            <w:vAlign w:val="center"/>
          </w:tcPr>
          <w:p w14:paraId="66E14C01" w14:textId="77777777" w:rsidR="00DF0E96" w:rsidRPr="00DA7255" w:rsidRDefault="00DF0E96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5" w:type="dxa"/>
            <w:vAlign w:val="center"/>
          </w:tcPr>
          <w:p w14:paraId="6C2DB381" w14:textId="77777777" w:rsidR="00DF0E96" w:rsidRDefault="00DF0E96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9" w:type="dxa"/>
            <w:vAlign w:val="center"/>
          </w:tcPr>
          <w:p w14:paraId="304C4058" w14:textId="77777777" w:rsidR="00DF0E96" w:rsidRDefault="00DF0E96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784D39C5" w14:textId="77777777" w:rsidR="00DF0E96" w:rsidRDefault="00DF0E96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7033" w:type="dxa"/>
            <w:gridSpan w:val="2"/>
            <w:vAlign w:val="center"/>
          </w:tcPr>
          <w:p w14:paraId="45AE378C" w14:textId="77777777" w:rsidR="00DF0E96" w:rsidRPr="00DA7255" w:rsidRDefault="00DF0E96" w:rsidP="002D084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segment</w:t>
            </w:r>
          </w:p>
        </w:tc>
        <w:tc>
          <w:tcPr>
            <w:tcW w:w="599" w:type="dxa"/>
            <w:vAlign w:val="center"/>
          </w:tcPr>
          <w:p w14:paraId="4795CECD" w14:textId="77777777" w:rsidR="00DF0E96" w:rsidRPr="00915D84" w:rsidRDefault="00DF0E96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DF0E96" w:rsidRPr="00915D84" w14:paraId="1861A66D" w14:textId="77777777" w:rsidTr="001E6F01">
        <w:trPr>
          <w:trHeight w:val="227"/>
        </w:trPr>
        <w:tc>
          <w:tcPr>
            <w:tcW w:w="599" w:type="dxa"/>
            <w:vAlign w:val="center"/>
          </w:tcPr>
          <w:p w14:paraId="6F0BD0BA" w14:textId="77777777" w:rsidR="00DF0E96" w:rsidRPr="00DA7255" w:rsidRDefault="00DF0E96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5" w:type="dxa"/>
            <w:vAlign w:val="center"/>
          </w:tcPr>
          <w:p w14:paraId="33535FAA" w14:textId="77777777" w:rsidR="00DF0E96" w:rsidRDefault="00DF0E96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599" w:type="dxa"/>
            <w:vAlign w:val="center"/>
          </w:tcPr>
          <w:p w14:paraId="2089CC69" w14:textId="77777777" w:rsidR="00DF0E96" w:rsidRDefault="00DF0E96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61738ED7" w14:textId="77777777" w:rsidR="00DF0E96" w:rsidRDefault="00DF0E96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7033" w:type="dxa"/>
            <w:gridSpan w:val="2"/>
            <w:vAlign w:val="center"/>
          </w:tcPr>
          <w:p w14:paraId="293BBEE0" w14:textId="77777777" w:rsidR="00DF0E96" w:rsidRPr="00DA7255" w:rsidRDefault="00287ADA" w:rsidP="002D0847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시간 정보 </w:t>
            </w:r>
            <w:r>
              <w:rPr>
                <w:rFonts w:hAnsi="굴림"/>
                <w:lang w:eastAsia="ko-KR"/>
              </w:rPr>
              <w:t>(</w:t>
            </w:r>
            <w:r>
              <w:rPr>
                <w:rFonts w:hAnsi="굴림" w:hint="eastAsia"/>
                <w:lang w:eastAsia="ko-KR"/>
              </w:rPr>
              <w:t xml:space="preserve">값은 항상 </w:t>
            </w:r>
            <w:r>
              <w:rPr>
                <w:rFonts w:hAnsi="굴림"/>
                <w:lang w:eastAsia="ko-KR"/>
              </w:rPr>
              <w:t xml:space="preserve">0, </w:t>
            </w:r>
            <w:r>
              <w:rPr>
                <w:rFonts w:hAnsi="굴림" w:hint="eastAsia"/>
                <w:lang w:eastAsia="ko-KR"/>
              </w:rPr>
              <w:t>추후에 변경 가능</w:t>
            </w:r>
            <w:r>
              <w:rPr>
                <w:rFonts w:hAnsi="굴림"/>
                <w:lang w:eastAsia="ko-KR"/>
              </w:rPr>
              <w:t>)</w:t>
            </w:r>
          </w:p>
        </w:tc>
        <w:tc>
          <w:tcPr>
            <w:tcW w:w="599" w:type="dxa"/>
            <w:vAlign w:val="center"/>
          </w:tcPr>
          <w:p w14:paraId="74165902" w14:textId="77777777" w:rsidR="00DF0E96" w:rsidRPr="00915D84" w:rsidRDefault="00DF0E96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1E6F01" w:rsidRPr="00915D84" w14:paraId="537279B5" w14:textId="77777777" w:rsidTr="001E6F01">
        <w:trPr>
          <w:trHeight w:val="227"/>
        </w:trPr>
        <w:tc>
          <w:tcPr>
            <w:tcW w:w="599" w:type="dxa"/>
            <w:vAlign w:val="center"/>
          </w:tcPr>
          <w:p w14:paraId="753A7172" w14:textId="77777777" w:rsidR="001E6F01" w:rsidRPr="00DA7255" w:rsidRDefault="00287ADA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705" w:type="dxa"/>
            <w:vAlign w:val="center"/>
          </w:tcPr>
          <w:p w14:paraId="5E1F180D" w14:textId="77777777" w:rsidR="001E6F01" w:rsidRDefault="00287ADA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99" w:type="dxa"/>
            <w:vAlign w:val="center"/>
          </w:tcPr>
          <w:p w14:paraId="69EA8B74" w14:textId="77777777" w:rsidR="001E6F01" w:rsidRDefault="00287ADA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65F4CE16" w14:textId="77777777" w:rsidR="001E6F01" w:rsidRDefault="001E6F01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3946" w:type="dxa"/>
            <w:vAlign w:val="center"/>
          </w:tcPr>
          <w:p w14:paraId="7B92FFE0" w14:textId="77777777" w:rsidR="001E6F01" w:rsidRPr="00DA7255" w:rsidRDefault="001E6F01" w:rsidP="001E6F01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거리 정보 </w:t>
            </w:r>
            <w:r>
              <w:rPr>
                <w:rFonts w:hAnsi="굴림"/>
                <w:lang w:eastAsia="ko-KR"/>
              </w:rPr>
              <w:t>(</w:t>
            </w:r>
            <w:r>
              <w:rPr>
                <w:rFonts w:hAnsi="굴림" w:hint="eastAsia"/>
                <w:lang w:eastAsia="ko-KR"/>
              </w:rPr>
              <w:t xml:space="preserve">m) </w:t>
            </w:r>
          </w:p>
        </w:tc>
        <w:tc>
          <w:tcPr>
            <w:tcW w:w="3087" w:type="dxa"/>
            <w:vAlign w:val="center"/>
          </w:tcPr>
          <w:p w14:paraId="516F2511" w14:textId="77777777" w:rsidR="001E6F01" w:rsidRPr="00DA7255" w:rsidRDefault="001E6F01" w:rsidP="001E6F01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</w:t>
            </w:r>
            <w:proofErr w:type="spellStart"/>
            <w:r>
              <w:rPr>
                <w:rFonts w:hAnsi="굴림" w:hint="eastAsia"/>
                <w:lang w:eastAsia="ko-KR"/>
              </w:rPr>
              <w:t>링크기준</w:t>
            </w:r>
            <w:proofErr w:type="spellEnd"/>
            <w:r>
              <w:rPr>
                <w:rFonts w:hAnsi="굴림" w:hint="eastAsia"/>
                <w:lang w:eastAsia="ko-KR"/>
              </w:rPr>
              <w:t xml:space="preserve">)목적지까지 </w:t>
            </w:r>
            <w:proofErr w:type="spellStart"/>
            <w:r>
              <w:rPr>
                <w:rFonts w:hAnsi="굴림" w:hint="eastAsia"/>
                <w:lang w:eastAsia="ko-KR"/>
              </w:rPr>
              <w:t>잔여거리</w:t>
            </w:r>
            <w:proofErr w:type="spellEnd"/>
          </w:p>
        </w:tc>
        <w:tc>
          <w:tcPr>
            <w:tcW w:w="599" w:type="dxa"/>
            <w:vAlign w:val="center"/>
          </w:tcPr>
          <w:p w14:paraId="2FEDDE36" w14:textId="77777777" w:rsidR="001E6F01" w:rsidRPr="00915D84" w:rsidRDefault="001E6F01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5A64A0" w:rsidRPr="00915D84" w14:paraId="1F448A89" w14:textId="77777777" w:rsidTr="001E6F01">
        <w:trPr>
          <w:trHeight w:val="227"/>
        </w:trPr>
        <w:tc>
          <w:tcPr>
            <w:tcW w:w="599" w:type="dxa"/>
            <w:vAlign w:val="center"/>
          </w:tcPr>
          <w:p w14:paraId="69B40884" w14:textId="77777777" w:rsidR="005A64A0" w:rsidRDefault="00287ADA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705" w:type="dxa"/>
            <w:vAlign w:val="center"/>
          </w:tcPr>
          <w:p w14:paraId="3AB7A225" w14:textId="77777777" w:rsidR="005A64A0" w:rsidRDefault="005A64A0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599" w:type="dxa"/>
            <w:vAlign w:val="center"/>
          </w:tcPr>
          <w:p w14:paraId="31D43863" w14:textId="77777777" w:rsidR="005A64A0" w:rsidRDefault="00DF0E96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35840ABA" w14:textId="77777777" w:rsidR="005A64A0" w:rsidRDefault="005A64A0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7033" w:type="dxa"/>
            <w:gridSpan w:val="2"/>
            <w:vAlign w:val="center"/>
          </w:tcPr>
          <w:p w14:paraId="259C5677" w14:textId="77777777" w:rsidR="005A64A0" w:rsidRPr="00483C83" w:rsidRDefault="00DF0E96" w:rsidP="00DF0E96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(링크에 매칭된)</w:t>
            </w:r>
            <w:r>
              <w:rPr>
                <w:rFonts w:hAnsi="굴림"/>
                <w:lang w:eastAsia="ko-KR"/>
              </w:rPr>
              <w:t xml:space="preserve"> </w:t>
            </w:r>
            <w:r w:rsidRPr="00483C83">
              <w:rPr>
                <w:rFonts w:hAnsi="굴림" w:hint="eastAsia"/>
                <w:lang w:eastAsia="ko-KR"/>
              </w:rPr>
              <w:t>경유지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483C83">
              <w:rPr>
                <w:rFonts w:hAnsi="굴림" w:hint="eastAsia"/>
                <w:lang w:eastAsia="ko-KR"/>
              </w:rPr>
              <w:t>X</w:t>
            </w:r>
            <w:r>
              <w:rPr>
                <w:rFonts w:hAnsi="굴림"/>
                <w:lang w:eastAsia="ko-KR"/>
              </w:rPr>
              <w:t xml:space="preserve"> </w:t>
            </w:r>
          </w:p>
        </w:tc>
        <w:tc>
          <w:tcPr>
            <w:tcW w:w="599" w:type="dxa"/>
            <w:vAlign w:val="center"/>
          </w:tcPr>
          <w:p w14:paraId="79ADE559" w14:textId="77777777" w:rsidR="005A64A0" w:rsidRPr="00915D84" w:rsidRDefault="005A64A0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5A64A0" w:rsidRPr="00915D84" w14:paraId="39DB5428" w14:textId="77777777" w:rsidTr="001E6F01">
        <w:trPr>
          <w:trHeight w:val="227"/>
        </w:trPr>
        <w:tc>
          <w:tcPr>
            <w:tcW w:w="599" w:type="dxa"/>
            <w:vAlign w:val="center"/>
          </w:tcPr>
          <w:p w14:paraId="23835F58" w14:textId="77777777" w:rsidR="005A64A0" w:rsidRDefault="00287ADA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705" w:type="dxa"/>
            <w:vAlign w:val="center"/>
          </w:tcPr>
          <w:p w14:paraId="01ED87F1" w14:textId="77777777" w:rsidR="005A64A0" w:rsidRDefault="005A64A0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  <w:r w:rsidR="00AA5A46"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599" w:type="dxa"/>
            <w:vAlign w:val="center"/>
          </w:tcPr>
          <w:p w14:paraId="1084DB48" w14:textId="77777777" w:rsidR="005A64A0" w:rsidRDefault="00DF0E96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53DD0B82" w14:textId="77777777" w:rsidR="005A64A0" w:rsidRDefault="005A64A0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7033" w:type="dxa"/>
            <w:gridSpan w:val="2"/>
            <w:vAlign w:val="center"/>
          </w:tcPr>
          <w:p w14:paraId="620F6D77" w14:textId="77777777" w:rsidR="005A64A0" w:rsidRPr="00483C83" w:rsidRDefault="00AA5A46" w:rsidP="00594D00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(링크에 매칭된)</w:t>
            </w:r>
            <w:r>
              <w:rPr>
                <w:rFonts w:hAnsi="굴림"/>
                <w:lang w:eastAsia="ko-KR"/>
              </w:rPr>
              <w:t xml:space="preserve"> </w:t>
            </w:r>
            <w:r w:rsidRPr="00483C83">
              <w:rPr>
                <w:rFonts w:hAnsi="굴림" w:hint="eastAsia"/>
                <w:lang w:eastAsia="ko-KR"/>
              </w:rPr>
              <w:t>경유지</w:t>
            </w:r>
            <w:r>
              <w:rPr>
                <w:rFonts w:hAnsi="굴림" w:hint="eastAsia"/>
                <w:lang w:eastAsia="ko-KR"/>
              </w:rPr>
              <w:t xml:space="preserve"> Y</w:t>
            </w:r>
          </w:p>
        </w:tc>
        <w:tc>
          <w:tcPr>
            <w:tcW w:w="599" w:type="dxa"/>
            <w:vAlign w:val="center"/>
          </w:tcPr>
          <w:p w14:paraId="04E75603" w14:textId="77777777" w:rsidR="005A64A0" w:rsidRPr="00915D84" w:rsidRDefault="005A64A0" w:rsidP="002D0847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133733" w:rsidRPr="00817307" w14:paraId="148A4895" w14:textId="77777777" w:rsidTr="001E6F01">
        <w:trPr>
          <w:trHeight w:val="227"/>
        </w:trPr>
        <w:tc>
          <w:tcPr>
            <w:tcW w:w="1304" w:type="dxa"/>
            <w:gridSpan w:val="2"/>
            <w:vAlign w:val="center"/>
          </w:tcPr>
          <w:p w14:paraId="2E385CAC" w14:textId="77777777" w:rsidR="00133733" w:rsidRPr="00817307" w:rsidRDefault="00133733" w:rsidP="002D0847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817307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99" w:type="dxa"/>
            <w:vAlign w:val="center"/>
          </w:tcPr>
          <w:p w14:paraId="4347F9AB" w14:textId="77777777" w:rsidR="00133733" w:rsidRPr="00817307" w:rsidRDefault="00133733" w:rsidP="002D0847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>
              <w:rPr>
                <w:rFonts w:hAnsi="굴림" w:hint="eastAsia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3B41DE07" w14:textId="77777777" w:rsidR="00133733" w:rsidRPr="00817307" w:rsidRDefault="00133733" w:rsidP="002D0847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</w:p>
        </w:tc>
        <w:tc>
          <w:tcPr>
            <w:tcW w:w="7033" w:type="dxa"/>
            <w:gridSpan w:val="2"/>
            <w:vAlign w:val="center"/>
          </w:tcPr>
          <w:p w14:paraId="68EF8244" w14:textId="77777777" w:rsidR="00133733" w:rsidRPr="00817307" w:rsidRDefault="00AA5A46" w:rsidP="002D0847">
            <w:pPr>
              <w:ind w:rightChars="-22" w:right="-44"/>
              <w:rPr>
                <w:rFonts w:hAnsi="굴림"/>
                <w:b/>
                <w:color w:val="0000FF"/>
                <w:lang w:eastAsia="ko-KR"/>
              </w:rPr>
            </w:pPr>
            <w:r>
              <w:rPr>
                <w:rFonts w:hAnsi="굴림"/>
                <w:b/>
                <w:lang w:eastAsia="ko-KR"/>
              </w:rPr>
              <w:t>20</w:t>
            </w:r>
            <w:r w:rsidR="00133733" w:rsidRPr="00F4508A">
              <w:rPr>
                <w:rFonts w:hAnsi="굴림" w:hint="eastAsia"/>
                <w:b/>
                <w:lang w:eastAsia="ko-KR"/>
              </w:rPr>
              <w:t xml:space="preserve"> * </w:t>
            </w:r>
            <w:r w:rsidR="00133733">
              <w:rPr>
                <w:rFonts w:hAnsi="굴림" w:hint="eastAsia"/>
                <w:b/>
                <w:lang w:eastAsia="ko-KR"/>
              </w:rPr>
              <w:t xml:space="preserve">경유지 </w:t>
            </w:r>
            <w:r w:rsidR="00133733" w:rsidRPr="00F4508A">
              <w:rPr>
                <w:rFonts w:hAnsi="굴림" w:hint="eastAsia"/>
                <w:b/>
                <w:lang w:eastAsia="ko-KR"/>
              </w:rPr>
              <w:t>개수</w:t>
            </w:r>
          </w:p>
        </w:tc>
        <w:tc>
          <w:tcPr>
            <w:tcW w:w="599" w:type="dxa"/>
            <w:vAlign w:val="center"/>
          </w:tcPr>
          <w:p w14:paraId="47654EBB" w14:textId="77777777" w:rsidR="00133733" w:rsidRPr="00817307" w:rsidRDefault="00133733" w:rsidP="002D0847">
            <w:pPr>
              <w:pStyle w:val="af4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</w:p>
        </w:tc>
      </w:tr>
    </w:tbl>
    <w:p w14:paraId="180F3E25" w14:textId="77777777" w:rsidR="00AA5A46" w:rsidRDefault="00AA5A46" w:rsidP="00133733">
      <w:pPr>
        <w:rPr>
          <w:lang w:eastAsia="ko-KR"/>
        </w:rPr>
      </w:pPr>
    </w:p>
    <w:p w14:paraId="1BCFC5E5" w14:textId="77777777" w:rsidR="00133733" w:rsidRPr="00AA5A46" w:rsidRDefault="00AA5A46" w:rsidP="00AA5A46">
      <w:pPr>
        <w:tabs>
          <w:tab w:val="left" w:pos="4810"/>
        </w:tabs>
        <w:rPr>
          <w:lang w:eastAsia="ko-KR"/>
        </w:rPr>
      </w:pPr>
      <w:r>
        <w:rPr>
          <w:lang w:eastAsia="ko-KR"/>
        </w:rPr>
        <w:tab/>
      </w:r>
    </w:p>
    <w:p w14:paraId="0CE79B5D" w14:textId="77777777" w:rsidR="00E70421" w:rsidRDefault="007D23F6" w:rsidP="000B5F2B">
      <w:pPr>
        <w:pStyle w:val="2"/>
        <w:rPr>
          <w:lang w:eastAsia="ko-KR"/>
        </w:rPr>
      </w:pPr>
      <w:bookmarkStart w:id="29" w:name="_Toc187683252"/>
      <w:r>
        <w:rPr>
          <w:rFonts w:hint="eastAsia"/>
          <w:lang w:eastAsia="ko-KR"/>
        </w:rPr>
        <w:t>S</w:t>
      </w:r>
      <w:r>
        <w:rPr>
          <w:lang w:eastAsia="ko-KR"/>
        </w:rPr>
        <w:t xml:space="preserve">ervice - </w:t>
      </w:r>
      <w:r w:rsidR="00E70421" w:rsidRPr="00B9518F">
        <w:rPr>
          <w:rFonts w:hint="eastAsia"/>
          <w:lang w:eastAsia="ko-KR"/>
        </w:rPr>
        <w:t>버전</w:t>
      </w:r>
      <w:r w:rsidR="00E70421" w:rsidRPr="00B9518F">
        <w:rPr>
          <w:rFonts w:hint="eastAsia"/>
          <w:lang w:eastAsia="ko-KR"/>
        </w:rPr>
        <w:t xml:space="preserve"> </w:t>
      </w:r>
      <w:r w:rsidR="00E70421" w:rsidRPr="00B9518F">
        <w:rPr>
          <w:rFonts w:hint="eastAsia"/>
          <w:lang w:eastAsia="ko-KR"/>
        </w:rPr>
        <w:t>정보</w:t>
      </w:r>
      <w:bookmarkEnd w:id="29"/>
    </w:p>
    <w:p w14:paraId="2C4008F7" w14:textId="77777777" w:rsidR="000B5F2B" w:rsidRDefault="000B5F2B" w:rsidP="000B5F2B">
      <w:pPr>
        <w:pStyle w:val="3"/>
        <w:rPr>
          <w:lang w:eastAsia="ko-KR"/>
        </w:rPr>
      </w:pPr>
      <w:bookmarkStart w:id="30" w:name="_Toc187683253"/>
      <w:r>
        <w:rPr>
          <w:rFonts w:hint="eastAsia"/>
          <w:lang w:eastAsia="ko-KR"/>
        </w:rPr>
        <w:t>Request</w:t>
      </w:r>
      <w:bookmarkEnd w:id="30"/>
    </w:p>
    <w:p w14:paraId="2FA4BED4" w14:textId="77777777" w:rsidR="000B5F2B" w:rsidRDefault="000B5F2B" w:rsidP="000B5F2B">
      <w:pPr>
        <w:rPr>
          <w:lang w:eastAsia="ko-KR"/>
        </w:rPr>
      </w:pPr>
      <w:r>
        <w:rPr>
          <w:rFonts w:hint="eastAsia"/>
          <w:lang w:eastAsia="ko-KR"/>
        </w:rPr>
        <w:t>해당 서비스의 Request 정보는 따로 없으며</w:t>
      </w:r>
      <w:r w:rsidR="00212874">
        <w:rPr>
          <w:rFonts w:hint="eastAsia"/>
          <w:lang w:eastAsia="ko-KR"/>
        </w:rPr>
        <w:t>, Common Request로 대체</w:t>
      </w:r>
    </w:p>
    <w:p w14:paraId="5E398F59" w14:textId="77777777" w:rsidR="00212874" w:rsidRPr="00212874" w:rsidRDefault="00212874" w:rsidP="000B5F2B">
      <w:pPr>
        <w:rPr>
          <w:lang w:eastAsia="ko-KR"/>
        </w:rPr>
      </w:pPr>
    </w:p>
    <w:p w14:paraId="613D3C58" w14:textId="77777777" w:rsidR="000B5F2B" w:rsidRDefault="000B5F2B" w:rsidP="000B5F2B">
      <w:pPr>
        <w:pStyle w:val="3"/>
        <w:rPr>
          <w:lang w:eastAsia="ko-KR"/>
        </w:rPr>
      </w:pPr>
      <w:bookmarkStart w:id="31" w:name="_Toc187683254"/>
      <w:r>
        <w:rPr>
          <w:rFonts w:hint="eastAsia"/>
          <w:lang w:eastAsia="ko-KR"/>
        </w:rPr>
        <w:t>Response</w:t>
      </w:r>
      <w:bookmarkEnd w:id="31"/>
    </w:p>
    <w:p w14:paraId="0540F535" w14:textId="77777777" w:rsidR="000B5F2B" w:rsidRPr="000B5F2B" w:rsidRDefault="000B5F2B" w:rsidP="000B5F2B">
      <w:pPr>
        <w:pStyle w:val="4"/>
        <w:rPr>
          <w:lang w:eastAsia="ko-KR"/>
        </w:rPr>
      </w:pPr>
      <w:bookmarkStart w:id="32" w:name="_Toc187683255"/>
      <w:r>
        <w:rPr>
          <w:rFonts w:hint="eastAsia"/>
          <w:lang w:eastAsia="ko-KR"/>
        </w:rPr>
        <w:t xml:space="preserve">MR </w:t>
      </w:r>
      <w:proofErr w:type="spellStart"/>
      <w:r>
        <w:rPr>
          <w:rFonts w:hint="eastAsia"/>
          <w:lang w:eastAsia="ko-KR"/>
        </w:rPr>
        <w:t>버전정보</w:t>
      </w:r>
      <w:bookmarkEnd w:id="32"/>
      <w:proofErr w:type="spellEnd"/>
    </w:p>
    <w:tbl>
      <w:tblPr>
        <w:tblW w:w="846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598"/>
        <w:gridCol w:w="599"/>
        <w:gridCol w:w="506"/>
        <w:gridCol w:w="5559"/>
        <w:gridCol w:w="599"/>
      </w:tblGrid>
      <w:tr w:rsidR="00E70421" w:rsidRPr="00B9518F" w14:paraId="0FF172F4" w14:textId="77777777" w:rsidTr="00754456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280BA1AF" w14:textId="77777777" w:rsidR="00E70421" w:rsidRPr="00C41266" w:rsidRDefault="00E70421" w:rsidP="0075445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41266">
              <w:rPr>
                <w:rFonts w:ascii="굴림" w:eastAsia="굴림" w:hAnsi="굴림" w:hint="eastAsia"/>
                <w:b/>
                <w:color w:val="auto"/>
              </w:rPr>
              <w:t>번호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61468F96" w14:textId="77777777" w:rsidR="00E70421" w:rsidRPr="00C41266" w:rsidRDefault="00E70421" w:rsidP="0075445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41266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6AFF659A" w14:textId="77777777" w:rsidR="00E70421" w:rsidRPr="00C41266" w:rsidRDefault="00E70421" w:rsidP="0075445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41266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62E9A54D" w14:textId="77777777" w:rsidR="00E70421" w:rsidRPr="00C41266" w:rsidRDefault="00E70421" w:rsidP="0075445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41266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5562" w:type="dxa"/>
            <w:shd w:val="clear" w:color="auto" w:fill="C0C0C0"/>
            <w:vAlign w:val="center"/>
          </w:tcPr>
          <w:p w14:paraId="38776B97" w14:textId="77777777" w:rsidR="00E70421" w:rsidRPr="00C41266" w:rsidRDefault="00E70421" w:rsidP="0075445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41266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586759EB" w14:textId="77777777" w:rsidR="00E70421" w:rsidRPr="00C41266" w:rsidRDefault="00E70421" w:rsidP="00754456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41266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E70421" w:rsidRPr="00B9518F" w14:paraId="40B10EC3" w14:textId="77777777" w:rsidTr="00754456">
        <w:trPr>
          <w:trHeight w:val="227"/>
        </w:trPr>
        <w:tc>
          <w:tcPr>
            <w:tcW w:w="598" w:type="dxa"/>
            <w:vAlign w:val="center"/>
          </w:tcPr>
          <w:p w14:paraId="3CD3A14E" w14:textId="77777777" w:rsidR="00E70421" w:rsidRPr="00B9518F" w:rsidRDefault="00E70421" w:rsidP="00754456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9518F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1DDFFCB0" w14:textId="77777777" w:rsidR="00E70421" w:rsidRPr="00B9518F" w:rsidRDefault="00E70421" w:rsidP="00754456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9518F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Align w:val="center"/>
          </w:tcPr>
          <w:p w14:paraId="34EDAD20" w14:textId="77777777" w:rsidR="00E70421" w:rsidRPr="00B9518F" w:rsidRDefault="00E70421" w:rsidP="00754456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9518F">
              <w:rPr>
                <w:rFonts w:hAnsi="굴림" w:hint="eastAsia"/>
                <w:lang w:eastAsia="ko-KR"/>
              </w:rPr>
              <w:t>16</w:t>
            </w:r>
          </w:p>
        </w:tc>
        <w:tc>
          <w:tcPr>
            <w:tcW w:w="506" w:type="dxa"/>
            <w:vAlign w:val="center"/>
          </w:tcPr>
          <w:p w14:paraId="1D177F84" w14:textId="77777777" w:rsidR="00E70421" w:rsidRPr="00B9518F" w:rsidRDefault="00E70421" w:rsidP="00754456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9518F">
              <w:rPr>
                <w:rFonts w:hAnsi="굴림" w:hint="eastAsia"/>
                <w:lang w:eastAsia="ko-KR"/>
              </w:rPr>
              <w:t>S</w:t>
            </w:r>
          </w:p>
        </w:tc>
        <w:tc>
          <w:tcPr>
            <w:tcW w:w="5562" w:type="dxa"/>
            <w:vAlign w:val="center"/>
          </w:tcPr>
          <w:p w14:paraId="2983AB18" w14:textId="77777777" w:rsidR="00E70421" w:rsidRPr="00B9518F" w:rsidRDefault="00E70421" w:rsidP="00754456">
            <w:pPr>
              <w:ind w:rightChars="-22" w:right="-44"/>
              <w:rPr>
                <w:rFonts w:hAnsi="굴림"/>
                <w:lang w:eastAsia="ko-KR"/>
              </w:rPr>
            </w:pPr>
            <w:r w:rsidRPr="00B9518F">
              <w:rPr>
                <w:rFonts w:hAnsi="굴림" w:hint="eastAsia"/>
                <w:lang w:eastAsia="ko-KR"/>
              </w:rPr>
              <w:t>MR 버전 정보</w:t>
            </w:r>
          </w:p>
        </w:tc>
        <w:tc>
          <w:tcPr>
            <w:tcW w:w="598" w:type="dxa"/>
            <w:vAlign w:val="center"/>
          </w:tcPr>
          <w:p w14:paraId="3B477DC7" w14:textId="77777777" w:rsidR="00E70421" w:rsidRPr="00B9518F" w:rsidRDefault="00E70421" w:rsidP="00754456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9518F">
              <w:rPr>
                <w:rFonts w:hAnsi="굴림" w:hint="eastAsia"/>
                <w:lang w:eastAsia="ko-KR"/>
              </w:rPr>
              <w:t>(1)</w:t>
            </w:r>
          </w:p>
        </w:tc>
      </w:tr>
    </w:tbl>
    <w:p w14:paraId="63903604" w14:textId="77777777" w:rsidR="00E70421" w:rsidRPr="00B9518F" w:rsidRDefault="00E70421" w:rsidP="00E70421">
      <w:pPr>
        <w:ind w:rightChars="-22" w:right="-44"/>
        <w:jc w:val="left"/>
        <w:rPr>
          <w:lang w:eastAsia="ko-KR"/>
        </w:rPr>
      </w:pPr>
    </w:p>
    <w:p w14:paraId="2E7515DD" w14:textId="77777777" w:rsidR="00E70421" w:rsidRPr="00B9518F" w:rsidRDefault="00E70421" w:rsidP="00E70421">
      <w:pPr>
        <w:ind w:rightChars="-22" w:right="-44" w:firstLine="400"/>
        <w:jc w:val="left"/>
        <w:rPr>
          <w:lang w:eastAsia="ko-KR"/>
        </w:rPr>
      </w:pPr>
      <w:r w:rsidRPr="00B9518F">
        <w:rPr>
          <w:rFonts w:hint="eastAsia"/>
          <w:lang w:eastAsia="ko-KR"/>
        </w:rPr>
        <w:t xml:space="preserve">(1) </w:t>
      </w:r>
      <w:r w:rsidRPr="00B9518F">
        <w:rPr>
          <w:rFonts w:hAnsi="굴림" w:hint="eastAsia"/>
          <w:lang w:eastAsia="ko-KR"/>
        </w:rPr>
        <w:t>MR 버전 정보</w:t>
      </w:r>
    </w:p>
    <w:p w14:paraId="5CD49407" w14:textId="77777777" w:rsidR="00754456" w:rsidRPr="001D10EC" w:rsidRDefault="00E70421" w:rsidP="008008B4">
      <w:pPr>
        <w:numPr>
          <w:ilvl w:val="0"/>
          <w:numId w:val="7"/>
        </w:numPr>
        <w:jc w:val="left"/>
        <w:rPr>
          <w:lang w:eastAsia="ko-KR"/>
        </w:rPr>
      </w:pPr>
      <w:r w:rsidRPr="00B9518F">
        <w:rPr>
          <w:rFonts w:hAnsi="굴림"/>
          <w:lang w:eastAsia="ko-KR"/>
        </w:rPr>
        <w:t>E</w:t>
      </w:r>
      <w:r w:rsidRPr="00B9518F">
        <w:rPr>
          <w:rFonts w:hAnsi="굴림" w:hint="eastAsia"/>
          <w:lang w:eastAsia="ko-KR"/>
        </w:rPr>
        <w:t xml:space="preserve">x) </w:t>
      </w:r>
      <w:r w:rsidRPr="00B9518F">
        <w:rPr>
          <w:rFonts w:hAnsi="굴림"/>
          <w:lang w:eastAsia="ko-KR"/>
        </w:rPr>
        <w:t>“</w:t>
      </w:r>
      <w:r w:rsidRPr="00B9518F">
        <w:rPr>
          <w:rFonts w:hAnsi="굴림" w:hint="eastAsia"/>
          <w:lang w:eastAsia="ko-KR"/>
        </w:rPr>
        <w:t>2012/03/02</w:t>
      </w:r>
      <w:r w:rsidRPr="00B9518F">
        <w:rPr>
          <w:rFonts w:hAnsi="굴림"/>
          <w:lang w:eastAsia="ko-KR"/>
        </w:rPr>
        <w:t>”</w:t>
      </w:r>
    </w:p>
    <w:p w14:paraId="623FBB17" w14:textId="77777777" w:rsidR="00367F57" w:rsidRPr="001D10EC" w:rsidRDefault="00754456" w:rsidP="008008B4">
      <w:pPr>
        <w:numPr>
          <w:ilvl w:val="0"/>
          <w:numId w:val="7"/>
        </w:numPr>
        <w:jc w:val="left"/>
        <w:rPr>
          <w:lang w:eastAsia="ko-KR"/>
        </w:rPr>
      </w:pPr>
      <w:r w:rsidRPr="001D10EC">
        <w:rPr>
          <w:rFonts w:hAnsi="굴림" w:hint="eastAsia"/>
          <w:lang w:eastAsia="ko-KR"/>
        </w:rPr>
        <w:t>NULL 포함 16 Byte 전송</w:t>
      </w:r>
    </w:p>
    <w:p w14:paraId="41F9466F" w14:textId="77777777" w:rsidR="005D2D4B" w:rsidRDefault="0069234B" w:rsidP="0069234B">
      <w:pPr>
        <w:widowControl/>
        <w:spacing w:line="240" w:lineRule="auto"/>
        <w:jc w:val="left"/>
        <w:rPr>
          <w:lang w:eastAsia="ko-KR"/>
        </w:rPr>
      </w:pPr>
      <w:r>
        <w:rPr>
          <w:lang w:eastAsia="ko-KR"/>
        </w:rPr>
        <w:br w:type="page"/>
      </w:r>
    </w:p>
    <w:p w14:paraId="130FEB71" w14:textId="77777777" w:rsidR="006357B4" w:rsidRDefault="007D23F6" w:rsidP="005D2D4B">
      <w:pPr>
        <w:pStyle w:val="2"/>
        <w:rPr>
          <w:lang w:eastAsia="ko-KR"/>
        </w:rPr>
      </w:pPr>
      <w:bookmarkStart w:id="33" w:name="_Toc187683256"/>
      <w:r>
        <w:rPr>
          <w:rFonts w:hint="eastAsia"/>
          <w:lang w:eastAsia="ko-KR"/>
        </w:rPr>
        <w:lastRenderedPageBreak/>
        <w:t xml:space="preserve">Service - </w:t>
      </w:r>
      <w:r w:rsidR="00B10494">
        <w:rPr>
          <w:rFonts w:hint="eastAsia"/>
          <w:lang w:eastAsia="ko-KR"/>
        </w:rPr>
        <w:t>관리</w:t>
      </w:r>
      <w:bookmarkEnd w:id="33"/>
    </w:p>
    <w:p w14:paraId="64C7FCBB" w14:textId="77777777" w:rsidR="005D2D4B" w:rsidRDefault="005D2D4B" w:rsidP="005D2D4B">
      <w:pPr>
        <w:pStyle w:val="3"/>
        <w:rPr>
          <w:lang w:eastAsia="ko-KR"/>
        </w:rPr>
      </w:pPr>
      <w:bookmarkStart w:id="34" w:name="_Toc187683257"/>
      <w:r>
        <w:rPr>
          <w:rFonts w:hint="eastAsia"/>
          <w:lang w:eastAsia="ko-KR"/>
        </w:rPr>
        <w:t>Request</w:t>
      </w:r>
      <w:bookmarkEnd w:id="34"/>
    </w:p>
    <w:p w14:paraId="673771FD" w14:textId="77777777" w:rsidR="005D2D4B" w:rsidRDefault="00AC3FC2" w:rsidP="005D2D4B">
      <w:pPr>
        <w:pStyle w:val="4"/>
        <w:rPr>
          <w:lang w:eastAsia="ko-KR"/>
        </w:rPr>
      </w:pPr>
      <w:bookmarkStart w:id="35" w:name="_Toc187683258"/>
      <w:r>
        <w:rPr>
          <w:rFonts w:hint="eastAsia"/>
          <w:lang w:eastAsia="ko-KR"/>
        </w:rPr>
        <w:t>C</w:t>
      </w:r>
      <w:r>
        <w:rPr>
          <w:lang w:eastAsia="ko-KR"/>
        </w:rPr>
        <w:t>ommon Header</w:t>
      </w:r>
      <w:bookmarkEnd w:id="35"/>
    </w:p>
    <w:tbl>
      <w:tblPr>
        <w:tblpPr w:leftFromText="142" w:rightFromText="142" w:vertAnchor="text" w:tblpY="1"/>
        <w:tblOverlap w:val="never"/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8"/>
        <w:gridCol w:w="598"/>
        <w:gridCol w:w="598"/>
        <w:gridCol w:w="506"/>
        <w:gridCol w:w="5562"/>
        <w:gridCol w:w="598"/>
      </w:tblGrid>
      <w:tr w:rsidR="005D2D4B" w:rsidRPr="001D10EC" w14:paraId="5AD32F44" w14:textId="77777777" w:rsidTr="005D2D4B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551CF1DE" w14:textId="77777777" w:rsidR="005D2D4B" w:rsidRPr="001D10EC" w:rsidRDefault="005D2D4B" w:rsidP="005D2D4B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번호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5277AE42" w14:textId="77777777" w:rsidR="005D2D4B" w:rsidRPr="001D10EC" w:rsidRDefault="005D2D4B" w:rsidP="005D2D4B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5465074C" w14:textId="77777777" w:rsidR="005D2D4B" w:rsidRPr="001D10EC" w:rsidRDefault="005D2D4B" w:rsidP="005D2D4B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42D5C8F9" w14:textId="77777777" w:rsidR="005D2D4B" w:rsidRPr="001D10EC" w:rsidRDefault="005D2D4B" w:rsidP="005D2D4B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형</w:t>
            </w:r>
          </w:p>
        </w:tc>
        <w:tc>
          <w:tcPr>
            <w:tcW w:w="5562" w:type="dxa"/>
            <w:shd w:val="clear" w:color="auto" w:fill="C0C0C0"/>
            <w:vAlign w:val="center"/>
          </w:tcPr>
          <w:p w14:paraId="1E8BD48C" w14:textId="77777777" w:rsidR="005D2D4B" w:rsidRPr="001D10EC" w:rsidRDefault="005D2D4B" w:rsidP="005D2D4B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7565BB66" w14:textId="77777777" w:rsidR="005D2D4B" w:rsidRPr="001D10EC" w:rsidRDefault="005D2D4B" w:rsidP="005D2D4B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비고</w:t>
            </w:r>
          </w:p>
        </w:tc>
      </w:tr>
      <w:tr w:rsidR="005D2D4B" w:rsidRPr="001D10EC" w14:paraId="642A5CB9" w14:textId="77777777" w:rsidTr="005D2D4B">
        <w:trPr>
          <w:trHeight w:val="227"/>
        </w:trPr>
        <w:tc>
          <w:tcPr>
            <w:tcW w:w="598" w:type="dxa"/>
            <w:vAlign w:val="center"/>
          </w:tcPr>
          <w:p w14:paraId="72C91D3D" w14:textId="77777777" w:rsidR="005D2D4B" w:rsidRPr="001D10EC" w:rsidRDefault="005D2D4B" w:rsidP="005D2D4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2873AFB0" w14:textId="77777777" w:rsidR="005D2D4B" w:rsidRPr="001D10EC" w:rsidRDefault="005D2D4B" w:rsidP="005D2D4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Align w:val="center"/>
          </w:tcPr>
          <w:p w14:paraId="7927B698" w14:textId="77777777" w:rsidR="005D2D4B" w:rsidRPr="001D10EC" w:rsidRDefault="005D2D4B" w:rsidP="005D2D4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06" w:type="dxa"/>
            <w:vAlign w:val="center"/>
          </w:tcPr>
          <w:p w14:paraId="0394E640" w14:textId="77777777" w:rsidR="005D2D4B" w:rsidRPr="001D10EC" w:rsidRDefault="005D2D4B" w:rsidP="005D2D4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562" w:type="dxa"/>
            <w:vAlign w:val="center"/>
          </w:tcPr>
          <w:p w14:paraId="0251D0A3" w14:textId="77777777" w:rsidR="005D2D4B" w:rsidRPr="001D10EC" w:rsidRDefault="005D2D4B" w:rsidP="005D2D4B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Command</w:t>
            </w:r>
            <w:r w:rsidRPr="001D10EC">
              <w:rPr>
                <w:rFonts w:hAnsi="굴림" w:hint="eastAsia"/>
                <w:lang w:eastAsia="ko-KR"/>
              </w:rPr>
              <w:t xml:space="preserve"> 구분</w:t>
            </w:r>
          </w:p>
        </w:tc>
        <w:tc>
          <w:tcPr>
            <w:tcW w:w="598" w:type="dxa"/>
            <w:vAlign w:val="center"/>
          </w:tcPr>
          <w:p w14:paraId="17BDB736" w14:textId="77777777" w:rsidR="005D2D4B" w:rsidRPr="001D10EC" w:rsidRDefault="005D2D4B" w:rsidP="005D2D4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(1)</w:t>
            </w:r>
          </w:p>
        </w:tc>
      </w:tr>
      <w:tr w:rsidR="005D2D4B" w:rsidRPr="001D10EC" w14:paraId="2769C392" w14:textId="77777777" w:rsidTr="005D2D4B">
        <w:trPr>
          <w:trHeight w:val="227"/>
        </w:trPr>
        <w:tc>
          <w:tcPr>
            <w:tcW w:w="598" w:type="dxa"/>
            <w:vAlign w:val="center"/>
          </w:tcPr>
          <w:p w14:paraId="48340856" w14:textId="77777777" w:rsidR="005D2D4B" w:rsidRPr="001D10EC" w:rsidRDefault="005D2D4B" w:rsidP="005D2D4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0F30B100" w14:textId="77777777" w:rsidR="005D2D4B" w:rsidRPr="001D10EC" w:rsidRDefault="005D2D4B" w:rsidP="005D2D4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5A02F3BD" w14:textId="77777777" w:rsidR="005D2D4B" w:rsidRPr="001D10EC" w:rsidRDefault="005D2D4B" w:rsidP="005D2D4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06" w:type="dxa"/>
            <w:vAlign w:val="center"/>
          </w:tcPr>
          <w:p w14:paraId="3E4D6FFA" w14:textId="77777777" w:rsidR="005D2D4B" w:rsidRPr="001D10EC" w:rsidRDefault="005D2D4B" w:rsidP="005D2D4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562" w:type="dxa"/>
            <w:vAlign w:val="center"/>
          </w:tcPr>
          <w:p w14:paraId="3BCDAD40" w14:textId="77777777" w:rsidR="005D2D4B" w:rsidRPr="001D10EC" w:rsidRDefault="005D2D4B" w:rsidP="005D2D4B">
            <w:pPr>
              <w:ind w:rightChars="-22" w:right="-44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598" w:type="dxa"/>
            <w:vAlign w:val="center"/>
          </w:tcPr>
          <w:p w14:paraId="5C7C4B83" w14:textId="77777777" w:rsidR="005D2D4B" w:rsidRPr="001D10EC" w:rsidRDefault="005D2D4B" w:rsidP="005D2D4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5D2D4B" w:rsidRPr="001D10EC" w14:paraId="17A92FD6" w14:textId="77777777" w:rsidTr="005D2D4B">
        <w:trPr>
          <w:trHeight w:val="227"/>
        </w:trPr>
        <w:tc>
          <w:tcPr>
            <w:tcW w:w="1196" w:type="dxa"/>
            <w:gridSpan w:val="2"/>
            <w:vAlign w:val="center"/>
          </w:tcPr>
          <w:p w14:paraId="1F808FDB" w14:textId="77777777" w:rsidR="005D2D4B" w:rsidRPr="001D10EC" w:rsidRDefault="005D2D4B" w:rsidP="005D2D4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계</w:t>
            </w:r>
          </w:p>
        </w:tc>
        <w:tc>
          <w:tcPr>
            <w:tcW w:w="598" w:type="dxa"/>
            <w:vAlign w:val="center"/>
          </w:tcPr>
          <w:p w14:paraId="221B99E7" w14:textId="77777777" w:rsidR="005D2D4B" w:rsidRPr="001D10EC" w:rsidRDefault="005D2D4B" w:rsidP="005D2D4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17EC087D" w14:textId="77777777" w:rsidR="005D2D4B" w:rsidRPr="001D10EC" w:rsidRDefault="005D2D4B" w:rsidP="005D2D4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562" w:type="dxa"/>
            <w:vAlign w:val="center"/>
          </w:tcPr>
          <w:p w14:paraId="550E6785" w14:textId="77777777" w:rsidR="005D2D4B" w:rsidRPr="001D10EC" w:rsidRDefault="005D2D4B" w:rsidP="005D2D4B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24A6376E" w14:textId="77777777" w:rsidR="005D2D4B" w:rsidRPr="001D10EC" w:rsidRDefault="005D2D4B" w:rsidP="005D2D4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509CD30C" w14:textId="77777777" w:rsidR="005D2D4B" w:rsidRPr="001D10EC" w:rsidRDefault="005D2D4B" w:rsidP="008008B4">
      <w:pPr>
        <w:numPr>
          <w:ilvl w:val="0"/>
          <w:numId w:val="10"/>
        </w:numPr>
        <w:ind w:rightChars="-22" w:right="-44"/>
        <w:rPr>
          <w:lang w:eastAsia="ko-KR"/>
        </w:rPr>
      </w:pPr>
      <w:r>
        <w:rPr>
          <w:rFonts w:hAnsi="굴림" w:hint="eastAsia"/>
          <w:lang w:eastAsia="ko-KR"/>
        </w:rPr>
        <w:t>Command 구분</w:t>
      </w:r>
    </w:p>
    <w:tbl>
      <w:tblPr>
        <w:tblW w:w="8024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6"/>
        <w:gridCol w:w="1878"/>
        <w:gridCol w:w="4777"/>
        <w:gridCol w:w="653"/>
      </w:tblGrid>
      <w:tr w:rsidR="005D2D4B" w:rsidRPr="001D10EC" w14:paraId="57D9384E" w14:textId="77777777" w:rsidTr="005D2D4B">
        <w:tc>
          <w:tcPr>
            <w:tcW w:w="709" w:type="dxa"/>
            <w:shd w:val="pct25" w:color="auto" w:fill="auto"/>
            <w:vAlign w:val="center"/>
          </w:tcPr>
          <w:p w14:paraId="2B5956F1" w14:textId="77777777" w:rsidR="005D2D4B" w:rsidRPr="001D10EC" w:rsidRDefault="005D2D4B" w:rsidP="005D2D4B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1D10EC">
              <w:rPr>
                <w:rFonts w:hint="eastAsia"/>
                <w:b/>
                <w:lang w:eastAsia="ko-KR"/>
              </w:rPr>
              <w:t>Code</w:t>
            </w:r>
          </w:p>
        </w:tc>
        <w:tc>
          <w:tcPr>
            <w:tcW w:w="1879" w:type="dxa"/>
            <w:shd w:val="pct25" w:color="auto" w:fill="auto"/>
          </w:tcPr>
          <w:p w14:paraId="1D691E64" w14:textId="77777777" w:rsidR="005D2D4B" w:rsidRPr="001D10EC" w:rsidRDefault="005D2D4B" w:rsidP="005D2D4B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1D10EC">
              <w:rPr>
                <w:rFonts w:hint="eastAsia"/>
                <w:b/>
                <w:lang w:eastAsia="ko-KR"/>
              </w:rPr>
              <w:t>내 용</w:t>
            </w:r>
          </w:p>
        </w:tc>
        <w:tc>
          <w:tcPr>
            <w:tcW w:w="4783" w:type="dxa"/>
            <w:shd w:val="pct25" w:color="auto" w:fill="auto"/>
          </w:tcPr>
          <w:p w14:paraId="64BF96B3" w14:textId="77777777" w:rsidR="005D2D4B" w:rsidRPr="001D10EC" w:rsidRDefault="005D2D4B" w:rsidP="005D2D4B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1D10EC">
              <w:rPr>
                <w:rFonts w:hint="eastAsia"/>
                <w:b/>
                <w:lang w:eastAsia="ko-KR"/>
              </w:rPr>
              <w:t>설 명</w:t>
            </w:r>
          </w:p>
        </w:tc>
        <w:tc>
          <w:tcPr>
            <w:tcW w:w="653" w:type="dxa"/>
            <w:shd w:val="pct25" w:color="auto" w:fill="auto"/>
          </w:tcPr>
          <w:p w14:paraId="25054FF5" w14:textId="77777777" w:rsidR="005D2D4B" w:rsidRPr="001D10EC" w:rsidRDefault="005D2D4B" w:rsidP="005D2D4B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1D10EC">
              <w:rPr>
                <w:rFonts w:hint="eastAsia"/>
                <w:b/>
                <w:lang w:eastAsia="ko-KR"/>
              </w:rPr>
              <w:t>비고</w:t>
            </w:r>
          </w:p>
        </w:tc>
      </w:tr>
      <w:tr w:rsidR="005D2D4B" w:rsidRPr="001D10EC" w14:paraId="269E2462" w14:textId="77777777" w:rsidTr="005D2D4B">
        <w:tc>
          <w:tcPr>
            <w:tcW w:w="709" w:type="dxa"/>
            <w:vAlign w:val="center"/>
          </w:tcPr>
          <w:p w14:paraId="4351DB0F" w14:textId="77777777" w:rsidR="005D2D4B" w:rsidRPr="001D10EC" w:rsidRDefault="005D2D4B" w:rsidP="005D2D4B">
            <w:pPr>
              <w:ind w:rightChars="-22" w:right="-44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</w:t>
            </w:r>
          </w:p>
        </w:tc>
        <w:tc>
          <w:tcPr>
            <w:tcW w:w="1879" w:type="dxa"/>
            <w:vAlign w:val="center"/>
          </w:tcPr>
          <w:p w14:paraId="364D964E" w14:textId="77777777" w:rsidR="005D2D4B" w:rsidRPr="001D10EC" w:rsidRDefault="005D2D4B" w:rsidP="005D2D4B">
            <w:pPr>
              <w:ind w:rightChars="-22" w:right="-44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교통정보 검증</w:t>
            </w:r>
          </w:p>
        </w:tc>
        <w:tc>
          <w:tcPr>
            <w:tcW w:w="4783" w:type="dxa"/>
          </w:tcPr>
          <w:p w14:paraId="598C0F97" w14:textId="77777777" w:rsidR="005D2D4B" w:rsidRPr="001D10EC" w:rsidRDefault="00C83166" w:rsidP="005D2D4B">
            <w:pPr>
              <w:ind w:rightChars="-22" w:right="-44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교통정보 상태 확인</w:t>
            </w:r>
          </w:p>
        </w:tc>
        <w:tc>
          <w:tcPr>
            <w:tcW w:w="653" w:type="dxa"/>
          </w:tcPr>
          <w:p w14:paraId="6D3F0B37" w14:textId="77777777" w:rsidR="005D2D4B" w:rsidRPr="001D10EC" w:rsidRDefault="005D2D4B" w:rsidP="005D2D4B">
            <w:pPr>
              <w:ind w:rightChars="-22" w:right="-44"/>
              <w:rPr>
                <w:lang w:eastAsia="ko-KR"/>
              </w:rPr>
            </w:pPr>
          </w:p>
        </w:tc>
      </w:tr>
      <w:tr w:rsidR="005D2D4B" w:rsidRPr="001D10EC" w14:paraId="3B857B5B" w14:textId="77777777" w:rsidTr="005D2D4B">
        <w:tc>
          <w:tcPr>
            <w:tcW w:w="709" w:type="dxa"/>
            <w:vAlign w:val="center"/>
          </w:tcPr>
          <w:p w14:paraId="1BE6908E" w14:textId="77777777" w:rsidR="005D2D4B" w:rsidRPr="001D10EC" w:rsidRDefault="005D2D4B" w:rsidP="005D2D4B">
            <w:pPr>
              <w:ind w:rightChars="-22" w:right="-44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  <w:tc>
          <w:tcPr>
            <w:tcW w:w="1879" w:type="dxa"/>
            <w:vAlign w:val="center"/>
          </w:tcPr>
          <w:p w14:paraId="77445FF7" w14:textId="77777777" w:rsidR="005D2D4B" w:rsidRPr="001D10EC" w:rsidRDefault="005D2D4B" w:rsidP="005D2D4B">
            <w:pPr>
              <w:ind w:rightChars="-22" w:right="-44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통제 검증</w:t>
            </w:r>
          </w:p>
        </w:tc>
        <w:tc>
          <w:tcPr>
            <w:tcW w:w="4783" w:type="dxa"/>
          </w:tcPr>
          <w:p w14:paraId="15227268" w14:textId="77777777" w:rsidR="005D2D4B" w:rsidRPr="001D10EC" w:rsidRDefault="00C83166" w:rsidP="005D2D4B">
            <w:pPr>
              <w:ind w:rightChars="-22" w:right="-44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통제 데이터 설정 및 확인</w:t>
            </w:r>
          </w:p>
        </w:tc>
        <w:tc>
          <w:tcPr>
            <w:tcW w:w="653" w:type="dxa"/>
          </w:tcPr>
          <w:p w14:paraId="658BB401" w14:textId="77777777" w:rsidR="005D2D4B" w:rsidRPr="001D10EC" w:rsidRDefault="005D2D4B" w:rsidP="005D2D4B">
            <w:pPr>
              <w:ind w:rightChars="-22" w:right="-44"/>
              <w:rPr>
                <w:lang w:eastAsia="ko-KR"/>
              </w:rPr>
            </w:pPr>
          </w:p>
        </w:tc>
      </w:tr>
    </w:tbl>
    <w:p w14:paraId="0ADA289B" w14:textId="77777777" w:rsidR="00C83166" w:rsidRDefault="00C83166" w:rsidP="00C83166">
      <w:pPr>
        <w:pStyle w:val="4"/>
        <w:rPr>
          <w:lang w:eastAsia="ko-KR"/>
        </w:rPr>
      </w:pPr>
      <w:bookmarkStart w:id="36" w:name="_Toc187683259"/>
      <w:r>
        <w:rPr>
          <w:rFonts w:hint="eastAsia"/>
          <w:lang w:eastAsia="ko-KR"/>
        </w:rPr>
        <w:t>교통정보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검증</w:t>
      </w:r>
      <w:bookmarkEnd w:id="36"/>
    </w:p>
    <w:p w14:paraId="6E546DEA" w14:textId="77777777" w:rsidR="00C83166" w:rsidRPr="00C83166" w:rsidRDefault="00C83166" w:rsidP="00C83166">
      <w:pPr>
        <w:rPr>
          <w:lang w:eastAsia="ko-KR"/>
        </w:rPr>
      </w:pPr>
      <w:r>
        <w:rPr>
          <w:rFonts w:hint="eastAsia"/>
          <w:lang w:eastAsia="ko-KR"/>
        </w:rPr>
        <w:t>추가</w:t>
      </w:r>
      <w:r w:rsidR="005428CE">
        <w:rPr>
          <w:rFonts w:hint="eastAsia"/>
          <w:lang w:eastAsia="ko-KR"/>
        </w:rPr>
        <w:t xml:space="preserve">적인 Header 및 Body </w:t>
      </w:r>
      <w:r>
        <w:rPr>
          <w:rFonts w:hint="eastAsia"/>
          <w:lang w:eastAsia="ko-KR"/>
        </w:rPr>
        <w:t>없음</w:t>
      </w:r>
    </w:p>
    <w:p w14:paraId="38099F45" w14:textId="77777777" w:rsidR="00C83166" w:rsidRDefault="00C83166" w:rsidP="00C83166">
      <w:pPr>
        <w:pStyle w:val="4"/>
        <w:rPr>
          <w:lang w:eastAsia="ko-KR"/>
        </w:rPr>
      </w:pPr>
      <w:bookmarkStart w:id="37" w:name="_Toc187683260"/>
      <w:r>
        <w:rPr>
          <w:rFonts w:hint="eastAsia"/>
          <w:lang w:eastAsia="ko-KR"/>
        </w:rPr>
        <w:t>통제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검증</w:t>
      </w:r>
      <w:bookmarkEnd w:id="37"/>
    </w:p>
    <w:p w14:paraId="642FFE3E" w14:textId="77777777" w:rsidR="00B3150B" w:rsidRPr="00B3150B" w:rsidRDefault="00B3150B" w:rsidP="00B3150B">
      <w:pPr>
        <w:pStyle w:val="5"/>
        <w:rPr>
          <w:lang w:eastAsia="ko-KR"/>
        </w:rPr>
      </w:pPr>
      <w:r>
        <w:rPr>
          <w:rFonts w:hint="eastAsia"/>
          <w:lang w:eastAsia="ko-KR"/>
        </w:rPr>
        <w:t>Header</w:t>
      </w:r>
    </w:p>
    <w:tbl>
      <w:tblPr>
        <w:tblpPr w:leftFromText="142" w:rightFromText="142" w:vertAnchor="text" w:tblpY="1"/>
        <w:tblOverlap w:val="never"/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8"/>
        <w:gridCol w:w="598"/>
        <w:gridCol w:w="598"/>
        <w:gridCol w:w="506"/>
        <w:gridCol w:w="5562"/>
        <w:gridCol w:w="598"/>
      </w:tblGrid>
      <w:tr w:rsidR="00C83166" w:rsidRPr="001D10EC" w14:paraId="5EE04896" w14:textId="77777777" w:rsidTr="005428CE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20398B1C" w14:textId="77777777" w:rsidR="00C83166" w:rsidRPr="001D10EC" w:rsidRDefault="00C83166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번호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5A9A6AF1" w14:textId="77777777" w:rsidR="00C83166" w:rsidRPr="001D10EC" w:rsidRDefault="00C83166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71057B1C" w14:textId="77777777" w:rsidR="00C83166" w:rsidRPr="001D10EC" w:rsidRDefault="00C83166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7A50E006" w14:textId="77777777" w:rsidR="00C83166" w:rsidRPr="001D10EC" w:rsidRDefault="00C83166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형</w:t>
            </w:r>
          </w:p>
        </w:tc>
        <w:tc>
          <w:tcPr>
            <w:tcW w:w="5562" w:type="dxa"/>
            <w:shd w:val="clear" w:color="auto" w:fill="C0C0C0"/>
            <w:vAlign w:val="center"/>
          </w:tcPr>
          <w:p w14:paraId="0BAF33F4" w14:textId="77777777" w:rsidR="00C83166" w:rsidRPr="001D10EC" w:rsidRDefault="00C83166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5B68CF29" w14:textId="77777777" w:rsidR="00C83166" w:rsidRPr="001D10EC" w:rsidRDefault="00C83166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비고</w:t>
            </w:r>
          </w:p>
        </w:tc>
      </w:tr>
      <w:tr w:rsidR="00C83166" w:rsidRPr="001D10EC" w14:paraId="77CB47CE" w14:textId="77777777" w:rsidTr="005428CE">
        <w:trPr>
          <w:trHeight w:val="227"/>
        </w:trPr>
        <w:tc>
          <w:tcPr>
            <w:tcW w:w="598" w:type="dxa"/>
            <w:vAlign w:val="center"/>
          </w:tcPr>
          <w:p w14:paraId="5D4D8386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01BB8E24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Align w:val="center"/>
          </w:tcPr>
          <w:p w14:paraId="1348A21E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06" w:type="dxa"/>
            <w:vAlign w:val="center"/>
          </w:tcPr>
          <w:p w14:paraId="648024BA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562" w:type="dxa"/>
            <w:vAlign w:val="center"/>
          </w:tcPr>
          <w:p w14:paraId="230DDD85" w14:textId="77777777" w:rsidR="00C83166" w:rsidRPr="001D10EC" w:rsidRDefault="00C83166" w:rsidP="00C83166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Mode</w:t>
            </w:r>
            <w:r w:rsidRPr="001D10EC">
              <w:rPr>
                <w:rFonts w:hAnsi="굴림" w:hint="eastAsia"/>
                <w:lang w:eastAsia="ko-KR"/>
              </w:rPr>
              <w:t xml:space="preserve"> 구분</w:t>
            </w:r>
          </w:p>
        </w:tc>
        <w:tc>
          <w:tcPr>
            <w:tcW w:w="598" w:type="dxa"/>
            <w:vAlign w:val="center"/>
          </w:tcPr>
          <w:p w14:paraId="65F80B02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(1)</w:t>
            </w:r>
          </w:p>
        </w:tc>
      </w:tr>
      <w:tr w:rsidR="00C83166" w:rsidRPr="001D10EC" w14:paraId="2713F611" w14:textId="77777777" w:rsidTr="005428CE">
        <w:trPr>
          <w:trHeight w:val="227"/>
        </w:trPr>
        <w:tc>
          <w:tcPr>
            <w:tcW w:w="598" w:type="dxa"/>
            <w:vAlign w:val="center"/>
          </w:tcPr>
          <w:p w14:paraId="4C8EA23F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16F320D5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083F4BF9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06" w:type="dxa"/>
            <w:vAlign w:val="center"/>
          </w:tcPr>
          <w:p w14:paraId="7F523298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562" w:type="dxa"/>
            <w:vAlign w:val="center"/>
          </w:tcPr>
          <w:p w14:paraId="0F6BF8B1" w14:textId="77777777" w:rsidR="00C83166" w:rsidRPr="001D10EC" w:rsidRDefault="00C83166" w:rsidP="005428CE">
            <w:pPr>
              <w:ind w:rightChars="-22" w:right="-44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598" w:type="dxa"/>
            <w:vAlign w:val="center"/>
          </w:tcPr>
          <w:p w14:paraId="3C30615D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C83166" w:rsidRPr="001D10EC" w14:paraId="6017DBFD" w14:textId="77777777" w:rsidTr="005428CE">
        <w:trPr>
          <w:trHeight w:val="227"/>
        </w:trPr>
        <w:tc>
          <w:tcPr>
            <w:tcW w:w="598" w:type="dxa"/>
            <w:vAlign w:val="center"/>
          </w:tcPr>
          <w:p w14:paraId="43D3B661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98" w:type="dxa"/>
            <w:vAlign w:val="center"/>
          </w:tcPr>
          <w:p w14:paraId="2C0876AA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5BBD1FEA" w14:textId="77777777" w:rsidR="00C83166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017E2AC7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562" w:type="dxa"/>
            <w:vAlign w:val="center"/>
          </w:tcPr>
          <w:p w14:paraId="603BD4CE" w14:textId="77777777" w:rsidR="00C83166" w:rsidRPr="001D10EC" w:rsidRDefault="00C83166" w:rsidP="0054120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UTC</w:t>
            </w:r>
            <w:r>
              <w:rPr>
                <w:rFonts w:hAnsi="굴림" w:hint="eastAsia"/>
                <w:lang w:eastAsia="ko-KR"/>
              </w:rPr>
              <w:t>기준 Timestamp</w:t>
            </w:r>
            <w:r>
              <w:rPr>
                <w:rFonts w:hAnsi="굴림"/>
                <w:lang w:eastAsia="ko-KR"/>
              </w:rPr>
              <w:t>(</w:t>
            </w:r>
            <w:r w:rsidR="00541202">
              <w:rPr>
                <w:rFonts w:hAnsi="굴림" w:hint="eastAsia"/>
                <w:lang w:eastAsia="ko-KR"/>
              </w:rPr>
              <w:t>입력모드에서</w:t>
            </w:r>
            <w:r>
              <w:rPr>
                <w:rFonts w:hAnsi="굴림" w:hint="eastAsia"/>
                <w:lang w:eastAsia="ko-KR"/>
              </w:rPr>
              <w:t xml:space="preserve"> 사용)</w:t>
            </w:r>
          </w:p>
        </w:tc>
        <w:tc>
          <w:tcPr>
            <w:tcW w:w="598" w:type="dxa"/>
            <w:vAlign w:val="center"/>
          </w:tcPr>
          <w:p w14:paraId="725FCBBC" w14:textId="77777777" w:rsidR="00C83166" w:rsidRPr="001D10EC" w:rsidRDefault="00AC3FC2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(2)</w:t>
            </w:r>
          </w:p>
        </w:tc>
      </w:tr>
      <w:tr w:rsidR="00C83166" w:rsidRPr="001D10EC" w14:paraId="2F327C1A" w14:textId="77777777" w:rsidTr="005428CE">
        <w:trPr>
          <w:trHeight w:val="227"/>
        </w:trPr>
        <w:tc>
          <w:tcPr>
            <w:tcW w:w="598" w:type="dxa"/>
            <w:vAlign w:val="center"/>
          </w:tcPr>
          <w:p w14:paraId="0E5F59F2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7B0A5501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98" w:type="dxa"/>
            <w:vAlign w:val="center"/>
          </w:tcPr>
          <w:p w14:paraId="566BFB20" w14:textId="77777777" w:rsidR="00C83166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078DECE5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562" w:type="dxa"/>
            <w:vAlign w:val="center"/>
          </w:tcPr>
          <w:p w14:paraId="6AC5C0BD" w14:textId="77777777" w:rsidR="00C83166" w:rsidRPr="001D10EC" w:rsidRDefault="00C83166" w:rsidP="00541202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Body Size(</w:t>
            </w:r>
            <w:r w:rsidR="00541202">
              <w:rPr>
                <w:rFonts w:hAnsi="굴림" w:hint="eastAsia"/>
                <w:lang w:eastAsia="ko-KR"/>
              </w:rPr>
              <w:t>입력모드에서</w:t>
            </w:r>
            <w:r>
              <w:rPr>
                <w:rFonts w:hAnsi="굴림" w:hint="eastAsia"/>
                <w:lang w:eastAsia="ko-KR"/>
              </w:rPr>
              <w:t xml:space="preserve"> 사용)</w:t>
            </w:r>
          </w:p>
        </w:tc>
        <w:tc>
          <w:tcPr>
            <w:tcW w:w="598" w:type="dxa"/>
            <w:vAlign w:val="center"/>
          </w:tcPr>
          <w:p w14:paraId="3F8011AA" w14:textId="77777777" w:rsidR="00C83166" w:rsidRPr="001D10EC" w:rsidRDefault="00C83166" w:rsidP="00AC3FC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</w:t>
            </w:r>
            <w:r w:rsidR="00AC3FC2">
              <w:rPr>
                <w:rFonts w:hAnsi="굴림"/>
                <w:lang w:eastAsia="ko-KR"/>
              </w:rPr>
              <w:t>3</w:t>
            </w:r>
            <w:r>
              <w:rPr>
                <w:rFonts w:hAnsi="굴림" w:hint="eastAsia"/>
                <w:lang w:eastAsia="ko-KR"/>
              </w:rPr>
              <w:t>)</w:t>
            </w:r>
          </w:p>
        </w:tc>
      </w:tr>
      <w:tr w:rsidR="00C83166" w:rsidRPr="001D10EC" w14:paraId="32DDDDEC" w14:textId="77777777" w:rsidTr="005428CE">
        <w:trPr>
          <w:trHeight w:val="227"/>
        </w:trPr>
        <w:tc>
          <w:tcPr>
            <w:tcW w:w="1196" w:type="dxa"/>
            <w:gridSpan w:val="2"/>
            <w:vAlign w:val="center"/>
          </w:tcPr>
          <w:p w14:paraId="3ECFC704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계</w:t>
            </w:r>
          </w:p>
        </w:tc>
        <w:tc>
          <w:tcPr>
            <w:tcW w:w="598" w:type="dxa"/>
            <w:vAlign w:val="center"/>
          </w:tcPr>
          <w:p w14:paraId="4412A890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506" w:type="dxa"/>
            <w:vAlign w:val="center"/>
          </w:tcPr>
          <w:p w14:paraId="1AD97A6D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562" w:type="dxa"/>
            <w:vAlign w:val="center"/>
          </w:tcPr>
          <w:p w14:paraId="243A6078" w14:textId="77777777" w:rsidR="00C83166" w:rsidRPr="001D10EC" w:rsidRDefault="00C83166" w:rsidP="005428CE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6E93B043" w14:textId="77777777" w:rsidR="00C83166" w:rsidRPr="001D10EC" w:rsidRDefault="00C83166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049769A6" w14:textId="77777777" w:rsidR="00C83166" w:rsidRPr="001D10EC" w:rsidRDefault="00C83166" w:rsidP="008008B4">
      <w:pPr>
        <w:numPr>
          <w:ilvl w:val="0"/>
          <w:numId w:val="11"/>
        </w:numPr>
        <w:ind w:rightChars="-22" w:right="-44"/>
        <w:rPr>
          <w:lang w:eastAsia="ko-KR"/>
        </w:rPr>
      </w:pPr>
      <w:r>
        <w:rPr>
          <w:rFonts w:hAnsi="굴림" w:hint="eastAsia"/>
          <w:lang w:eastAsia="ko-KR"/>
        </w:rPr>
        <w:t>Mode 구분</w:t>
      </w:r>
    </w:p>
    <w:tbl>
      <w:tblPr>
        <w:tblW w:w="8024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6"/>
        <w:gridCol w:w="1878"/>
        <w:gridCol w:w="4777"/>
        <w:gridCol w:w="653"/>
      </w:tblGrid>
      <w:tr w:rsidR="00C83166" w:rsidRPr="001D10EC" w14:paraId="0CB7F7BA" w14:textId="77777777" w:rsidTr="005428CE">
        <w:tc>
          <w:tcPr>
            <w:tcW w:w="709" w:type="dxa"/>
            <w:shd w:val="pct25" w:color="auto" w:fill="auto"/>
            <w:vAlign w:val="center"/>
          </w:tcPr>
          <w:p w14:paraId="3FBCC0A6" w14:textId="77777777" w:rsidR="00C83166" w:rsidRPr="001D10EC" w:rsidRDefault="00C83166" w:rsidP="005428CE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1D10EC">
              <w:rPr>
                <w:rFonts w:hint="eastAsia"/>
                <w:b/>
                <w:lang w:eastAsia="ko-KR"/>
              </w:rPr>
              <w:t>Code</w:t>
            </w:r>
          </w:p>
        </w:tc>
        <w:tc>
          <w:tcPr>
            <w:tcW w:w="1879" w:type="dxa"/>
            <w:shd w:val="pct25" w:color="auto" w:fill="auto"/>
          </w:tcPr>
          <w:p w14:paraId="473774C0" w14:textId="77777777" w:rsidR="00C83166" w:rsidRPr="001D10EC" w:rsidRDefault="00C83166" w:rsidP="005428CE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1D10EC">
              <w:rPr>
                <w:rFonts w:hint="eastAsia"/>
                <w:b/>
                <w:lang w:eastAsia="ko-KR"/>
              </w:rPr>
              <w:t>내 용</w:t>
            </w:r>
          </w:p>
        </w:tc>
        <w:tc>
          <w:tcPr>
            <w:tcW w:w="4783" w:type="dxa"/>
            <w:shd w:val="pct25" w:color="auto" w:fill="auto"/>
          </w:tcPr>
          <w:p w14:paraId="3586B86D" w14:textId="77777777" w:rsidR="00C83166" w:rsidRPr="001D10EC" w:rsidRDefault="00C83166" w:rsidP="005428CE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1D10EC">
              <w:rPr>
                <w:rFonts w:hint="eastAsia"/>
                <w:b/>
                <w:lang w:eastAsia="ko-KR"/>
              </w:rPr>
              <w:t>설 명</w:t>
            </w:r>
          </w:p>
        </w:tc>
        <w:tc>
          <w:tcPr>
            <w:tcW w:w="653" w:type="dxa"/>
            <w:shd w:val="pct25" w:color="auto" w:fill="auto"/>
          </w:tcPr>
          <w:p w14:paraId="0C5DFCCD" w14:textId="77777777" w:rsidR="00C83166" w:rsidRPr="001D10EC" w:rsidRDefault="00C83166" w:rsidP="005428CE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1D10EC">
              <w:rPr>
                <w:rFonts w:hint="eastAsia"/>
                <w:b/>
                <w:lang w:eastAsia="ko-KR"/>
              </w:rPr>
              <w:t>비고</w:t>
            </w:r>
          </w:p>
        </w:tc>
      </w:tr>
      <w:tr w:rsidR="00C83166" w:rsidRPr="001D10EC" w14:paraId="1EBA2C41" w14:textId="77777777" w:rsidTr="005428CE">
        <w:tc>
          <w:tcPr>
            <w:tcW w:w="709" w:type="dxa"/>
            <w:vAlign w:val="center"/>
          </w:tcPr>
          <w:p w14:paraId="08A75757" w14:textId="77777777" w:rsidR="00C83166" w:rsidRPr="001D10EC" w:rsidRDefault="00541202" w:rsidP="005428CE">
            <w:pPr>
              <w:ind w:rightChars="-22" w:right="-44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879" w:type="dxa"/>
            <w:vAlign w:val="center"/>
          </w:tcPr>
          <w:p w14:paraId="16CE63FF" w14:textId="77777777" w:rsidR="00C83166" w:rsidRPr="001D10EC" w:rsidRDefault="00541202" w:rsidP="005428CE">
            <w:pPr>
              <w:ind w:rightChars="-22" w:right="-44"/>
              <w:jc w:val="center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입력모드</w:t>
            </w:r>
            <w:proofErr w:type="spellEnd"/>
          </w:p>
        </w:tc>
        <w:tc>
          <w:tcPr>
            <w:tcW w:w="4783" w:type="dxa"/>
          </w:tcPr>
          <w:p w14:paraId="06DEFABE" w14:textId="77777777" w:rsidR="00C83166" w:rsidRPr="001D10EC" w:rsidRDefault="00541202" w:rsidP="005428CE">
            <w:pPr>
              <w:ind w:rightChars="-22" w:right="-44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통제데이터를 입력</w:t>
            </w:r>
          </w:p>
        </w:tc>
        <w:tc>
          <w:tcPr>
            <w:tcW w:w="653" w:type="dxa"/>
          </w:tcPr>
          <w:p w14:paraId="3345FAFB" w14:textId="77777777" w:rsidR="00C83166" w:rsidRPr="001D10EC" w:rsidRDefault="00AC3FC2" w:rsidP="00AC3FC2">
            <w:pPr>
              <w:ind w:rightChars="-22" w:right="-44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(A)</w:t>
            </w:r>
          </w:p>
        </w:tc>
      </w:tr>
      <w:tr w:rsidR="00C83166" w:rsidRPr="001D10EC" w14:paraId="2C219B90" w14:textId="77777777" w:rsidTr="005428CE">
        <w:tc>
          <w:tcPr>
            <w:tcW w:w="709" w:type="dxa"/>
            <w:vAlign w:val="center"/>
          </w:tcPr>
          <w:p w14:paraId="67406E83" w14:textId="77777777" w:rsidR="00C83166" w:rsidRPr="001D10EC" w:rsidRDefault="00541202" w:rsidP="005428CE">
            <w:pPr>
              <w:ind w:rightChars="-22" w:right="-44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879" w:type="dxa"/>
            <w:vAlign w:val="center"/>
          </w:tcPr>
          <w:p w14:paraId="2DDC7A92" w14:textId="77777777" w:rsidR="00C83166" w:rsidRPr="001D10EC" w:rsidRDefault="00541202" w:rsidP="005428CE">
            <w:pPr>
              <w:ind w:rightChars="-22" w:right="-44"/>
              <w:jc w:val="center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검증모드</w:t>
            </w:r>
            <w:proofErr w:type="spellEnd"/>
          </w:p>
        </w:tc>
        <w:tc>
          <w:tcPr>
            <w:tcW w:w="4783" w:type="dxa"/>
          </w:tcPr>
          <w:p w14:paraId="7E570ADA" w14:textId="77777777" w:rsidR="00C83166" w:rsidRPr="001D10EC" w:rsidRDefault="005242E1" w:rsidP="005428CE">
            <w:pPr>
              <w:ind w:rightChars="-22" w:right="-44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설정된 통제데이터를 확인</w:t>
            </w:r>
          </w:p>
        </w:tc>
        <w:tc>
          <w:tcPr>
            <w:tcW w:w="653" w:type="dxa"/>
          </w:tcPr>
          <w:p w14:paraId="6C4848E6" w14:textId="77777777" w:rsidR="00C83166" w:rsidRPr="001D10EC" w:rsidRDefault="00AC3FC2" w:rsidP="00AC3FC2">
            <w:pPr>
              <w:ind w:rightChars="-22" w:right="-44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(B)</w:t>
            </w:r>
          </w:p>
        </w:tc>
      </w:tr>
    </w:tbl>
    <w:p w14:paraId="2059AE78" w14:textId="77777777" w:rsidR="00AC3FC2" w:rsidRDefault="00AC3FC2" w:rsidP="008008B4">
      <w:pPr>
        <w:pStyle w:val="af7"/>
        <w:numPr>
          <w:ilvl w:val="2"/>
          <w:numId w:val="8"/>
        </w:numPr>
        <w:ind w:leftChars="0" w:rightChars="-22" w:right="-44"/>
        <w:jc w:val="left"/>
        <w:rPr>
          <w:lang w:eastAsia="ko-KR"/>
        </w:rPr>
      </w:pPr>
      <w:proofErr w:type="spellStart"/>
      <w:r>
        <w:rPr>
          <w:rFonts w:hint="eastAsia"/>
          <w:lang w:eastAsia="ko-KR"/>
        </w:rPr>
        <w:t>입력모드</w:t>
      </w:r>
      <w:proofErr w:type="spellEnd"/>
    </w:p>
    <w:p w14:paraId="2B86EC30" w14:textId="77777777" w:rsidR="00AC3FC2" w:rsidRDefault="00AC3FC2" w:rsidP="00AC3FC2">
      <w:pPr>
        <w:pStyle w:val="af7"/>
        <w:ind w:leftChars="0" w:left="1560" w:rightChars="-22" w:right="-44"/>
        <w:jc w:val="left"/>
        <w:rPr>
          <w:lang w:eastAsia="ko-KR"/>
        </w:rPr>
      </w:pPr>
      <w:r>
        <w:rPr>
          <w:rFonts w:hint="eastAsia"/>
          <w:lang w:eastAsia="ko-KR"/>
        </w:rPr>
        <w:t xml:space="preserve">Body Size뒤에 실제 </w:t>
      </w:r>
      <w:proofErr w:type="spellStart"/>
      <w:r>
        <w:rPr>
          <w:rFonts w:hint="eastAsia"/>
          <w:lang w:eastAsia="ko-KR"/>
        </w:rPr>
        <w:t>통제데이터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Stream</w:t>
      </w:r>
      <w:r>
        <w:rPr>
          <w:rFonts w:hint="eastAsia"/>
          <w:lang w:eastAsia="ko-KR"/>
        </w:rPr>
        <w:t>이 존재</w:t>
      </w:r>
    </w:p>
    <w:p w14:paraId="721FC8EC" w14:textId="77777777" w:rsidR="00AC3FC2" w:rsidRDefault="00AC3FC2" w:rsidP="008008B4">
      <w:pPr>
        <w:pStyle w:val="af7"/>
        <w:numPr>
          <w:ilvl w:val="2"/>
          <w:numId w:val="8"/>
        </w:numPr>
        <w:ind w:leftChars="0" w:rightChars="-22" w:right="-44"/>
        <w:jc w:val="left"/>
        <w:rPr>
          <w:lang w:eastAsia="ko-KR"/>
        </w:rPr>
      </w:pPr>
      <w:proofErr w:type="spellStart"/>
      <w:r>
        <w:rPr>
          <w:rFonts w:hint="eastAsia"/>
          <w:lang w:eastAsia="ko-KR"/>
        </w:rPr>
        <w:t>검증모드</w:t>
      </w:r>
      <w:proofErr w:type="spellEnd"/>
    </w:p>
    <w:p w14:paraId="486BFD9F" w14:textId="77777777" w:rsidR="00AC3FC2" w:rsidRPr="00AC3FC2" w:rsidRDefault="00AC3FC2" w:rsidP="00AC3FC2">
      <w:pPr>
        <w:pStyle w:val="af7"/>
        <w:ind w:leftChars="0" w:left="1560" w:rightChars="-22" w:right="-44"/>
        <w:jc w:val="left"/>
        <w:rPr>
          <w:lang w:eastAsia="ko-KR"/>
        </w:rPr>
      </w:pPr>
      <w:r>
        <w:rPr>
          <w:rFonts w:hint="eastAsia"/>
          <w:lang w:eastAsia="ko-KR"/>
        </w:rPr>
        <w:t>검증모드에서는 추가 입력 값이 필요하지 않음</w:t>
      </w:r>
    </w:p>
    <w:p w14:paraId="71ED8836" w14:textId="77777777" w:rsidR="00AC3FC2" w:rsidRDefault="00AC3FC2" w:rsidP="008008B4">
      <w:pPr>
        <w:numPr>
          <w:ilvl w:val="0"/>
          <w:numId w:val="11"/>
        </w:numPr>
        <w:ind w:rightChars="-22" w:right="-44"/>
        <w:jc w:val="left"/>
        <w:rPr>
          <w:lang w:eastAsia="ko-KR"/>
        </w:rPr>
      </w:pPr>
      <w:r>
        <w:rPr>
          <w:rFonts w:hint="eastAsia"/>
          <w:lang w:eastAsia="ko-KR"/>
        </w:rPr>
        <w:t>Timestamp</w:t>
      </w:r>
    </w:p>
    <w:p w14:paraId="408F7C73" w14:textId="77777777" w:rsidR="00AC3FC2" w:rsidRPr="00AC3FC2" w:rsidRDefault="00AC3FC2" w:rsidP="00AC3FC2">
      <w:pPr>
        <w:ind w:left="740" w:rightChars="-22" w:right="-44"/>
        <w:jc w:val="left"/>
        <w:rPr>
          <w:lang w:eastAsia="ko-KR"/>
        </w:rPr>
      </w:pPr>
      <w:r>
        <w:rPr>
          <w:rFonts w:hint="eastAsia"/>
          <w:lang w:eastAsia="ko-KR"/>
        </w:rPr>
        <w:t>통제데이터가 적용될 시간</w:t>
      </w:r>
    </w:p>
    <w:p w14:paraId="5BA612EE" w14:textId="77777777" w:rsidR="00B3150B" w:rsidRDefault="005242E1" w:rsidP="008008B4">
      <w:pPr>
        <w:numPr>
          <w:ilvl w:val="0"/>
          <w:numId w:val="11"/>
        </w:numPr>
        <w:ind w:rightChars="-22" w:right="-44"/>
        <w:jc w:val="left"/>
        <w:rPr>
          <w:lang w:eastAsia="ko-KR"/>
        </w:rPr>
      </w:pPr>
      <w:r>
        <w:rPr>
          <w:rFonts w:hAnsi="굴림" w:hint="eastAsia"/>
          <w:lang w:eastAsia="ko-KR"/>
        </w:rPr>
        <w:t>Body Size</w:t>
      </w:r>
      <w:r>
        <w:rPr>
          <w:rFonts w:hAnsi="굴림"/>
          <w:lang w:eastAsia="ko-KR"/>
        </w:rPr>
        <w:br/>
      </w:r>
      <w:r>
        <w:rPr>
          <w:rFonts w:hint="eastAsia"/>
          <w:lang w:eastAsia="ko-KR"/>
        </w:rPr>
        <w:t xml:space="preserve">입력모드에서 실제 입력될 통제데이터의 </w:t>
      </w:r>
      <w:r>
        <w:rPr>
          <w:lang w:eastAsia="ko-KR"/>
        </w:rPr>
        <w:t xml:space="preserve">Stream </w:t>
      </w:r>
      <w:r>
        <w:rPr>
          <w:rFonts w:hint="eastAsia"/>
          <w:lang w:eastAsia="ko-KR"/>
        </w:rPr>
        <w:t>크기</w:t>
      </w:r>
    </w:p>
    <w:p w14:paraId="0D31156C" w14:textId="77777777" w:rsidR="005242E1" w:rsidRDefault="00B3150B" w:rsidP="007B7A03">
      <w:pPr>
        <w:widowControl/>
        <w:spacing w:line="240" w:lineRule="auto"/>
        <w:jc w:val="left"/>
        <w:rPr>
          <w:lang w:eastAsia="ko-KR"/>
        </w:rPr>
      </w:pPr>
      <w:r>
        <w:rPr>
          <w:lang w:eastAsia="ko-KR"/>
        </w:rPr>
        <w:br w:type="page"/>
      </w:r>
    </w:p>
    <w:p w14:paraId="2F0F855C" w14:textId="77777777" w:rsidR="00B3150B" w:rsidRDefault="00B3150B" w:rsidP="00B3150B">
      <w:pPr>
        <w:pStyle w:val="5"/>
        <w:rPr>
          <w:lang w:eastAsia="ko-KR"/>
        </w:rPr>
      </w:pPr>
      <w:r>
        <w:rPr>
          <w:rFonts w:hint="eastAsia"/>
          <w:lang w:eastAsia="ko-KR"/>
        </w:rPr>
        <w:lastRenderedPageBreak/>
        <w:t>Body</w:t>
      </w:r>
    </w:p>
    <w:tbl>
      <w:tblPr>
        <w:tblpPr w:leftFromText="142" w:rightFromText="142" w:vertAnchor="text" w:tblpY="1"/>
        <w:tblOverlap w:val="never"/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8"/>
        <w:gridCol w:w="598"/>
        <w:gridCol w:w="598"/>
        <w:gridCol w:w="506"/>
        <w:gridCol w:w="5562"/>
        <w:gridCol w:w="598"/>
      </w:tblGrid>
      <w:tr w:rsidR="00B3150B" w:rsidRPr="001D10EC" w14:paraId="65994DB6" w14:textId="77777777" w:rsidTr="002F608C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017BEBF3" w14:textId="77777777" w:rsidR="00B3150B" w:rsidRPr="001D10EC" w:rsidRDefault="00B3150B" w:rsidP="002F608C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번호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0A176E5F" w14:textId="77777777" w:rsidR="00B3150B" w:rsidRPr="001D10EC" w:rsidRDefault="00B3150B" w:rsidP="002F608C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3FF1E29E" w14:textId="77777777" w:rsidR="00B3150B" w:rsidRPr="001D10EC" w:rsidRDefault="00B3150B" w:rsidP="002F608C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3D8F9DE7" w14:textId="77777777" w:rsidR="00B3150B" w:rsidRPr="001D10EC" w:rsidRDefault="00B3150B" w:rsidP="002F608C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형</w:t>
            </w:r>
          </w:p>
        </w:tc>
        <w:tc>
          <w:tcPr>
            <w:tcW w:w="5562" w:type="dxa"/>
            <w:shd w:val="clear" w:color="auto" w:fill="C0C0C0"/>
            <w:vAlign w:val="center"/>
          </w:tcPr>
          <w:p w14:paraId="49A988A0" w14:textId="77777777" w:rsidR="00B3150B" w:rsidRPr="001D10EC" w:rsidRDefault="00B3150B" w:rsidP="002F608C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07EB3693" w14:textId="77777777" w:rsidR="00B3150B" w:rsidRPr="001D10EC" w:rsidRDefault="00B3150B" w:rsidP="002F608C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비고</w:t>
            </w:r>
          </w:p>
        </w:tc>
      </w:tr>
      <w:tr w:rsidR="00B3150B" w:rsidRPr="001D10EC" w14:paraId="4D0B7D82" w14:textId="77777777" w:rsidTr="002F608C">
        <w:trPr>
          <w:trHeight w:val="227"/>
        </w:trPr>
        <w:tc>
          <w:tcPr>
            <w:tcW w:w="598" w:type="dxa"/>
            <w:vAlign w:val="center"/>
          </w:tcPr>
          <w:p w14:paraId="454734AE" w14:textId="77777777" w:rsidR="00B3150B" w:rsidRPr="001D10EC" w:rsidRDefault="00B3150B" w:rsidP="002F608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57BCD0D3" w14:textId="77777777" w:rsidR="00B3150B" w:rsidRPr="001D10EC" w:rsidRDefault="00B3150B" w:rsidP="002F608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Align w:val="center"/>
          </w:tcPr>
          <w:p w14:paraId="01A411C9" w14:textId="77777777" w:rsidR="00B3150B" w:rsidRPr="001D10EC" w:rsidRDefault="00B3150B" w:rsidP="002F608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N</w:t>
            </w:r>
          </w:p>
        </w:tc>
        <w:tc>
          <w:tcPr>
            <w:tcW w:w="506" w:type="dxa"/>
            <w:vAlign w:val="center"/>
          </w:tcPr>
          <w:p w14:paraId="0E4B0B6A" w14:textId="77777777" w:rsidR="00B3150B" w:rsidRPr="001D10EC" w:rsidRDefault="00B3150B" w:rsidP="002F608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S</w:t>
            </w:r>
          </w:p>
        </w:tc>
        <w:tc>
          <w:tcPr>
            <w:tcW w:w="5562" w:type="dxa"/>
            <w:vAlign w:val="center"/>
          </w:tcPr>
          <w:p w14:paraId="7001883F" w14:textId="77777777" w:rsidR="00B3150B" w:rsidRPr="001D10EC" w:rsidRDefault="00B3150B" w:rsidP="002F608C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통제데이터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Stream</w:t>
            </w:r>
          </w:p>
        </w:tc>
        <w:tc>
          <w:tcPr>
            <w:tcW w:w="598" w:type="dxa"/>
            <w:vAlign w:val="center"/>
          </w:tcPr>
          <w:p w14:paraId="05D4BAB6" w14:textId="77777777" w:rsidR="00B3150B" w:rsidRPr="001D10EC" w:rsidRDefault="00B3150B" w:rsidP="002F608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B3150B" w:rsidRPr="001D10EC" w14:paraId="561A0D0D" w14:textId="77777777" w:rsidTr="002F608C">
        <w:trPr>
          <w:trHeight w:val="227"/>
        </w:trPr>
        <w:tc>
          <w:tcPr>
            <w:tcW w:w="1196" w:type="dxa"/>
            <w:gridSpan w:val="2"/>
            <w:vAlign w:val="center"/>
          </w:tcPr>
          <w:p w14:paraId="4CDAB034" w14:textId="77777777" w:rsidR="00B3150B" w:rsidRPr="001D10EC" w:rsidRDefault="00B3150B" w:rsidP="002F608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계</w:t>
            </w:r>
          </w:p>
        </w:tc>
        <w:tc>
          <w:tcPr>
            <w:tcW w:w="598" w:type="dxa"/>
            <w:vAlign w:val="center"/>
          </w:tcPr>
          <w:p w14:paraId="7CA69BC5" w14:textId="77777777" w:rsidR="00B3150B" w:rsidRPr="001D10EC" w:rsidRDefault="00B3150B" w:rsidP="002F608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N</w:t>
            </w:r>
          </w:p>
        </w:tc>
        <w:tc>
          <w:tcPr>
            <w:tcW w:w="506" w:type="dxa"/>
            <w:vAlign w:val="center"/>
          </w:tcPr>
          <w:p w14:paraId="1EB2CF73" w14:textId="77777777" w:rsidR="00B3150B" w:rsidRPr="001D10EC" w:rsidRDefault="00B3150B" w:rsidP="002F608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562" w:type="dxa"/>
            <w:vAlign w:val="center"/>
          </w:tcPr>
          <w:p w14:paraId="4CCD446C" w14:textId="77777777" w:rsidR="00B3150B" w:rsidRPr="001D10EC" w:rsidRDefault="00B3150B" w:rsidP="002F608C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79C6AE4F" w14:textId="77777777" w:rsidR="00B3150B" w:rsidRPr="001D10EC" w:rsidRDefault="00B3150B" w:rsidP="002F608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40738B68" w14:textId="77777777" w:rsidR="00AC3FC2" w:rsidRDefault="00AC3FC2">
      <w:pPr>
        <w:widowControl/>
        <w:spacing w:line="240" w:lineRule="auto"/>
        <w:jc w:val="left"/>
        <w:rPr>
          <w:lang w:eastAsia="ko-KR"/>
        </w:rPr>
      </w:pPr>
    </w:p>
    <w:p w14:paraId="2BB7ECE6" w14:textId="77777777" w:rsidR="005D2D4B" w:rsidRDefault="005D2D4B" w:rsidP="005D2D4B">
      <w:pPr>
        <w:pStyle w:val="3"/>
        <w:rPr>
          <w:lang w:eastAsia="ko-KR"/>
        </w:rPr>
      </w:pPr>
      <w:bookmarkStart w:id="38" w:name="_Toc187683261"/>
      <w:r>
        <w:rPr>
          <w:rFonts w:hint="eastAsia"/>
          <w:lang w:eastAsia="ko-KR"/>
        </w:rPr>
        <w:t>Response</w:t>
      </w:r>
      <w:bookmarkEnd w:id="38"/>
    </w:p>
    <w:p w14:paraId="4A07FE68" w14:textId="77777777" w:rsidR="00AC3FC2" w:rsidRDefault="00AC3FC2" w:rsidP="00AC3FC2">
      <w:pPr>
        <w:pStyle w:val="4"/>
        <w:rPr>
          <w:lang w:eastAsia="ko-KR"/>
        </w:rPr>
      </w:pPr>
      <w:bookmarkStart w:id="39" w:name="_Toc187683262"/>
      <w:r>
        <w:rPr>
          <w:rFonts w:hint="eastAsia"/>
          <w:lang w:eastAsia="ko-KR"/>
        </w:rPr>
        <w:t>교통정보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검증</w:t>
      </w:r>
      <w:bookmarkEnd w:id="39"/>
      <w:r w:rsidR="00ED312B">
        <w:rPr>
          <w:rFonts w:hint="eastAsia"/>
          <w:lang w:eastAsia="ko-KR"/>
        </w:rPr>
        <w:t xml:space="preserve"> </w:t>
      </w:r>
    </w:p>
    <w:tbl>
      <w:tblPr>
        <w:tblpPr w:leftFromText="142" w:rightFromText="142" w:vertAnchor="text" w:tblpY="1"/>
        <w:tblOverlap w:val="never"/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8"/>
        <w:gridCol w:w="598"/>
        <w:gridCol w:w="598"/>
        <w:gridCol w:w="506"/>
        <w:gridCol w:w="5562"/>
        <w:gridCol w:w="598"/>
      </w:tblGrid>
      <w:tr w:rsidR="00AC3FC2" w:rsidRPr="001D10EC" w14:paraId="240218D1" w14:textId="77777777" w:rsidTr="005428CE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2FB7C73B" w14:textId="77777777" w:rsidR="00AC3FC2" w:rsidRPr="001D10EC" w:rsidRDefault="00AC3FC2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번호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3862E80B" w14:textId="77777777" w:rsidR="00AC3FC2" w:rsidRPr="001D10EC" w:rsidRDefault="00AC3FC2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456CBE05" w14:textId="77777777" w:rsidR="00AC3FC2" w:rsidRPr="001D10EC" w:rsidRDefault="00AC3FC2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77C29F5A" w14:textId="77777777" w:rsidR="00AC3FC2" w:rsidRPr="001D10EC" w:rsidRDefault="00AC3FC2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형</w:t>
            </w:r>
          </w:p>
        </w:tc>
        <w:tc>
          <w:tcPr>
            <w:tcW w:w="5562" w:type="dxa"/>
            <w:shd w:val="clear" w:color="auto" w:fill="C0C0C0"/>
            <w:vAlign w:val="center"/>
          </w:tcPr>
          <w:p w14:paraId="0068423A" w14:textId="77777777" w:rsidR="00AC3FC2" w:rsidRPr="001D10EC" w:rsidRDefault="00AC3FC2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3AC1485E" w14:textId="77777777" w:rsidR="00AC3FC2" w:rsidRPr="001D10EC" w:rsidRDefault="00AC3FC2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비고</w:t>
            </w:r>
          </w:p>
        </w:tc>
      </w:tr>
      <w:tr w:rsidR="00AC3FC2" w:rsidRPr="001D10EC" w14:paraId="003FC3F9" w14:textId="77777777" w:rsidTr="005428CE">
        <w:trPr>
          <w:trHeight w:val="227"/>
        </w:trPr>
        <w:tc>
          <w:tcPr>
            <w:tcW w:w="598" w:type="dxa"/>
            <w:vAlign w:val="center"/>
          </w:tcPr>
          <w:p w14:paraId="7F7EC38B" w14:textId="77777777" w:rsidR="00AC3FC2" w:rsidRPr="001D10EC" w:rsidRDefault="00AC3FC2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3D209F7C" w14:textId="77777777" w:rsidR="00AC3FC2" w:rsidRPr="001D10EC" w:rsidRDefault="00AC3FC2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Align w:val="center"/>
          </w:tcPr>
          <w:p w14:paraId="279338C8" w14:textId="77777777" w:rsidR="00AC3FC2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55F6173D" w14:textId="77777777" w:rsidR="00AC3FC2" w:rsidRPr="001D10EC" w:rsidRDefault="0091500E" w:rsidP="00AC3FC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I</w:t>
            </w:r>
          </w:p>
        </w:tc>
        <w:tc>
          <w:tcPr>
            <w:tcW w:w="5562" w:type="dxa"/>
            <w:vAlign w:val="center"/>
          </w:tcPr>
          <w:p w14:paraId="5CE65D0B" w14:textId="77777777" w:rsidR="00AC3FC2" w:rsidRPr="001D10EC" w:rsidRDefault="0091500E" w:rsidP="005428CE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 xml:space="preserve">최근 </w:t>
            </w:r>
            <w:proofErr w:type="spellStart"/>
            <w:r>
              <w:rPr>
                <w:rFonts w:hAnsi="굴림" w:hint="eastAsia"/>
                <w:lang w:eastAsia="ko-KR"/>
              </w:rPr>
              <w:t>파싱</w:t>
            </w:r>
            <w:proofErr w:type="spellEnd"/>
            <w:r>
              <w:rPr>
                <w:rFonts w:hAnsi="굴림"/>
                <w:lang w:eastAsia="ko-KR"/>
              </w:rPr>
              <w:t xml:space="preserve"> </w:t>
            </w:r>
            <w:r>
              <w:rPr>
                <w:rFonts w:hAnsi="굴림" w:hint="eastAsia"/>
                <w:lang w:eastAsia="ko-KR"/>
              </w:rPr>
              <w:t>시간</w:t>
            </w:r>
          </w:p>
        </w:tc>
        <w:tc>
          <w:tcPr>
            <w:tcW w:w="598" w:type="dxa"/>
            <w:vAlign w:val="center"/>
          </w:tcPr>
          <w:p w14:paraId="0C8C5FB1" w14:textId="77777777" w:rsidR="00AC3FC2" w:rsidRPr="001D10EC" w:rsidRDefault="00AC3FC2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(1)</w:t>
            </w:r>
          </w:p>
        </w:tc>
      </w:tr>
      <w:tr w:rsidR="00AC3FC2" w:rsidRPr="001D10EC" w14:paraId="6B6E7231" w14:textId="77777777" w:rsidTr="005428CE">
        <w:trPr>
          <w:trHeight w:val="227"/>
        </w:trPr>
        <w:tc>
          <w:tcPr>
            <w:tcW w:w="598" w:type="dxa"/>
            <w:vAlign w:val="center"/>
          </w:tcPr>
          <w:p w14:paraId="294DE38D" w14:textId="77777777" w:rsidR="00AC3FC2" w:rsidRPr="001D10EC" w:rsidRDefault="00AC3FC2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2C1F65A0" w14:textId="77777777" w:rsidR="00AC3FC2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4B8A8557" w14:textId="77777777" w:rsidR="00AC3FC2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1C2A28C2" w14:textId="77777777" w:rsidR="00AC3FC2" w:rsidRPr="001D10EC" w:rsidRDefault="00AC3FC2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562" w:type="dxa"/>
            <w:vAlign w:val="center"/>
          </w:tcPr>
          <w:p w14:paraId="186A5F43" w14:textId="77777777" w:rsidR="00AC3FC2" w:rsidRPr="001D10EC" w:rsidRDefault="0091500E" w:rsidP="005428CE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 xml:space="preserve">CTT </w:t>
            </w:r>
            <w:proofErr w:type="spellStart"/>
            <w:r>
              <w:rPr>
                <w:rFonts w:hAnsi="굴림" w:hint="eastAsia"/>
                <w:lang w:eastAsia="ko-KR"/>
              </w:rPr>
              <w:t>생성시간</w:t>
            </w:r>
            <w:proofErr w:type="spellEnd"/>
          </w:p>
        </w:tc>
        <w:tc>
          <w:tcPr>
            <w:tcW w:w="598" w:type="dxa"/>
            <w:vAlign w:val="center"/>
          </w:tcPr>
          <w:p w14:paraId="43D55D70" w14:textId="77777777" w:rsidR="00AC3FC2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(2)</w:t>
            </w:r>
          </w:p>
        </w:tc>
      </w:tr>
      <w:tr w:rsidR="00AC3FC2" w:rsidRPr="001D10EC" w14:paraId="0087099F" w14:textId="77777777" w:rsidTr="005428CE">
        <w:trPr>
          <w:trHeight w:val="227"/>
        </w:trPr>
        <w:tc>
          <w:tcPr>
            <w:tcW w:w="598" w:type="dxa"/>
            <w:vAlign w:val="center"/>
          </w:tcPr>
          <w:p w14:paraId="071FC035" w14:textId="77777777" w:rsidR="00AC3FC2" w:rsidRPr="001D10EC" w:rsidRDefault="00AC3FC2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98" w:type="dxa"/>
            <w:vAlign w:val="center"/>
          </w:tcPr>
          <w:p w14:paraId="681D7536" w14:textId="77777777" w:rsidR="00AC3FC2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98" w:type="dxa"/>
            <w:vAlign w:val="center"/>
          </w:tcPr>
          <w:p w14:paraId="4D268F27" w14:textId="77777777" w:rsidR="00AC3FC2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5B4EB2A5" w14:textId="77777777" w:rsidR="00AC3FC2" w:rsidRPr="001D10EC" w:rsidRDefault="00AC3FC2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562" w:type="dxa"/>
            <w:vAlign w:val="center"/>
          </w:tcPr>
          <w:p w14:paraId="752837DC" w14:textId="77777777" w:rsidR="00AC3FC2" w:rsidRPr="001D10EC" w:rsidRDefault="0091500E" w:rsidP="005428CE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 xml:space="preserve">RTM </w:t>
            </w:r>
            <w:proofErr w:type="spellStart"/>
            <w:r>
              <w:rPr>
                <w:rFonts w:hAnsi="굴림" w:hint="eastAsia"/>
                <w:lang w:eastAsia="ko-KR"/>
              </w:rPr>
              <w:t>생성시간</w:t>
            </w:r>
            <w:proofErr w:type="spellEnd"/>
          </w:p>
        </w:tc>
        <w:tc>
          <w:tcPr>
            <w:tcW w:w="598" w:type="dxa"/>
            <w:vAlign w:val="center"/>
          </w:tcPr>
          <w:p w14:paraId="22F3DD8C" w14:textId="77777777" w:rsidR="00AC3FC2" w:rsidRPr="001D10EC" w:rsidRDefault="00AC3FC2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(2)</w:t>
            </w:r>
          </w:p>
        </w:tc>
      </w:tr>
      <w:tr w:rsidR="00AC3FC2" w:rsidRPr="001D10EC" w14:paraId="3208245B" w14:textId="77777777" w:rsidTr="005428CE">
        <w:trPr>
          <w:trHeight w:val="227"/>
        </w:trPr>
        <w:tc>
          <w:tcPr>
            <w:tcW w:w="1196" w:type="dxa"/>
            <w:gridSpan w:val="2"/>
            <w:vAlign w:val="center"/>
          </w:tcPr>
          <w:p w14:paraId="5788D05B" w14:textId="77777777" w:rsidR="00AC3FC2" w:rsidRPr="001D10EC" w:rsidRDefault="00AC3FC2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계</w:t>
            </w:r>
          </w:p>
        </w:tc>
        <w:tc>
          <w:tcPr>
            <w:tcW w:w="598" w:type="dxa"/>
            <w:vAlign w:val="center"/>
          </w:tcPr>
          <w:p w14:paraId="36AE2AB9" w14:textId="77777777" w:rsidR="00AC3FC2" w:rsidRPr="001D10EC" w:rsidRDefault="00AC3FC2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506" w:type="dxa"/>
            <w:vAlign w:val="center"/>
          </w:tcPr>
          <w:p w14:paraId="52A9BD38" w14:textId="77777777" w:rsidR="00AC3FC2" w:rsidRPr="001D10EC" w:rsidRDefault="00AC3FC2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562" w:type="dxa"/>
            <w:vAlign w:val="center"/>
          </w:tcPr>
          <w:p w14:paraId="54CCE828" w14:textId="77777777" w:rsidR="00AC3FC2" w:rsidRPr="001D10EC" w:rsidRDefault="00AC3FC2" w:rsidP="005428CE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53F32610" w14:textId="77777777" w:rsidR="00AC3FC2" w:rsidRPr="001D10EC" w:rsidRDefault="00AC3FC2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7D678A27" w14:textId="77777777" w:rsidR="0091500E" w:rsidRPr="0091500E" w:rsidRDefault="0091500E" w:rsidP="008008B4">
      <w:pPr>
        <w:numPr>
          <w:ilvl w:val="0"/>
          <w:numId w:val="12"/>
        </w:numPr>
        <w:ind w:rightChars="-22" w:right="-44"/>
        <w:jc w:val="left"/>
        <w:rPr>
          <w:lang w:eastAsia="ko-KR"/>
        </w:rPr>
      </w:pPr>
      <w:r>
        <w:rPr>
          <w:rFonts w:hAnsi="굴림" w:hint="eastAsia"/>
          <w:lang w:eastAsia="ko-KR"/>
        </w:rPr>
        <w:t xml:space="preserve">최근 </w:t>
      </w:r>
      <w:proofErr w:type="spellStart"/>
      <w:r>
        <w:rPr>
          <w:rFonts w:hAnsi="굴림" w:hint="eastAsia"/>
          <w:lang w:eastAsia="ko-KR"/>
        </w:rPr>
        <w:t>파싱</w:t>
      </w:r>
      <w:proofErr w:type="spellEnd"/>
      <w:r>
        <w:rPr>
          <w:rFonts w:hAnsi="굴림" w:hint="eastAsia"/>
          <w:lang w:eastAsia="ko-KR"/>
        </w:rPr>
        <w:t xml:space="preserve"> 시간</w:t>
      </w:r>
      <w:r>
        <w:rPr>
          <w:rFonts w:hAnsi="굴림"/>
          <w:lang w:eastAsia="ko-KR"/>
        </w:rPr>
        <w:br/>
      </w:r>
      <w:r>
        <w:rPr>
          <w:rFonts w:hint="eastAsia"/>
          <w:lang w:eastAsia="ko-KR"/>
        </w:rPr>
        <w:t xml:space="preserve">마지막으로 </w:t>
      </w:r>
      <w:r>
        <w:rPr>
          <w:lang w:eastAsia="ko-KR"/>
        </w:rPr>
        <w:t>CTT or RTM</w:t>
      </w:r>
      <w:r>
        <w:rPr>
          <w:rFonts w:hint="eastAsia"/>
          <w:lang w:eastAsia="ko-KR"/>
        </w:rPr>
        <w:t xml:space="preserve">을 </w:t>
      </w:r>
      <w:proofErr w:type="spellStart"/>
      <w:r>
        <w:rPr>
          <w:rFonts w:hint="eastAsia"/>
          <w:lang w:eastAsia="ko-KR"/>
        </w:rPr>
        <w:t>파싱한</w:t>
      </w:r>
      <w:proofErr w:type="spellEnd"/>
      <w:r>
        <w:rPr>
          <w:rFonts w:hint="eastAsia"/>
          <w:lang w:eastAsia="ko-KR"/>
        </w:rPr>
        <w:t xml:space="preserve"> 시간</w:t>
      </w:r>
    </w:p>
    <w:p w14:paraId="082BE4DF" w14:textId="77777777" w:rsidR="0091500E" w:rsidRPr="001D10EC" w:rsidRDefault="0091500E" w:rsidP="008008B4">
      <w:pPr>
        <w:numPr>
          <w:ilvl w:val="0"/>
          <w:numId w:val="12"/>
        </w:numPr>
        <w:ind w:rightChars="-22" w:right="-44"/>
        <w:jc w:val="left"/>
        <w:rPr>
          <w:lang w:eastAsia="ko-KR"/>
        </w:rPr>
      </w:pPr>
      <w:r>
        <w:rPr>
          <w:rFonts w:hint="eastAsia"/>
          <w:lang w:eastAsia="ko-KR"/>
        </w:rPr>
        <w:t>CTT</w:t>
      </w:r>
      <w:r>
        <w:rPr>
          <w:lang w:eastAsia="ko-KR"/>
        </w:rPr>
        <w:t xml:space="preserve"> &amp; RTM </w:t>
      </w:r>
      <w:proofErr w:type="spellStart"/>
      <w:r>
        <w:rPr>
          <w:rFonts w:hint="eastAsia"/>
          <w:lang w:eastAsia="ko-KR"/>
        </w:rPr>
        <w:t>생성시간</w:t>
      </w:r>
      <w:proofErr w:type="spellEnd"/>
      <w:r>
        <w:rPr>
          <w:lang w:eastAsia="ko-KR"/>
        </w:rPr>
        <w:br/>
      </w:r>
      <w:r>
        <w:rPr>
          <w:rFonts w:hint="eastAsia"/>
          <w:lang w:eastAsia="ko-KR"/>
        </w:rPr>
        <w:t>마지막으로 TCON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서버로부터 수신 받은 </w:t>
      </w:r>
      <w:r>
        <w:rPr>
          <w:lang w:eastAsia="ko-KR"/>
        </w:rPr>
        <w:t>CTT &amp; RTM</w:t>
      </w:r>
      <w:r>
        <w:rPr>
          <w:rFonts w:hint="eastAsia"/>
          <w:lang w:eastAsia="ko-KR"/>
        </w:rPr>
        <w:t xml:space="preserve">의 </w:t>
      </w:r>
      <w:r>
        <w:rPr>
          <w:lang w:eastAsia="ko-KR"/>
        </w:rPr>
        <w:t>Generation Time</w:t>
      </w:r>
    </w:p>
    <w:p w14:paraId="16F7E54E" w14:textId="77777777" w:rsidR="00AC3FC2" w:rsidRDefault="00AC3FC2" w:rsidP="00AC3FC2">
      <w:pPr>
        <w:pStyle w:val="4"/>
        <w:rPr>
          <w:lang w:eastAsia="ko-KR"/>
        </w:rPr>
      </w:pPr>
      <w:bookmarkStart w:id="40" w:name="_Toc187683263"/>
      <w:r>
        <w:rPr>
          <w:rFonts w:hint="eastAsia"/>
          <w:lang w:eastAsia="ko-KR"/>
        </w:rPr>
        <w:t>통제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검증</w:t>
      </w:r>
      <w:bookmarkEnd w:id="40"/>
    </w:p>
    <w:tbl>
      <w:tblPr>
        <w:tblpPr w:leftFromText="142" w:rightFromText="142" w:vertAnchor="text" w:tblpY="1"/>
        <w:tblOverlap w:val="never"/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8"/>
        <w:gridCol w:w="598"/>
        <w:gridCol w:w="598"/>
        <w:gridCol w:w="506"/>
        <w:gridCol w:w="5562"/>
        <w:gridCol w:w="598"/>
      </w:tblGrid>
      <w:tr w:rsidR="0091500E" w:rsidRPr="001D10EC" w14:paraId="571B2C3C" w14:textId="77777777" w:rsidTr="005428CE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3F248DD8" w14:textId="77777777" w:rsidR="0091500E" w:rsidRPr="001D10EC" w:rsidRDefault="0091500E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번호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78626D42" w14:textId="77777777" w:rsidR="0091500E" w:rsidRPr="001D10EC" w:rsidRDefault="0091500E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73067C5A" w14:textId="77777777" w:rsidR="0091500E" w:rsidRPr="001D10EC" w:rsidRDefault="0091500E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5ADD80CE" w14:textId="77777777" w:rsidR="0091500E" w:rsidRPr="001D10EC" w:rsidRDefault="0091500E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형</w:t>
            </w:r>
          </w:p>
        </w:tc>
        <w:tc>
          <w:tcPr>
            <w:tcW w:w="5562" w:type="dxa"/>
            <w:shd w:val="clear" w:color="auto" w:fill="C0C0C0"/>
            <w:vAlign w:val="center"/>
          </w:tcPr>
          <w:p w14:paraId="7EA33F44" w14:textId="77777777" w:rsidR="0091500E" w:rsidRPr="001D10EC" w:rsidRDefault="0091500E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57BF0B23" w14:textId="77777777" w:rsidR="0091500E" w:rsidRPr="001D10EC" w:rsidRDefault="0091500E" w:rsidP="005428CE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color w:val="auto"/>
              </w:rPr>
            </w:pPr>
            <w:r w:rsidRPr="001D10EC">
              <w:rPr>
                <w:rFonts w:ascii="굴림" w:eastAsia="굴림" w:hAnsi="굴림" w:hint="eastAsia"/>
                <w:color w:val="auto"/>
              </w:rPr>
              <w:t>비고</w:t>
            </w:r>
          </w:p>
        </w:tc>
      </w:tr>
      <w:tr w:rsidR="0091500E" w:rsidRPr="001D10EC" w14:paraId="4D545CD5" w14:textId="77777777" w:rsidTr="005428CE">
        <w:trPr>
          <w:trHeight w:val="227"/>
        </w:trPr>
        <w:tc>
          <w:tcPr>
            <w:tcW w:w="598" w:type="dxa"/>
            <w:vAlign w:val="center"/>
          </w:tcPr>
          <w:p w14:paraId="487CD090" w14:textId="77777777" w:rsidR="0091500E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775A0B30" w14:textId="77777777" w:rsidR="0091500E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Align w:val="center"/>
          </w:tcPr>
          <w:p w14:paraId="546C1956" w14:textId="77777777" w:rsidR="0091500E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5214DD78" w14:textId="77777777" w:rsidR="0091500E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/>
                <w:lang w:eastAsia="ko-KR"/>
              </w:rPr>
              <w:t>I</w:t>
            </w:r>
          </w:p>
        </w:tc>
        <w:tc>
          <w:tcPr>
            <w:tcW w:w="5562" w:type="dxa"/>
            <w:vAlign w:val="center"/>
          </w:tcPr>
          <w:p w14:paraId="05812DA6" w14:textId="77777777" w:rsidR="0091500E" w:rsidRPr="001D10EC" w:rsidRDefault="0091500E" w:rsidP="005428CE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>
              <w:rPr>
                <w:rFonts w:hAnsi="굴림" w:hint="eastAsia"/>
                <w:lang w:eastAsia="ko-KR"/>
              </w:rPr>
              <w:t>현재버전</w:t>
            </w:r>
            <w:proofErr w:type="spellEnd"/>
          </w:p>
        </w:tc>
        <w:tc>
          <w:tcPr>
            <w:tcW w:w="598" w:type="dxa"/>
            <w:vAlign w:val="center"/>
          </w:tcPr>
          <w:p w14:paraId="47C0DFBE" w14:textId="77777777" w:rsidR="0091500E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(1)</w:t>
            </w:r>
          </w:p>
        </w:tc>
      </w:tr>
      <w:tr w:rsidR="0091500E" w:rsidRPr="001D10EC" w14:paraId="508F1D41" w14:textId="77777777" w:rsidTr="005428CE">
        <w:trPr>
          <w:trHeight w:val="227"/>
        </w:trPr>
        <w:tc>
          <w:tcPr>
            <w:tcW w:w="598" w:type="dxa"/>
            <w:vAlign w:val="center"/>
          </w:tcPr>
          <w:p w14:paraId="387A24EE" w14:textId="77777777" w:rsidR="0091500E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40E7983A" w14:textId="77777777" w:rsidR="0091500E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0FC7B3C7" w14:textId="77777777" w:rsidR="0091500E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7B489070" w14:textId="77777777" w:rsidR="0091500E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562" w:type="dxa"/>
            <w:vAlign w:val="center"/>
          </w:tcPr>
          <w:p w14:paraId="29DA0CE7" w14:textId="77777777" w:rsidR="0091500E" w:rsidRPr="001D10EC" w:rsidRDefault="0091500E" w:rsidP="005428CE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적용될 버전</w:t>
            </w:r>
          </w:p>
        </w:tc>
        <w:tc>
          <w:tcPr>
            <w:tcW w:w="598" w:type="dxa"/>
            <w:vAlign w:val="center"/>
          </w:tcPr>
          <w:p w14:paraId="2D2DC945" w14:textId="77777777" w:rsidR="0091500E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(2)</w:t>
            </w:r>
          </w:p>
        </w:tc>
      </w:tr>
      <w:tr w:rsidR="0091500E" w:rsidRPr="001D10EC" w14:paraId="4C2FD59B" w14:textId="77777777" w:rsidTr="005428CE">
        <w:trPr>
          <w:trHeight w:val="227"/>
        </w:trPr>
        <w:tc>
          <w:tcPr>
            <w:tcW w:w="598" w:type="dxa"/>
            <w:vAlign w:val="center"/>
          </w:tcPr>
          <w:p w14:paraId="1D622181" w14:textId="77777777" w:rsidR="0091500E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98" w:type="dxa"/>
            <w:vAlign w:val="center"/>
          </w:tcPr>
          <w:p w14:paraId="58AC1200" w14:textId="77777777" w:rsidR="0091500E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98" w:type="dxa"/>
            <w:vAlign w:val="center"/>
          </w:tcPr>
          <w:p w14:paraId="5C3B766B" w14:textId="77777777" w:rsidR="0091500E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703AE0B4" w14:textId="77777777" w:rsidR="0091500E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562" w:type="dxa"/>
            <w:vAlign w:val="center"/>
          </w:tcPr>
          <w:p w14:paraId="1DCB4092" w14:textId="77777777" w:rsidR="0091500E" w:rsidRPr="001D10EC" w:rsidRDefault="0091500E" w:rsidP="005428CE">
            <w:pPr>
              <w:ind w:rightChars="-22" w:right="-44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적용될 시간</w:t>
            </w:r>
          </w:p>
        </w:tc>
        <w:tc>
          <w:tcPr>
            <w:tcW w:w="598" w:type="dxa"/>
            <w:vAlign w:val="center"/>
          </w:tcPr>
          <w:p w14:paraId="1978D92A" w14:textId="77777777" w:rsidR="0091500E" w:rsidRPr="001D10EC" w:rsidRDefault="0091500E" w:rsidP="0091500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(</w:t>
            </w:r>
            <w:r>
              <w:rPr>
                <w:rFonts w:hAnsi="굴림"/>
                <w:lang w:eastAsia="ko-KR"/>
              </w:rPr>
              <w:t>3</w:t>
            </w:r>
            <w:r>
              <w:rPr>
                <w:rFonts w:hAnsi="굴림" w:hint="eastAsia"/>
                <w:lang w:eastAsia="ko-KR"/>
              </w:rPr>
              <w:t>)</w:t>
            </w:r>
          </w:p>
        </w:tc>
      </w:tr>
      <w:tr w:rsidR="0091500E" w:rsidRPr="001D10EC" w14:paraId="4E3A3977" w14:textId="77777777" w:rsidTr="005428CE">
        <w:trPr>
          <w:trHeight w:val="227"/>
        </w:trPr>
        <w:tc>
          <w:tcPr>
            <w:tcW w:w="1196" w:type="dxa"/>
            <w:gridSpan w:val="2"/>
            <w:vAlign w:val="center"/>
          </w:tcPr>
          <w:p w14:paraId="622281BC" w14:textId="77777777" w:rsidR="0091500E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1D10EC">
              <w:rPr>
                <w:rFonts w:hAnsi="굴림" w:hint="eastAsia"/>
                <w:lang w:eastAsia="ko-KR"/>
              </w:rPr>
              <w:t>계</w:t>
            </w:r>
          </w:p>
        </w:tc>
        <w:tc>
          <w:tcPr>
            <w:tcW w:w="598" w:type="dxa"/>
            <w:vAlign w:val="center"/>
          </w:tcPr>
          <w:p w14:paraId="60D7EEC0" w14:textId="77777777" w:rsidR="0091500E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506" w:type="dxa"/>
            <w:vAlign w:val="center"/>
          </w:tcPr>
          <w:p w14:paraId="56EF1357" w14:textId="77777777" w:rsidR="0091500E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562" w:type="dxa"/>
            <w:vAlign w:val="center"/>
          </w:tcPr>
          <w:p w14:paraId="2CC5D769" w14:textId="77777777" w:rsidR="0091500E" w:rsidRPr="001D10EC" w:rsidRDefault="0091500E" w:rsidP="005428CE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3CE592B7" w14:textId="77777777" w:rsidR="0091500E" w:rsidRPr="001D10EC" w:rsidRDefault="0091500E" w:rsidP="005428C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2ABB72E8" w14:textId="77777777" w:rsidR="0091500E" w:rsidRPr="0091500E" w:rsidRDefault="0091500E" w:rsidP="008008B4">
      <w:pPr>
        <w:numPr>
          <w:ilvl w:val="0"/>
          <w:numId w:val="13"/>
        </w:numPr>
        <w:ind w:rightChars="-22" w:right="-44"/>
        <w:jc w:val="left"/>
        <w:rPr>
          <w:lang w:eastAsia="ko-KR"/>
        </w:rPr>
      </w:pPr>
      <w:proofErr w:type="spellStart"/>
      <w:r>
        <w:rPr>
          <w:rFonts w:hAnsi="굴림" w:hint="eastAsia"/>
          <w:lang w:eastAsia="ko-KR"/>
        </w:rPr>
        <w:t>현재버전</w:t>
      </w:r>
      <w:proofErr w:type="spellEnd"/>
      <w:r>
        <w:rPr>
          <w:rFonts w:hAnsi="굴림"/>
          <w:lang w:eastAsia="ko-KR"/>
        </w:rPr>
        <w:t xml:space="preserve"> </w:t>
      </w:r>
      <w:r>
        <w:rPr>
          <w:rFonts w:hAnsi="굴림"/>
          <w:lang w:eastAsia="ko-KR"/>
        </w:rPr>
        <w:br/>
      </w:r>
      <w:proofErr w:type="spellStart"/>
      <w:r>
        <w:rPr>
          <w:rFonts w:hint="eastAsia"/>
          <w:lang w:eastAsia="ko-KR"/>
        </w:rPr>
        <w:t>탐색엔진에</w:t>
      </w:r>
      <w:proofErr w:type="spellEnd"/>
      <w:r>
        <w:rPr>
          <w:rFonts w:hint="eastAsia"/>
          <w:lang w:eastAsia="ko-KR"/>
        </w:rPr>
        <w:t xml:space="preserve"> 적용되어 있는 </w:t>
      </w:r>
      <w:proofErr w:type="spellStart"/>
      <w:r>
        <w:rPr>
          <w:rFonts w:hint="eastAsia"/>
          <w:lang w:eastAsia="ko-KR"/>
        </w:rPr>
        <w:t>통제데이터</w:t>
      </w:r>
      <w:proofErr w:type="spellEnd"/>
      <w:r>
        <w:rPr>
          <w:rFonts w:hint="eastAsia"/>
          <w:lang w:eastAsia="ko-KR"/>
        </w:rPr>
        <w:t xml:space="preserve"> 버전</w:t>
      </w:r>
    </w:p>
    <w:p w14:paraId="7433FE9A" w14:textId="77777777" w:rsidR="0091500E" w:rsidRDefault="0091500E" w:rsidP="008008B4">
      <w:pPr>
        <w:numPr>
          <w:ilvl w:val="0"/>
          <w:numId w:val="13"/>
        </w:numPr>
        <w:ind w:rightChars="-22" w:right="-44"/>
        <w:jc w:val="left"/>
        <w:rPr>
          <w:lang w:eastAsia="ko-KR"/>
        </w:rPr>
      </w:pPr>
      <w:r>
        <w:rPr>
          <w:rFonts w:hint="eastAsia"/>
          <w:lang w:eastAsia="ko-KR"/>
        </w:rPr>
        <w:t>적용될 버전</w:t>
      </w:r>
      <w:r>
        <w:rPr>
          <w:lang w:eastAsia="ko-KR"/>
        </w:rPr>
        <w:br/>
      </w:r>
      <w:proofErr w:type="spellStart"/>
      <w:r>
        <w:rPr>
          <w:rFonts w:hint="eastAsia"/>
          <w:lang w:eastAsia="ko-KR"/>
        </w:rPr>
        <w:t>탐색엔진에</w:t>
      </w:r>
      <w:proofErr w:type="spellEnd"/>
      <w:r>
        <w:rPr>
          <w:rFonts w:hint="eastAsia"/>
          <w:lang w:eastAsia="ko-KR"/>
        </w:rPr>
        <w:t xml:space="preserve"> 적용되기 위해 대기하고 있는 </w:t>
      </w:r>
      <w:proofErr w:type="spellStart"/>
      <w:r>
        <w:rPr>
          <w:rFonts w:hint="eastAsia"/>
          <w:lang w:eastAsia="ko-KR"/>
        </w:rPr>
        <w:t>통제데이터</w:t>
      </w:r>
      <w:proofErr w:type="spellEnd"/>
      <w:r>
        <w:rPr>
          <w:rFonts w:hint="eastAsia"/>
          <w:lang w:eastAsia="ko-KR"/>
        </w:rPr>
        <w:t xml:space="preserve"> 버전</w:t>
      </w:r>
    </w:p>
    <w:p w14:paraId="09BB4F5D" w14:textId="77777777" w:rsidR="0091500E" w:rsidRPr="001D10EC" w:rsidRDefault="0091500E" w:rsidP="008008B4">
      <w:pPr>
        <w:numPr>
          <w:ilvl w:val="0"/>
          <w:numId w:val="13"/>
        </w:numPr>
        <w:ind w:rightChars="-22" w:right="-44"/>
        <w:jc w:val="left"/>
        <w:rPr>
          <w:lang w:eastAsia="ko-KR"/>
        </w:rPr>
      </w:pPr>
      <w:r>
        <w:rPr>
          <w:rFonts w:hint="eastAsia"/>
          <w:lang w:eastAsia="ko-KR"/>
        </w:rPr>
        <w:t>적용될 시간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대기하고 있는 통제데이터가 </w:t>
      </w:r>
      <w:proofErr w:type="spellStart"/>
      <w:r>
        <w:rPr>
          <w:rFonts w:hint="eastAsia"/>
          <w:lang w:eastAsia="ko-KR"/>
        </w:rPr>
        <w:t>탐색엔진에</w:t>
      </w:r>
      <w:proofErr w:type="spellEnd"/>
      <w:r>
        <w:rPr>
          <w:rFonts w:hint="eastAsia"/>
          <w:lang w:eastAsia="ko-KR"/>
        </w:rPr>
        <w:t xml:space="preserve"> 적용 될 시간</w:t>
      </w:r>
    </w:p>
    <w:p w14:paraId="71E0482C" w14:textId="77777777" w:rsidR="0091500E" w:rsidRPr="0091500E" w:rsidRDefault="0091500E" w:rsidP="0091500E">
      <w:pPr>
        <w:rPr>
          <w:lang w:eastAsia="ko-KR"/>
        </w:rPr>
      </w:pPr>
    </w:p>
    <w:p w14:paraId="443DB253" w14:textId="77777777" w:rsidR="006F3379" w:rsidRDefault="006F3379">
      <w:pPr>
        <w:widowControl/>
        <w:spacing w:line="240" w:lineRule="auto"/>
        <w:jc w:val="left"/>
        <w:rPr>
          <w:lang w:eastAsia="ko-KR"/>
        </w:rPr>
      </w:pPr>
      <w:r>
        <w:rPr>
          <w:lang w:eastAsia="ko-KR"/>
        </w:rPr>
        <w:br w:type="page"/>
      </w:r>
    </w:p>
    <w:p w14:paraId="0DEEFB30" w14:textId="77777777" w:rsidR="00212874" w:rsidRPr="00307A70" w:rsidRDefault="006F3379" w:rsidP="006F3379">
      <w:pPr>
        <w:pStyle w:val="2"/>
        <w:rPr>
          <w:lang w:eastAsia="ko-KR"/>
        </w:rPr>
      </w:pPr>
      <w:bookmarkStart w:id="41" w:name="_Toc187683264"/>
      <w:r w:rsidRPr="00307A70">
        <w:rPr>
          <w:lang w:eastAsia="ko-KR"/>
        </w:rPr>
        <w:lastRenderedPageBreak/>
        <w:t xml:space="preserve">Service – </w:t>
      </w:r>
      <w:r w:rsidRPr="00307A70">
        <w:rPr>
          <w:rFonts w:hint="eastAsia"/>
          <w:lang w:eastAsia="ko-KR"/>
        </w:rPr>
        <w:t>교통정보</w:t>
      </w:r>
      <w:bookmarkEnd w:id="41"/>
    </w:p>
    <w:p w14:paraId="24271C88" w14:textId="77777777" w:rsidR="006F3379" w:rsidRPr="00307A70" w:rsidRDefault="006F3379" w:rsidP="006F3379">
      <w:pPr>
        <w:pStyle w:val="3"/>
        <w:rPr>
          <w:lang w:eastAsia="ko-KR"/>
        </w:rPr>
      </w:pPr>
      <w:bookmarkStart w:id="42" w:name="_Toc187683265"/>
      <w:r w:rsidRPr="00307A70">
        <w:rPr>
          <w:rFonts w:hint="eastAsia"/>
          <w:lang w:eastAsia="ko-KR"/>
        </w:rPr>
        <w:t>R</w:t>
      </w:r>
      <w:r w:rsidRPr="00307A70">
        <w:rPr>
          <w:lang w:eastAsia="ko-KR"/>
        </w:rPr>
        <w:t>equest</w:t>
      </w:r>
      <w:bookmarkEnd w:id="42"/>
    </w:p>
    <w:p w14:paraId="0B7E5AD0" w14:textId="77777777" w:rsidR="006F3379" w:rsidRPr="00307A70" w:rsidRDefault="006F3379" w:rsidP="006F3379">
      <w:pPr>
        <w:pStyle w:val="4"/>
        <w:rPr>
          <w:lang w:eastAsia="ko-KR"/>
        </w:rPr>
      </w:pPr>
      <w:bookmarkStart w:id="43" w:name="_Toc187683266"/>
      <w:r w:rsidRPr="00307A70">
        <w:rPr>
          <w:rFonts w:hint="eastAsia"/>
          <w:lang w:eastAsia="ko-KR"/>
        </w:rPr>
        <w:t>C</w:t>
      </w:r>
      <w:r w:rsidRPr="00307A70">
        <w:rPr>
          <w:lang w:eastAsia="ko-KR"/>
        </w:rPr>
        <w:t>ommon Header</w:t>
      </w:r>
      <w:bookmarkEnd w:id="43"/>
    </w:p>
    <w:tbl>
      <w:tblPr>
        <w:tblpPr w:leftFromText="142" w:rightFromText="142" w:vertAnchor="text" w:tblpY="1"/>
        <w:tblOverlap w:val="never"/>
        <w:tblW w:w="8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598"/>
        <w:gridCol w:w="599"/>
        <w:gridCol w:w="506"/>
        <w:gridCol w:w="5877"/>
        <w:gridCol w:w="709"/>
      </w:tblGrid>
      <w:tr w:rsidR="006F3379" w:rsidRPr="00307A70" w14:paraId="5E19A13F" w14:textId="77777777" w:rsidTr="006F3379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096E8308" w14:textId="77777777" w:rsidR="006F3379" w:rsidRPr="00307A70" w:rsidRDefault="006F3379" w:rsidP="006F337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6FA5767C" w14:textId="77777777" w:rsidR="006F3379" w:rsidRPr="00307A70" w:rsidRDefault="006F3379" w:rsidP="006F337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39BF762C" w14:textId="77777777" w:rsidR="006F3379" w:rsidRPr="00307A70" w:rsidRDefault="006F3379" w:rsidP="006F337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01254B08" w14:textId="77777777" w:rsidR="006F3379" w:rsidRPr="00307A70" w:rsidRDefault="006F3379" w:rsidP="006F337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5879" w:type="dxa"/>
            <w:shd w:val="clear" w:color="auto" w:fill="C0C0C0"/>
            <w:vAlign w:val="center"/>
          </w:tcPr>
          <w:p w14:paraId="0EBC2B9B" w14:textId="77777777" w:rsidR="006F3379" w:rsidRPr="00307A70" w:rsidRDefault="006F3379" w:rsidP="006F337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709" w:type="dxa"/>
            <w:shd w:val="clear" w:color="auto" w:fill="C0C0C0"/>
            <w:vAlign w:val="center"/>
          </w:tcPr>
          <w:p w14:paraId="63E1878A" w14:textId="77777777" w:rsidR="006F3379" w:rsidRPr="00307A70" w:rsidRDefault="006F3379" w:rsidP="006F337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6F3379" w:rsidRPr="00307A70" w14:paraId="1FCA4A80" w14:textId="77777777" w:rsidTr="006F3379">
        <w:trPr>
          <w:trHeight w:val="227"/>
        </w:trPr>
        <w:tc>
          <w:tcPr>
            <w:tcW w:w="598" w:type="dxa"/>
            <w:vAlign w:val="center"/>
          </w:tcPr>
          <w:p w14:paraId="184BC375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2D96239D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Align w:val="center"/>
          </w:tcPr>
          <w:p w14:paraId="73E11C24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1</w:t>
            </w:r>
          </w:p>
        </w:tc>
        <w:tc>
          <w:tcPr>
            <w:tcW w:w="506" w:type="dxa"/>
            <w:vAlign w:val="center"/>
          </w:tcPr>
          <w:p w14:paraId="1E0196AD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3DFE3F98" w14:textId="77777777" w:rsidR="006F3379" w:rsidRPr="00307A70" w:rsidRDefault="006F3379" w:rsidP="006F3379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Command 구분</w:t>
            </w:r>
          </w:p>
        </w:tc>
        <w:tc>
          <w:tcPr>
            <w:tcW w:w="709" w:type="dxa"/>
            <w:vAlign w:val="center"/>
          </w:tcPr>
          <w:p w14:paraId="5DDA6E67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(1)</w:t>
            </w:r>
          </w:p>
        </w:tc>
      </w:tr>
      <w:tr w:rsidR="006F3379" w:rsidRPr="00307A70" w14:paraId="0D3C0E5D" w14:textId="77777777" w:rsidTr="006F3379">
        <w:trPr>
          <w:trHeight w:val="227"/>
        </w:trPr>
        <w:tc>
          <w:tcPr>
            <w:tcW w:w="598" w:type="dxa"/>
            <w:vAlign w:val="center"/>
          </w:tcPr>
          <w:p w14:paraId="2E98C540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35D3FD4B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20A9064E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3</w:t>
            </w:r>
          </w:p>
        </w:tc>
        <w:tc>
          <w:tcPr>
            <w:tcW w:w="506" w:type="dxa"/>
            <w:vAlign w:val="center"/>
          </w:tcPr>
          <w:p w14:paraId="0F63B2EF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7ED43112" w14:textId="77777777" w:rsidR="006F3379" w:rsidRPr="00307A70" w:rsidRDefault="006F3379" w:rsidP="006F3379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709" w:type="dxa"/>
            <w:vAlign w:val="center"/>
          </w:tcPr>
          <w:p w14:paraId="2D6B6CDC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F3379" w:rsidRPr="00307A70" w14:paraId="24D3D187" w14:textId="77777777" w:rsidTr="006F3379">
        <w:trPr>
          <w:trHeight w:val="227"/>
        </w:trPr>
        <w:tc>
          <w:tcPr>
            <w:tcW w:w="1196" w:type="dxa"/>
            <w:gridSpan w:val="2"/>
            <w:vAlign w:val="center"/>
          </w:tcPr>
          <w:p w14:paraId="53FFC27A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07A70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98" w:type="dxa"/>
            <w:vAlign w:val="center"/>
          </w:tcPr>
          <w:p w14:paraId="15D4A11C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07A70">
              <w:rPr>
                <w:rFonts w:hAnsi="굴림"/>
                <w:b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19355A09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879" w:type="dxa"/>
            <w:vAlign w:val="center"/>
          </w:tcPr>
          <w:p w14:paraId="2ECBBADA" w14:textId="77777777" w:rsidR="006F3379" w:rsidRPr="00307A70" w:rsidRDefault="006F3379" w:rsidP="006F3379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709" w:type="dxa"/>
            <w:vAlign w:val="center"/>
          </w:tcPr>
          <w:p w14:paraId="58CBFDC8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6D19E2C9" w14:textId="77777777" w:rsidR="006F3379" w:rsidRPr="00307A70" w:rsidRDefault="006F3379" w:rsidP="00722E7A">
      <w:pPr>
        <w:pStyle w:val="af7"/>
        <w:numPr>
          <w:ilvl w:val="0"/>
          <w:numId w:val="29"/>
        </w:numPr>
        <w:ind w:leftChars="0"/>
        <w:rPr>
          <w:lang w:eastAsia="ko-KR"/>
        </w:rPr>
      </w:pPr>
      <w:r w:rsidRPr="00307A70">
        <w:rPr>
          <w:rFonts w:hAnsi="굴림" w:hint="eastAsia"/>
          <w:lang w:eastAsia="ko-KR"/>
        </w:rPr>
        <w:t>Command 구분</w:t>
      </w:r>
    </w:p>
    <w:tbl>
      <w:tblPr>
        <w:tblW w:w="8024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6"/>
        <w:gridCol w:w="1982"/>
        <w:gridCol w:w="4673"/>
        <w:gridCol w:w="653"/>
      </w:tblGrid>
      <w:tr w:rsidR="006F3379" w:rsidRPr="00307A70" w14:paraId="46F38543" w14:textId="77777777" w:rsidTr="00D1456C">
        <w:tc>
          <w:tcPr>
            <w:tcW w:w="709" w:type="dxa"/>
            <w:shd w:val="pct25" w:color="auto" w:fill="auto"/>
            <w:vAlign w:val="center"/>
          </w:tcPr>
          <w:p w14:paraId="151E2272" w14:textId="77777777" w:rsidR="006F3379" w:rsidRPr="00307A70" w:rsidRDefault="006F3379" w:rsidP="006F3379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307A70">
              <w:rPr>
                <w:rFonts w:hint="eastAsia"/>
                <w:b/>
                <w:lang w:eastAsia="ko-KR"/>
              </w:rPr>
              <w:t>Code</w:t>
            </w:r>
          </w:p>
        </w:tc>
        <w:tc>
          <w:tcPr>
            <w:tcW w:w="1984" w:type="dxa"/>
            <w:shd w:val="pct25" w:color="auto" w:fill="auto"/>
          </w:tcPr>
          <w:p w14:paraId="401C38C5" w14:textId="77777777" w:rsidR="006F3379" w:rsidRPr="00307A70" w:rsidRDefault="006F3379" w:rsidP="006F3379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307A70">
              <w:rPr>
                <w:rFonts w:hint="eastAsia"/>
                <w:b/>
                <w:lang w:eastAsia="ko-KR"/>
              </w:rPr>
              <w:t>내 용</w:t>
            </w:r>
          </w:p>
        </w:tc>
        <w:tc>
          <w:tcPr>
            <w:tcW w:w="4678" w:type="dxa"/>
            <w:shd w:val="pct25" w:color="auto" w:fill="auto"/>
          </w:tcPr>
          <w:p w14:paraId="15BAB0BD" w14:textId="77777777" w:rsidR="006F3379" w:rsidRPr="00307A70" w:rsidRDefault="006F3379" w:rsidP="006F3379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307A70">
              <w:rPr>
                <w:rFonts w:hint="eastAsia"/>
                <w:b/>
                <w:lang w:eastAsia="ko-KR"/>
              </w:rPr>
              <w:t>설 명</w:t>
            </w:r>
          </w:p>
        </w:tc>
        <w:tc>
          <w:tcPr>
            <w:tcW w:w="653" w:type="dxa"/>
            <w:shd w:val="pct25" w:color="auto" w:fill="auto"/>
          </w:tcPr>
          <w:p w14:paraId="361B0DF7" w14:textId="77777777" w:rsidR="006F3379" w:rsidRPr="00307A70" w:rsidRDefault="006F3379" w:rsidP="006F3379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307A70">
              <w:rPr>
                <w:rFonts w:hint="eastAsia"/>
                <w:b/>
                <w:lang w:eastAsia="ko-KR"/>
              </w:rPr>
              <w:t>비고</w:t>
            </w:r>
          </w:p>
        </w:tc>
      </w:tr>
      <w:tr w:rsidR="006F3379" w:rsidRPr="00307A70" w14:paraId="046732C9" w14:textId="77777777" w:rsidTr="00D1456C">
        <w:tc>
          <w:tcPr>
            <w:tcW w:w="709" w:type="dxa"/>
            <w:vAlign w:val="center"/>
          </w:tcPr>
          <w:p w14:paraId="074C2E97" w14:textId="77777777" w:rsidR="006F3379" w:rsidRPr="00307A70" w:rsidRDefault="006F3379" w:rsidP="006F3379">
            <w:pPr>
              <w:ind w:rightChars="-22" w:right="-44"/>
              <w:jc w:val="center"/>
              <w:rPr>
                <w:lang w:eastAsia="ko-KR"/>
              </w:rPr>
            </w:pPr>
            <w:r w:rsidRPr="00307A70">
              <w:rPr>
                <w:rFonts w:hint="eastAsia"/>
                <w:lang w:eastAsia="ko-KR"/>
              </w:rPr>
              <w:t>0</w:t>
            </w:r>
          </w:p>
        </w:tc>
        <w:tc>
          <w:tcPr>
            <w:tcW w:w="1984" w:type="dxa"/>
            <w:vAlign w:val="center"/>
          </w:tcPr>
          <w:p w14:paraId="10A402C4" w14:textId="77777777" w:rsidR="006F3379" w:rsidRPr="00307A70" w:rsidRDefault="006F3379" w:rsidP="006F3379">
            <w:pPr>
              <w:ind w:rightChars="-22" w:right="-44"/>
              <w:jc w:val="center"/>
              <w:rPr>
                <w:lang w:eastAsia="ko-KR"/>
              </w:rPr>
            </w:pPr>
            <w:proofErr w:type="spellStart"/>
            <w:r w:rsidRPr="00307A70">
              <w:rPr>
                <w:rFonts w:hint="eastAsia"/>
                <w:lang w:eastAsia="ko-KR"/>
              </w:rPr>
              <w:t>유고정보</w:t>
            </w:r>
            <w:proofErr w:type="spellEnd"/>
            <w:r w:rsidRPr="00307A70">
              <w:rPr>
                <w:rFonts w:hint="eastAsia"/>
                <w:lang w:eastAsia="ko-KR"/>
              </w:rPr>
              <w:t xml:space="preserve"> 요청</w:t>
            </w:r>
          </w:p>
        </w:tc>
        <w:tc>
          <w:tcPr>
            <w:tcW w:w="4678" w:type="dxa"/>
            <w:vAlign w:val="center"/>
          </w:tcPr>
          <w:p w14:paraId="7F0ADD9C" w14:textId="77777777" w:rsidR="006F3379" w:rsidRPr="00307A70" w:rsidRDefault="00307A70" w:rsidP="00307A70">
            <w:pPr>
              <w:ind w:rightChars="-22" w:right="-44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링크 내 </w:t>
            </w:r>
            <w:proofErr w:type="spellStart"/>
            <w:r w:rsidR="006F3379" w:rsidRPr="00307A70">
              <w:rPr>
                <w:rFonts w:hint="eastAsia"/>
                <w:lang w:eastAsia="ko-KR"/>
              </w:rPr>
              <w:t>유고정보</w:t>
            </w:r>
            <w:proofErr w:type="spellEnd"/>
            <w:r w:rsidR="006F3379" w:rsidRPr="00307A70">
              <w:rPr>
                <w:rFonts w:hint="eastAsia"/>
                <w:lang w:eastAsia="ko-KR"/>
              </w:rPr>
              <w:t xml:space="preserve"> 요청</w:t>
            </w:r>
          </w:p>
        </w:tc>
        <w:tc>
          <w:tcPr>
            <w:tcW w:w="653" w:type="dxa"/>
          </w:tcPr>
          <w:p w14:paraId="5EE4A3A7" w14:textId="77777777" w:rsidR="006F3379" w:rsidRPr="00307A70" w:rsidRDefault="006F3379" w:rsidP="006F3379">
            <w:pPr>
              <w:ind w:rightChars="-22" w:right="-44"/>
              <w:rPr>
                <w:lang w:eastAsia="ko-KR"/>
              </w:rPr>
            </w:pPr>
          </w:p>
        </w:tc>
      </w:tr>
      <w:tr w:rsidR="007E337F" w:rsidRPr="00307A70" w14:paraId="13D3524E" w14:textId="77777777" w:rsidTr="00D1456C">
        <w:tc>
          <w:tcPr>
            <w:tcW w:w="709" w:type="dxa"/>
            <w:vAlign w:val="center"/>
          </w:tcPr>
          <w:p w14:paraId="0613F8D4" w14:textId="77777777" w:rsidR="007E337F" w:rsidRPr="006D5BFE" w:rsidRDefault="007E337F" w:rsidP="006F3379">
            <w:pPr>
              <w:ind w:rightChars="-22" w:right="-44"/>
              <w:jc w:val="center"/>
              <w:rPr>
                <w:lang w:eastAsia="ko-KR"/>
              </w:rPr>
            </w:pPr>
            <w:r w:rsidRPr="006D5BFE">
              <w:rPr>
                <w:rFonts w:hint="eastAsia"/>
                <w:lang w:eastAsia="ko-KR"/>
              </w:rPr>
              <w:t>1</w:t>
            </w:r>
          </w:p>
        </w:tc>
        <w:tc>
          <w:tcPr>
            <w:tcW w:w="1984" w:type="dxa"/>
            <w:vAlign w:val="center"/>
          </w:tcPr>
          <w:p w14:paraId="473D8C25" w14:textId="77777777" w:rsidR="007E337F" w:rsidRPr="006D5BFE" w:rsidRDefault="00D1456C" w:rsidP="006F3379">
            <w:pPr>
              <w:ind w:rightChars="-22" w:right="-44"/>
              <w:jc w:val="center"/>
              <w:rPr>
                <w:lang w:eastAsia="ko-KR"/>
              </w:rPr>
            </w:pPr>
            <w:r w:rsidRPr="006D5BFE">
              <w:rPr>
                <w:rFonts w:hint="eastAsia"/>
                <w:lang w:eastAsia="ko-KR"/>
              </w:rPr>
              <w:t xml:space="preserve">구간 </w:t>
            </w:r>
            <w:proofErr w:type="spellStart"/>
            <w:r w:rsidRPr="006D5BFE">
              <w:rPr>
                <w:rFonts w:hint="eastAsia"/>
                <w:lang w:eastAsia="ko-KR"/>
              </w:rPr>
              <w:t>속도정보</w:t>
            </w:r>
            <w:proofErr w:type="spellEnd"/>
          </w:p>
        </w:tc>
        <w:tc>
          <w:tcPr>
            <w:tcW w:w="4678" w:type="dxa"/>
            <w:vAlign w:val="center"/>
          </w:tcPr>
          <w:p w14:paraId="1F364AF3" w14:textId="77777777" w:rsidR="007E337F" w:rsidRPr="006D5BFE" w:rsidRDefault="00D1456C" w:rsidP="00D1456C">
            <w:pPr>
              <w:ind w:rightChars="-22" w:right="-44"/>
              <w:rPr>
                <w:lang w:eastAsia="ko-KR"/>
              </w:rPr>
            </w:pPr>
            <w:proofErr w:type="spellStart"/>
            <w:r w:rsidRPr="006D5BFE">
              <w:rPr>
                <w:rFonts w:hint="eastAsia"/>
                <w:lang w:eastAsia="ko-KR"/>
              </w:rPr>
              <w:t>도로별</w:t>
            </w:r>
            <w:proofErr w:type="spellEnd"/>
            <w:r w:rsidRPr="006D5BFE">
              <w:rPr>
                <w:rFonts w:hint="eastAsia"/>
                <w:lang w:eastAsia="ko-KR"/>
              </w:rPr>
              <w:t xml:space="preserve"> 구간 </w:t>
            </w:r>
            <w:proofErr w:type="spellStart"/>
            <w:r w:rsidRPr="006D5BFE">
              <w:rPr>
                <w:rFonts w:hint="eastAsia"/>
                <w:lang w:eastAsia="ko-KR"/>
              </w:rPr>
              <w:t>속도정보를</w:t>
            </w:r>
            <w:proofErr w:type="spellEnd"/>
            <w:r w:rsidRPr="006D5BFE">
              <w:rPr>
                <w:rFonts w:hint="eastAsia"/>
                <w:lang w:eastAsia="ko-KR"/>
              </w:rPr>
              <w:t xml:space="preserve"> 요청</w:t>
            </w:r>
          </w:p>
        </w:tc>
        <w:tc>
          <w:tcPr>
            <w:tcW w:w="653" w:type="dxa"/>
          </w:tcPr>
          <w:p w14:paraId="00E60826" w14:textId="77777777" w:rsidR="007E337F" w:rsidRPr="007B64B4" w:rsidRDefault="007E337F" w:rsidP="006F3379">
            <w:pPr>
              <w:ind w:rightChars="-22" w:right="-44"/>
              <w:rPr>
                <w:color w:val="FF0000"/>
                <w:lang w:eastAsia="ko-KR"/>
              </w:rPr>
            </w:pPr>
          </w:p>
        </w:tc>
      </w:tr>
    </w:tbl>
    <w:p w14:paraId="2D092C2A" w14:textId="77777777" w:rsidR="006F3379" w:rsidRPr="00307A70" w:rsidRDefault="006F3379" w:rsidP="006F3379">
      <w:pPr>
        <w:rPr>
          <w:lang w:eastAsia="ko-KR"/>
        </w:rPr>
      </w:pPr>
    </w:p>
    <w:p w14:paraId="53F02495" w14:textId="77777777" w:rsidR="006F3379" w:rsidRPr="00307A70" w:rsidRDefault="006F3379" w:rsidP="006F3379">
      <w:pPr>
        <w:pStyle w:val="4"/>
        <w:rPr>
          <w:lang w:eastAsia="ko-KR"/>
        </w:rPr>
      </w:pPr>
      <w:bookmarkStart w:id="44" w:name="_Toc187683267"/>
      <w:proofErr w:type="spellStart"/>
      <w:r w:rsidRPr="00307A70">
        <w:rPr>
          <w:rFonts w:hint="eastAsia"/>
          <w:lang w:eastAsia="ko-KR"/>
        </w:rPr>
        <w:t>유고정보</w:t>
      </w:r>
      <w:proofErr w:type="spellEnd"/>
      <w:r w:rsidRPr="00307A70">
        <w:rPr>
          <w:rFonts w:hint="eastAsia"/>
          <w:lang w:eastAsia="ko-KR"/>
        </w:rPr>
        <w:t xml:space="preserve"> </w:t>
      </w:r>
      <w:r w:rsidRPr="00307A70">
        <w:rPr>
          <w:rFonts w:hint="eastAsia"/>
          <w:lang w:eastAsia="ko-KR"/>
        </w:rPr>
        <w:t>요청</w:t>
      </w:r>
      <w:bookmarkEnd w:id="44"/>
    </w:p>
    <w:p w14:paraId="3EB837BE" w14:textId="77777777" w:rsidR="006F3379" w:rsidRPr="00307A70" w:rsidRDefault="006F3379" w:rsidP="006F3379">
      <w:pPr>
        <w:pStyle w:val="5"/>
        <w:rPr>
          <w:lang w:eastAsia="ko-KR"/>
        </w:rPr>
      </w:pPr>
      <w:r w:rsidRPr="00307A70">
        <w:rPr>
          <w:rFonts w:hint="eastAsia"/>
          <w:lang w:eastAsia="ko-KR"/>
        </w:rPr>
        <w:t>Header</w:t>
      </w:r>
    </w:p>
    <w:tbl>
      <w:tblPr>
        <w:tblpPr w:leftFromText="142" w:rightFromText="142" w:vertAnchor="text" w:tblpY="1"/>
        <w:tblOverlap w:val="never"/>
        <w:tblW w:w="8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598"/>
        <w:gridCol w:w="599"/>
        <w:gridCol w:w="506"/>
        <w:gridCol w:w="5877"/>
        <w:gridCol w:w="709"/>
      </w:tblGrid>
      <w:tr w:rsidR="006F3379" w:rsidRPr="00307A70" w14:paraId="0717CAE7" w14:textId="77777777" w:rsidTr="006F3379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3C3F3A75" w14:textId="77777777" w:rsidR="006F3379" w:rsidRPr="00307A70" w:rsidRDefault="006F3379" w:rsidP="006F337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60B26A73" w14:textId="77777777" w:rsidR="006F3379" w:rsidRPr="00307A70" w:rsidRDefault="006F3379" w:rsidP="006F337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37AAB6B6" w14:textId="77777777" w:rsidR="006F3379" w:rsidRPr="00307A70" w:rsidRDefault="006F3379" w:rsidP="006F337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2B304467" w14:textId="77777777" w:rsidR="006F3379" w:rsidRPr="00307A70" w:rsidRDefault="006F3379" w:rsidP="006F337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5879" w:type="dxa"/>
            <w:shd w:val="clear" w:color="auto" w:fill="C0C0C0"/>
            <w:vAlign w:val="center"/>
          </w:tcPr>
          <w:p w14:paraId="75BCE68D" w14:textId="77777777" w:rsidR="006F3379" w:rsidRPr="00307A70" w:rsidRDefault="006F3379" w:rsidP="006F337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709" w:type="dxa"/>
            <w:shd w:val="clear" w:color="auto" w:fill="C0C0C0"/>
            <w:vAlign w:val="center"/>
          </w:tcPr>
          <w:p w14:paraId="6AE5A5D5" w14:textId="77777777" w:rsidR="006F3379" w:rsidRPr="00307A70" w:rsidRDefault="006F3379" w:rsidP="006F337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6F3379" w:rsidRPr="00307A70" w14:paraId="3C189715" w14:textId="77777777" w:rsidTr="006F3379">
        <w:trPr>
          <w:trHeight w:val="227"/>
        </w:trPr>
        <w:tc>
          <w:tcPr>
            <w:tcW w:w="598" w:type="dxa"/>
            <w:vAlign w:val="center"/>
          </w:tcPr>
          <w:p w14:paraId="36CFB066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58AF0089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Align w:val="center"/>
          </w:tcPr>
          <w:p w14:paraId="4CB46C8C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06" w:type="dxa"/>
            <w:vAlign w:val="center"/>
          </w:tcPr>
          <w:p w14:paraId="40B51C76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7F11C064" w14:textId="77777777" w:rsidR="006F3379" w:rsidRPr="00307A70" w:rsidRDefault="006F3379" w:rsidP="006F3379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요청 타입</w:t>
            </w:r>
          </w:p>
        </w:tc>
        <w:tc>
          <w:tcPr>
            <w:tcW w:w="709" w:type="dxa"/>
            <w:vAlign w:val="center"/>
          </w:tcPr>
          <w:p w14:paraId="670EC140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(1)</w:t>
            </w:r>
          </w:p>
        </w:tc>
      </w:tr>
      <w:tr w:rsidR="006F3379" w:rsidRPr="00307A70" w14:paraId="33EC66F5" w14:textId="77777777" w:rsidTr="006F3379">
        <w:trPr>
          <w:trHeight w:val="227"/>
        </w:trPr>
        <w:tc>
          <w:tcPr>
            <w:tcW w:w="598" w:type="dxa"/>
            <w:vAlign w:val="center"/>
          </w:tcPr>
          <w:p w14:paraId="1668CA83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4D2DBAD0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6E649261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06" w:type="dxa"/>
            <w:vAlign w:val="center"/>
          </w:tcPr>
          <w:p w14:paraId="235084C2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6301C125" w14:textId="77777777" w:rsidR="006F3379" w:rsidRPr="00307A70" w:rsidRDefault="006F3379" w:rsidP="006F3379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R</w:t>
            </w:r>
            <w:r w:rsidRPr="00307A70">
              <w:rPr>
                <w:rFonts w:hAnsi="굴림"/>
                <w:lang w:eastAsia="ko-KR"/>
              </w:rPr>
              <w:t>eserved</w:t>
            </w:r>
          </w:p>
        </w:tc>
        <w:tc>
          <w:tcPr>
            <w:tcW w:w="709" w:type="dxa"/>
            <w:vAlign w:val="center"/>
          </w:tcPr>
          <w:p w14:paraId="555B8AE5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6F3379" w:rsidRPr="00307A70" w14:paraId="4747AE75" w14:textId="77777777" w:rsidTr="006F3379">
        <w:trPr>
          <w:trHeight w:val="227"/>
        </w:trPr>
        <w:tc>
          <w:tcPr>
            <w:tcW w:w="598" w:type="dxa"/>
            <w:vAlign w:val="center"/>
          </w:tcPr>
          <w:p w14:paraId="0F3690D6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98" w:type="dxa"/>
            <w:vAlign w:val="center"/>
          </w:tcPr>
          <w:p w14:paraId="3B5F0E53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48B562EA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71A07FE6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3557930A" w14:textId="77777777" w:rsidR="006F3379" w:rsidRPr="00307A70" w:rsidRDefault="006F3379" w:rsidP="006F3379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307A70">
              <w:rPr>
                <w:rFonts w:hAnsi="굴림" w:hint="eastAsia"/>
                <w:lang w:eastAsia="ko-KR"/>
              </w:rPr>
              <w:t>요청링크</w:t>
            </w:r>
            <w:proofErr w:type="spellEnd"/>
            <w:r w:rsidRPr="00307A70">
              <w:rPr>
                <w:rFonts w:hAnsi="굴림" w:hint="eastAsia"/>
                <w:lang w:eastAsia="ko-KR"/>
              </w:rPr>
              <w:t xml:space="preserve"> 개수</w:t>
            </w:r>
          </w:p>
        </w:tc>
        <w:tc>
          <w:tcPr>
            <w:tcW w:w="709" w:type="dxa"/>
            <w:vAlign w:val="center"/>
          </w:tcPr>
          <w:p w14:paraId="7BB0C377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(</w:t>
            </w:r>
            <w:r w:rsidRPr="00307A70">
              <w:rPr>
                <w:rFonts w:hAnsi="굴림"/>
                <w:lang w:eastAsia="ko-KR"/>
              </w:rPr>
              <w:t>2)</w:t>
            </w:r>
          </w:p>
        </w:tc>
      </w:tr>
      <w:tr w:rsidR="006F3379" w:rsidRPr="00307A70" w14:paraId="7394D911" w14:textId="77777777" w:rsidTr="006F3379">
        <w:trPr>
          <w:trHeight w:val="227"/>
        </w:trPr>
        <w:tc>
          <w:tcPr>
            <w:tcW w:w="1196" w:type="dxa"/>
            <w:gridSpan w:val="2"/>
            <w:vAlign w:val="center"/>
          </w:tcPr>
          <w:p w14:paraId="23FC8CA8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07A70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98" w:type="dxa"/>
            <w:vAlign w:val="center"/>
          </w:tcPr>
          <w:p w14:paraId="2AACCDD1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07A70">
              <w:rPr>
                <w:rFonts w:hAnsi="굴림"/>
                <w:b/>
                <w:lang w:eastAsia="ko-KR"/>
              </w:rPr>
              <w:t>8</w:t>
            </w:r>
          </w:p>
        </w:tc>
        <w:tc>
          <w:tcPr>
            <w:tcW w:w="506" w:type="dxa"/>
            <w:vAlign w:val="center"/>
          </w:tcPr>
          <w:p w14:paraId="42609B06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879" w:type="dxa"/>
            <w:vAlign w:val="center"/>
          </w:tcPr>
          <w:p w14:paraId="0F2815B1" w14:textId="77777777" w:rsidR="006F3379" w:rsidRPr="00307A70" w:rsidRDefault="006F3379" w:rsidP="006F3379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709" w:type="dxa"/>
            <w:vAlign w:val="center"/>
          </w:tcPr>
          <w:p w14:paraId="0FD4D8FB" w14:textId="77777777" w:rsidR="006F3379" w:rsidRPr="00307A70" w:rsidRDefault="006F3379" w:rsidP="006F337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305850BF" w14:textId="77777777" w:rsidR="006F3379" w:rsidRPr="00307A70" w:rsidRDefault="006F3379" w:rsidP="00722E7A">
      <w:pPr>
        <w:pStyle w:val="af7"/>
        <w:numPr>
          <w:ilvl w:val="0"/>
          <w:numId w:val="30"/>
        </w:numPr>
        <w:ind w:leftChars="0"/>
        <w:rPr>
          <w:lang w:eastAsia="ko-KR"/>
        </w:rPr>
      </w:pPr>
      <w:proofErr w:type="spellStart"/>
      <w:r w:rsidRPr="00307A70">
        <w:rPr>
          <w:rFonts w:hint="eastAsia"/>
          <w:lang w:eastAsia="ko-KR"/>
        </w:rPr>
        <w:t>요청타입</w:t>
      </w:r>
      <w:proofErr w:type="spellEnd"/>
    </w:p>
    <w:tbl>
      <w:tblPr>
        <w:tblW w:w="8024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6"/>
        <w:gridCol w:w="1874"/>
        <w:gridCol w:w="4781"/>
        <w:gridCol w:w="653"/>
      </w:tblGrid>
      <w:tr w:rsidR="00DC3ADC" w:rsidRPr="00307A70" w14:paraId="159509D1" w14:textId="77777777" w:rsidTr="001561A8">
        <w:tc>
          <w:tcPr>
            <w:tcW w:w="709" w:type="dxa"/>
            <w:shd w:val="pct25" w:color="auto" w:fill="auto"/>
            <w:vAlign w:val="center"/>
          </w:tcPr>
          <w:p w14:paraId="471E74B2" w14:textId="77777777" w:rsidR="00DC3ADC" w:rsidRPr="00307A70" w:rsidRDefault="00DC3ADC" w:rsidP="002D7D19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307A70">
              <w:rPr>
                <w:rFonts w:hint="eastAsia"/>
                <w:b/>
                <w:lang w:eastAsia="ko-KR"/>
              </w:rPr>
              <w:t>Code</w:t>
            </w:r>
          </w:p>
        </w:tc>
        <w:tc>
          <w:tcPr>
            <w:tcW w:w="1876" w:type="dxa"/>
            <w:shd w:val="pct25" w:color="auto" w:fill="auto"/>
          </w:tcPr>
          <w:p w14:paraId="766FAB2D" w14:textId="77777777" w:rsidR="00DC3ADC" w:rsidRPr="00307A70" w:rsidRDefault="00DC3ADC" w:rsidP="002D7D19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307A70">
              <w:rPr>
                <w:rFonts w:hint="eastAsia"/>
                <w:b/>
                <w:lang w:eastAsia="ko-KR"/>
              </w:rPr>
              <w:t>내 용</w:t>
            </w:r>
          </w:p>
        </w:tc>
        <w:tc>
          <w:tcPr>
            <w:tcW w:w="4786" w:type="dxa"/>
            <w:shd w:val="pct25" w:color="auto" w:fill="auto"/>
          </w:tcPr>
          <w:p w14:paraId="3506C75F" w14:textId="77777777" w:rsidR="00DC3ADC" w:rsidRPr="00307A70" w:rsidRDefault="00DC3ADC" w:rsidP="002D7D19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307A70">
              <w:rPr>
                <w:rFonts w:hint="eastAsia"/>
                <w:b/>
                <w:lang w:eastAsia="ko-KR"/>
              </w:rPr>
              <w:t>설 명</w:t>
            </w:r>
          </w:p>
        </w:tc>
        <w:tc>
          <w:tcPr>
            <w:tcW w:w="653" w:type="dxa"/>
            <w:shd w:val="pct25" w:color="auto" w:fill="auto"/>
          </w:tcPr>
          <w:p w14:paraId="601B6240" w14:textId="77777777" w:rsidR="00DC3ADC" w:rsidRPr="00307A70" w:rsidRDefault="00DC3ADC" w:rsidP="002D7D19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307A70">
              <w:rPr>
                <w:rFonts w:hint="eastAsia"/>
                <w:b/>
                <w:lang w:eastAsia="ko-KR"/>
              </w:rPr>
              <w:t>비고</w:t>
            </w:r>
          </w:p>
        </w:tc>
      </w:tr>
      <w:tr w:rsidR="00DC3ADC" w:rsidRPr="00307A70" w14:paraId="5E53ABE3" w14:textId="77777777" w:rsidTr="001561A8">
        <w:tc>
          <w:tcPr>
            <w:tcW w:w="709" w:type="dxa"/>
            <w:vAlign w:val="center"/>
          </w:tcPr>
          <w:p w14:paraId="11A6653B" w14:textId="77777777" w:rsidR="00DC3ADC" w:rsidRPr="00307A70" w:rsidRDefault="00DC3ADC" w:rsidP="00DC3ADC">
            <w:pPr>
              <w:ind w:rightChars="-22" w:right="-44"/>
              <w:jc w:val="center"/>
              <w:rPr>
                <w:lang w:eastAsia="ko-KR"/>
              </w:rPr>
            </w:pPr>
            <w:r w:rsidRPr="00307A70">
              <w:rPr>
                <w:rFonts w:hint="eastAsia"/>
                <w:lang w:eastAsia="ko-KR"/>
              </w:rPr>
              <w:t>0</w:t>
            </w:r>
          </w:p>
        </w:tc>
        <w:tc>
          <w:tcPr>
            <w:tcW w:w="1876" w:type="dxa"/>
            <w:vAlign w:val="center"/>
          </w:tcPr>
          <w:p w14:paraId="378634CB" w14:textId="77777777" w:rsidR="00DC3ADC" w:rsidRPr="00307A70" w:rsidRDefault="00DC3ADC" w:rsidP="00DC3ADC">
            <w:pPr>
              <w:ind w:rightChars="-22" w:right="-44"/>
              <w:jc w:val="center"/>
              <w:rPr>
                <w:lang w:eastAsia="ko-KR"/>
              </w:rPr>
            </w:pPr>
            <w:r w:rsidRPr="00307A70">
              <w:rPr>
                <w:rFonts w:hint="eastAsia"/>
                <w:lang w:eastAsia="ko-KR"/>
              </w:rPr>
              <w:t>전체</w:t>
            </w:r>
          </w:p>
        </w:tc>
        <w:tc>
          <w:tcPr>
            <w:tcW w:w="4786" w:type="dxa"/>
          </w:tcPr>
          <w:p w14:paraId="32A4179A" w14:textId="77777777" w:rsidR="00DC3ADC" w:rsidRPr="00307A70" w:rsidRDefault="00DC3ADC" w:rsidP="00DC3ADC">
            <w:pPr>
              <w:ind w:rightChars="-22" w:right="-44"/>
              <w:rPr>
                <w:lang w:eastAsia="ko-KR"/>
              </w:rPr>
            </w:pPr>
            <w:r w:rsidRPr="00307A70">
              <w:rPr>
                <w:rFonts w:hint="eastAsia"/>
                <w:lang w:eastAsia="ko-KR"/>
              </w:rPr>
              <w:t xml:space="preserve">전체 </w:t>
            </w:r>
            <w:proofErr w:type="spellStart"/>
            <w:r w:rsidRPr="00307A70">
              <w:rPr>
                <w:rFonts w:hint="eastAsia"/>
                <w:lang w:eastAsia="ko-KR"/>
              </w:rPr>
              <w:t>유고리스트</w:t>
            </w:r>
            <w:proofErr w:type="spellEnd"/>
            <w:r w:rsidRPr="00307A70">
              <w:rPr>
                <w:rFonts w:hint="eastAsia"/>
                <w:lang w:eastAsia="ko-KR"/>
              </w:rPr>
              <w:t xml:space="preserve"> 요청</w:t>
            </w:r>
          </w:p>
        </w:tc>
        <w:tc>
          <w:tcPr>
            <w:tcW w:w="653" w:type="dxa"/>
          </w:tcPr>
          <w:p w14:paraId="5C2A5033" w14:textId="77777777" w:rsidR="00DC3ADC" w:rsidRPr="00307A70" w:rsidRDefault="00DC3ADC" w:rsidP="00DC3ADC">
            <w:pPr>
              <w:ind w:rightChars="-22" w:right="-44"/>
              <w:rPr>
                <w:lang w:eastAsia="ko-KR"/>
              </w:rPr>
            </w:pPr>
          </w:p>
        </w:tc>
      </w:tr>
      <w:tr w:rsidR="00DC3ADC" w:rsidRPr="00307A70" w14:paraId="1C8AC32B" w14:textId="77777777" w:rsidTr="001561A8">
        <w:tc>
          <w:tcPr>
            <w:tcW w:w="709" w:type="dxa"/>
            <w:vAlign w:val="center"/>
          </w:tcPr>
          <w:p w14:paraId="4AF60ADE" w14:textId="77777777" w:rsidR="00DC3ADC" w:rsidRPr="00307A70" w:rsidRDefault="00DC3ADC" w:rsidP="00DC3ADC">
            <w:pPr>
              <w:ind w:rightChars="-22" w:right="-44"/>
              <w:jc w:val="center"/>
              <w:rPr>
                <w:lang w:eastAsia="ko-KR"/>
              </w:rPr>
            </w:pPr>
            <w:r w:rsidRPr="00307A70">
              <w:rPr>
                <w:rFonts w:hint="eastAsia"/>
                <w:lang w:eastAsia="ko-KR"/>
              </w:rPr>
              <w:t>1</w:t>
            </w:r>
          </w:p>
        </w:tc>
        <w:tc>
          <w:tcPr>
            <w:tcW w:w="1876" w:type="dxa"/>
            <w:vAlign w:val="center"/>
          </w:tcPr>
          <w:p w14:paraId="5C0BB399" w14:textId="77777777" w:rsidR="00DC3ADC" w:rsidRPr="00307A70" w:rsidRDefault="00DC3ADC" w:rsidP="00DC3ADC">
            <w:pPr>
              <w:ind w:rightChars="-22" w:right="-44"/>
              <w:jc w:val="center"/>
              <w:rPr>
                <w:lang w:eastAsia="ko-KR"/>
              </w:rPr>
            </w:pPr>
            <w:r w:rsidRPr="00307A70">
              <w:rPr>
                <w:rFonts w:hint="eastAsia"/>
                <w:lang w:eastAsia="ko-KR"/>
              </w:rPr>
              <w:t>특정 링크</w:t>
            </w:r>
          </w:p>
        </w:tc>
        <w:tc>
          <w:tcPr>
            <w:tcW w:w="4786" w:type="dxa"/>
          </w:tcPr>
          <w:p w14:paraId="47F5E353" w14:textId="77777777" w:rsidR="00DC3ADC" w:rsidRPr="00307A70" w:rsidRDefault="00DC3ADC" w:rsidP="00DC3ADC">
            <w:pPr>
              <w:ind w:rightChars="-22" w:right="-44"/>
              <w:rPr>
                <w:lang w:eastAsia="ko-KR"/>
              </w:rPr>
            </w:pPr>
            <w:r w:rsidRPr="00307A70">
              <w:rPr>
                <w:rFonts w:hint="eastAsia"/>
                <w:lang w:eastAsia="ko-KR"/>
              </w:rPr>
              <w:t xml:space="preserve">특정 링크의 </w:t>
            </w:r>
            <w:proofErr w:type="spellStart"/>
            <w:r w:rsidRPr="00307A70">
              <w:rPr>
                <w:rFonts w:hint="eastAsia"/>
                <w:lang w:eastAsia="ko-KR"/>
              </w:rPr>
              <w:t>유고정보</w:t>
            </w:r>
            <w:proofErr w:type="spellEnd"/>
            <w:r w:rsidRPr="00307A70">
              <w:rPr>
                <w:rFonts w:hint="eastAsia"/>
                <w:lang w:eastAsia="ko-KR"/>
              </w:rPr>
              <w:t xml:space="preserve"> 요청</w:t>
            </w:r>
          </w:p>
        </w:tc>
        <w:tc>
          <w:tcPr>
            <w:tcW w:w="653" w:type="dxa"/>
          </w:tcPr>
          <w:p w14:paraId="3F1ED2D3" w14:textId="77777777" w:rsidR="00DC3ADC" w:rsidRPr="00307A70" w:rsidRDefault="00DC3ADC" w:rsidP="00DC3ADC">
            <w:pPr>
              <w:ind w:rightChars="-22" w:right="-44"/>
              <w:rPr>
                <w:lang w:eastAsia="ko-KR"/>
              </w:rPr>
            </w:pPr>
          </w:p>
        </w:tc>
      </w:tr>
    </w:tbl>
    <w:p w14:paraId="126E0C49" w14:textId="77777777" w:rsidR="00DC3ADC" w:rsidRPr="00307A70" w:rsidRDefault="00DC3ADC" w:rsidP="00DC3ADC">
      <w:pPr>
        <w:ind w:left="400"/>
        <w:rPr>
          <w:lang w:eastAsia="ko-KR"/>
        </w:rPr>
      </w:pPr>
    </w:p>
    <w:p w14:paraId="22DA00D2" w14:textId="77777777" w:rsidR="00DC3ADC" w:rsidRPr="00307A70" w:rsidRDefault="00DC3ADC" w:rsidP="00722E7A">
      <w:pPr>
        <w:pStyle w:val="af7"/>
        <w:numPr>
          <w:ilvl w:val="0"/>
          <w:numId w:val="30"/>
        </w:numPr>
        <w:ind w:leftChars="0"/>
        <w:rPr>
          <w:lang w:eastAsia="ko-KR"/>
        </w:rPr>
      </w:pPr>
      <w:r w:rsidRPr="00307A70">
        <w:rPr>
          <w:rFonts w:hint="eastAsia"/>
          <w:lang w:eastAsia="ko-KR"/>
        </w:rPr>
        <w:t>요청 링크 개수</w:t>
      </w:r>
    </w:p>
    <w:p w14:paraId="205E49E3" w14:textId="77777777" w:rsidR="00DC3ADC" w:rsidRPr="00307A70" w:rsidRDefault="00DC3ADC" w:rsidP="00722E7A">
      <w:pPr>
        <w:pStyle w:val="af7"/>
        <w:numPr>
          <w:ilvl w:val="0"/>
          <w:numId w:val="35"/>
        </w:numPr>
        <w:ind w:leftChars="0"/>
        <w:rPr>
          <w:lang w:eastAsia="ko-KR"/>
        </w:rPr>
      </w:pPr>
      <w:r w:rsidRPr="00307A70">
        <w:rPr>
          <w:rFonts w:hint="eastAsia"/>
          <w:lang w:eastAsia="ko-KR"/>
        </w:rPr>
        <w:t xml:space="preserve">요청 타입이 </w:t>
      </w:r>
      <w:r w:rsidRPr="00307A70">
        <w:rPr>
          <w:lang w:eastAsia="ko-KR"/>
        </w:rPr>
        <w:t>1</w:t>
      </w:r>
      <w:r w:rsidRPr="00307A70">
        <w:rPr>
          <w:rFonts w:hint="eastAsia"/>
          <w:lang w:eastAsia="ko-KR"/>
        </w:rPr>
        <w:t xml:space="preserve">일 경우에만 유효한 값 </w:t>
      </w:r>
      <w:r w:rsidRPr="00307A70">
        <w:rPr>
          <w:lang w:eastAsia="ko-KR"/>
        </w:rPr>
        <w:t>(</w:t>
      </w:r>
      <w:r w:rsidRPr="00307A70">
        <w:rPr>
          <w:rFonts w:hint="eastAsia"/>
          <w:lang w:eastAsia="ko-KR"/>
        </w:rPr>
        <w:t xml:space="preserve">요청 타입이 </w:t>
      </w:r>
      <w:r w:rsidRPr="00307A70">
        <w:rPr>
          <w:lang w:eastAsia="ko-KR"/>
        </w:rPr>
        <w:t>0</w:t>
      </w:r>
      <w:r w:rsidRPr="00307A70">
        <w:rPr>
          <w:rFonts w:hint="eastAsia"/>
          <w:lang w:eastAsia="ko-KR"/>
        </w:rPr>
        <w:t xml:space="preserve">일 경우 해당 값은 </w:t>
      </w:r>
      <w:r w:rsidRPr="00307A70">
        <w:rPr>
          <w:lang w:eastAsia="ko-KR"/>
        </w:rPr>
        <w:t>0</w:t>
      </w:r>
      <w:r w:rsidRPr="00307A70">
        <w:rPr>
          <w:rFonts w:hint="eastAsia"/>
          <w:lang w:eastAsia="ko-KR"/>
        </w:rPr>
        <w:t xml:space="preserve">으로 </w:t>
      </w:r>
      <w:proofErr w:type="spellStart"/>
      <w:r w:rsidRPr="00307A70">
        <w:rPr>
          <w:rFonts w:hint="eastAsia"/>
          <w:lang w:eastAsia="ko-KR"/>
        </w:rPr>
        <w:t>강제설정</w:t>
      </w:r>
      <w:proofErr w:type="spellEnd"/>
      <w:r w:rsidRPr="00307A70">
        <w:rPr>
          <w:rFonts w:hint="eastAsia"/>
          <w:lang w:eastAsia="ko-KR"/>
        </w:rPr>
        <w:t>)</w:t>
      </w:r>
    </w:p>
    <w:p w14:paraId="5C455BE2" w14:textId="77777777" w:rsidR="00DC3ADC" w:rsidRPr="00307A70" w:rsidRDefault="00DC3ADC" w:rsidP="00DC3ADC">
      <w:pPr>
        <w:rPr>
          <w:lang w:eastAsia="ko-KR"/>
        </w:rPr>
      </w:pPr>
    </w:p>
    <w:p w14:paraId="6BE2E5CF" w14:textId="77777777" w:rsidR="00DC3ADC" w:rsidRPr="00307A70" w:rsidRDefault="00DC3ADC" w:rsidP="00DC3ADC">
      <w:pPr>
        <w:pStyle w:val="5"/>
        <w:rPr>
          <w:lang w:eastAsia="ko-KR"/>
        </w:rPr>
      </w:pPr>
      <w:r w:rsidRPr="00307A70">
        <w:rPr>
          <w:rFonts w:hint="eastAsia"/>
          <w:lang w:eastAsia="ko-KR"/>
        </w:rPr>
        <w:t>Body</w:t>
      </w:r>
    </w:p>
    <w:p w14:paraId="7A9727F0" w14:textId="77777777" w:rsidR="00DC3ADC" w:rsidRPr="00307A70" w:rsidRDefault="00DC3ADC" w:rsidP="00DC3ADC">
      <w:pPr>
        <w:rPr>
          <w:lang w:eastAsia="ko-KR"/>
        </w:rPr>
      </w:pPr>
      <w:r w:rsidRPr="00307A70">
        <w:rPr>
          <w:rFonts w:hint="eastAsia"/>
          <w:lang w:eastAsia="ko-KR"/>
        </w:rPr>
        <w:t>※ Header의 요청 타입이 1인 경우에만 Body가 존재</w:t>
      </w:r>
    </w:p>
    <w:tbl>
      <w:tblPr>
        <w:tblpPr w:leftFromText="142" w:rightFromText="142" w:vertAnchor="text" w:tblpY="1"/>
        <w:tblOverlap w:val="never"/>
        <w:tblW w:w="8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598"/>
        <w:gridCol w:w="599"/>
        <w:gridCol w:w="506"/>
        <w:gridCol w:w="5877"/>
        <w:gridCol w:w="709"/>
      </w:tblGrid>
      <w:tr w:rsidR="00DC3ADC" w:rsidRPr="00307A70" w14:paraId="6C5FD1E9" w14:textId="77777777" w:rsidTr="002D7D19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13E41834" w14:textId="77777777" w:rsidR="00DC3ADC" w:rsidRPr="00307A70" w:rsidRDefault="00DC3ADC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308139AA" w14:textId="77777777" w:rsidR="00DC3ADC" w:rsidRPr="00307A70" w:rsidRDefault="00DC3ADC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688E0021" w14:textId="77777777" w:rsidR="00DC3ADC" w:rsidRPr="00307A70" w:rsidRDefault="00DC3ADC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2AA7D5DF" w14:textId="77777777" w:rsidR="00DC3ADC" w:rsidRPr="00307A70" w:rsidRDefault="00DC3ADC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5879" w:type="dxa"/>
            <w:shd w:val="clear" w:color="auto" w:fill="C0C0C0"/>
            <w:vAlign w:val="center"/>
          </w:tcPr>
          <w:p w14:paraId="03C4845D" w14:textId="77777777" w:rsidR="00DC3ADC" w:rsidRPr="00307A70" w:rsidRDefault="00DC3ADC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709" w:type="dxa"/>
            <w:shd w:val="clear" w:color="auto" w:fill="C0C0C0"/>
            <w:vAlign w:val="center"/>
          </w:tcPr>
          <w:p w14:paraId="251687AE" w14:textId="77777777" w:rsidR="00DC3ADC" w:rsidRPr="00307A70" w:rsidRDefault="00DC3ADC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DC3ADC" w:rsidRPr="00307A70" w14:paraId="6F5D6468" w14:textId="77777777" w:rsidTr="002D7D19">
        <w:trPr>
          <w:trHeight w:val="227"/>
        </w:trPr>
        <w:tc>
          <w:tcPr>
            <w:tcW w:w="598" w:type="dxa"/>
            <w:vAlign w:val="center"/>
          </w:tcPr>
          <w:p w14:paraId="3304BE39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58025DCF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Align w:val="center"/>
          </w:tcPr>
          <w:p w14:paraId="6DD5A484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38153F62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222D6DF1" w14:textId="77777777" w:rsidR="00DC3ADC" w:rsidRPr="00307A70" w:rsidRDefault="00DC3ADC" w:rsidP="00DC3ADC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M</w:t>
            </w:r>
            <w:r w:rsidRPr="00307A70">
              <w:rPr>
                <w:rFonts w:hAnsi="굴림"/>
                <w:lang w:eastAsia="ko-KR"/>
              </w:rPr>
              <w:t>ap ID</w:t>
            </w:r>
          </w:p>
        </w:tc>
        <w:tc>
          <w:tcPr>
            <w:tcW w:w="709" w:type="dxa"/>
            <w:vAlign w:val="center"/>
          </w:tcPr>
          <w:p w14:paraId="43DF7A23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DC3ADC" w:rsidRPr="00307A70" w14:paraId="2DA40483" w14:textId="77777777" w:rsidTr="002D7D19">
        <w:trPr>
          <w:trHeight w:val="227"/>
        </w:trPr>
        <w:tc>
          <w:tcPr>
            <w:tcW w:w="598" w:type="dxa"/>
            <w:vAlign w:val="center"/>
          </w:tcPr>
          <w:p w14:paraId="6CE1E5DC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313C2155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6AD78FD2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6AB5523D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4920DE2D" w14:textId="77777777" w:rsidR="00DC3ADC" w:rsidRPr="00307A70" w:rsidRDefault="00DC3ADC" w:rsidP="00DC3ADC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Link ID</w:t>
            </w:r>
          </w:p>
        </w:tc>
        <w:tc>
          <w:tcPr>
            <w:tcW w:w="709" w:type="dxa"/>
            <w:vAlign w:val="center"/>
          </w:tcPr>
          <w:p w14:paraId="0CF85365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DC3ADC" w:rsidRPr="00307A70" w14:paraId="68046965" w14:textId="77777777" w:rsidTr="002D7D19">
        <w:trPr>
          <w:trHeight w:val="227"/>
        </w:trPr>
        <w:tc>
          <w:tcPr>
            <w:tcW w:w="598" w:type="dxa"/>
            <w:vAlign w:val="center"/>
          </w:tcPr>
          <w:p w14:paraId="084DDF9F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98" w:type="dxa"/>
            <w:vAlign w:val="center"/>
          </w:tcPr>
          <w:p w14:paraId="2E889BEC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49D27950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2A84BDF7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417886A5" w14:textId="77777777" w:rsidR="00DC3ADC" w:rsidRPr="00307A70" w:rsidRDefault="00DC3ADC" w:rsidP="00963DB0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Direction (</w:t>
            </w:r>
            <w:r w:rsidRPr="00307A70">
              <w:rPr>
                <w:rFonts w:hAnsi="굴림" w:hint="eastAsia"/>
                <w:lang w:eastAsia="ko-KR"/>
              </w:rPr>
              <w:t xml:space="preserve">정 </w:t>
            </w:r>
            <w:r w:rsidRPr="00307A70">
              <w:rPr>
                <w:rFonts w:hAnsi="굴림"/>
                <w:lang w:eastAsia="ko-KR"/>
              </w:rPr>
              <w:t xml:space="preserve">: 0, </w:t>
            </w:r>
            <w:r w:rsidRPr="00307A70">
              <w:rPr>
                <w:rFonts w:hAnsi="굴림" w:hint="eastAsia"/>
                <w:lang w:eastAsia="ko-KR"/>
              </w:rPr>
              <w:t xml:space="preserve">역 </w:t>
            </w:r>
            <w:r w:rsidRPr="00307A70">
              <w:rPr>
                <w:rFonts w:hAnsi="굴림"/>
                <w:lang w:eastAsia="ko-KR"/>
              </w:rPr>
              <w:t>: 1)</w:t>
            </w:r>
          </w:p>
        </w:tc>
        <w:tc>
          <w:tcPr>
            <w:tcW w:w="709" w:type="dxa"/>
            <w:vAlign w:val="center"/>
          </w:tcPr>
          <w:p w14:paraId="47D24095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DC3ADC" w:rsidRPr="00307A70" w14:paraId="11808672" w14:textId="77777777" w:rsidTr="002D7D19">
        <w:trPr>
          <w:trHeight w:val="227"/>
        </w:trPr>
        <w:tc>
          <w:tcPr>
            <w:tcW w:w="598" w:type="dxa"/>
            <w:vAlign w:val="center"/>
          </w:tcPr>
          <w:p w14:paraId="0C4C3CA8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63BFC143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598" w:type="dxa"/>
            <w:vAlign w:val="center"/>
          </w:tcPr>
          <w:p w14:paraId="4E660513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3ADD8CA9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6069F24E" w14:textId="77777777" w:rsidR="00DC3ADC" w:rsidRPr="00307A70" w:rsidRDefault="00DC3ADC" w:rsidP="00DC3ADC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R</w:t>
            </w:r>
            <w:r w:rsidRPr="00307A70">
              <w:rPr>
                <w:rFonts w:hAnsi="굴림"/>
                <w:lang w:eastAsia="ko-KR"/>
              </w:rPr>
              <w:t>eserved</w:t>
            </w:r>
          </w:p>
        </w:tc>
        <w:tc>
          <w:tcPr>
            <w:tcW w:w="709" w:type="dxa"/>
            <w:vAlign w:val="center"/>
          </w:tcPr>
          <w:p w14:paraId="5B817C0B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DC3ADC" w:rsidRPr="00307A70" w14:paraId="635964E4" w14:textId="77777777" w:rsidTr="002D7D19">
        <w:trPr>
          <w:trHeight w:val="227"/>
        </w:trPr>
        <w:tc>
          <w:tcPr>
            <w:tcW w:w="1196" w:type="dxa"/>
            <w:gridSpan w:val="2"/>
            <w:vAlign w:val="center"/>
          </w:tcPr>
          <w:p w14:paraId="0AB26BBB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07A70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98" w:type="dxa"/>
            <w:vAlign w:val="center"/>
          </w:tcPr>
          <w:p w14:paraId="79DB8DC4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07A70">
              <w:rPr>
                <w:rFonts w:hAnsi="굴림"/>
                <w:b/>
                <w:lang w:eastAsia="ko-KR"/>
              </w:rPr>
              <w:t>N</w:t>
            </w:r>
          </w:p>
        </w:tc>
        <w:tc>
          <w:tcPr>
            <w:tcW w:w="506" w:type="dxa"/>
            <w:vAlign w:val="center"/>
          </w:tcPr>
          <w:p w14:paraId="76DA982D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</w:p>
        </w:tc>
        <w:tc>
          <w:tcPr>
            <w:tcW w:w="5879" w:type="dxa"/>
            <w:vAlign w:val="center"/>
          </w:tcPr>
          <w:p w14:paraId="3B0CFFD7" w14:textId="77777777" w:rsidR="00DC3ADC" w:rsidRPr="00307A70" w:rsidRDefault="00DC3ADC" w:rsidP="00DC3ADC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307A70">
              <w:rPr>
                <w:rFonts w:hAnsi="굴림" w:hint="eastAsia"/>
                <w:b/>
                <w:lang w:eastAsia="ko-KR"/>
              </w:rPr>
              <w:t>8</w:t>
            </w:r>
            <w:r w:rsidRPr="00307A70">
              <w:rPr>
                <w:rFonts w:hAnsi="굴림"/>
                <w:b/>
                <w:lang w:eastAsia="ko-KR"/>
              </w:rPr>
              <w:t xml:space="preserve"> * </w:t>
            </w:r>
            <w:proofErr w:type="spellStart"/>
            <w:r w:rsidRPr="00307A70">
              <w:rPr>
                <w:rFonts w:hAnsi="굴림" w:hint="eastAsia"/>
                <w:b/>
                <w:lang w:eastAsia="ko-KR"/>
              </w:rPr>
              <w:t>요청링크</w:t>
            </w:r>
            <w:proofErr w:type="spellEnd"/>
            <w:r w:rsidRPr="00307A70">
              <w:rPr>
                <w:rFonts w:hAnsi="굴림" w:hint="eastAsia"/>
                <w:b/>
                <w:lang w:eastAsia="ko-KR"/>
              </w:rPr>
              <w:t xml:space="preserve"> 개수</w:t>
            </w:r>
          </w:p>
        </w:tc>
        <w:tc>
          <w:tcPr>
            <w:tcW w:w="709" w:type="dxa"/>
            <w:vAlign w:val="center"/>
          </w:tcPr>
          <w:p w14:paraId="7CBFC0EE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77807789" w14:textId="77777777" w:rsidR="007E337F" w:rsidRDefault="007E337F">
      <w:pPr>
        <w:widowControl/>
        <w:spacing w:line="240" w:lineRule="auto"/>
        <w:jc w:val="left"/>
        <w:rPr>
          <w:lang w:eastAsia="ko-KR"/>
        </w:rPr>
      </w:pPr>
      <w:r>
        <w:rPr>
          <w:lang w:eastAsia="ko-KR"/>
        </w:rPr>
        <w:br w:type="page"/>
      </w:r>
    </w:p>
    <w:p w14:paraId="1676B483" w14:textId="77777777" w:rsidR="007E337F" w:rsidRPr="006D5BFE" w:rsidRDefault="007E337F" w:rsidP="007E337F">
      <w:pPr>
        <w:pStyle w:val="4"/>
        <w:rPr>
          <w:lang w:eastAsia="ko-KR"/>
        </w:rPr>
      </w:pPr>
      <w:bookmarkStart w:id="45" w:name="_Toc187683268"/>
      <w:r w:rsidRPr="006D5BFE">
        <w:rPr>
          <w:rFonts w:hint="eastAsia"/>
          <w:lang w:eastAsia="ko-KR"/>
        </w:rPr>
        <w:lastRenderedPageBreak/>
        <w:t>구간</w:t>
      </w:r>
      <w:r w:rsidRPr="006D5BFE">
        <w:rPr>
          <w:rFonts w:hint="eastAsia"/>
          <w:lang w:eastAsia="ko-KR"/>
        </w:rPr>
        <w:t xml:space="preserve"> </w:t>
      </w:r>
      <w:proofErr w:type="spellStart"/>
      <w:r w:rsidRPr="006D5BFE">
        <w:rPr>
          <w:rFonts w:hint="eastAsia"/>
          <w:lang w:eastAsia="ko-KR"/>
        </w:rPr>
        <w:t>속도정보</w:t>
      </w:r>
      <w:bookmarkEnd w:id="45"/>
      <w:proofErr w:type="spellEnd"/>
    </w:p>
    <w:p w14:paraId="62F7D53D" w14:textId="77777777" w:rsidR="00D1456C" w:rsidRPr="006D5BFE" w:rsidRDefault="00D1456C" w:rsidP="00D1456C">
      <w:pPr>
        <w:pStyle w:val="5"/>
        <w:rPr>
          <w:lang w:eastAsia="ko-KR"/>
        </w:rPr>
      </w:pPr>
      <w:r w:rsidRPr="006D5BFE">
        <w:rPr>
          <w:rFonts w:hint="eastAsia"/>
          <w:lang w:eastAsia="ko-KR"/>
        </w:rPr>
        <w:t>Header</w:t>
      </w:r>
    </w:p>
    <w:p w14:paraId="58BC6238" w14:textId="77777777" w:rsidR="00D1456C" w:rsidRPr="006D5BFE" w:rsidRDefault="00D1456C" w:rsidP="00D1456C">
      <w:pPr>
        <w:rPr>
          <w:lang w:eastAsia="ko-KR"/>
        </w:rPr>
      </w:pPr>
      <w:r w:rsidRPr="006D5BFE">
        <w:rPr>
          <w:rFonts w:hint="eastAsia"/>
          <w:lang w:eastAsia="ko-KR"/>
        </w:rPr>
        <w:t>Header 없음.</w:t>
      </w:r>
    </w:p>
    <w:p w14:paraId="4E10EF1C" w14:textId="77777777" w:rsidR="00D1456C" w:rsidRPr="006D5BFE" w:rsidRDefault="00D1456C" w:rsidP="00D1456C">
      <w:pPr>
        <w:pStyle w:val="5"/>
        <w:rPr>
          <w:lang w:eastAsia="ko-KR"/>
        </w:rPr>
      </w:pPr>
      <w:r w:rsidRPr="006D5BFE">
        <w:rPr>
          <w:rFonts w:hint="eastAsia"/>
          <w:lang w:eastAsia="ko-KR"/>
        </w:rPr>
        <w:t>Body</w:t>
      </w:r>
    </w:p>
    <w:tbl>
      <w:tblPr>
        <w:tblpPr w:leftFromText="142" w:rightFromText="142" w:vertAnchor="text" w:tblpY="1"/>
        <w:tblOverlap w:val="never"/>
        <w:tblW w:w="9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598"/>
        <w:gridCol w:w="599"/>
        <w:gridCol w:w="506"/>
        <w:gridCol w:w="6019"/>
        <w:gridCol w:w="709"/>
      </w:tblGrid>
      <w:tr w:rsidR="00837A0F" w:rsidRPr="006D5BFE" w14:paraId="51E5F419" w14:textId="77777777" w:rsidTr="00B020E5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7AB1ED2B" w14:textId="77777777" w:rsidR="00837A0F" w:rsidRPr="006D5BFE" w:rsidRDefault="00837A0F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16E48F52" w14:textId="77777777" w:rsidR="00837A0F" w:rsidRPr="006D5BFE" w:rsidRDefault="00837A0F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595B0AA3" w14:textId="77777777" w:rsidR="00837A0F" w:rsidRPr="006D5BFE" w:rsidRDefault="00837A0F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14B404DB" w14:textId="77777777" w:rsidR="00837A0F" w:rsidRPr="006D5BFE" w:rsidRDefault="00837A0F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021" w:type="dxa"/>
            <w:shd w:val="clear" w:color="auto" w:fill="C0C0C0"/>
            <w:vAlign w:val="center"/>
          </w:tcPr>
          <w:p w14:paraId="592AFFC7" w14:textId="77777777" w:rsidR="00837A0F" w:rsidRPr="006D5BFE" w:rsidRDefault="00837A0F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709" w:type="dxa"/>
            <w:shd w:val="clear" w:color="auto" w:fill="C0C0C0"/>
            <w:vAlign w:val="center"/>
          </w:tcPr>
          <w:p w14:paraId="61A3544D" w14:textId="77777777" w:rsidR="00837A0F" w:rsidRPr="006D5BFE" w:rsidRDefault="00837A0F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837A0F" w:rsidRPr="006D5BFE" w14:paraId="5901003A" w14:textId="77777777" w:rsidTr="00B020E5">
        <w:trPr>
          <w:trHeight w:val="227"/>
        </w:trPr>
        <w:tc>
          <w:tcPr>
            <w:tcW w:w="598" w:type="dxa"/>
            <w:vAlign w:val="center"/>
          </w:tcPr>
          <w:p w14:paraId="7DD25305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08C7F542" w14:textId="77777777" w:rsidR="00837A0F" w:rsidRPr="006D5BFE" w:rsidRDefault="00D1456C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Align w:val="center"/>
          </w:tcPr>
          <w:p w14:paraId="7A18A3FD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1E5817E6" w14:textId="77777777" w:rsidR="00837A0F" w:rsidRPr="006D5BFE" w:rsidRDefault="00D1456C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021" w:type="dxa"/>
            <w:vAlign w:val="center"/>
          </w:tcPr>
          <w:p w14:paraId="3499971D" w14:textId="77777777" w:rsidR="00837A0F" w:rsidRPr="006D5BFE" w:rsidRDefault="00837A0F" w:rsidP="007B64B4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6D5BFE">
              <w:rPr>
                <w:rFonts w:hAnsi="굴림" w:hint="eastAsia"/>
                <w:lang w:eastAsia="ko-KR"/>
              </w:rPr>
              <w:t>현위치</w:t>
            </w:r>
            <w:proofErr w:type="spellEnd"/>
            <w:r w:rsidRPr="006D5BFE">
              <w:rPr>
                <w:rFonts w:hAnsi="굴림" w:hint="eastAsia"/>
                <w:lang w:eastAsia="ko-KR"/>
              </w:rPr>
              <w:t xml:space="preserve"> 경도</w:t>
            </w:r>
            <w:r w:rsidR="00B969BD" w:rsidRPr="006D5BFE">
              <w:rPr>
                <w:rFonts w:hAnsi="굴림" w:hint="eastAsia"/>
                <w:lang w:eastAsia="ko-KR"/>
              </w:rPr>
              <w:t>(</w:t>
            </w:r>
            <w:r w:rsidR="007B64B4" w:rsidRPr="006D5BFE">
              <w:rPr>
                <w:rFonts w:hAnsi="굴림" w:hint="eastAsia"/>
                <w:lang w:eastAsia="ko-KR"/>
              </w:rPr>
              <w:t xml:space="preserve">단위 </w:t>
            </w:r>
            <w:r w:rsidR="007B64B4" w:rsidRPr="006D5BFE">
              <w:rPr>
                <w:rFonts w:hAnsi="굴림"/>
                <w:lang w:eastAsia="ko-KR"/>
              </w:rPr>
              <w:t>: 1/100</w:t>
            </w:r>
            <w:r w:rsidR="007B64B4" w:rsidRPr="006D5BFE">
              <w:rPr>
                <w:rFonts w:hAnsi="굴림" w:hint="eastAsia"/>
                <w:lang w:eastAsia="ko-KR"/>
              </w:rPr>
              <w:t>초</w:t>
            </w:r>
            <w:r w:rsidR="00B969BD" w:rsidRPr="006D5BFE">
              <w:rPr>
                <w:rFonts w:hAnsi="굴림" w:hint="eastAsia"/>
                <w:lang w:eastAsia="ko-KR"/>
              </w:rPr>
              <w:t>)</w:t>
            </w:r>
          </w:p>
        </w:tc>
        <w:tc>
          <w:tcPr>
            <w:tcW w:w="709" w:type="dxa"/>
            <w:vAlign w:val="center"/>
          </w:tcPr>
          <w:p w14:paraId="03471519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37A0F" w:rsidRPr="006D5BFE" w14:paraId="5768BF1F" w14:textId="77777777" w:rsidTr="00B020E5">
        <w:trPr>
          <w:trHeight w:val="227"/>
        </w:trPr>
        <w:tc>
          <w:tcPr>
            <w:tcW w:w="598" w:type="dxa"/>
            <w:vAlign w:val="center"/>
          </w:tcPr>
          <w:p w14:paraId="167287FE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42D7DA5D" w14:textId="77777777" w:rsidR="00837A0F" w:rsidRPr="006D5BFE" w:rsidRDefault="00D1456C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6DE0F960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6ACBBEAD" w14:textId="77777777" w:rsidR="00837A0F" w:rsidRPr="006D5BFE" w:rsidRDefault="00D1456C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021" w:type="dxa"/>
            <w:vAlign w:val="center"/>
          </w:tcPr>
          <w:p w14:paraId="255ED4C8" w14:textId="77777777" w:rsidR="00837A0F" w:rsidRPr="006D5BFE" w:rsidRDefault="00837A0F" w:rsidP="007B64B4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6D5BFE">
              <w:rPr>
                <w:rFonts w:hAnsi="굴림" w:hint="eastAsia"/>
                <w:lang w:eastAsia="ko-KR"/>
              </w:rPr>
              <w:t>현위치</w:t>
            </w:r>
            <w:proofErr w:type="spellEnd"/>
            <w:r w:rsidRPr="006D5BFE">
              <w:rPr>
                <w:rFonts w:hAnsi="굴림" w:hint="eastAsia"/>
                <w:lang w:eastAsia="ko-KR"/>
              </w:rPr>
              <w:t xml:space="preserve"> 위도</w:t>
            </w:r>
          </w:p>
        </w:tc>
        <w:tc>
          <w:tcPr>
            <w:tcW w:w="709" w:type="dxa"/>
            <w:vAlign w:val="center"/>
          </w:tcPr>
          <w:p w14:paraId="4215BFB8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37A0F" w:rsidRPr="006D5BFE" w14:paraId="4C24C389" w14:textId="77777777" w:rsidTr="00B020E5">
        <w:trPr>
          <w:trHeight w:val="227"/>
        </w:trPr>
        <w:tc>
          <w:tcPr>
            <w:tcW w:w="598" w:type="dxa"/>
            <w:vAlign w:val="center"/>
          </w:tcPr>
          <w:p w14:paraId="6878FAD3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98" w:type="dxa"/>
            <w:vAlign w:val="center"/>
          </w:tcPr>
          <w:p w14:paraId="043B6672" w14:textId="77777777" w:rsidR="00837A0F" w:rsidRPr="006D5BFE" w:rsidRDefault="00D1456C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98" w:type="dxa"/>
            <w:vAlign w:val="center"/>
          </w:tcPr>
          <w:p w14:paraId="75D5C534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24FB5906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021" w:type="dxa"/>
            <w:vAlign w:val="center"/>
          </w:tcPr>
          <w:p w14:paraId="5992FBD7" w14:textId="77777777" w:rsidR="00837A0F" w:rsidRPr="006D5BFE" w:rsidRDefault="00837A0F" w:rsidP="00837A0F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6D5BFE">
              <w:rPr>
                <w:rFonts w:hAnsi="굴림" w:hint="eastAsia"/>
                <w:lang w:eastAsia="ko-KR"/>
              </w:rPr>
              <w:t>진북기준</w:t>
            </w:r>
            <w:proofErr w:type="spellEnd"/>
            <w:r w:rsidRPr="006D5BFE">
              <w:rPr>
                <w:rFonts w:hAnsi="굴림" w:hint="eastAsia"/>
                <w:lang w:eastAsia="ko-KR"/>
              </w:rPr>
              <w:t xml:space="preserve"> </w:t>
            </w:r>
            <w:proofErr w:type="spellStart"/>
            <w:r w:rsidRPr="006D5BFE">
              <w:rPr>
                <w:rFonts w:hAnsi="굴림" w:hint="eastAsia"/>
                <w:lang w:eastAsia="ko-KR"/>
              </w:rPr>
              <w:t>자차</w:t>
            </w:r>
            <w:proofErr w:type="spellEnd"/>
            <w:r w:rsidRPr="006D5BFE">
              <w:rPr>
                <w:rFonts w:hAnsi="굴림" w:hint="eastAsia"/>
                <w:lang w:eastAsia="ko-KR"/>
              </w:rPr>
              <w:t xml:space="preserve"> 각도(</w:t>
            </w:r>
            <w:r w:rsidRPr="006D5BFE">
              <w:rPr>
                <w:rFonts w:hAnsi="굴림"/>
                <w:lang w:eastAsia="ko-KR"/>
              </w:rPr>
              <w:t>0~359</w:t>
            </w:r>
            <w:r w:rsidRPr="006D5BFE">
              <w:rPr>
                <w:rFonts w:hAnsi="굴림" w:hint="eastAsia"/>
                <w:lang w:eastAsia="ko-KR"/>
              </w:rPr>
              <w:t>)</w:t>
            </w:r>
          </w:p>
        </w:tc>
        <w:tc>
          <w:tcPr>
            <w:tcW w:w="709" w:type="dxa"/>
            <w:vAlign w:val="center"/>
          </w:tcPr>
          <w:p w14:paraId="76D45DF0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37A0F" w:rsidRPr="006D5BFE" w14:paraId="71F9F088" w14:textId="77777777" w:rsidTr="00B020E5">
        <w:trPr>
          <w:trHeight w:val="227"/>
        </w:trPr>
        <w:tc>
          <w:tcPr>
            <w:tcW w:w="598" w:type="dxa"/>
            <w:vAlign w:val="center"/>
          </w:tcPr>
          <w:p w14:paraId="396E48A5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56E5AEAB" w14:textId="77777777" w:rsidR="00837A0F" w:rsidRPr="006D5BFE" w:rsidRDefault="00D1456C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10</w:t>
            </w:r>
          </w:p>
        </w:tc>
        <w:tc>
          <w:tcPr>
            <w:tcW w:w="598" w:type="dxa"/>
            <w:vAlign w:val="center"/>
          </w:tcPr>
          <w:p w14:paraId="446AAFF6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4BED420A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021" w:type="dxa"/>
            <w:vAlign w:val="center"/>
          </w:tcPr>
          <w:p w14:paraId="680B5305" w14:textId="77777777" w:rsidR="00837A0F" w:rsidRPr="006D5BFE" w:rsidRDefault="00837A0F" w:rsidP="00837A0F">
            <w:pPr>
              <w:widowControl/>
              <w:autoSpaceDE w:val="0"/>
              <w:snapToGrid w:val="0"/>
              <w:ind w:rightChars="-22" w:right="-44"/>
              <w:rPr>
                <w:rFonts w:hAnsi="굴림" w:cs="굴림"/>
                <w:lang w:eastAsia="ko-KR"/>
              </w:rPr>
            </w:pPr>
            <w:r w:rsidRPr="006D5BFE">
              <w:rPr>
                <w:rFonts w:hAnsi="굴림" w:cs="굴림" w:hint="eastAsia"/>
                <w:lang w:eastAsia="ko-KR"/>
              </w:rPr>
              <w:t>검사 영역 각도</w:t>
            </w:r>
            <w:r w:rsidRPr="006D5BFE">
              <w:rPr>
                <w:rFonts w:hAnsi="굴림" w:hint="eastAsia"/>
                <w:lang w:eastAsia="ko-KR"/>
              </w:rPr>
              <w:t>(</w:t>
            </w:r>
            <w:r w:rsidRPr="006D5BFE">
              <w:rPr>
                <w:rFonts w:hAnsi="굴림"/>
                <w:lang w:eastAsia="ko-KR"/>
              </w:rPr>
              <w:t>1~359</w:t>
            </w:r>
            <w:r w:rsidRPr="006D5BFE">
              <w:rPr>
                <w:rFonts w:hAnsi="굴림" w:hint="eastAsia"/>
                <w:lang w:eastAsia="ko-KR"/>
              </w:rPr>
              <w:t>)</w:t>
            </w:r>
          </w:p>
        </w:tc>
        <w:tc>
          <w:tcPr>
            <w:tcW w:w="709" w:type="dxa"/>
            <w:vAlign w:val="center"/>
          </w:tcPr>
          <w:p w14:paraId="157CDB68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37A0F" w:rsidRPr="006D5BFE" w14:paraId="17674A20" w14:textId="77777777" w:rsidTr="00B020E5">
        <w:trPr>
          <w:trHeight w:val="227"/>
        </w:trPr>
        <w:tc>
          <w:tcPr>
            <w:tcW w:w="598" w:type="dxa"/>
            <w:vAlign w:val="center"/>
          </w:tcPr>
          <w:p w14:paraId="1C8D83C0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598" w:type="dxa"/>
            <w:vAlign w:val="center"/>
          </w:tcPr>
          <w:p w14:paraId="7C04176A" w14:textId="77777777" w:rsidR="00837A0F" w:rsidRPr="006D5BFE" w:rsidRDefault="00D1456C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598" w:type="dxa"/>
            <w:vAlign w:val="center"/>
          </w:tcPr>
          <w:p w14:paraId="44034654" w14:textId="77777777" w:rsidR="00837A0F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4CADD211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021" w:type="dxa"/>
            <w:vAlign w:val="center"/>
          </w:tcPr>
          <w:p w14:paraId="4360AFF1" w14:textId="77777777" w:rsidR="00837A0F" w:rsidRPr="006D5BFE" w:rsidRDefault="00837A0F" w:rsidP="00B020E5">
            <w:pPr>
              <w:ind w:rightChars="-22" w:right="-44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검사 반경</w:t>
            </w:r>
            <w:r w:rsidR="00B969BD" w:rsidRPr="006D5BFE">
              <w:rPr>
                <w:rFonts w:hAnsi="굴림" w:hint="eastAsia"/>
                <w:lang w:eastAsia="ko-KR"/>
              </w:rPr>
              <w:t xml:space="preserve">(단위 </w:t>
            </w:r>
            <w:r w:rsidR="00B969BD" w:rsidRPr="006D5BFE">
              <w:rPr>
                <w:rFonts w:hAnsi="굴림"/>
                <w:lang w:eastAsia="ko-KR"/>
              </w:rPr>
              <w:t>: km</w:t>
            </w:r>
            <w:r w:rsidR="00FB705F" w:rsidRPr="006D5BFE">
              <w:rPr>
                <w:rFonts w:hAnsi="굴림"/>
                <w:lang w:eastAsia="ko-KR"/>
              </w:rPr>
              <w:t>, 1~100</w:t>
            </w:r>
            <w:r w:rsidR="00B969BD" w:rsidRPr="006D5BFE">
              <w:rPr>
                <w:rFonts w:hAnsi="굴림" w:hint="eastAsia"/>
                <w:lang w:eastAsia="ko-KR"/>
              </w:rPr>
              <w:t>)</w:t>
            </w:r>
          </w:p>
        </w:tc>
        <w:tc>
          <w:tcPr>
            <w:tcW w:w="709" w:type="dxa"/>
            <w:vAlign w:val="center"/>
          </w:tcPr>
          <w:p w14:paraId="6F4A7B40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B969BD" w:rsidRPr="006D5BFE" w14:paraId="5D6B68D6" w14:textId="77777777" w:rsidTr="00B020E5">
        <w:trPr>
          <w:trHeight w:val="227"/>
        </w:trPr>
        <w:tc>
          <w:tcPr>
            <w:tcW w:w="598" w:type="dxa"/>
            <w:vAlign w:val="center"/>
          </w:tcPr>
          <w:p w14:paraId="70937B79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598" w:type="dxa"/>
            <w:vAlign w:val="center"/>
          </w:tcPr>
          <w:p w14:paraId="64F4C698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14</w:t>
            </w:r>
          </w:p>
        </w:tc>
        <w:tc>
          <w:tcPr>
            <w:tcW w:w="598" w:type="dxa"/>
            <w:vAlign w:val="center"/>
          </w:tcPr>
          <w:p w14:paraId="1D7395F4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764C7838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021" w:type="dxa"/>
            <w:vAlign w:val="center"/>
          </w:tcPr>
          <w:p w14:paraId="6EAD0097" w14:textId="77777777" w:rsidR="00B969BD" w:rsidRPr="006D5BFE" w:rsidRDefault="00B969BD" w:rsidP="00B020E5">
            <w:pPr>
              <w:ind w:rightChars="-22" w:right="-44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R</w:t>
            </w:r>
            <w:r w:rsidRPr="006D5BFE">
              <w:rPr>
                <w:rFonts w:hAnsi="굴림"/>
                <w:lang w:eastAsia="ko-KR"/>
              </w:rPr>
              <w:t>eserved</w:t>
            </w:r>
          </w:p>
        </w:tc>
        <w:tc>
          <w:tcPr>
            <w:tcW w:w="709" w:type="dxa"/>
            <w:vAlign w:val="center"/>
          </w:tcPr>
          <w:p w14:paraId="7DFC919E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37A0F" w:rsidRPr="006D5BFE" w14:paraId="70BAE189" w14:textId="77777777" w:rsidTr="00B020E5">
        <w:trPr>
          <w:trHeight w:val="227"/>
        </w:trPr>
        <w:tc>
          <w:tcPr>
            <w:tcW w:w="1196" w:type="dxa"/>
            <w:gridSpan w:val="2"/>
            <w:vAlign w:val="center"/>
          </w:tcPr>
          <w:p w14:paraId="7CA1BF1E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6D5BFE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98" w:type="dxa"/>
            <w:vAlign w:val="center"/>
          </w:tcPr>
          <w:p w14:paraId="642DD8E2" w14:textId="77777777" w:rsidR="00837A0F" w:rsidRPr="006D5BFE" w:rsidRDefault="00837A0F" w:rsidP="00837A0F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6D5BFE">
              <w:rPr>
                <w:rFonts w:hAnsi="굴림"/>
                <w:b/>
                <w:lang w:eastAsia="ko-KR"/>
              </w:rPr>
              <w:t>16</w:t>
            </w:r>
          </w:p>
        </w:tc>
        <w:tc>
          <w:tcPr>
            <w:tcW w:w="506" w:type="dxa"/>
            <w:vAlign w:val="center"/>
          </w:tcPr>
          <w:p w14:paraId="4DE64106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6021" w:type="dxa"/>
            <w:vAlign w:val="center"/>
          </w:tcPr>
          <w:p w14:paraId="155964BD" w14:textId="77777777" w:rsidR="00837A0F" w:rsidRPr="006D5BFE" w:rsidRDefault="00837A0F" w:rsidP="00B020E5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709" w:type="dxa"/>
            <w:vAlign w:val="center"/>
          </w:tcPr>
          <w:p w14:paraId="217A6D2B" w14:textId="77777777" w:rsidR="00837A0F" w:rsidRPr="006D5BFE" w:rsidRDefault="00837A0F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4C6B3995" w14:textId="77777777" w:rsidR="00837A0F" w:rsidRPr="006D5BFE" w:rsidRDefault="00837A0F" w:rsidP="00837A0F">
      <w:pPr>
        <w:rPr>
          <w:lang w:eastAsia="ko-KR"/>
        </w:rPr>
      </w:pPr>
    </w:p>
    <w:p w14:paraId="488CE9DC" w14:textId="77777777" w:rsidR="00837A0F" w:rsidRPr="006D5BFE" w:rsidRDefault="00837A0F" w:rsidP="00837A0F">
      <w:pPr>
        <w:rPr>
          <w:lang w:eastAsia="ko-KR"/>
        </w:rPr>
      </w:pPr>
    </w:p>
    <w:p w14:paraId="60F489DE" w14:textId="77777777" w:rsidR="00DC3ADC" w:rsidRPr="006D5BFE" w:rsidRDefault="00DC3ADC">
      <w:pPr>
        <w:widowControl/>
        <w:spacing w:line="240" w:lineRule="auto"/>
        <w:jc w:val="left"/>
        <w:rPr>
          <w:lang w:eastAsia="ko-KR"/>
        </w:rPr>
      </w:pPr>
      <w:r w:rsidRPr="006D5BFE">
        <w:rPr>
          <w:lang w:eastAsia="ko-KR"/>
        </w:rPr>
        <w:br w:type="page"/>
      </w:r>
    </w:p>
    <w:p w14:paraId="2059E789" w14:textId="77777777" w:rsidR="00DC3ADC" w:rsidRPr="00307A70" w:rsidRDefault="00DC3ADC" w:rsidP="00DC3ADC">
      <w:pPr>
        <w:pStyle w:val="3"/>
        <w:rPr>
          <w:lang w:eastAsia="ko-KR"/>
        </w:rPr>
      </w:pPr>
      <w:bookmarkStart w:id="46" w:name="_Toc187683269"/>
      <w:r w:rsidRPr="00307A70">
        <w:rPr>
          <w:rFonts w:hint="eastAsia"/>
          <w:lang w:eastAsia="ko-KR"/>
        </w:rPr>
        <w:lastRenderedPageBreak/>
        <w:t>Response</w:t>
      </w:r>
      <w:bookmarkEnd w:id="46"/>
    </w:p>
    <w:p w14:paraId="34143D19" w14:textId="77777777" w:rsidR="00DC3ADC" w:rsidRPr="00307A70" w:rsidRDefault="00DC3ADC" w:rsidP="00DC3ADC">
      <w:pPr>
        <w:pStyle w:val="4"/>
        <w:rPr>
          <w:lang w:eastAsia="ko-KR"/>
        </w:rPr>
      </w:pPr>
      <w:bookmarkStart w:id="47" w:name="_Toc187683270"/>
      <w:proofErr w:type="spellStart"/>
      <w:r w:rsidRPr="00307A70">
        <w:rPr>
          <w:rFonts w:hint="eastAsia"/>
          <w:lang w:eastAsia="ko-KR"/>
        </w:rPr>
        <w:t>유고정보</w:t>
      </w:r>
      <w:proofErr w:type="spellEnd"/>
      <w:r w:rsidRPr="00307A70">
        <w:rPr>
          <w:rFonts w:hint="eastAsia"/>
          <w:lang w:eastAsia="ko-KR"/>
        </w:rPr>
        <w:t xml:space="preserve"> </w:t>
      </w:r>
      <w:r w:rsidRPr="00307A70">
        <w:rPr>
          <w:rFonts w:hint="eastAsia"/>
          <w:lang w:eastAsia="ko-KR"/>
        </w:rPr>
        <w:t>요청</w:t>
      </w:r>
      <w:bookmarkEnd w:id="47"/>
    </w:p>
    <w:p w14:paraId="0778C91E" w14:textId="77777777" w:rsidR="00DC3ADC" w:rsidRPr="00307A70" w:rsidRDefault="00DC3ADC" w:rsidP="00DC3ADC">
      <w:pPr>
        <w:pStyle w:val="5"/>
        <w:rPr>
          <w:lang w:eastAsia="ko-KR"/>
        </w:rPr>
      </w:pPr>
      <w:r w:rsidRPr="00307A70">
        <w:rPr>
          <w:rFonts w:hint="eastAsia"/>
          <w:lang w:eastAsia="ko-KR"/>
        </w:rPr>
        <w:t>Header</w:t>
      </w:r>
    </w:p>
    <w:tbl>
      <w:tblPr>
        <w:tblpPr w:leftFromText="142" w:rightFromText="142" w:vertAnchor="text" w:tblpY="1"/>
        <w:tblOverlap w:val="never"/>
        <w:tblW w:w="8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598"/>
        <w:gridCol w:w="599"/>
        <w:gridCol w:w="506"/>
        <w:gridCol w:w="5877"/>
        <w:gridCol w:w="709"/>
      </w:tblGrid>
      <w:tr w:rsidR="00DC3ADC" w:rsidRPr="00307A70" w14:paraId="45A69748" w14:textId="77777777" w:rsidTr="002D7D19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3FC83FFE" w14:textId="77777777" w:rsidR="00DC3ADC" w:rsidRPr="00307A70" w:rsidRDefault="00DC3ADC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004BC0AE" w14:textId="77777777" w:rsidR="00DC3ADC" w:rsidRPr="00307A70" w:rsidRDefault="00DC3ADC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752B78AC" w14:textId="77777777" w:rsidR="00DC3ADC" w:rsidRPr="00307A70" w:rsidRDefault="00DC3ADC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1FC157CC" w14:textId="77777777" w:rsidR="00DC3ADC" w:rsidRPr="00307A70" w:rsidRDefault="00DC3ADC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5879" w:type="dxa"/>
            <w:shd w:val="clear" w:color="auto" w:fill="C0C0C0"/>
            <w:vAlign w:val="center"/>
          </w:tcPr>
          <w:p w14:paraId="5751F1F8" w14:textId="77777777" w:rsidR="00DC3ADC" w:rsidRPr="00307A70" w:rsidRDefault="00DC3ADC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709" w:type="dxa"/>
            <w:shd w:val="clear" w:color="auto" w:fill="C0C0C0"/>
            <w:vAlign w:val="center"/>
          </w:tcPr>
          <w:p w14:paraId="7DBC8E28" w14:textId="77777777" w:rsidR="00DC3ADC" w:rsidRPr="00307A70" w:rsidRDefault="00DC3ADC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9A7972" w:rsidRPr="00307A70" w14:paraId="65ACFC3D" w14:textId="77777777" w:rsidTr="002D7D19">
        <w:trPr>
          <w:trHeight w:val="227"/>
        </w:trPr>
        <w:tc>
          <w:tcPr>
            <w:tcW w:w="598" w:type="dxa"/>
            <w:vAlign w:val="center"/>
          </w:tcPr>
          <w:p w14:paraId="23067DA6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4B0F10A3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Align w:val="center"/>
          </w:tcPr>
          <w:p w14:paraId="1BFE140F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06" w:type="dxa"/>
            <w:vAlign w:val="center"/>
          </w:tcPr>
          <w:p w14:paraId="7D544AED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25CB713E" w14:textId="77777777" w:rsidR="00DC3ADC" w:rsidRPr="00307A70" w:rsidRDefault="00DC3ADC" w:rsidP="00DC3ADC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요청 타입</w:t>
            </w:r>
          </w:p>
        </w:tc>
        <w:tc>
          <w:tcPr>
            <w:tcW w:w="709" w:type="dxa"/>
            <w:vAlign w:val="center"/>
          </w:tcPr>
          <w:p w14:paraId="08C416D7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(1)</w:t>
            </w:r>
          </w:p>
        </w:tc>
      </w:tr>
      <w:tr w:rsidR="009A7972" w:rsidRPr="00307A70" w14:paraId="36F383A2" w14:textId="77777777" w:rsidTr="002D7D19">
        <w:trPr>
          <w:trHeight w:val="227"/>
        </w:trPr>
        <w:tc>
          <w:tcPr>
            <w:tcW w:w="598" w:type="dxa"/>
            <w:vAlign w:val="center"/>
          </w:tcPr>
          <w:p w14:paraId="38558A99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44B2F2A3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20133600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06" w:type="dxa"/>
            <w:vAlign w:val="center"/>
          </w:tcPr>
          <w:p w14:paraId="1C0B6F3A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7DB6B3A5" w14:textId="77777777" w:rsidR="00DC3ADC" w:rsidRPr="00307A70" w:rsidRDefault="00DC3ADC" w:rsidP="00DC3ADC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R</w:t>
            </w:r>
            <w:r w:rsidRPr="00307A70">
              <w:rPr>
                <w:rFonts w:hAnsi="굴림"/>
                <w:lang w:eastAsia="ko-KR"/>
              </w:rPr>
              <w:t>eserved</w:t>
            </w:r>
          </w:p>
        </w:tc>
        <w:tc>
          <w:tcPr>
            <w:tcW w:w="709" w:type="dxa"/>
            <w:vAlign w:val="center"/>
          </w:tcPr>
          <w:p w14:paraId="6516CE41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9A7972" w:rsidRPr="00307A70" w14:paraId="12CEE52A" w14:textId="77777777" w:rsidTr="002D7D19">
        <w:trPr>
          <w:trHeight w:val="227"/>
        </w:trPr>
        <w:tc>
          <w:tcPr>
            <w:tcW w:w="598" w:type="dxa"/>
            <w:vAlign w:val="center"/>
          </w:tcPr>
          <w:p w14:paraId="370DA688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98" w:type="dxa"/>
            <w:vAlign w:val="center"/>
          </w:tcPr>
          <w:p w14:paraId="21BA9097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0D49BAE3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60935B9F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102ED5B4" w14:textId="77777777" w:rsidR="00DC3ADC" w:rsidRPr="00307A70" w:rsidRDefault="00DC3ADC" w:rsidP="00DC3ADC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307A70">
              <w:rPr>
                <w:rFonts w:hAnsi="굴림" w:hint="eastAsia"/>
                <w:lang w:eastAsia="ko-KR"/>
              </w:rPr>
              <w:t>요청링크</w:t>
            </w:r>
            <w:proofErr w:type="spellEnd"/>
            <w:r w:rsidRPr="00307A70">
              <w:rPr>
                <w:rFonts w:hAnsi="굴림" w:hint="eastAsia"/>
                <w:lang w:eastAsia="ko-KR"/>
              </w:rPr>
              <w:t xml:space="preserve"> 개수</w:t>
            </w:r>
          </w:p>
        </w:tc>
        <w:tc>
          <w:tcPr>
            <w:tcW w:w="709" w:type="dxa"/>
            <w:vAlign w:val="center"/>
          </w:tcPr>
          <w:p w14:paraId="6FC9264A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(</w:t>
            </w:r>
            <w:r w:rsidRPr="00307A70">
              <w:rPr>
                <w:rFonts w:hAnsi="굴림"/>
                <w:lang w:eastAsia="ko-KR"/>
              </w:rPr>
              <w:t>2)</w:t>
            </w:r>
          </w:p>
        </w:tc>
      </w:tr>
      <w:tr w:rsidR="009A7972" w:rsidRPr="00307A70" w14:paraId="19AD4F02" w14:textId="77777777" w:rsidTr="002D7D19">
        <w:trPr>
          <w:trHeight w:val="227"/>
        </w:trPr>
        <w:tc>
          <w:tcPr>
            <w:tcW w:w="598" w:type="dxa"/>
            <w:vAlign w:val="center"/>
          </w:tcPr>
          <w:p w14:paraId="263A2E89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2118130A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98" w:type="dxa"/>
            <w:vAlign w:val="center"/>
          </w:tcPr>
          <w:p w14:paraId="339F353C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7DCA0706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4A7C7547" w14:textId="77777777" w:rsidR="00DC3ADC" w:rsidRPr="00307A70" w:rsidRDefault="00DC3ADC" w:rsidP="00DC3ADC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307A70">
              <w:rPr>
                <w:rFonts w:hAnsi="굴림" w:hint="eastAsia"/>
                <w:lang w:eastAsia="ko-KR"/>
              </w:rPr>
              <w:t>유고정보</w:t>
            </w:r>
            <w:proofErr w:type="spellEnd"/>
            <w:r w:rsidRPr="00307A70">
              <w:rPr>
                <w:rFonts w:hAnsi="굴림" w:hint="eastAsia"/>
                <w:lang w:eastAsia="ko-KR"/>
              </w:rPr>
              <w:t xml:space="preserve"> 개수</w:t>
            </w:r>
          </w:p>
        </w:tc>
        <w:tc>
          <w:tcPr>
            <w:tcW w:w="709" w:type="dxa"/>
            <w:vAlign w:val="center"/>
          </w:tcPr>
          <w:p w14:paraId="23AC07A0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9A7972" w:rsidRPr="00307A70" w14:paraId="0BEC500D" w14:textId="77777777" w:rsidTr="002D7D19">
        <w:trPr>
          <w:trHeight w:val="227"/>
        </w:trPr>
        <w:tc>
          <w:tcPr>
            <w:tcW w:w="598" w:type="dxa"/>
            <w:vAlign w:val="center"/>
          </w:tcPr>
          <w:p w14:paraId="28BCB6F3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598" w:type="dxa"/>
            <w:vAlign w:val="center"/>
          </w:tcPr>
          <w:p w14:paraId="6AC35D18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  <w:r w:rsidRPr="00307A70">
              <w:rPr>
                <w:rFonts w:hAnsi="굴림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63D7533C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56A105C1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7A669899" w14:textId="77777777" w:rsidR="00DC3ADC" w:rsidRPr="00307A70" w:rsidRDefault="00DC3ADC" w:rsidP="00406F5E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B</w:t>
            </w:r>
            <w:r w:rsidRPr="00307A70">
              <w:rPr>
                <w:rFonts w:hAnsi="굴림"/>
                <w:lang w:eastAsia="ko-KR"/>
              </w:rPr>
              <w:t>ody</w:t>
            </w:r>
            <w:r w:rsidR="00406F5E" w:rsidRPr="00307A70">
              <w:rPr>
                <w:rFonts w:hAnsi="굴림"/>
                <w:lang w:eastAsia="ko-KR"/>
              </w:rPr>
              <w:t xml:space="preserve"> S</w:t>
            </w:r>
            <w:r w:rsidRPr="00307A70">
              <w:rPr>
                <w:rFonts w:hAnsi="굴림"/>
                <w:lang w:eastAsia="ko-KR"/>
              </w:rPr>
              <w:t>ize</w:t>
            </w:r>
          </w:p>
        </w:tc>
        <w:tc>
          <w:tcPr>
            <w:tcW w:w="709" w:type="dxa"/>
            <w:vAlign w:val="center"/>
          </w:tcPr>
          <w:p w14:paraId="4CF91D78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9A7972" w:rsidRPr="00307A70" w14:paraId="16BD5395" w14:textId="77777777" w:rsidTr="002D7D19">
        <w:trPr>
          <w:trHeight w:val="227"/>
        </w:trPr>
        <w:tc>
          <w:tcPr>
            <w:tcW w:w="1196" w:type="dxa"/>
            <w:gridSpan w:val="2"/>
            <w:vAlign w:val="center"/>
          </w:tcPr>
          <w:p w14:paraId="03C7B2D5" w14:textId="77777777" w:rsidR="00DC3ADC" w:rsidRPr="00307A70" w:rsidRDefault="00DC3ADC" w:rsidP="002D7D1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07A70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98" w:type="dxa"/>
            <w:vAlign w:val="center"/>
          </w:tcPr>
          <w:p w14:paraId="1F243A05" w14:textId="77777777" w:rsidR="00DC3ADC" w:rsidRPr="00307A70" w:rsidRDefault="00DC3ADC" w:rsidP="00DC3ADC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07A70">
              <w:rPr>
                <w:rFonts w:hAnsi="굴림"/>
                <w:b/>
                <w:lang w:eastAsia="ko-KR"/>
              </w:rPr>
              <w:t>16</w:t>
            </w:r>
          </w:p>
        </w:tc>
        <w:tc>
          <w:tcPr>
            <w:tcW w:w="506" w:type="dxa"/>
            <w:vAlign w:val="center"/>
          </w:tcPr>
          <w:p w14:paraId="4BD2A4D6" w14:textId="77777777" w:rsidR="00DC3ADC" w:rsidRPr="00307A70" w:rsidRDefault="00DC3ADC" w:rsidP="002D7D19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</w:p>
        </w:tc>
        <w:tc>
          <w:tcPr>
            <w:tcW w:w="5879" w:type="dxa"/>
            <w:vAlign w:val="center"/>
          </w:tcPr>
          <w:p w14:paraId="6B0A8978" w14:textId="77777777" w:rsidR="00DC3ADC" w:rsidRPr="00307A70" w:rsidRDefault="00DC3ADC" w:rsidP="002D7D19">
            <w:pPr>
              <w:ind w:rightChars="-22" w:right="-44"/>
              <w:rPr>
                <w:rFonts w:hAnsi="굴림"/>
                <w:b/>
                <w:lang w:eastAsia="ko-KR"/>
              </w:rPr>
            </w:pPr>
          </w:p>
        </w:tc>
        <w:tc>
          <w:tcPr>
            <w:tcW w:w="709" w:type="dxa"/>
            <w:vAlign w:val="center"/>
          </w:tcPr>
          <w:p w14:paraId="0E48B7BC" w14:textId="77777777" w:rsidR="00DC3ADC" w:rsidRPr="00307A70" w:rsidRDefault="00DC3ADC" w:rsidP="002D7D1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783C3C04" w14:textId="77777777" w:rsidR="00406F5E" w:rsidRPr="00307A70" w:rsidRDefault="00406F5E" w:rsidP="00722E7A">
      <w:pPr>
        <w:pStyle w:val="af7"/>
        <w:numPr>
          <w:ilvl w:val="0"/>
          <w:numId w:val="31"/>
        </w:numPr>
        <w:ind w:leftChars="0"/>
        <w:rPr>
          <w:lang w:eastAsia="ko-KR"/>
        </w:rPr>
      </w:pPr>
      <w:r w:rsidRPr="00307A70">
        <w:rPr>
          <w:rFonts w:hint="eastAsia"/>
          <w:lang w:eastAsia="ko-KR"/>
        </w:rPr>
        <w:t>요청 타입</w:t>
      </w:r>
    </w:p>
    <w:p w14:paraId="39D74AD5" w14:textId="77777777" w:rsidR="00406F5E" w:rsidRPr="00307A70" w:rsidRDefault="00406F5E" w:rsidP="00722E7A">
      <w:pPr>
        <w:pStyle w:val="af7"/>
        <w:numPr>
          <w:ilvl w:val="0"/>
          <w:numId w:val="34"/>
        </w:numPr>
        <w:ind w:leftChars="0"/>
        <w:rPr>
          <w:lang w:eastAsia="ko-KR"/>
        </w:rPr>
      </w:pPr>
      <w:r w:rsidRPr="00307A70">
        <w:rPr>
          <w:rFonts w:hAnsi="굴림" w:hint="eastAsia"/>
          <w:lang w:eastAsia="ko-KR"/>
        </w:rPr>
        <w:t>R</w:t>
      </w:r>
      <w:r w:rsidRPr="00307A70">
        <w:rPr>
          <w:rFonts w:hAnsi="굴림"/>
          <w:lang w:eastAsia="ko-KR"/>
        </w:rPr>
        <w:t xml:space="preserve">equest </w:t>
      </w:r>
      <w:r w:rsidRPr="00307A70">
        <w:rPr>
          <w:rFonts w:hAnsi="굴림" w:hint="eastAsia"/>
          <w:lang w:eastAsia="ko-KR"/>
        </w:rPr>
        <w:t>H</w:t>
      </w:r>
      <w:r w:rsidRPr="00307A70">
        <w:rPr>
          <w:rFonts w:hAnsi="굴림"/>
          <w:lang w:eastAsia="ko-KR"/>
        </w:rPr>
        <w:t xml:space="preserve">eader </w:t>
      </w:r>
      <w:r w:rsidRPr="00307A70">
        <w:rPr>
          <w:rFonts w:hAnsi="굴림" w:hint="eastAsia"/>
          <w:lang w:eastAsia="ko-KR"/>
        </w:rPr>
        <w:t>값과 동일</w:t>
      </w:r>
    </w:p>
    <w:p w14:paraId="135E9E14" w14:textId="77777777" w:rsidR="00406F5E" w:rsidRPr="00307A70" w:rsidRDefault="00406F5E" w:rsidP="00722E7A">
      <w:pPr>
        <w:pStyle w:val="af7"/>
        <w:numPr>
          <w:ilvl w:val="0"/>
          <w:numId w:val="31"/>
        </w:numPr>
        <w:ind w:leftChars="0"/>
        <w:rPr>
          <w:lang w:eastAsia="ko-KR"/>
        </w:rPr>
      </w:pPr>
      <w:proofErr w:type="spellStart"/>
      <w:r w:rsidRPr="00307A70">
        <w:rPr>
          <w:rFonts w:hint="eastAsia"/>
          <w:lang w:eastAsia="ko-KR"/>
        </w:rPr>
        <w:t>요청링크</w:t>
      </w:r>
      <w:proofErr w:type="spellEnd"/>
      <w:r w:rsidRPr="00307A70">
        <w:rPr>
          <w:rFonts w:hint="eastAsia"/>
          <w:lang w:eastAsia="ko-KR"/>
        </w:rPr>
        <w:t xml:space="preserve"> 개수</w:t>
      </w:r>
    </w:p>
    <w:p w14:paraId="2FE330CB" w14:textId="77777777" w:rsidR="00406F5E" w:rsidRPr="00307A70" w:rsidRDefault="00406F5E" w:rsidP="00722E7A">
      <w:pPr>
        <w:pStyle w:val="af7"/>
        <w:numPr>
          <w:ilvl w:val="0"/>
          <w:numId w:val="34"/>
        </w:numPr>
        <w:ind w:leftChars="0"/>
        <w:rPr>
          <w:rFonts w:hAnsi="굴림"/>
          <w:lang w:eastAsia="ko-KR"/>
        </w:rPr>
      </w:pPr>
      <w:r w:rsidRPr="00307A70">
        <w:rPr>
          <w:rFonts w:hAnsi="굴림" w:hint="eastAsia"/>
          <w:lang w:eastAsia="ko-KR"/>
        </w:rPr>
        <w:t>R</w:t>
      </w:r>
      <w:r w:rsidRPr="00307A70">
        <w:rPr>
          <w:rFonts w:hAnsi="굴림"/>
          <w:lang w:eastAsia="ko-KR"/>
        </w:rPr>
        <w:t xml:space="preserve">equest </w:t>
      </w:r>
      <w:r w:rsidRPr="00307A70">
        <w:rPr>
          <w:rFonts w:hAnsi="굴림" w:hint="eastAsia"/>
          <w:lang w:eastAsia="ko-KR"/>
        </w:rPr>
        <w:t>H</w:t>
      </w:r>
      <w:r w:rsidRPr="00307A70">
        <w:rPr>
          <w:rFonts w:hAnsi="굴림"/>
          <w:lang w:eastAsia="ko-KR"/>
        </w:rPr>
        <w:t xml:space="preserve">eader </w:t>
      </w:r>
      <w:r w:rsidRPr="00307A70">
        <w:rPr>
          <w:rFonts w:hAnsi="굴림" w:hint="eastAsia"/>
          <w:lang w:eastAsia="ko-KR"/>
        </w:rPr>
        <w:t xml:space="preserve">값과 동일 </w:t>
      </w:r>
      <w:r w:rsidRPr="00307A70">
        <w:rPr>
          <w:rFonts w:hAnsi="굴림"/>
          <w:lang w:eastAsia="ko-KR"/>
        </w:rPr>
        <w:t>(</w:t>
      </w:r>
      <w:proofErr w:type="spellStart"/>
      <w:r w:rsidRPr="00307A70">
        <w:rPr>
          <w:rFonts w:hAnsi="굴림" w:hint="eastAsia"/>
          <w:lang w:eastAsia="ko-KR"/>
        </w:rPr>
        <w:t>전체요청일</w:t>
      </w:r>
      <w:proofErr w:type="spellEnd"/>
      <w:r w:rsidRPr="00307A70">
        <w:rPr>
          <w:rFonts w:hAnsi="굴림" w:hint="eastAsia"/>
          <w:lang w:eastAsia="ko-KR"/>
        </w:rPr>
        <w:t xml:space="preserve"> 경우 </w:t>
      </w:r>
      <w:r w:rsidRPr="00307A70">
        <w:rPr>
          <w:rFonts w:hAnsi="굴림"/>
          <w:lang w:eastAsia="ko-KR"/>
        </w:rPr>
        <w:t>0)</w:t>
      </w:r>
    </w:p>
    <w:p w14:paraId="39D3B92F" w14:textId="77777777" w:rsidR="00DC3ADC" w:rsidRPr="00307A70" w:rsidRDefault="00DC3ADC" w:rsidP="00DC3ADC">
      <w:pPr>
        <w:rPr>
          <w:lang w:eastAsia="ko-KR"/>
        </w:rPr>
      </w:pPr>
    </w:p>
    <w:p w14:paraId="0A7406F6" w14:textId="77777777" w:rsidR="00406F5E" w:rsidRPr="00307A70" w:rsidRDefault="00406F5E" w:rsidP="00406F5E">
      <w:pPr>
        <w:pStyle w:val="5"/>
        <w:rPr>
          <w:lang w:eastAsia="ko-KR"/>
        </w:rPr>
      </w:pPr>
      <w:r w:rsidRPr="00307A70">
        <w:rPr>
          <w:rFonts w:hint="eastAsia"/>
          <w:lang w:eastAsia="ko-KR"/>
        </w:rPr>
        <w:t>Body</w:t>
      </w:r>
    </w:p>
    <w:p w14:paraId="203BB867" w14:textId="77777777" w:rsidR="00406F5E" w:rsidRPr="00307A70" w:rsidRDefault="00406F5E" w:rsidP="00406F5E">
      <w:pPr>
        <w:pStyle w:val="6"/>
        <w:rPr>
          <w:lang w:eastAsia="ko-KR"/>
        </w:rPr>
      </w:pPr>
      <w:proofErr w:type="spellStart"/>
      <w:r w:rsidRPr="00307A70">
        <w:rPr>
          <w:rFonts w:hint="eastAsia"/>
          <w:lang w:eastAsia="ko-KR"/>
        </w:rPr>
        <w:t>요청링크</w:t>
      </w:r>
      <w:proofErr w:type="spellEnd"/>
      <w:r w:rsidRPr="00307A70">
        <w:rPr>
          <w:rFonts w:hint="eastAsia"/>
          <w:lang w:eastAsia="ko-KR"/>
        </w:rPr>
        <w:t xml:space="preserve"> 매칭 정보</w:t>
      </w:r>
    </w:p>
    <w:p w14:paraId="2E1E0144" w14:textId="77777777" w:rsidR="00997322" w:rsidRPr="00307A70" w:rsidRDefault="00997322" w:rsidP="00997322">
      <w:pPr>
        <w:rPr>
          <w:lang w:eastAsia="ko-KR"/>
        </w:rPr>
      </w:pPr>
      <w:r w:rsidRPr="00307A70">
        <w:rPr>
          <w:rFonts w:hint="eastAsia"/>
          <w:lang w:eastAsia="ko-KR"/>
        </w:rPr>
        <w:t>※ Header의 요청 타입이 1인 경우에만 존재</w:t>
      </w:r>
    </w:p>
    <w:tbl>
      <w:tblPr>
        <w:tblpPr w:leftFromText="142" w:rightFromText="142" w:vertAnchor="text" w:tblpY="1"/>
        <w:tblOverlap w:val="never"/>
        <w:tblW w:w="8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598"/>
        <w:gridCol w:w="599"/>
        <w:gridCol w:w="506"/>
        <w:gridCol w:w="5877"/>
        <w:gridCol w:w="709"/>
      </w:tblGrid>
      <w:tr w:rsidR="00406F5E" w:rsidRPr="00307A70" w14:paraId="71D327DB" w14:textId="77777777" w:rsidTr="002D7D19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502349DF" w14:textId="77777777" w:rsidR="00406F5E" w:rsidRPr="00307A70" w:rsidRDefault="00406F5E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74D5C461" w14:textId="77777777" w:rsidR="00406F5E" w:rsidRPr="00307A70" w:rsidRDefault="00406F5E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47DBAB4F" w14:textId="77777777" w:rsidR="00406F5E" w:rsidRPr="00307A70" w:rsidRDefault="00406F5E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5147C918" w14:textId="77777777" w:rsidR="00406F5E" w:rsidRPr="00307A70" w:rsidRDefault="00406F5E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5879" w:type="dxa"/>
            <w:shd w:val="clear" w:color="auto" w:fill="C0C0C0"/>
            <w:vAlign w:val="center"/>
          </w:tcPr>
          <w:p w14:paraId="49FA7DED" w14:textId="77777777" w:rsidR="00406F5E" w:rsidRPr="00307A70" w:rsidRDefault="00406F5E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709" w:type="dxa"/>
            <w:shd w:val="clear" w:color="auto" w:fill="C0C0C0"/>
            <w:vAlign w:val="center"/>
          </w:tcPr>
          <w:p w14:paraId="29BDCFA1" w14:textId="77777777" w:rsidR="00406F5E" w:rsidRPr="00307A70" w:rsidRDefault="00406F5E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9A7972" w:rsidRPr="00307A70" w14:paraId="5A2DC4D1" w14:textId="77777777" w:rsidTr="002D7D19">
        <w:trPr>
          <w:trHeight w:val="227"/>
        </w:trPr>
        <w:tc>
          <w:tcPr>
            <w:tcW w:w="598" w:type="dxa"/>
            <w:vAlign w:val="center"/>
          </w:tcPr>
          <w:p w14:paraId="4CACEAA1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20B1F5E3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Align w:val="center"/>
          </w:tcPr>
          <w:p w14:paraId="6632BF4F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43E21C3B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5461D7CD" w14:textId="77777777" w:rsidR="00406F5E" w:rsidRPr="00307A70" w:rsidRDefault="00406F5E" w:rsidP="00406F5E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M</w:t>
            </w:r>
            <w:r w:rsidRPr="00307A70">
              <w:rPr>
                <w:rFonts w:hAnsi="굴림"/>
                <w:lang w:eastAsia="ko-KR"/>
              </w:rPr>
              <w:t>ap ID</w:t>
            </w:r>
          </w:p>
        </w:tc>
        <w:tc>
          <w:tcPr>
            <w:tcW w:w="709" w:type="dxa"/>
            <w:vAlign w:val="center"/>
          </w:tcPr>
          <w:p w14:paraId="48A0C18B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9A7972" w:rsidRPr="00307A70" w14:paraId="501DA14D" w14:textId="77777777" w:rsidTr="002D7D19">
        <w:trPr>
          <w:trHeight w:val="227"/>
        </w:trPr>
        <w:tc>
          <w:tcPr>
            <w:tcW w:w="598" w:type="dxa"/>
            <w:vAlign w:val="center"/>
          </w:tcPr>
          <w:p w14:paraId="28E45F2B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5C23B4E8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60E022A3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119DB8CF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6AC79EC2" w14:textId="77777777" w:rsidR="00406F5E" w:rsidRPr="00307A70" w:rsidRDefault="00406F5E" w:rsidP="00406F5E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Link ID</w:t>
            </w:r>
          </w:p>
        </w:tc>
        <w:tc>
          <w:tcPr>
            <w:tcW w:w="709" w:type="dxa"/>
            <w:vAlign w:val="center"/>
          </w:tcPr>
          <w:p w14:paraId="07227636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9A7972" w:rsidRPr="00307A70" w14:paraId="792F3472" w14:textId="77777777" w:rsidTr="002D7D19">
        <w:trPr>
          <w:trHeight w:val="227"/>
        </w:trPr>
        <w:tc>
          <w:tcPr>
            <w:tcW w:w="598" w:type="dxa"/>
            <w:vAlign w:val="center"/>
          </w:tcPr>
          <w:p w14:paraId="1BC1DCD8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98" w:type="dxa"/>
            <w:vAlign w:val="center"/>
          </w:tcPr>
          <w:p w14:paraId="77420416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3AA3B3FB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353C84EB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6DC3F1F3" w14:textId="77777777" w:rsidR="00406F5E" w:rsidRPr="00307A70" w:rsidRDefault="00406F5E" w:rsidP="00963DB0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Direction (</w:t>
            </w:r>
            <w:r w:rsidRPr="00307A70">
              <w:rPr>
                <w:rFonts w:hAnsi="굴림" w:hint="eastAsia"/>
                <w:lang w:eastAsia="ko-KR"/>
              </w:rPr>
              <w:t xml:space="preserve">정 </w:t>
            </w:r>
            <w:r w:rsidRPr="00307A70">
              <w:rPr>
                <w:rFonts w:hAnsi="굴림"/>
                <w:lang w:eastAsia="ko-KR"/>
              </w:rPr>
              <w:t xml:space="preserve">: 0, </w:t>
            </w:r>
            <w:r w:rsidRPr="00307A70">
              <w:rPr>
                <w:rFonts w:hAnsi="굴림" w:hint="eastAsia"/>
                <w:lang w:eastAsia="ko-KR"/>
              </w:rPr>
              <w:t xml:space="preserve">역 </w:t>
            </w:r>
            <w:r w:rsidRPr="00307A70">
              <w:rPr>
                <w:rFonts w:hAnsi="굴림"/>
                <w:lang w:eastAsia="ko-KR"/>
              </w:rPr>
              <w:t>: 1)</w:t>
            </w:r>
          </w:p>
        </w:tc>
        <w:tc>
          <w:tcPr>
            <w:tcW w:w="709" w:type="dxa"/>
            <w:vAlign w:val="center"/>
          </w:tcPr>
          <w:p w14:paraId="1125FB87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9A7972" w:rsidRPr="00307A70" w14:paraId="1D2656CA" w14:textId="77777777" w:rsidTr="002D7D19">
        <w:trPr>
          <w:trHeight w:val="227"/>
        </w:trPr>
        <w:tc>
          <w:tcPr>
            <w:tcW w:w="598" w:type="dxa"/>
            <w:vAlign w:val="center"/>
          </w:tcPr>
          <w:p w14:paraId="22FBE16B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34037DD8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598" w:type="dxa"/>
            <w:vAlign w:val="center"/>
          </w:tcPr>
          <w:p w14:paraId="04FF9540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5C0D5A31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0749EE82" w14:textId="77777777" w:rsidR="00406F5E" w:rsidRPr="00307A70" w:rsidRDefault="00406F5E" w:rsidP="00963DB0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 xml:space="preserve">유고 </w:t>
            </w:r>
            <w:proofErr w:type="spellStart"/>
            <w:r w:rsidRPr="00307A70">
              <w:rPr>
                <w:rFonts w:hAnsi="굴림" w:hint="eastAsia"/>
                <w:lang w:eastAsia="ko-KR"/>
              </w:rPr>
              <w:t>존재유무</w:t>
            </w:r>
            <w:proofErr w:type="spellEnd"/>
            <w:r w:rsidRPr="00307A70">
              <w:rPr>
                <w:rFonts w:hAnsi="굴림" w:hint="eastAsia"/>
                <w:lang w:eastAsia="ko-KR"/>
              </w:rPr>
              <w:t xml:space="preserve"> </w:t>
            </w:r>
            <w:r w:rsidRPr="00307A70">
              <w:rPr>
                <w:rFonts w:hAnsi="굴림"/>
                <w:lang w:eastAsia="ko-KR"/>
              </w:rPr>
              <w:t xml:space="preserve">(0 : </w:t>
            </w:r>
            <w:r w:rsidRPr="00307A70">
              <w:rPr>
                <w:rFonts w:hAnsi="굴림" w:hint="eastAsia"/>
                <w:lang w:eastAsia="ko-KR"/>
              </w:rPr>
              <w:t>없음,</w:t>
            </w:r>
            <w:r w:rsidRPr="00307A70">
              <w:rPr>
                <w:rFonts w:hAnsi="굴림"/>
                <w:lang w:eastAsia="ko-KR"/>
              </w:rPr>
              <w:t xml:space="preserve"> 1 : </w:t>
            </w:r>
            <w:r w:rsidRPr="00307A70">
              <w:rPr>
                <w:rFonts w:hAnsi="굴림" w:hint="eastAsia"/>
                <w:lang w:eastAsia="ko-KR"/>
              </w:rPr>
              <w:t>있음</w:t>
            </w:r>
            <w:r w:rsidRPr="00307A70">
              <w:rPr>
                <w:rFonts w:hAnsi="굴림"/>
                <w:lang w:eastAsia="ko-KR"/>
              </w:rPr>
              <w:t>)</w:t>
            </w:r>
          </w:p>
        </w:tc>
        <w:tc>
          <w:tcPr>
            <w:tcW w:w="709" w:type="dxa"/>
            <w:vAlign w:val="center"/>
          </w:tcPr>
          <w:p w14:paraId="3A4FA980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9A7972" w:rsidRPr="00307A70" w14:paraId="72E6ACB0" w14:textId="77777777" w:rsidTr="002D7D19">
        <w:trPr>
          <w:trHeight w:val="227"/>
        </w:trPr>
        <w:tc>
          <w:tcPr>
            <w:tcW w:w="598" w:type="dxa"/>
            <w:vAlign w:val="center"/>
          </w:tcPr>
          <w:p w14:paraId="62DC3B34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598" w:type="dxa"/>
            <w:vAlign w:val="center"/>
          </w:tcPr>
          <w:p w14:paraId="35D82018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98" w:type="dxa"/>
            <w:vAlign w:val="center"/>
          </w:tcPr>
          <w:p w14:paraId="3F540944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15F459A9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5A2067B5" w14:textId="77777777" w:rsidR="00406F5E" w:rsidRPr="00307A70" w:rsidRDefault="00406F5E" w:rsidP="00406F5E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유고 고유번호</w:t>
            </w:r>
          </w:p>
        </w:tc>
        <w:tc>
          <w:tcPr>
            <w:tcW w:w="709" w:type="dxa"/>
            <w:vAlign w:val="center"/>
          </w:tcPr>
          <w:p w14:paraId="28377740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9A7972" w:rsidRPr="00307A70" w14:paraId="72073676" w14:textId="77777777" w:rsidTr="002D7D19">
        <w:trPr>
          <w:trHeight w:val="227"/>
        </w:trPr>
        <w:tc>
          <w:tcPr>
            <w:tcW w:w="1196" w:type="dxa"/>
            <w:gridSpan w:val="2"/>
            <w:vAlign w:val="center"/>
          </w:tcPr>
          <w:p w14:paraId="167BBEFF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07A70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98" w:type="dxa"/>
            <w:vAlign w:val="center"/>
          </w:tcPr>
          <w:p w14:paraId="245AF536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07A70">
              <w:rPr>
                <w:rFonts w:hAnsi="굴림"/>
                <w:b/>
                <w:lang w:eastAsia="ko-KR"/>
              </w:rPr>
              <w:t>N</w:t>
            </w:r>
          </w:p>
        </w:tc>
        <w:tc>
          <w:tcPr>
            <w:tcW w:w="506" w:type="dxa"/>
            <w:vAlign w:val="center"/>
          </w:tcPr>
          <w:p w14:paraId="507DD16A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</w:p>
        </w:tc>
        <w:tc>
          <w:tcPr>
            <w:tcW w:w="5879" w:type="dxa"/>
            <w:vAlign w:val="center"/>
          </w:tcPr>
          <w:p w14:paraId="05D79D36" w14:textId="77777777" w:rsidR="00406F5E" w:rsidRPr="00307A70" w:rsidRDefault="00406F5E" w:rsidP="00406F5E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307A70">
              <w:rPr>
                <w:rFonts w:hAnsi="굴림"/>
                <w:b/>
                <w:lang w:eastAsia="ko-KR"/>
              </w:rPr>
              <w:t xml:space="preserve">12 * </w:t>
            </w:r>
            <w:proofErr w:type="spellStart"/>
            <w:r w:rsidRPr="00307A70">
              <w:rPr>
                <w:rFonts w:hAnsi="굴림" w:hint="eastAsia"/>
                <w:b/>
                <w:lang w:eastAsia="ko-KR"/>
              </w:rPr>
              <w:t>요청링크</w:t>
            </w:r>
            <w:proofErr w:type="spellEnd"/>
            <w:r w:rsidRPr="00307A70">
              <w:rPr>
                <w:rFonts w:hAnsi="굴림" w:hint="eastAsia"/>
                <w:b/>
                <w:lang w:eastAsia="ko-KR"/>
              </w:rPr>
              <w:t xml:space="preserve"> 개수</w:t>
            </w:r>
          </w:p>
        </w:tc>
        <w:tc>
          <w:tcPr>
            <w:tcW w:w="709" w:type="dxa"/>
            <w:vAlign w:val="center"/>
          </w:tcPr>
          <w:p w14:paraId="3BB6E1F5" w14:textId="77777777" w:rsidR="00406F5E" w:rsidRPr="00307A70" w:rsidRDefault="00406F5E" w:rsidP="00406F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19C1517E" w14:textId="77777777" w:rsidR="00406F5E" w:rsidRPr="00307A70" w:rsidRDefault="00406F5E" w:rsidP="00406F5E">
      <w:pPr>
        <w:rPr>
          <w:lang w:eastAsia="ko-KR"/>
        </w:rPr>
      </w:pPr>
    </w:p>
    <w:p w14:paraId="286015BB" w14:textId="77777777" w:rsidR="00406F5E" w:rsidRPr="00307A70" w:rsidRDefault="00406F5E" w:rsidP="00406F5E">
      <w:pPr>
        <w:pStyle w:val="6"/>
        <w:rPr>
          <w:lang w:eastAsia="ko-KR"/>
        </w:rPr>
      </w:pPr>
      <w:proofErr w:type="spellStart"/>
      <w:r w:rsidRPr="00307A70">
        <w:rPr>
          <w:rFonts w:hint="eastAsia"/>
          <w:lang w:eastAsia="ko-KR"/>
        </w:rPr>
        <w:t>유고정보</w:t>
      </w:r>
      <w:proofErr w:type="spellEnd"/>
    </w:p>
    <w:tbl>
      <w:tblPr>
        <w:tblpPr w:leftFromText="142" w:rightFromText="142" w:vertAnchor="text" w:tblpY="1"/>
        <w:tblOverlap w:val="never"/>
        <w:tblW w:w="8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658"/>
        <w:gridCol w:w="613"/>
        <w:gridCol w:w="504"/>
        <w:gridCol w:w="5807"/>
        <w:gridCol w:w="707"/>
      </w:tblGrid>
      <w:tr w:rsidR="00307A70" w:rsidRPr="00307A70" w14:paraId="666DBCA9" w14:textId="77777777" w:rsidTr="009A7972">
        <w:trPr>
          <w:trHeight w:val="227"/>
        </w:trPr>
        <w:tc>
          <w:tcPr>
            <w:tcW w:w="597" w:type="dxa"/>
            <w:shd w:val="clear" w:color="auto" w:fill="C0C0C0"/>
            <w:vAlign w:val="center"/>
          </w:tcPr>
          <w:p w14:paraId="092E814D" w14:textId="77777777" w:rsidR="009A7972" w:rsidRPr="00307A70" w:rsidRDefault="009A7972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614" w:type="dxa"/>
            <w:shd w:val="clear" w:color="auto" w:fill="C0C0C0"/>
            <w:vAlign w:val="center"/>
          </w:tcPr>
          <w:p w14:paraId="58231CB2" w14:textId="77777777" w:rsidR="009A7972" w:rsidRPr="00307A70" w:rsidRDefault="009A7972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614" w:type="dxa"/>
            <w:shd w:val="clear" w:color="auto" w:fill="C0C0C0"/>
            <w:vAlign w:val="center"/>
          </w:tcPr>
          <w:p w14:paraId="5610BB92" w14:textId="77777777" w:rsidR="009A7972" w:rsidRPr="00307A70" w:rsidRDefault="009A7972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505" w:type="dxa"/>
            <w:shd w:val="clear" w:color="auto" w:fill="C0C0C0"/>
            <w:vAlign w:val="center"/>
          </w:tcPr>
          <w:p w14:paraId="5AF8A0E3" w14:textId="77777777" w:rsidR="009A7972" w:rsidRPr="00307A70" w:rsidRDefault="009A7972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5850" w:type="dxa"/>
            <w:shd w:val="clear" w:color="auto" w:fill="C0C0C0"/>
            <w:vAlign w:val="center"/>
          </w:tcPr>
          <w:p w14:paraId="0F40FDEF" w14:textId="77777777" w:rsidR="009A7972" w:rsidRPr="00307A70" w:rsidRDefault="009A7972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4B5A68A7" w14:textId="77777777" w:rsidR="009A7972" w:rsidRPr="00307A70" w:rsidRDefault="009A7972" w:rsidP="002D7D19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07A70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9A7972" w:rsidRPr="00307A70" w14:paraId="0A67D263" w14:textId="77777777" w:rsidTr="009A7972">
        <w:trPr>
          <w:trHeight w:val="227"/>
        </w:trPr>
        <w:tc>
          <w:tcPr>
            <w:tcW w:w="597" w:type="dxa"/>
            <w:vAlign w:val="center"/>
          </w:tcPr>
          <w:p w14:paraId="1AEB921D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614" w:type="dxa"/>
            <w:vAlign w:val="center"/>
          </w:tcPr>
          <w:p w14:paraId="5A511988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614" w:type="dxa"/>
            <w:vAlign w:val="center"/>
          </w:tcPr>
          <w:p w14:paraId="744D5CAE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5" w:type="dxa"/>
            <w:vAlign w:val="center"/>
          </w:tcPr>
          <w:p w14:paraId="56E97D17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50" w:type="dxa"/>
            <w:vAlign w:val="center"/>
          </w:tcPr>
          <w:p w14:paraId="5670BB30" w14:textId="77777777" w:rsidR="009A7972" w:rsidRPr="00307A70" w:rsidRDefault="009A7972" w:rsidP="009A7972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유고 타입</w:t>
            </w:r>
          </w:p>
        </w:tc>
        <w:tc>
          <w:tcPr>
            <w:tcW w:w="708" w:type="dxa"/>
            <w:vAlign w:val="center"/>
          </w:tcPr>
          <w:p w14:paraId="3DCA067E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(1)</w:t>
            </w:r>
          </w:p>
        </w:tc>
      </w:tr>
      <w:tr w:rsidR="009A7972" w:rsidRPr="00307A70" w14:paraId="5412641F" w14:textId="77777777" w:rsidTr="009A7972">
        <w:trPr>
          <w:trHeight w:val="227"/>
        </w:trPr>
        <w:tc>
          <w:tcPr>
            <w:tcW w:w="597" w:type="dxa"/>
            <w:vAlign w:val="center"/>
          </w:tcPr>
          <w:p w14:paraId="4BFEE5CC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614" w:type="dxa"/>
            <w:vAlign w:val="center"/>
          </w:tcPr>
          <w:p w14:paraId="0CC2A80B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614" w:type="dxa"/>
            <w:vAlign w:val="center"/>
          </w:tcPr>
          <w:p w14:paraId="22B554D0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5" w:type="dxa"/>
            <w:vAlign w:val="center"/>
          </w:tcPr>
          <w:p w14:paraId="2183667D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50" w:type="dxa"/>
            <w:vAlign w:val="center"/>
          </w:tcPr>
          <w:p w14:paraId="48FF825B" w14:textId="77777777" w:rsidR="009A7972" w:rsidRPr="00307A70" w:rsidRDefault="009A7972" w:rsidP="009A7972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유고 고유번호</w:t>
            </w:r>
          </w:p>
        </w:tc>
        <w:tc>
          <w:tcPr>
            <w:tcW w:w="708" w:type="dxa"/>
            <w:vAlign w:val="center"/>
          </w:tcPr>
          <w:p w14:paraId="0D38B8B3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9A7972" w:rsidRPr="00307A70" w14:paraId="51B36638" w14:textId="77777777" w:rsidTr="009A7972">
        <w:trPr>
          <w:trHeight w:val="227"/>
        </w:trPr>
        <w:tc>
          <w:tcPr>
            <w:tcW w:w="597" w:type="dxa"/>
            <w:vAlign w:val="center"/>
          </w:tcPr>
          <w:p w14:paraId="6097E2D6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614" w:type="dxa"/>
            <w:vAlign w:val="center"/>
          </w:tcPr>
          <w:p w14:paraId="3DE602F6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614" w:type="dxa"/>
            <w:vAlign w:val="center"/>
          </w:tcPr>
          <w:p w14:paraId="3C0C5B54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5" w:type="dxa"/>
            <w:vAlign w:val="center"/>
          </w:tcPr>
          <w:p w14:paraId="411875B0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I</w:t>
            </w:r>
          </w:p>
        </w:tc>
        <w:tc>
          <w:tcPr>
            <w:tcW w:w="5850" w:type="dxa"/>
            <w:vAlign w:val="center"/>
          </w:tcPr>
          <w:p w14:paraId="6267C869" w14:textId="77777777" w:rsidR="009A7972" w:rsidRPr="00307A70" w:rsidRDefault="009A7972" w:rsidP="009A7972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307A70">
              <w:rPr>
                <w:rFonts w:hAnsi="굴림" w:hint="eastAsia"/>
                <w:lang w:eastAsia="ko-KR"/>
              </w:rPr>
              <w:t>시작시간</w:t>
            </w:r>
            <w:proofErr w:type="spellEnd"/>
            <w:r w:rsidRPr="00307A70">
              <w:rPr>
                <w:rFonts w:hAnsi="굴림"/>
                <w:lang w:eastAsia="ko-KR"/>
              </w:rPr>
              <w:t>(</w:t>
            </w:r>
            <w:r w:rsidRPr="00307A70">
              <w:rPr>
                <w:rFonts w:hAnsi="굴림" w:hint="eastAsia"/>
                <w:lang w:eastAsia="ko-KR"/>
              </w:rPr>
              <w:t>T</w:t>
            </w:r>
            <w:r w:rsidRPr="00307A70">
              <w:rPr>
                <w:rFonts w:hAnsi="굴림"/>
                <w:lang w:eastAsia="ko-KR"/>
              </w:rPr>
              <w:t>imestamp – GMT)</w:t>
            </w:r>
          </w:p>
        </w:tc>
        <w:tc>
          <w:tcPr>
            <w:tcW w:w="708" w:type="dxa"/>
            <w:vAlign w:val="center"/>
          </w:tcPr>
          <w:p w14:paraId="42805E6D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9A7972" w:rsidRPr="00307A70" w14:paraId="3ABB0E5E" w14:textId="77777777" w:rsidTr="009A7972">
        <w:trPr>
          <w:trHeight w:val="227"/>
        </w:trPr>
        <w:tc>
          <w:tcPr>
            <w:tcW w:w="597" w:type="dxa"/>
            <w:vAlign w:val="center"/>
          </w:tcPr>
          <w:p w14:paraId="6A655E63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614" w:type="dxa"/>
            <w:vAlign w:val="center"/>
          </w:tcPr>
          <w:p w14:paraId="4DE2F952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  <w:r w:rsidRPr="00307A70">
              <w:rPr>
                <w:rFonts w:hAnsi="굴림"/>
                <w:lang w:eastAsia="ko-KR"/>
              </w:rPr>
              <w:t>2</w:t>
            </w:r>
          </w:p>
        </w:tc>
        <w:tc>
          <w:tcPr>
            <w:tcW w:w="614" w:type="dxa"/>
            <w:vAlign w:val="center"/>
          </w:tcPr>
          <w:p w14:paraId="17839436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5" w:type="dxa"/>
            <w:vAlign w:val="center"/>
          </w:tcPr>
          <w:p w14:paraId="2DD991CB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50" w:type="dxa"/>
            <w:vAlign w:val="center"/>
          </w:tcPr>
          <w:p w14:paraId="0EBAD8BD" w14:textId="77777777" w:rsidR="009A7972" w:rsidRPr="00307A70" w:rsidRDefault="009A7972" w:rsidP="009A7972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종료시간</w:t>
            </w:r>
            <w:r w:rsidRPr="00307A70">
              <w:rPr>
                <w:rFonts w:hAnsi="굴림"/>
                <w:lang w:eastAsia="ko-KR"/>
              </w:rPr>
              <w:t>(</w:t>
            </w:r>
            <w:r w:rsidRPr="00307A70">
              <w:rPr>
                <w:rFonts w:hAnsi="굴림" w:hint="eastAsia"/>
                <w:lang w:eastAsia="ko-KR"/>
              </w:rPr>
              <w:t>T</w:t>
            </w:r>
            <w:r w:rsidRPr="00307A70">
              <w:rPr>
                <w:rFonts w:hAnsi="굴림"/>
                <w:lang w:eastAsia="ko-KR"/>
              </w:rPr>
              <w:t>imestamp – GMT)</w:t>
            </w:r>
          </w:p>
        </w:tc>
        <w:tc>
          <w:tcPr>
            <w:tcW w:w="708" w:type="dxa"/>
            <w:vAlign w:val="center"/>
          </w:tcPr>
          <w:p w14:paraId="311982C8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07A70" w:rsidRPr="00307A70" w14:paraId="4F2B47E7" w14:textId="77777777" w:rsidTr="009A7972">
        <w:trPr>
          <w:trHeight w:val="227"/>
        </w:trPr>
        <w:tc>
          <w:tcPr>
            <w:tcW w:w="597" w:type="dxa"/>
            <w:vAlign w:val="center"/>
          </w:tcPr>
          <w:p w14:paraId="35231294" w14:textId="77777777" w:rsidR="00307A70" w:rsidRPr="00307A70" w:rsidRDefault="00307A70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614" w:type="dxa"/>
            <w:vAlign w:val="center"/>
          </w:tcPr>
          <w:p w14:paraId="1D8C76DC" w14:textId="77777777" w:rsidR="00307A70" w:rsidRPr="00307A70" w:rsidRDefault="00307A70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  <w:r w:rsidRPr="00307A70">
              <w:rPr>
                <w:rFonts w:hAnsi="굴림"/>
                <w:lang w:eastAsia="ko-KR"/>
              </w:rPr>
              <w:t>6</w:t>
            </w:r>
          </w:p>
        </w:tc>
        <w:tc>
          <w:tcPr>
            <w:tcW w:w="614" w:type="dxa"/>
            <w:vAlign w:val="center"/>
          </w:tcPr>
          <w:p w14:paraId="30B88727" w14:textId="77777777" w:rsidR="00307A70" w:rsidRPr="00307A70" w:rsidRDefault="00307A70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5" w:type="dxa"/>
            <w:vAlign w:val="center"/>
          </w:tcPr>
          <w:p w14:paraId="3225A39C" w14:textId="77777777" w:rsidR="00307A70" w:rsidRPr="00307A70" w:rsidRDefault="00307A70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50" w:type="dxa"/>
            <w:vAlign w:val="center"/>
          </w:tcPr>
          <w:p w14:paraId="6902533D" w14:textId="77777777" w:rsidR="00307A70" w:rsidRPr="00307A70" w:rsidRDefault="00307A70" w:rsidP="009A7972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307A70">
              <w:rPr>
                <w:rFonts w:hAnsi="굴림" w:hint="eastAsia"/>
                <w:lang w:eastAsia="ko-KR"/>
              </w:rPr>
              <w:t>경도좌표</w:t>
            </w:r>
            <w:proofErr w:type="spellEnd"/>
          </w:p>
        </w:tc>
        <w:tc>
          <w:tcPr>
            <w:tcW w:w="708" w:type="dxa"/>
            <w:vMerge w:val="restart"/>
            <w:vAlign w:val="center"/>
          </w:tcPr>
          <w:p w14:paraId="19403483" w14:textId="77777777" w:rsidR="00307A70" w:rsidRPr="00307A70" w:rsidRDefault="00307A70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(</w:t>
            </w:r>
            <w:r w:rsidRPr="00307A70">
              <w:rPr>
                <w:rFonts w:hAnsi="굴림"/>
                <w:lang w:eastAsia="ko-KR"/>
              </w:rPr>
              <w:t>2)</w:t>
            </w:r>
          </w:p>
        </w:tc>
      </w:tr>
      <w:tr w:rsidR="00307A70" w:rsidRPr="00307A70" w14:paraId="7EB7D9A5" w14:textId="77777777" w:rsidTr="009A7972">
        <w:trPr>
          <w:trHeight w:val="227"/>
        </w:trPr>
        <w:tc>
          <w:tcPr>
            <w:tcW w:w="597" w:type="dxa"/>
            <w:vAlign w:val="center"/>
          </w:tcPr>
          <w:p w14:paraId="4A72393E" w14:textId="77777777" w:rsidR="00307A70" w:rsidRPr="00307A70" w:rsidRDefault="00307A70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614" w:type="dxa"/>
            <w:vAlign w:val="center"/>
          </w:tcPr>
          <w:p w14:paraId="1B0ACE93" w14:textId="77777777" w:rsidR="00307A70" w:rsidRPr="00307A70" w:rsidRDefault="00307A70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20</w:t>
            </w:r>
          </w:p>
        </w:tc>
        <w:tc>
          <w:tcPr>
            <w:tcW w:w="614" w:type="dxa"/>
            <w:vAlign w:val="center"/>
          </w:tcPr>
          <w:p w14:paraId="08A3A915" w14:textId="77777777" w:rsidR="00307A70" w:rsidRPr="00307A70" w:rsidRDefault="00307A70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5" w:type="dxa"/>
            <w:vAlign w:val="center"/>
          </w:tcPr>
          <w:p w14:paraId="099A4FA4" w14:textId="77777777" w:rsidR="00307A70" w:rsidRPr="00307A70" w:rsidRDefault="00307A70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50" w:type="dxa"/>
            <w:vAlign w:val="center"/>
          </w:tcPr>
          <w:p w14:paraId="7FEE0537" w14:textId="77777777" w:rsidR="00307A70" w:rsidRPr="00307A70" w:rsidRDefault="00307A70" w:rsidP="009A7972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307A70">
              <w:rPr>
                <w:rFonts w:hAnsi="굴림" w:hint="eastAsia"/>
                <w:lang w:eastAsia="ko-KR"/>
              </w:rPr>
              <w:t>위도좌표</w:t>
            </w:r>
            <w:proofErr w:type="spellEnd"/>
          </w:p>
        </w:tc>
        <w:tc>
          <w:tcPr>
            <w:tcW w:w="708" w:type="dxa"/>
            <w:vMerge/>
            <w:vAlign w:val="center"/>
          </w:tcPr>
          <w:p w14:paraId="694B097C" w14:textId="77777777" w:rsidR="00307A70" w:rsidRPr="00307A70" w:rsidRDefault="00307A70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07A70" w:rsidRPr="00307A70" w14:paraId="1A4ECA75" w14:textId="77777777" w:rsidTr="009A7972">
        <w:trPr>
          <w:trHeight w:val="227"/>
        </w:trPr>
        <w:tc>
          <w:tcPr>
            <w:tcW w:w="597" w:type="dxa"/>
            <w:vAlign w:val="center"/>
          </w:tcPr>
          <w:p w14:paraId="6E259BF4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614" w:type="dxa"/>
            <w:vAlign w:val="center"/>
          </w:tcPr>
          <w:p w14:paraId="33DCDA26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24</w:t>
            </w:r>
          </w:p>
        </w:tc>
        <w:tc>
          <w:tcPr>
            <w:tcW w:w="614" w:type="dxa"/>
            <w:vAlign w:val="center"/>
          </w:tcPr>
          <w:p w14:paraId="3AA9BD0C" w14:textId="77777777" w:rsidR="009A7972" w:rsidRPr="00307A70" w:rsidRDefault="001561A8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48</w:t>
            </w:r>
          </w:p>
        </w:tc>
        <w:tc>
          <w:tcPr>
            <w:tcW w:w="505" w:type="dxa"/>
            <w:vAlign w:val="center"/>
          </w:tcPr>
          <w:p w14:paraId="1CC635A6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S</w:t>
            </w:r>
          </w:p>
        </w:tc>
        <w:tc>
          <w:tcPr>
            <w:tcW w:w="5850" w:type="dxa"/>
            <w:vAlign w:val="center"/>
          </w:tcPr>
          <w:p w14:paraId="7B04F54C" w14:textId="77777777" w:rsidR="009A7972" w:rsidRPr="00307A70" w:rsidRDefault="009A7972" w:rsidP="00963DB0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307A70">
              <w:rPr>
                <w:rFonts w:hAnsi="굴림" w:hint="eastAsia"/>
                <w:lang w:eastAsia="ko-KR"/>
              </w:rPr>
              <w:t>도로명</w:t>
            </w:r>
            <w:proofErr w:type="spellEnd"/>
          </w:p>
        </w:tc>
        <w:tc>
          <w:tcPr>
            <w:tcW w:w="708" w:type="dxa"/>
            <w:vAlign w:val="center"/>
          </w:tcPr>
          <w:p w14:paraId="08435634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07A70" w:rsidRPr="00307A70" w14:paraId="19500A8E" w14:textId="77777777" w:rsidTr="009A7972">
        <w:trPr>
          <w:trHeight w:val="227"/>
        </w:trPr>
        <w:tc>
          <w:tcPr>
            <w:tcW w:w="597" w:type="dxa"/>
            <w:vAlign w:val="center"/>
          </w:tcPr>
          <w:p w14:paraId="5BB99B81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614" w:type="dxa"/>
            <w:vAlign w:val="center"/>
          </w:tcPr>
          <w:p w14:paraId="7A8F9C1F" w14:textId="77777777" w:rsidR="009A7972" w:rsidRPr="00307A70" w:rsidRDefault="009A7972" w:rsidP="001561A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7</w:t>
            </w:r>
            <w:r w:rsidR="001561A8" w:rsidRPr="00307A70">
              <w:rPr>
                <w:rFonts w:hAnsi="굴림"/>
                <w:lang w:eastAsia="ko-KR"/>
              </w:rPr>
              <w:t>2</w:t>
            </w:r>
          </w:p>
        </w:tc>
        <w:tc>
          <w:tcPr>
            <w:tcW w:w="614" w:type="dxa"/>
            <w:vAlign w:val="center"/>
          </w:tcPr>
          <w:p w14:paraId="72653F8E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3</w:t>
            </w:r>
            <w:r w:rsidRPr="00307A70">
              <w:rPr>
                <w:rFonts w:hAnsi="굴림"/>
                <w:lang w:eastAsia="ko-KR"/>
              </w:rPr>
              <w:t>00</w:t>
            </w:r>
          </w:p>
        </w:tc>
        <w:tc>
          <w:tcPr>
            <w:tcW w:w="505" w:type="dxa"/>
            <w:vAlign w:val="center"/>
          </w:tcPr>
          <w:p w14:paraId="314412D0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S</w:t>
            </w:r>
          </w:p>
        </w:tc>
        <w:tc>
          <w:tcPr>
            <w:tcW w:w="5850" w:type="dxa"/>
            <w:vAlign w:val="center"/>
          </w:tcPr>
          <w:p w14:paraId="1B928284" w14:textId="77777777" w:rsidR="009A7972" w:rsidRPr="00307A70" w:rsidRDefault="009A7972" w:rsidP="009A7972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제목</w:t>
            </w:r>
          </w:p>
        </w:tc>
        <w:tc>
          <w:tcPr>
            <w:tcW w:w="708" w:type="dxa"/>
            <w:vAlign w:val="center"/>
          </w:tcPr>
          <w:p w14:paraId="5EA5CA55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07A70" w:rsidRPr="00307A70" w14:paraId="2CB22A7F" w14:textId="77777777" w:rsidTr="009A7972">
        <w:trPr>
          <w:trHeight w:val="227"/>
        </w:trPr>
        <w:tc>
          <w:tcPr>
            <w:tcW w:w="597" w:type="dxa"/>
            <w:vAlign w:val="center"/>
          </w:tcPr>
          <w:p w14:paraId="2EB19DBD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lastRenderedPageBreak/>
              <w:t>9</w:t>
            </w:r>
          </w:p>
        </w:tc>
        <w:tc>
          <w:tcPr>
            <w:tcW w:w="614" w:type="dxa"/>
            <w:vAlign w:val="center"/>
          </w:tcPr>
          <w:p w14:paraId="6EFD1F51" w14:textId="77777777" w:rsidR="009A7972" w:rsidRPr="00307A70" w:rsidRDefault="009A7972" w:rsidP="001561A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37</w:t>
            </w:r>
            <w:r w:rsidR="001561A8" w:rsidRPr="00307A70">
              <w:rPr>
                <w:rFonts w:hAnsi="굴림"/>
                <w:lang w:eastAsia="ko-KR"/>
              </w:rPr>
              <w:t>2</w:t>
            </w:r>
          </w:p>
        </w:tc>
        <w:tc>
          <w:tcPr>
            <w:tcW w:w="614" w:type="dxa"/>
            <w:vAlign w:val="center"/>
          </w:tcPr>
          <w:p w14:paraId="7FA76773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700</w:t>
            </w:r>
          </w:p>
        </w:tc>
        <w:tc>
          <w:tcPr>
            <w:tcW w:w="505" w:type="dxa"/>
            <w:vAlign w:val="center"/>
          </w:tcPr>
          <w:p w14:paraId="54389EE3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S</w:t>
            </w:r>
          </w:p>
        </w:tc>
        <w:tc>
          <w:tcPr>
            <w:tcW w:w="5850" w:type="dxa"/>
            <w:vAlign w:val="center"/>
          </w:tcPr>
          <w:p w14:paraId="1B344AE6" w14:textId="77777777" w:rsidR="009A7972" w:rsidRPr="00307A70" w:rsidRDefault="009A7972" w:rsidP="009A7972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상세 설명</w:t>
            </w:r>
          </w:p>
        </w:tc>
        <w:tc>
          <w:tcPr>
            <w:tcW w:w="708" w:type="dxa"/>
            <w:vAlign w:val="center"/>
          </w:tcPr>
          <w:p w14:paraId="402A2AA1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07A70" w:rsidRPr="00307A70" w14:paraId="5A9A4899" w14:textId="77777777" w:rsidTr="009A7972">
        <w:trPr>
          <w:trHeight w:val="227"/>
        </w:trPr>
        <w:tc>
          <w:tcPr>
            <w:tcW w:w="597" w:type="dxa"/>
            <w:vAlign w:val="center"/>
          </w:tcPr>
          <w:p w14:paraId="4A1512F7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  <w:r w:rsidRPr="00307A70">
              <w:rPr>
                <w:rFonts w:hAnsi="굴림"/>
                <w:lang w:eastAsia="ko-KR"/>
              </w:rPr>
              <w:t>0</w:t>
            </w:r>
          </w:p>
        </w:tc>
        <w:tc>
          <w:tcPr>
            <w:tcW w:w="614" w:type="dxa"/>
            <w:vAlign w:val="center"/>
          </w:tcPr>
          <w:p w14:paraId="25857CDA" w14:textId="77777777" w:rsidR="009A7972" w:rsidRPr="00307A70" w:rsidRDefault="001561A8" w:rsidP="001561A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1</w:t>
            </w:r>
            <w:r w:rsidR="009A7972" w:rsidRPr="00307A70">
              <w:rPr>
                <w:rFonts w:hAnsi="굴림"/>
                <w:lang w:eastAsia="ko-KR"/>
              </w:rPr>
              <w:t>07</w:t>
            </w:r>
            <w:r w:rsidRPr="00307A70">
              <w:rPr>
                <w:rFonts w:hAnsi="굴림"/>
                <w:lang w:eastAsia="ko-KR"/>
              </w:rPr>
              <w:t>2</w:t>
            </w:r>
          </w:p>
        </w:tc>
        <w:tc>
          <w:tcPr>
            <w:tcW w:w="614" w:type="dxa"/>
            <w:vAlign w:val="center"/>
          </w:tcPr>
          <w:p w14:paraId="0D1378FC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2</w:t>
            </w:r>
            <w:r w:rsidRPr="00307A70">
              <w:rPr>
                <w:rFonts w:hAnsi="굴림"/>
                <w:lang w:eastAsia="ko-KR"/>
              </w:rPr>
              <w:t>0</w:t>
            </w:r>
          </w:p>
        </w:tc>
        <w:tc>
          <w:tcPr>
            <w:tcW w:w="505" w:type="dxa"/>
            <w:vAlign w:val="center"/>
          </w:tcPr>
          <w:p w14:paraId="3F152175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S</w:t>
            </w:r>
          </w:p>
        </w:tc>
        <w:tc>
          <w:tcPr>
            <w:tcW w:w="5850" w:type="dxa"/>
            <w:vAlign w:val="center"/>
          </w:tcPr>
          <w:p w14:paraId="28B14B0A" w14:textId="77777777" w:rsidR="009A7972" w:rsidRPr="00307A70" w:rsidRDefault="009A7972" w:rsidP="009A7972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작성자</w:t>
            </w:r>
          </w:p>
        </w:tc>
        <w:tc>
          <w:tcPr>
            <w:tcW w:w="708" w:type="dxa"/>
            <w:vAlign w:val="center"/>
          </w:tcPr>
          <w:p w14:paraId="349887B0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07A70" w:rsidRPr="00307A70" w14:paraId="1A70ADD0" w14:textId="77777777" w:rsidTr="009A7972">
        <w:trPr>
          <w:trHeight w:val="227"/>
        </w:trPr>
        <w:tc>
          <w:tcPr>
            <w:tcW w:w="597" w:type="dxa"/>
            <w:vAlign w:val="center"/>
          </w:tcPr>
          <w:p w14:paraId="6BDFF15E" w14:textId="77777777" w:rsidR="004A4EBF" w:rsidRPr="00307A70" w:rsidRDefault="004A4EBF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11</w:t>
            </w:r>
          </w:p>
        </w:tc>
        <w:tc>
          <w:tcPr>
            <w:tcW w:w="614" w:type="dxa"/>
            <w:vAlign w:val="center"/>
          </w:tcPr>
          <w:p w14:paraId="093B908C" w14:textId="77777777" w:rsidR="004A4EBF" w:rsidRPr="00307A70" w:rsidRDefault="002C7BE9" w:rsidP="001561A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1092</w:t>
            </w:r>
          </w:p>
        </w:tc>
        <w:tc>
          <w:tcPr>
            <w:tcW w:w="614" w:type="dxa"/>
            <w:vAlign w:val="center"/>
          </w:tcPr>
          <w:p w14:paraId="4D2505D4" w14:textId="77777777" w:rsidR="004A4EBF" w:rsidRPr="00307A70" w:rsidRDefault="002C7BE9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5" w:type="dxa"/>
            <w:vAlign w:val="center"/>
          </w:tcPr>
          <w:p w14:paraId="205D6DFC" w14:textId="77777777" w:rsidR="004A4EBF" w:rsidRPr="00307A70" w:rsidRDefault="002C7BE9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50" w:type="dxa"/>
            <w:vAlign w:val="center"/>
          </w:tcPr>
          <w:p w14:paraId="3B511977" w14:textId="77777777" w:rsidR="004A4EBF" w:rsidRPr="00307A70" w:rsidRDefault="002C7BE9" w:rsidP="009A7972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307A70">
              <w:rPr>
                <w:rFonts w:hAnsi="굴림" w:hint="eastAsia"/>
                <w:lang w:eastAsia="ko-KR"/>
              </w:rPr>
              <w:t>통제정보</w:t>
            </w:r>
            <w:proofErr w:type="spellEnd"/>
          </w:p>
        </w:tc>
        <w:tc>
          <w:tcPr>
            <w:tcW w:w="708" w:type="dxa"/>
            <w:vAlign w:val="center"/>
          </w:tcPr>
          <w:p w14:paraId="314AB78F" w14:textId="77777777" w:rsidR="004A4EBF" w:rsidRPr="00307A70" w:rsidRDefault="002C7BE9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(</w:t>
            </w:r>
            <w:r w:rsidRPr="00307A70">
              <w:rPr>
                <w:rFonts w:hAnsi="굴림"/>
                <w:lang w:eastAsia="ko-KR"/>
              </w:rPr>
              <w:t>3)</w:t>
            </w:r>
          </w:p>
        </w:tc>
      </w:tr>
      <w:tr w:rsidR="00307A70" w:rsidRPr="00307A70" w14:paraId="3C394650" w14:textId="77777777" w:rsidTr="009A7972">
        <w:trPr>
          <w:trHeight w:val="227"/>
        </w:trPr>
        <w:tc>
          <w:tcPr>
            <w:tcW w:w="597" w:type="dxa"/>
            <w:vAlign w:val="center"/>
          </w:tcPr>
          <w:p w14:paraId="6FC8B543" w14:textId="77777777" w:rsidR="009A7972" w:rsidRPr="00307A70" w:rsidRDefault="009A7972" w:rsidP="004A4EB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  <w:r w:rsidR="004A4EBF" w:rsidRPr="00307A70">
              <w:rPr>
                <w:rFonts w:hAnsi="굴림"/>
                <w:lang w:eastAsia="ko-KR"/>
              </w:rPr>
              <w:t>2</w:t>
            </w:r>
          </w:p>
        </w:tc>
        <w:tc>
          <w:tcPr>
            <w:tcW w:w="614" w:type="dxa"/>
            <w:vAlign w:val="center"/>
          </w:tcPr>
          <w:p w14:paraId="01DECE18" w14:textId="77777777" w:rsidR="009A7972" w:rsidRPr="00307A70" w:rsidRDefault="001561A8" w:rsidP="002C7BE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1</w:t>
            </w:r>
            <w:r w:rsidR="009A7972" w:rsidRPr="00307A70">
              <w:rPr>
                <w:rFonts w:hAnsi="굴림"/>
                <w:lang w:eastAsia="ko-KR"/>
              </w:rPr>
              <w:t>09</w:t>
            </w:r>
            <w:r w:rsidR="002C7BE9" w:rsidRPr="00307A70">
              <w:rPr>
                <w:rFonts w:hAnsi="굴림"/>
                <w:lang w:eastAsia="ko-KR"/>
              </w:rPr>
              <w:t>6</w:t>
            </w:r>
          </w:p>
        </w:tc>
        <w:tc>
          <w:tcPr>
            <w:tcW w:w="614" w:type="dxa"/>
            <w:vAlign w:val="center"/>
          </w:tcPr>
          <w:p w14:paraId="5B9520D8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5" w:type="dxa"/>
            <w:vAlign w:val="center"/>
          </w:tcPr>
          <w:p w14:paraId="0319EC2C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50" w:type="dxa"/>
            <w:vAlign w:val="center"/>
          </w:tcPr>
          <w:p w14:paraId="1485F51B" w14:textId="77777777" w:rsidR="009A7972" w:rsidRPr="00307A70" w:rsidRDefault="009A7972" w:rsidP="009A7972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부가 정보</w:t>
            </w:r>
          </w:p>
        </w:tc>
        <w:tc>
          <w:tcPr>
            <w:tcW w:w="708" w:type="dxa"/>
            <w:vAlign w:val="center"/>
          </w:tcPr>
          <w:p w14:paraId="7218CB39" w14:textId="77777777" w:rsidR="009A7972" w:rsidRPr="00307A70" w:rsidRDefault="002C7BE9" w:rsidP="002C7BE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(</w:t>
            </w:r>
            <w:r w:rsidRPr="00307A70">
              <w:rPr>
                <w:rFonts w:hAnsi="굴림"/>
                <w:lang w:eastAsia="ko-KR"/>
              </w:rPr>
              <w:t>4)</w:t>
            </w:r>
          </w:p>
        </w:tc>
      </w:tr>
      <w:tr w:rsidR="00307A70" w:rsidRPr="00307A70" w14:paraId="24EAE133" w14:textId="77777777" w:rsidTr="009A7972">
        <w:trPr>
          <w:trHeight w:val="227"/>
        </w:trPr>
        <w:tc>
          <w:tcPr>
            <w:tcW w:w="597" w:type="dxa"/>
            <w:vAlign w:val="center"/>
          </w:tcPr>
          <w:p w14:paraId="7C4B4798" w14:textId="77777777" w:rsidR="009A7972" w:rsidRPr="00307A70" w:rsidRDefault="009A7972" w:rsidP="004A4EB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  <w:r w:rsidR="004A4EBF" w:rsidRPr="00307A70">
              <w:rPr>
                <w:rFonts w:hAnsi="굴림"/>
                <w:lang w:eastAsia="ko-KR"/>
              </w:rPr>
              <w:t>3</w:t>
            </w:r>
          </w:p>
        </w:tc>
        <w:tc>
          <w:tcPr>
            <w:tcW w:w="614" w:type="dxa"/>
            <w:vAlign w:val="center"/>
          </w:tcPr>
          <w:p w14:paraId="6F069EEE" w14:textId="77777777" w:rsidR="009A7972" w:rsidRPr="00307A70" w:rsidRDefault="001561A8" w:rsidP="002C7BE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1</w:t>
            </w:r>
            <w:r w:rsidR="002C7BE9" w:rsidRPr="00307A70">
              <w:rPr>
                <w:rFonts w:hAnsi="굴림"/>
                <w:lang w:eastAsia="ko-KR"/>
              </w:rPr>
              <w:t>100</w:t>
            </w:r>
          </w:p>
        </w:tc>
        <w:tc>
          <w:tcPr>
            <w:tcW w:w="614" w:type="dxa"/>
            <w:vAlign w:val="center"/>
          </w:tcPr>
          <w:p w14:paraId="6C0C1575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5" w:type="dxa"/>
            <w:vAlign w:val="center"/>
          </w:tcPr>
          <w:p w14:paraId="26A0133B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50" w:type="dxa"/>
            <w:vAlign w:val="center"/>
          </w:tcPr>
          <w:p w14:paraId="660E7D4C" w14:textId="77777777" w:rsidR="009A7972" w:rsidRPr="00307A70" w:rsidRDefault="00963DB0" w:rsidP="009A7972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 xml:space="preserve">Affect </w:t>
            </w:r>
            <w:r w:rsidR="009A7972" w:rsidRPr="00307A70">
              <w:rPr>
                <w:rFonts w:hAnsi="굴림" w:hint="eastAsia"/>
                <w:lang w:eastAsia="ko-KR"/>
              </w:rPr>
              <w:t>링크 개수</w:t>
            </w:r>
          </w:p>
        </w:tc>
        <w:tc>
          <w:tcPr>
            <w:tcW w:w="708" w:type="dxa"/>
            <w:vAlign w:val="center"/>
          </w:tcPr>
          <w:p w14:paraId="54E9B5A8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07A70" w:rsidRPr="00307A70" w14:paraId="1612B3B6" w14:textId="77777777" w:rsidTr="009A7972">
        <w:trPr>
          <w:trHeight w:val="227"/>
        </w:trPr>
        <w:tc>
          <w:tcPr>
            <w:tcW w:w="597" w:type="dxa"/>
            <w:vAlign w:val="center"/>
          </w:tcPr>
          <w:p w14:paraId="61CE1BF8" w14:textId="77777777" w:rsidR="009A7972" w:rsidRPr="00307A70" w:rsidRDefault="009A7972" w:rsidP="004A4EBF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1</w:t>
            </w:r>
            <w:r w:rsidR="004A4EBF" w:rsidRPr="00307A70">
              <w:rPr>
                <w:rFonts w:hAnsi="굴림"/>
                <w:lang w:eastAsia="ko-KR"/>
              </w:rPr>
              <w:t>4</w:t>
            </w:r>
          </w:p>
        </w:tc>
        <w:tc>
          <w:tcPr>
            <w:tcW w:w="614" w:type="dxa"/>
            <w:vAlign w:val="center"/>
          </w:tcPr>
          <w:p w14:paraId="3B13ED02" w14:textId="77777777" w:rsidR="009A7972" w:rsidRPr="00307A70" w:rsidRDefault="001561A8" w:rsidP="002C7BE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1</w:t>
            </w:r>
            <w:r w:rsidR="009A7972" w:rsidRPr="00307A70">
              <w:rPr>
                <w:rFonts w:hAnsi="굴림"/>
                <w:lang w:eastAsia="ko-KR"/>
              </w:rPr>
              <w:t>10</w:t>
            </w:r>
            <w:r w:rsidR="002C7BE9" w:rsidRPr="00307A70">
              <w:rPr>
                <w:rFonts w:hAnsi="굴림"/>
                <w:lang w:eastAsia="ko-KR"/>
              </w:rPr>
              <w:t>4</w:t>
            </w:r>
          </w:p>
        </w:tc>
        <w:tc>
          <w:tcPr>
            <w:tcW w:w="614" w:type="dxa"/>
            <w:vAlign w:val="center"/>
          </w:tcPr>
          <w:p w14:paraId="06783F7F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505" w:type="dxa"/>
            <w:vAlign w:val="center"/>
          </w:tcPr>
          <w:p w14:paraId="4E288F7A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50" w:type="dxa"/>
            <w:vAlign w:val="center"/>
          </w:tcPr>
          <w:p w14:paraId="051518D6" w14:textId="77777777" w:rsidR="009A7972" w:rsidRPr="00307A70" w:rsidRDefault="00963DB0" w:rsidP="00963DB0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 xml:space="preserve">Affect </w:t>
            </w:r>
            <w:r w:rsidR="009A7972" w:rsidRPr="00307A70">
              <w:rPr>
                <w:rFonts w:hAnsi="굴림" w:hint="eastAsia"/>
                <w:lang w:eastAsia="ko-KR"/>
              </w:rPr>
              <w:t>링크 ID</w:t>
            </w:r>
            <w:r w:rsidRPr="00307A70">
              <w:rPr>
                <w:rFonts w:hAnsi="굴림"/>
                <w:lang w:eastAsia="ko-KR"/>
              </w:rPr>
              <w:t xml:space="preserve"> #0~#n</w:t>
            </w:r>
          </w:p>
        </w:tc>
        <w:tc>
          <w:tcPr>
            <w:tcW w:w="708" w:type="dxa"/>
            <w:vAlign w:val="center"/>
          </w:tcPr>
          <w:p w14:paraId="1566713B" w14:textId="77777777" w:rsidR="009A7972" w:rsidRPr="00307A70" w:rsidRDefault="009A7972" w:rsidP="002C7BE9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(</w:t>
            </w:r>
            <w:r w:rsidR="002C7BE9" w:rsidRPr="00307A70">
              <w:rPr>
                <w:rFonts w:hAnsi="굴림"/>
                <w:lang w:eastAsia="ko-KR"/>
              </w:rPr>
              <w:t>5</w:t>
            </w:r>
            <w:r w:rsidRPr="00307A70">
              <w:rPr>
                <w:rFonts w:hAnsi="굴림"/>
                <w:lang w:eastAsia="ko-KR"/>
              </w:rPr>
              <w:t>)</w:t>
            </w:r>
          </w:p>
        </w:tc>
      </w:tr>
      <w:tr w:rsidR="00307A70" w:rsidRPr="00307A70" w14:paraId="6630A74D" w14:textId="77777777" w:rsidTr="009A7972">
        <w:trPr>
          <w:trHeight w:val="227"/>
        </w:trPr>
        <w:tc>
          <w:tcPr>
            <w:tcW w:w="1211" w:type="dxa"/>
            <w:gridSpan w:val="2"/>
            <w:vAlign w:val="center"/>
          </w:tcPr>
          <w:p w14:paraId="66850756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07A70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614" w:type="dxa"/>
            <w:vAlign w:val="center"/>
          </w:tcPr>
          <w:p w14:paraId="18774D41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07A70">
              <w:rPr>
                <w:rFonts w:hAnsi="굴림" w:hint="eastAsia"/>
                <w:b/>
                <w:lang w:eastAsia="ko-KR"/>
              </w:rPr>
              <w:t>N</w:t>
            </w:r>
          </w:p>
        </w:tc>
        <w:tc>
          <w:tcPr>
            <w:tcW w:w="505" w:type="dxa"/>
            <w:vAlign w:val="center"/>
          </w:tcPr>
          <w:p w14:paraId="33DB7661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850" w:type="dxa"/>
            <w:vAlign w:val="center"/>
          </w:tcPr>
          <w:p w14:paraId="055930D2" w14:textId="77777777" w:rsidR="009A7972" w:rsidRPr="00307A70" w:rsidRDefault="00963DB0" w:rsidP="002C7BE9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307A70">
              <w:rPr>
                <w:rFonts w:hAnsi="굴림"/>
                <w:b/>
                <w:lang w:eastAsia="ko-KR"/>
              </w:rPr>
              <w:t>(</w:t>
            </w:r>
            <w:r w:rsidR="001561A8" w:rsidRPr="00307A70">
              <w:rPr>
                <w:rFonts w:hAnsi="굴림"/>
                <w:b/>
                <w:lang w:eastAsia="ko-KR"/>
              </w:rPr>
              <w:t>1</w:t>
            </w:r>
            <w:r w:rsidR="009A7972" w:rsidRPr="00307A70">
              <w:rPr>
                <w:rFonts w:hAnsi="굴림"/>
                <w:b/>
                <w:lang w:eastAsia="ko-KR"/>
              </w:rPr>
              <w:t>10</w:t>
            </w:r>
            <w:r w:rsidR="002C7BE9" w:rsidRPr="00307A70">
              <w:rPr>
                <w:rFonts w:hAnsi="굴림"/>
                <w:b/>
                <w:lang w:eastAsia="ko-KR"/>
              </w:rPr>
              <w:t>4</w:t>
            </w:r>
            <w:r w:rsidR="009A7972" w:rsidRPr="00307A70">
              <w:rPr>
                <w:rFonts w:hAnsi="굴림"/>
                <w:b/>
                <w:lang w:eastAsia="ko-KR"/>
              </w:rPr>
              <w:t xml:space="preserve"> + </w:t>
            </w:r>
            <w:r w:rsidRPr="00307A70">
              <w:rPr>
                <w:rFonts w:hAnsi="굴림"/>
                <w:b/>
                <w:lang w:eastAsia="ko-KR"/>
              </w:rPr>
              <w:t>(</w:t>
            </w:r>
            <w:r w:rsidR="009A7972" w:rsidRPr="00307A70">
              <w:rPr>
                <w:rFonts w:hAnsi="굴림" w:hint="eastAsia"/>
                <w:b/>
                <w:lang w:eastAsia="ko-KR"/>
              </w:rPr>
              <w:t>8</w:t>
            </w:r>
            <w:r w:rsidR="001561A8" w:rsidRPr="00307A70">
              <w:rPr>
                <w:rFonts w:hAnsi="굴림"/>
                <w:b/>
                <w:lang w:eastAsia="ko-KR"/>
              </w:rPr>
              <w:t xml:space="preserve"> </w:t>
            </w:r>
            <w:r w:rsidR="009A7972" w:rsidRPr="00307A70">
              <w:rPr>
                <w:rFonts w:hAnsi="굴림"/>
                <w:b/>
                <w:lang w:eastAsia="ko-KR"/>
              </w:rPr>
              <w:t>*</w:t>
            </w:r>
            <w:r w:rsidR="001561A8" w:rsidRPr="00307A70">
              <w:rPr>
                <w:rFonts w:hAnsi="굴림"/>
                <w:b/>
                <w:lang w:eastAsia="ko-KR"/>
              </w:rPr>
              <w:t xml:space="preserve"> </w:t>
            </w:r>
            <w:r w:rsidRPr="00307A70">
              <w:rPr>
                <w:rFonts w:hAnsi="굴림"/>
                <w:b/>
                <w:lang w:eastAsia="ko-KR"/>
              </w:rPr>
              <w:t xml:space="preserve">Affect </w:t>
            </w:r>
            <w:proofErr w:type="spellStart"/>
            <w:r w:rsidR="009A7972" w:rsidRPr="00307A70">
              <w:rPr>
                <w:rFonts w:hAnsi="굴림" w:hint="eastAsia"/>
                <w:b/>
                <w:lang w:eastAsia="ko-KR"/>
              </w:rPr>
              <w:t>링크개수</w:t>
            </w:r>
            <w:proofErr w:type="spellEnd"/>
            <w:r w:rsidR="009A7972" w:rsidRPr="00307A70">
              <w:rPr>
                <w:rFonts w:hAnsi="굴림" w:hint="eastAsia"/>
                <w:b/>
                <w:lang w:eastAsia="ko-KR"/>
              </w:rPr>
              <w:t>)</w:t>
            </w:r>
            <w:r w:rsidRPr="00307A70">
              <w:rPr>
                <w:rFonts w:hAnsi="굴림"/>
                <w:b/>
                <w:lang w:eastAsia="ko-KR"/>
              </w:rPr>
              <w:t xml:space="preserve">) * </w:t>
            </w:r>
            <w:proofErr w:type="spellStart"/>
            <w:r w:rsidR="00F31922" w:rsidRPr="00307A70">
              <w:rPr>
                <w:rFonts w:hAnsi="굴림" w:hint="eastAsia"/>
                <w:b/>
                <w:lang w:eastAsia="ko-KR"/>
              </w:rPr>
              <w:t>유고정보</w:t>
            </w:r>
            <w:proofErr w:type="spellEnd"/>
            <w:r w:rsidRPr="00307A70">
              <w:rPr>
                <w:rFonts w:hAnsi="굴림" w:hint="eastAsia"/>
                <w:b/>
                <w:lang w:eastAsia="ko-KR"/>
              </w:rPr>
              <w:t xml:space="preserve"> 개수</w:t>
            </w:r>
          </w:p>
        </w:tc>
        <w:tc>
          <w:tcPr>
            <w:tcW w:w="708" w:type="dxa"/>
            <w:vAlign w:val="center"/>
          </w:tcPr>
          <w:p w14:paraId="49B2AA00" w14:textId="77777777" w:rsidR="009A7972" w:rsidRPr="00307A70" w:rsidRDefault="009A7972" w:rsidP="009A7972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738F24FD" w14:textId="77777777" w:rsidR="00406F5E" w:rsidRPr="00307A70" w:rsidRDefault="00406F5E" w:rsidP="00406F5E">
      <w:pPr>
        <w:rPr>
          <w:lang w:eastAsia="ko-KR"/>
        </w:rPr>
      </w:pPr>
    </w:p>
    <w:p w14:paraId="558AECF4" w14:textId="77777777" w:rsidR="009A7972" w:rsidRPr="00307A70" w:rsidRDefault="009A7972" w:rsidP="00722E7A">
      <w:pPr>
        <w:pStyle w:val="af7"/>
        <w:numPr>
          <w:ilvl w:val="0"/>
          <w:numId w:val="32"/>
        </w:numPr>
        <w:ind w:leftChars="0"/>
        <w:rPr>
          <w:lang w:eastAsia="ko-KR"/>
        </w:rPr>
      </w:pPr>
      <w:proofErr w:type="spellStart"/>
      <w:r w:rsidRPr="00307A70">
        <w:rPr>
          <w:rFonts w:hint="eastAsia"/>
          <w:lang w:eastAsia="ko-KR"/>
        </w:rPr>
        <w:t>유고타입</w:t>
      </w:r>
      <w:proofErr w:type="spellEnd"/>
    </w:p>
    <w:tbl>
      <w:tblPr>
        <w:tblW w:w="8024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5812"/>
        <w:gridCol w:w="653"/>
      </w:tblGrid>
      <w:tr w:rsidR="009A7972" w:rsidRPr="00307A70" w14:paraId="05E36848" w14:textId="77777777" w:rsidTr="001561A8">
        <w:tc>
          <w:tcPr>
            <w:tcW w:w="1559" w:type="dxa"/>
            <w:shd w:val="pct25" w:color="auto" w:fill="auto"/>
            <w:vAlign w:val="center"/>
          </w:tcPr>
          <w:p w14:paraId="4DB12DF9" w14:textId="77777777" w:rsidR="009A7972" w:rsidRPr="00307A70" w:rsidRDefault="009A7972" w:rsidP="002D7D19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307A70">
              <w:rPr>
                <w:rFonts w:hint="eastAsia"/>
                <w:b/>
                <w:lang w:eastAsia="ko-KR"/>
              </w:rPr>
              <w:t>Code</w:t>
            </w:r>
          </w:p>
        </w:tc>
        <w:tc>
          <w:tcPr>
            <w:tcW w:w="5812" w:type="dxa"/>
            <w:shd w:val="pct25" w:color="auto" w:fill="auto"/>
          </w:tcPr>
          <w:p w14:paraId="213D816D" w14:textId="77777777" w:rsidR="009A7972" w:rsidRPr="00307A70" w:rsidRDefault="009A7972" w:rsidP="009A7972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307A70">
              <w:rPr>
                <w:rFonts w:hint="eastAsia"/>
                <w:b/>
                <w:lang w:eastAsia="ko-KR"/>
              </w:rPr>
              <w:t>내 용</w:t>
            </w:r>
          </w:p>
        </w:tc>
        <w:tc>
          <w:tcPr>
            <w:tcW w:w="653" w:type="dxa"/>
            <w:shd w:val="pct25" w:color="auto" w:fill="auto"/>
          </w:tcPr>
          <w:p w14:paraId="4F9AEF84" w14:textId="77777777" w:rsidR="009A7972" w:rsidRPr="00307A70" w:rsidRDefault="009A7972" w:rsidP="002D7D19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307A70">
              <w:rPr>
                <w:rFonts w:hint="eastAsia"/>
                <w:b/>
                <w:lang w:eastAsia="ko-KR"/>
              </w:rPr>
              <w:t>비고</w:t>
            </w:r>
          </w:p>
        </w:tc>
      </w:tr>
      <w:tr w:rsidR="009A7972" w:rsidRPr="00307A70" w14:paraId="26F7E52F" w14:textId="77777777" w:rsidTr="001561A8">
        <w:tc>
          <w:tcPr>
            <w:tcW w:w="1559" w:type="dxa"/>
            <w:vAlign w:val="center"/>
          </w:tcPr>
          <w:p w14:paraId="00245705" w14:textId="77777777" w:rsidR="009A7972" w:rsidRPr="00307A70" w:rsidRDefault="00997322" w:rsidP="009A7972">
            <w:pPr>
              <w:ind w:rightChars="-22" w:right="-44"/>
              <w:jc w:val="center"/>
              <w:rPr>
                <w:lang w:eastAsia="ko-KR"/>
              </w:rPr>
            </w:pPr>
            <w:r w:rsidRPr="00307A70">
              <w:rPr>
                <w:rFonts w:hint="eastAsia"/>
                <w:lang w:eastAsia="ko-KR"/>
              </w:rPr>
              <w:t>1</w:t>
            </w:r>
          </w:p>
        </w:tc>
        <w:tc>
          <w:tcPr>
            <w:tcW w:w="5812" w:type="dxa"/>
            <w:vAlign w:val="center"/>
          </w:tcPr>
          <w:p w14:paraId="0D2B0B86" w14:textId="77777777" w:rsidR="009A7972" w:rsidRPr="00307A70" w:rsidRDefault="009A7972" w:rsidP="009A7972">
            <w:pPr>
              <w:ind w:rightChars="-22" w:right="-44"/>
              <w:jc w:val="center"/>
              <w:rPr>
                <w:lang w:eastAsia="ko-KR"/>
              </w:rPr>
            </w:pPr>
            <w:r w:rsidRPr="00307A70">
              <w:rPr>
                <w:rFonts w:hint="eastAsia"/>
                <w:lang w:eastAsia="ko-KR"/>
              </w:rPr>
              <w:t>사고</w:t>
            </w:r>
          </w:p>
        </w:tc>
        <w:tc>
          <w:tcPr>
            <w:tcW w:w="653" w:type="dxa"/>
          </w:tcPr>
          <w:p w14:paraId="4765C9B4" w14:textId="77777777" w:rsidR="009A7972" w:rsidRPr="00307A70" w:rsidRDefault="009A7972" w:rsidP="009A7972">
            <w:pPr>
              <w:ind w:rightChars="-22" w:right="-44"/>
              <w:rPr>
                <w:lang w:eastAsia="ko-KR"/>
              </w:rPr>
            </w:pPr>
          </w:p>
        </w:tc>
      </w:tr>
      <w:tr w:rsidR="009A7972" w:rsidRPr="00307A70" w14:paraId="7E2C65B4" w14:textId="77777777" w:rsidTr="001561A8">
        <w:tc>
          <w:tcPr>
            <w:tcW w:w="1559" w:type="dxa"/>
            <w:vAlign w:val="center"/>
          </w:tcPr>
          <w:p w14:paraId="0F200EB9" w14:textId="77777777" w:rsidR="009A7972" w:rsidRPr="00307A70" w:rsidRDefault="00997322" w:rsidP="009A7972">
            <w:pPr>
              <w:ind w:rightChars="-22" w:right="-44"/>
              <w:jc w:val="center"/>
              <w:rPr>
                <w:lang w:eastAsia="ko-KR"/>
              </w:rPr>
            </w:pPr>
            <w:r w:rsidRPr="00307A70">
              <w:rPr>
                <w:rFonts w:hint="eastAsia"/>
                <w:lang w:eastAsia="ko-KR"/>
              </w:rPr>
              <w:t>2</w:t>
            </w:r>
          </w:p>
        </w:tc>
        <w:tc>
          <w:tcPr>
            <w:tcW w:w="5812" w:type="dxa"/>
            <w:vAlign w:val="center"/>
          </w:tcPr>
          <w:p w14:paraId="5BE19018" w14:textId="77777777" w:rsidR="009A7972" w:rsidRPr="00307A70" w:rsidRDefault="009A7972" w:rsidP="009A7972">
            <w:pPr>
              <w:ind w:rightChars="-22" w:right="-44"/>
              <w:jc w:val="center"/>
              <w:rPr>
                <w:lang w:eastAsia="ko-KR"/>
              </w:rPr>
            </w:pPr>
            <w:r w:rsidRPr="00307A70">
              <w:rPr>
                <w:rFonts w:hint="eastAsia"/>
                <w:lang w:eastAsia="ko-KR"/>
              </w:rPr>
              <w:t>공사</w:t>
            </w:r>
          </w:p>
        </w:tc>
        <w:tc>
          <w:tcPr>
            <w:tcW w:w="653" w:type="dxa"/>
          </w:tcPr>
          <w:p w14:paraId="7761CE18" w14:textId="77777777" w:rsidR="009A7972" w:rsidRPr="00307A70" w:rsidRDefault="009A7972" w:rsidP="009A7972">
            <w:pPr>
              <w:ind w:rightChars="-22" w:right="-44"/>
              <w:rPr>
                <w:lang w:eastAsia="ko-KR"/>
              </w:rPr>
            </w:pPr>
          </w:p>
        </w:tc>
      </w:tr>
      <w:tr w:rsidR="002D7D19" w:rsidRPr="00307A70" w14:paraId="35BAC0E0" w14:textId="77777777" w:rsidTr="001561A8">
        <w:tc>
          <w:tcPr>
            <w:tcW w:w="1559" w:type="dxa"/>
            <w:vAlign w:val="center"/>
          </w:tcPr>
          <w:p w14:paraId="08469551" w14:textId="77777777" w:rsidR="009A7972" w:rsidRPr="00307A70" w:rsidRDefault="00997322" w:rsidP="009A7972">
            <w:pPr>
              <w:ind w:rightChars="-22" w:right="-44"/>
              <w:jc w:val="center"/>
              <w:rPr>
                <w:lang w:eastAsia="ko-KR"/>
              </w:rPr>
            </w:pPr>
            <w:r w:rsidRPr="00307A70">
              <w:rPr>
                <w:rFonts w:hint="eastAsia"/>
                <w:lang w:eastAsia="ko-KR"/>
              </w:rPr>
              <w:t>3</w:t>
            </w:r>
          </w:p>
        </w:tc>
        <w:tc>
          <w:tcPr>
            <w:tcW w:w="5812" w:type="dxa"/>
            <w:vAlign w:val="center"/>
          </w:tcPr>
          <w:p w14:paraId="16DAFFB2" w14:textId="77777777" w:rsidR="009A7972" w:rsidRPr="00307A70" w:rsidRDefault="009A7972" w:rsidP="009A7972">
            <w:pPr>
              <w:ind w:rightChars="-22" w:right="-44"/>
              <w:jc w:val="center"/>
              <w:rPr>
                <w:lang w:eastAsia="ko-KR"/>
              </w:rPr>
            </w:pPr>
            <w:r w:rsidRPr="00307A70">
              <w:rPr>
                <w:rFonts w:hint="eastAsia"/>
                <w:lang w:eastAsia="ko-KR"/>
              </w:rPr>
              <w:t>축제</w:t>
            </w:r>
          </w:p>
        </w:tc>
        <w:tc>
          <w:tcPr>
            <w:tcW w:w="653" w:type="dxa"/>
          </w:tcPr>
          <w:p w14:paraId="6A901D23" w14:textId="77777777" w:rsidR="009A7972" w:rsidRPr="00307A70" w:rsidRDefault="009A7972" w:rsidP="009A7972">
            <w:pPr>
              <w:ind w:rightChars="-22" w:right="-44"/>
              <w:rPr>
                <w:lang w:eastAsia="ko-KR"/>
              </w:rPr>
            </w:pPr>
          </w:p>
        </w:tc>
      </w:tr>
      <w:tr w:rsidR="009A7972" w:rsidRPr="00307A70" w14:paraId="3011FDDE" w14:textId="77777777" w:rsidTr="001561A8">
        <w:tc>
          <w:tcPr>
            <w:tcW w:w="1559" w:type="dxa"/>
            <w:vAlign w:val="center"/>
          </w:tcPr>
          <w:p w14:paraId="58862033" w14:textId="77777777" w:rsidR="009A7972" w:rsidRPr="00307A70" w:rsidRDefault="00997322" w:rsidP="009A7972">
            <w:pPr>
              <w:ind w:rightChars="-22" w:right="-44"/>
              <w:jc w:val="center"/>
              <w:rPr>
                <w:lang w:eastAsia="ko-KR"/>
              </w:rPr>
            </w:pPr>
            <w:r w:rsidRPr="00307A70">
              <w:rPr>
                <w:rFonts w:hint="eastAsia"/>
                <w:lang w:eastAsia="ko-KR"/>
              </w:rPr>
              <w:t>4</w:t>
            </w:r>
          </w:p>
        </w:tc>
        <w:tc>
          <w:tcPr>
            <w:tcW w:w="5812" w:type="dxa"/>
            <w:vAlign w:val="center"/>
          </w:tcPr>
          <w:p w14:paraId="2C8E21AA" w14:textId="77777777" w:rsidR="009A7972" w:rsidRPr="00307A70" w:rsidRDefault="009A7972" w:rsidP="009A7972">
            <w:pPr>
              <w:ind w:rightChars="-22" w:right="-44"/>
              <w:jc w:val="center"/>
              <w:rPr>
                <w:lang w:eastAsia="ko-KR"/>
              </w:rPr>
            </w:pPr>
            <w:r w:rsidRPr="00307A70">
              <w:rPr>
                <w:rFonts w:hint="eastAsia"/>
                <w:lang w:eastAsia="ko-KR"/>
              </w:rPr>
              <w:t>집회</w:t>
            </w:r>
          </w:p>
        </w:tc>
        <w:tc>
          <w:tcPr>
            <w:tcW w:w="653" w:type="dxa"/>
          </w:tcPr>
          <w:p w14:paraId="63AE4821" w14:textId="77777777" w:rsidR="009A7972" w:rsidRPr="00307A70" w:rsidRDefault="009A7972" w:rsidP="009A7972">
            <w:pPr>
              <w:ind w:rightChars="-22" w:right="-44"/>
              <w:rPr>
                <w:lang w:eastAsia="ko-KR"/>
              </w:rPr>
            </w:pPr>
          </w:p>
        </w:tc>
      </w:tr>
    </w:tbl>
    <w:p w14:paraId="3D450C5C" w14:textId="77777777" w:rsidR="009A7972" w:rsidRPr="00307A70" w:rsidRDefault="009A7972" w:rsidP="009A7972">
      <w:pPr>
        <w:pStyle w:val="af7"/>
        <w:ind w:leftChars="0" w:left="760"/>
        <w:rPr>
          <w:lang w:eastAsia="ko-KR"/>
        </w:rPr>
      </w:pPr>
    </w:p>
    <w:p w14:paraId="1CF7EFAE" w14:textId="77777777" w:rsidR="009A7972" w:rsidRPr="00307A70" w:rsidRDefault="009A7972" w:rsidP="00722E7A">
      <w:pPr>
        <w:pStyle w:val="af7"/>
        <w:numPr>
          <w:ilvl w:val="0"/>
          <w:numId w:val="32"/>
        </w:numPr>
        <w:ind w:leftChars="0"/>
        <w:rPr>
          <w:lang w:eastAsia="ko-KR"/>
        </w:rPr>
      </w:pPr>
      <w:r w:rsidRPr="00307A70">
        <w:rPr>
          <w:rFonts w:hint="eastAsia"/>
          <w:lang w:eastAsia="ko-KR"/>
        </w:rPr>
        <w:t>좌표</w:t>
      </w:r>
    </w:p>
    <w:p w14:paraId="6EB299E9" w14:textId="77777777" w:rsidR="009A7972" w:rsidRPr="00307A70" w:rsidRDefault="009A7972" w:rsidP="00722E7A">
      <w:pPr>
        <w:pStyle w:val="af7"/>
        <w:numPr>
          <w:ilvl w:val="0"/>
          <w:numId w:val="33"/>
        </w:numPr>
        <w:ind w:leftChars="0"/>
        <w:rPr>
          <w:lang w:eastAsia="ko-KR"/>
        </w:rPr>
      </w:pPr>
      <w:r w:rsidRPr="00307A70">
        <w:rPr>
          <w:rFonts w:hint="eastAsia"/>
          <w:lang w:eastAsia="ko-KR"/>
        </w:rPr>
        <w:t>WGS84 사용</w:t>
      </w:r>
    </w:p>
    <w:p w14:paraId="54C76638" w14:textId="77777777" w:rsidR="009A7972" w:rsidRPr="00307A70" w:rsidRDefault="009A7972" w:rsidP="00722E7A">
      <w:pPr>
        <w:pStyle w:val="af7"/>
        <w:numPr>
          <w:ilvl w:val="0"/>
          <w:numId w:val="33"/>
        </w:numPr>
        <w:ind w:leftChars="0"/>
        <w:rPr>
          <w:lang w:eastAsia="ko-KR"/>
        </w:rPr>
      </w:pPr>
      <w:r w:rsidRPr="00307A70">
        <w:rPr>
          <w:rFonts w:hint="eastAsia"/>
          <w:lang w:eastAsia="ko-KR"/>
        </w:rPr>
        <w:t>경도</w:t>
      </w:r>
      <w:r w:rsidRPr="00307A70">
        <w:rPr>
          <w:lang w:eastAsia="ko-KR"/>
        </w:rPr>
        <w:t xml:space="preserve"> : </w:t>
      </w:r>
      <w:r w:rsidRPr="00307A70">
        <w:rPr>
          <w:rFonts w:hint="eastAsia"/>
          <w:lang w:eastAsia="ko-KR"/>
        </w:rPr>
        <w:t xml:space="preserve">총 </w:t>
      </w:r>
      <w:r w:rsidRPr="00307A70">
        <w:rPr>
          <w:lang w:eastAsia="ko-KR"/>
        </w:rPr>
        <w:t>9</w:t>
      </w:r>
      <w:r w:rsidRPr="00307A70">
        <w:rPr>
          <w:rFonts w:hint="eastAsia"/>
          <w:lang w:eastAsia="ko-KR"/>
        </w:rPr>
        <w:t xml:space="preserve">자리 중 상위 </w:t>
      </w:r>
      <w:r w:rsidRPr="00307A70">
        <w:rPr>
          <w:lang w:eastAsia="ko-KR"/>
        </w:rPr>
        <w:t>3</w:t>
      </w:r>
      <w:r w:rsidRPr="00307A70">
        <w:rPr>
          <w:rFonts w:hint="eastAsia"/>
          <w:lang w:eastAsia="ko-KR"/>
        </w:rPr>
        <w:t>자리는 정수,</w:t>
      </w:r>
      <w:r w:rsidRPr="00307A70">
        <w:rPr>
          <w:lang w:eastAsia="ko-KR"/>
        </w:rPr>
        <w:t xml:space="preserve"> </w:t>
      </w:r>
      <w:r w:rsidRPr="00307A70">
        <w:rPr>
          <w:rFonts w:hint="eastAsia"/>
          <w:lang w:eastAsia="ko-KR"/>
        </w:rPr>
        <w:t xml:space="preserve">하위 </w:t>
      </w:r>
      <w:r w:rsidRPr="00307A70">
        <w:rPr>
          <w:lang w:eastAsia="ko-KR"/>
        </w:rPr>
        <w:t>6</w:t>
      </w:r>
      <w:r w:rsidRPr="00307A70">
        <w:rPr>
          <w:rFonts w:hint="eastAsia"/>
          <w:lang w:eastAsia="ko-KR"/>
        </w:rPr>
        <w:t>자리는 소수</w:t>
      </w:r>
    </w:p>
    <w:p w14:paraId="00A965D0" w14:textId="77777777" w:rsidR="009A7972" w:rsidRPr="00307A70" w:rsidRDefault="009A7972" w:rsidP="00722E7A">
      <w:pPr>
        <w:pStyle w:val="af7"/>
        <w:numPr>
          <w:ilvl w:val="0"/>
          <w:numId w:val="33"/>
        </w:numPr>
        <w:ind w:leftChars="0"/>
        <w:rPr>
          <w:lang w:eastAsia="ko-KR"/>
        </w:rPr>
      </w:pPr>
      <w:r w:rsidRPr="00307A70">
        <w:rPr>
          <w:rFonts w:hint="eastAsia"/>
          <w:lang w:eastAsia="ko-KR"/>
        </w:rPr>
        <w:t xml:space="preserve">위도 </w:t>
      </w:r>
      <w:r w:rsidRPr="00307A70">
        <w:rPr>
          <w:lang w:eastAsia="ko-KR"/>
        </w:rPr>
        <w:t xml:space="preserve">: </w:t>
      </w:r>
      <w:r w:rsidRPr="00307A70">
        <w:rPr>
          <w:rFonts w:hint="eastAsia"/>
          <w:lang w:eastAsia="ko-KR"/>
        </w:rPr>
        <w:t xml:space="preserve">총 </w:t>
      </w:r>
      <w:r w:rsidRPr="00307A70">
        <w:rPr>
          <w:lang w:eastAsia="ko-KR"/>
        </w:rPr>
        <w:t>8</w:t>
      </w:r>
      <w:r w:rsidRPr="00307A70">
        <w:rPr>
          <w:rFonts w:hint="eastAsia"/>
          <w:lang w:eastAsia="ko-KR"/>
        </w:rPr>
        <w:t xml:space="preserve">자리 중 상위 </w:t>
      </w:r>
      <w:r w:rsidRPr="00307A70">
        <w:rPr>
          <w:lang w:eastAsia="ko-KR"/>
        </w:rPr>
        <w:t>2</w:t>
      </w:r>
      <w:r w:rsidRPr="00307A70">
        <w:rPr>
          <w:rFonts w:hint="eastAsia"/>
          <w:lang w:eastAsia="ko-KR"/>
        </w:rPr>
        <w:t>자리는 정수,</w:t>
      </w:r>
      <w:r w:rsidRPr="00307A70">
        <w:rPr>
          <w:lang w:eastAsia="ko-KR"/>
        </w:rPr>
        <w:t xml:space="preserve"> </w:t>
      </w:r>
      <w:r w:rsidRPr="00307A70">
        <w:rPr>
          <w:rFonts w:hint="eastAsia"/>
          <w:lang w:eastAsia="ko-KR"/>
        </w:rPr>
        <w:t xml:space="preserve">하위 </w:t>
      </w:r>
      <w:r w:rsidRPr="00307A70">
        <w:rPr>
          <w:lang w:eastAsia="ko-KR"/>
        </w:rPr>
        <w:t>6</w:t>
      </w:r>
      <w:r w:rsidRPr="00307A70">
        <w:rPr>
          <w:rFonts w:hint="eastAsia"/>
          <w:lang w:eastAsia="ko-KR"/>
        </w:rPr>
        <w:t>자리는 소수</w:t>
      </w:r>
    </w:p>
    <w:p w14:paraId="7DB38C83" w14:textId="77777777" w:rsidR="009A7972" w:rsidRPr="00FE2C33" w:rsidRDefault="009A7972" w:rsidP="00FE2C33">
      <w:pPr>
        <w:rPr>
          <w:color w:val="FF0000"/>
          <w:lang w:eastAsia="ko-KR"/>
        </w:rPr>
      </w:pPr>
    </w:p>
    <w:p w14:paraId="6C228762" w14:textId="77777777" w:rsidR="00FE2C33" w:rsidRPr="00307A70" w:rsidRDefault="00FE2C33" w:rsidP="00722E7A">
      <w:pPr>
        <w:pStyle w:val="af7"/>
        <w:numPr>
          <w:ilvl w:val="0"/>
          <w:numId w:val="32"/>
        </w:numPr>
        <w:ind w:leftChars="0"/>
        <w:rPr>
          <w:lang w:eastAsia="ko-KR"/>
        </w:rPr>
      </w:pPr>
      <w:proofErr w:type="spellStart"/>
      <w:r w:rsidRPr="00307A70">
        <w:rPr>
          <w:rFonts w:hint="eastAsia"/>
          <w:lang w:eastAsia="ko-KR"/>
        </w:rPr>
        <w:t>통제정보</w:t>
      </w:r>
      <w:proofErr w:type="spellEnd"/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539"/>
        <w:gridCol w:w="4517"/>
        <w:gridCol w:w="850"/>
      </w:tblGrid>
      <w:tr w:rsidR="002C7BE9" w:rsidRPr="00DA7255" w14:paraId="1275A85D" w14:textId="77777777" w:rsidTr="009417AD">
        <w:trPr>
          <w:trHeight w:val="320"/>
        </w:trPr>
        <w:tc>
          <w:tcPr>
            <w:tcW w:w="555" w:type="dxa"/>
            <w:shd w:val="clear" w:color="auto" w:fill="C0C0C0"/>
          </w:tcPr>
          <w:p w14:paraId="03B0A17B" w14:textId="77777777" w:rsidR="002C7BE9" w:rsidRPr="00335743" w:rsidRDefault="002C7BE9" w:rsidP="002C2DCB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563" w:type="dxa"/>
            <w:shd w:val="clear" w:color="auto" w:fill="C0C0C0"/>
          </w:tcPr>
          <w:p w14:paraId="2A2FAE4C" w14:textId="77777777" w:rsidR="002C7BE9" w:rsidRPr="00335743" w:rsidRDefault="002C7BE9" w:rsidP="002C2DCB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4536" w:type="dxa"/>
            <w:shd w:val="clear" w:color="auto" w:fill="C0C0C0"/>
          </w:tcPr>
          <w:p w14:paraId="023E5F72" w14:textId="77777777" w:rsidR="002C7BE9" w:rsidRPr="00335743" w:rsidRDefault="002C7BE9" w:rsidP="002C2DCB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851" w:type="dxa"/>
            <w:shd w:val="clear" w:color="auto" w:fill="C0C0C0"/>
          </w:tcPr>
          <w:p w14:paraId="2DE056FB" w14:textId="77777777" w:rsidR="002C7BE9" w:rsidRPr="00335743" w:rsidRDefault="002C7BE9" w:rsidP="002C2DCB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2C7BE9" w:rsidRPr="00DA7255" w14:paraId="0273F802" w14:textId="77777777" w:rsidTr="009417AD">
        <w:trPr>
          <w:trHeight w:val="308"/>
        </w:trPr>
        <w:tc>
          <w:tcPr>
            <w:tcW w:w="555" w:type="dxa"/>
            <w:vAlign w:val="center"/>
          </w:tcPr>
          <w:p w14:paraId="46C8C5B6" w14:textId="77777777" w:rsidR="002C7BE9" w:rsidRDefault="002C7BE9" w:rsidP="002C2D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2563" w:type="dxa"/>
            <w:vAlign w:val="center"/>
          </w:tcPr>
          <w:p w14:paraId="1F55AD5D" w14:textId="77777777" w:rsidR="00025563" w:rsidRDefault="00025563" w:rsidP="007C3656">
            <w:pPr>
              <w:jc w:val="center"/>
            </w:pPr>
            <w:r>
              <w:rPr>
                <w:rFonts w:hAnsi="굴림" w:hint="eastAsia"/>
                <w:lang w:eastAsia="ko-KR"/>
              </w:rPr>
              <w:t>하:0000 000</w:t>
            </w:r>
            <w:r w:rsidR="007C3656" w:rsidRPr="007C3656">
              <w:rPr>
                <w:rFonts w:hAnsi="굴림"/>
                <w:color w:val="FF0000"/>
                <w:lang w:eastAsia="ko-KR"/>
              </w:rPr>
              <w:t>1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025563">
              <w:rPr>
                <w:rFonts w:hAnsi="굴림"/>
                <w:color w:val="FF0000"/>
                <w:lang w:eastAsia="ko-KR"/>
              </w:rPr>
              <w:t>1111</w:t>
            </w:r>
            <w:r w:rsidRPr="00025563">
              <w:rPr>
                <w:rFonts w:hAnsi="굴림" w:hint="eastAsia"/>
                <w:color w:val="FF0000"/>
                <w:lang w:eastAsia="ko-KR"/>
              </w:rPr>
              <w:t xml:space="preserve"> </w:t>
            </w:r>
            <w:r w:rsidRPr="00025563">
              <w:rPr>
                <w:rFonts w:hAnsi="굴림"/>
                <w:color w:val="FF0000"/>
                <w:lang w:eastAsia="ko-KR"/>
              </w:rPr>
              <w:t>1111</w:t>
            </w:r>
          </w:p>
        </w:tc>
        <w:tc>
          <w:tcPr>
            <w:tcW w:w="4536" w:type="dxa"/>
          </w:tcPr>
          <w:p w14:paraId="34E87EE2" w14:textId="77777777" w:rsidR="002C7BE9" w:rsidRPr="00307A70" w:rsidRDefault="002C7BE9" w:rsidP="002C2DCB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[</w:t>
            </w:r>
            <w:proofErr w:type="spellStart"/>
            <w:r w:rsidR="009147DB" w:rsidRPr="00307A70">
              <w:rPr>
                <w:rFonts w:hAnsi="굴림" w:hint="eastAsia"/>
                <w:lang w:eastAsia="ko-KR"/>
              </w:rPr>
              <w:t>반복통제</w:t>
            </w:r>
            <w:proofErr w:type="spellEnd"/>
            <w:r w:rsidRPr="00307A70">
              <w:rPr>
                <w:rFonts w:hAnsi="굴림" w:hint="eastAsia"/>
                <w:lang w:eastAsia="ko-KR"/>
              </w:rPr>
              <w:t>]</w:t>
            </w:r>
          </w:p>
          <w:p w14:paraId="5658837C" w14:textId="77777777" w:rsidR="002C7BE9" w:rsidRPr="00307A70" w:rsidRDefault="009147DB" w:rsidP="007C3656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 xml:space="preserve">각 </w:t>
            </w:r>
            <w:r w:rsidRPr="00307A70">
              <w:rPr>
                <w:rFonts w:hAnsi="굴림"/>
                <w:lang w:eastAsia="ko-KR"/>
              </w:rPr>
              <w:t xml:space="preserve">bit : </w:t>
            </w:r>
            <w:r w:rsidR="007C3656" w:rsidRPr="00307A70">
              <w:rPr>
                <w:rFonts w:hAnsi="굴림" w:hint="eastAsia"/>
                <w:lang w:eastAsia="ko-KR"/>
              </w:rPr>
              <w:t>평일/</w:t>
            </w:r>
            <w:r w:rsidRPr="00307A70">
              <w:rPr>
                <w:rFonts w:hAnsi="굴림" w:hint="eastAsia"/>
                <w:lang w:eastAsia="ko-KR"/>
              </w:rPr>
              <w:t>공휴일/일/월/화/수/목/금/토</w:t>
            </w:r>
          </w:p>
        </w:tc>
        <w:tc>
          <w:tcPr>
            <w:tcW w:w="851" w:type="dxa"/>
            <w:vAlign w:val="center"/>
          </w:tcPr>
          <w:p w14:paraId="1CB90EA8" w14:textId="77777777" w:rsidR="009147DB" w:rsidRPr="00307A70" w:rsidRDefault="007C3656" w:rsidP="0071304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0</w:t>
            </w:r>
            <w:r w:rsidR="002C7BE9" w:rsidRPr="00307A70">
              <w:rPr>
                <w:rFonts w:hAnsi="굴림" w:hint="eastAsia"/>
                <w:lang w:eastAsia="ko-KR"/>
              </w:rPr>
              <w:t>~</w:t>
            </w:r>
            <w:r w:rsidRPr="00307A70">
              <w:rPr>
                <w:rFonts w:hAnsi="굴림" w:hint="eastAsia"/>
                <w:lang w:eastAsia="ko-KR"/>
              </w:rPr>
              <w:t>511</w:t>
            </w:r>
          </w:p>
        </w:tc>
      </w:tr>
      <w:tr w:rsidR="002C7BE9" w:rsidRPr="00DA7255" w14:paraId="4B636D2C" w14:textId="77777777" w:rsidTr="009417AD">
        <w:trPr>
          <w:trHeight w:val="308"/>
        </w:trPr>
        <w:tc>
          <w:tcPr>
            <w:tcW w:w="555" w:type="dxa"/>
            <w:vAlign w:val="center"/>
          </w:tcPr>
          <w:p w14:paraId="35FE2850" w14:textId="77777777" w:rsidR="002C7BE9" w:rsidRDefault="002C7BE9" w:rsidP="002C2D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2563" w:type="dxa"/>
            <w:vAlign w:val="center"/>
          </w:tcPr>
          <w:p w14:paraId="725D58C2" w14:textId="77777777" w:rsidR="00025563" w:rsidRDefault="00025563" w:rsidP="007C3656">
            <w:pPr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하:0000 00</w:t>
            </w:r>
            <w:r w:rsidR="007C3656" w:rsidRPr="007C3656">
              <w:rPr>
                <w:rFonts w:hAnsi="굴림"/>
                <w:color w:val="FF0000"/>
                <w:lang w:eastAsia="ko-KR"/>
              </w:rPr>
              <w:t>1</w:t>
            </w:r>
            <w:r w:rsidR="007C3656">
              <w:rPr>
                <w:rFonts w:hAnsi="굴림"/>
                <w:lang w:eastAsia="ko-KR"/>
              </w:rPr>
              <w:t>0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900BD4">
              <w:rPr>
                <w:rFonts w:hAnsi="굴림" w:hint="eastAsia"/>
                <w:lang w:eastAsia="ko-KR"/>
              </w:rPr>
              <w:t xml:space="preserve">0000 </w:t>
            </w:r>
            <w:r>
              <w:rPr>
                <w:rFonts w:hAnsi="굴림"/>
                <w:lang w:eastAsia="ko-KR"/>
              </w:rPr>
              <w:t>00</w:t>
            </w:r>
            <w:r w:rsidRPr="00900BD4">
              <w:rPr>
                <w:rFonts w:hAnsi="굴림" w:hint="eastAsia"/>
                <w:lang w:eastAsia="ko-KR"/>
              </w:rPr>
              <w:t>00</w:t>
            </w:r>
          </w:p>
        </w:tc>
        <w:tc>
          <w:tcPr>
            <w:tcW w:w="4536" w:type="dxa"/>
          </w:tcPr>
          <w:p w14:paraId="0222F734" w14:textId="77777777" w:rsidR="002C7BE9" w:rsidRPr="00307A70" w:rsidRDefault="002C7BE9" w:rsidP="002C2DCB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[</w:t>
            </w:r>
            <w:r w:rsidR="009417AD" w:rsidRPr="00307A70">
              <w:rPr>
                <w:rFonts w:hAnsi="굴림" w:hint="eastAsia"/>
                <w:lang w:eastAsia="ko-KR"/>
              </w:rPr>
              <w:t>전면</w:t>
            </w:r>
            <w:r w:rsidR="007C3656" w:rsidRPr="00307A70">
              <w:rPr>
                <w:rFonts w:hAnsi="굴림" w:hint="eastAsia"/>
                <w:lang w:eastAsia="ko-KR"/>
              </w:rPr>
              <w:t>통제유무</w:t>
            </w:r>
            <w:r w:rsidRPr="00307A70">
              <w:rPr>
                <w:rFonts w:hAnsi="굴림" w:hint="eastAsia"/>
                <w:lang w:eastAsia="ko-KR"/>
              </w:rPr>
              <w:t>]</w:t>
            </w:r>
          </w:p>
          <w:p w14:paraId="12722896" w14:textId="77777777" w:rsidR="002C7BE9" w:rsidRPr="00307A70" w:rsidRDefault="009417AD" w:rsidP="002C2DCB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 xml:space="preserve">0 : </w:t>
            </w:r>
            <w:proofErr w:type="spellStart"/>
            <w:r w:rsidRPr="00307A70">
              <w:rPr>
                <w:rFonts w:hAnsi="굴림" w:hint="eastAsia"/>
                <w:lang w:eastAsia="ko-KR"/>
              </w:rPr>
              <w:t>통제없음</w:t>
            </w:r>
            <w:proofErr w:type="spellEnd"/>
            <w:r w:rsidRPr="00307A70">
              <w:rPr>
                <w:rFonts w:hAnsi="굴림" w:hint="eastAsia"/>
                <w:lang w:eastAsia="ko-KR"/>
              </w:rPr>
              <w:t>,</w:t>
            </w:r>
            <w:r w:rsidRPr="00307A70">
              <w:rPr>
                <w:rFonts w:hAnsi="굴림"/>
                <w:lang w:eastAsia="ko-KR"/>
              </w:rPr>
              <w:t xml:space="preserve"> 1 : </w:t>
            </w:r>
            <w:r w:rsidRPr="00307A70">
              <w:rPr>
                <w:rFonts w:hAnsi="굴림" w:hint="eastAsia"/>
                <w:lang w:eastAsia="ko-KR"/>
              </w:rPr>
              <w:t>통제</w:t>
            </w:r>
          </w:p>
        </w:tc>
        <w:tc>
          <w:tcPr>
            <w:tcW w:w="851" w:type="dxa"/>
            <w:vAlign w:val="center"/>
          </w:tcPr>
          <w:p w14:paraId="408BB9CB" w14:textId="77777777" w:rsidR="002C7BE9" w:rsidRPr="00307A70" w:rsidRDefault="002C7BE9" w:rsidP="002C2D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0, 1</w:t>
            </w:r>
          </w:p>
        </w:tc>
      </w:tr>
      <w:tr w:rsidR="002C7BE9" w:rsidRPr="00DA7255" w14:paraId="73491A99" w14:textId="77777777" w:rsidTr="009417AD">
        <w:trPr>
          <w:trHeight w:val="308"/>
        </w:trPr>
        <w:tc>
          <w:tcPr>
            <w:tcW w:w="555" w:type="dxa"/>
            <w:vAlign w:val="center"/>
          </w:tcPr>
          <w:p w14:paraId="40601550" w14:textId="77777777" w:rsidR="002C7BE9" w:rsidRDefault="005747EF" w:rsidP="002C2D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2563" w:type="dxa"/>
            <w:vAlign w:val="center"/>
          </w:tcPr>
          <w:p w14:paraId="411E8038" w14:textId="77777777" w:rsidR="00025563" w:rsidRDefault="00025563" w:rsidP="007C3656">
            <w:pPr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상:</w:t>
            </w:r>
            <w:r w:rsidRPr="00025563">
              <w:rPr>
                <w:rFonts w:hAnsi="굴림"/>
                <w:color w:val="FF0000"/>
                <w:lang w:eastAsia="ko-KR"/>
              </w:rPr>
              <w:t>1111</w:t>
            </w:r>
            <w:r w:rsidRPr="00025563">
              <w:rPr>
                <w:rFonts w:hAnsi="굴림" w:hint="eastAsia"/>
                <w:color w:val="FF0000"/>
                <w:lang w:eastAsia="ko-KR"/>
              </w:rPr>
              <w:t xml:space="preserve"> </w:t>
            </w:r>
            <w:r w:rsidRPr="00025563">
              <w:rPr>
                <w:rFonts w:hAnsi="굴림"/>
                <w:color w:val="FF0000"/>
                <w:lang w:eastAsia="ko-KR"/>
              </w:rPr>
              <w:t>1111</w:t>
            </w:r>
            <w:r w:rsidRPr="00025563">
              <w:rPr>
                <w:rFonts w:hAnsi="굴림" w:hint="eastAsia"/>
                <w:color w:val="FF0000"/>
                <w:lang w:eastAsia="ko-KR"/>
              </w:rPr>
              <w:t xml:space="preserve"> </w:t>
            </w:r>
            <w:r w:rsidRPr="00025563">
              <w:rPr>
                <w:rFonts w:hAnsi="굴림"/>
                <w:color w:val="FF0000"/>
                <w:lang w:eastAsia="ko-KR"/>
              </w:rPr>
              <w:t>1111</w:t>
            </w:r>
            <w:r w:rsidRPr="00025563">
              <w:rPr>
                <w:rFonts w:hAnsi="굴림" w:hint="eastAsia"/>
                <w:color w:val="FF0000"/>
                <w:lang w:eastAsia="ko-KR"/>
              </w:rPr>
              <w:t xml:space="preserve"> </w:t>
            </w:r>
            <w:r w:rsidRPr="00025563">
              <w:rPr>
                <w:rFonts w:hAnsi="굴림"/>
                <w:color w:val="FF0000"/>
                <w:lang w:eastAsia="ko-KR"/>
              </w:rPr>
              <w:t>1111</w:t>
            </w:r>
          </w:p>
        </w:tc>
        <w:tc>
          <w:tcPr>
            <w:tcW w:w="4536" w:type="dxa"/>
          </w:tcPr>
          <w:p w14:paraId="4A29BC3C" w14:textId="77777777" w:rsidR="002C7BE9" w:rsidRPr="00307A70" w:rsidRDefault="002C7BE9" w:rsidP="002C2DCB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[</w:t>
            </w:r>
            <w:proofErr w:type="spellStart"/>
            <w:r w:rsidR="00025563" w:rsidRPr="00307A70">
              <w:rPr>
                <w:rFonts w:hAnsi="굴림" w:hint="eastAsia"/>
                <w:lang w:eastAsia="ko-KR"/>
              </w:rPr>
              <w:t>반복통제</w:t>
            </w:r>
            <w:proofErr w:type="spellEnd"/>
            <w:r w:rsidR="00025563" w:rsidRPr="00307A70">
              <w:rPr>
                <w:rFonts w:hAnsi="굴림" w:hint="eastAsia"/>
                <w:lang w:eastAsia="ko-KR"/>
              </w:rPr>
              <w:t xml:space="preserve"> 기간</w:t>
            </w:r>
            <w:r w:rsidR="007C3656" w:rsidRPr="00307A70">
              <w:rPr>
                <w:rFonts w:hAnsi="굴림" w:hint="eastAsia"/>
                <w:lang w:eastAsia="ko-KR"/>
              </w:rPr>
              <w:t>(단위:분)</w:t>
            </w:r>
            <w:r w:rsidRPr="00307A70">
              <w:rPr>
                <w:rFonts w:hAnsi="굴림" w:hint="eastAsia"/>
                <w:lang w:eastAsia="ko-KR"/>
              </w:rPr>
              <w:t>]</w:t>
            </w:r>
          </w:p>
          <w:p w14:paraId="3E27261C" w14:textId="77777777" w:rsidR="007C3656" w:rsidRPr="00307A70" w:rsidRDefault="007C3656" w:rsidP="002C2DCB">
            <w:pPr>
              <w:ind w:rightChars="-22" w:right="-44"/>
              <w:rPr>
                <w:lang w:eastAsia="ko-KR"/>
              </w:rPr>
            </w:pPr>
            <w:proofErr w:type="spellStart"/>
            <w:r w:rsidRPr="00307A70">
              <w:rPr>
                <w:rFonts w:hint="eastAsia"/>
                <w:lang w:eastAsia="ko-KR"/>
              </w:rPr>
              <w:t>반복통제</w:t>
            </w:r>
            <w:proofErr w:type="spellEnd"/>
            <w:r w:rsidRPr="00307A70">
              <w:rPr>
                <w:rFonts w:hint="eastAsia"/>
                <w:lang w:eastAsia="ko-KR"/>
              </w:rPr>
              <w:t xml:space="preserve"> 시 시작 시간으로부터 적용 기간</w:t>
            </w:r>
          </w:p>
          <w:p w14:paraId="7EEDD19E" w14:textId="77777777" w:rsidR="00FE2C33" w:rsidRPr="00307A70" w:rsidRDefault="00FE2C33" w:rsidP="00FE2C33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 xml:space="preserve">ex) 수요일 오후8시~새벽2시까지 </w:t>
            </w:r>
            <w:proofErr w:type="spellStart"/>
            <w:r w:rsidRPr="00307A70">
              <w:rPr>
                <w:rFonts w:hAnsi="굴림" w:hint="eastAsia"/>
                <w:lang w:eastAsia="ko-KR"/>
              </w:rPr>
              <w:t>반복통제시</w:t>
            </w:r>
            <w:proofErr w:type="spellEnd"/>
          </w:p>
          <w:p w14:paraId="048F8540" w14:textId="77777777" w:rsidR="00FE2C33" w:rsidRPr="00307A70" w:rsidRDefault="00FE2C33" w:rsidP="00FE2C33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307A70">
              <w:rPr>
                <w:rFonts w:hAnsi="굴림" w:hint="eastAsia"/>
                <w:lang w:eastAsia="ko-KR"/>
              </w:rPr>
              <w:t>반복통제</w:t>
            </w:r>
            <w:proofErr w:type="spellEnd"/>
            <w:r w:rsidRPr="00307A70">
              <w:rPr>
                <w:rFonts w:hAnsi="굴림" w:hint="eastAsia"/>
                <w:lang w:eastAsia="ko-KR"/>
              </w:rPr>
              <w:t xml:space="preserve"> : 수, 기간 : 360(6시간)</w:t>
            </w:r>
          </w:p>
        </w:tc>
        <w:tc>
          <w:tcPr>
            <w:tcW w:w="851" w:type="dxa"/>
            <w:vAlign w:val="center"/>
          </w:tcPr>
          <w:p w14:paraId="10F79CA1" w14:textId="77777777" w:rsidR="002C7BE9" w:rsidRPr="00307A70" w:rsidRDefault="009417AD" w:rsidP="009417A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0</w:t>
            </w:r>
            <w:r w:rsidR="002C7BE9" w:rsidRPr="00307A70">
              <w:rPr>
                <w:rFonts w:hAnsi="굴림" w:hint="eastAsia"/>
                <w:lang w:eastAsia="ko-KR"/>
              </w:rPr>
              <w:t>~</w:t>
            </w:r>
          </w:p>
          <w:p w14:paraId="06407EB2" w14:textId="77777777" w:rsidR="009417AD" w:rsidRPr="00307A70" w:rsidRDefault="009417AD" w:rsidP="009417AD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65535</w:t>
            </w:r>
          </w:p>
        </w:tc>
      </w:tr>
    </w:tbl>
    <w:p w14:paraId="568E58AA" w14:textId="77777777" w:rsidR="002C7BE9" w:rsidRPr="002C7BE9" w:rsidRDefault="002C7BE9" w:rsidP="002C7BE9">
      <w:pPr>
        <w:ind w:left="400"/>
        <w:rPr>
          <w:color w:val="FF0000"/>
          <w:lang w:eastAsia="ko-KR"/>
        </w:rPr>
      </w:pPr>
    </w:p>
    <w:p w14:paraId="2DEC5FFB" w14:textId="77777777" w:rsidR="009A7972" w:rsidRPr="00307A70" w:rsidRDefault="005747EF" w:rsidP="00722E7A">
      <w:pPr>
        <w:pStyle w:val="af7"/>
        <w:numPr>
          <w:ilvl w:val="0"/>
          <w:numId w:val="32"/>
        </w:numPr>
        <w:ind w:leftChars="0"/>
        <w:rPr>
          <w:lang w:eastAsia="ko-KR"/>
        </w:rPr>
      </w:pPr>
      <w:r w:rsidRPr="00307A70">
        <w:rPr>
          <w:rFonts w:hint="eastAsia"/>
          <w:lang w:eastAsia="ko-KR"/>
        </w:rPr>
        <w:t>부가정보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548"/>
        <w:gridCol w:w="4507"/>
        <w:gridCol w:w="851"/>
      </w:tblGrid>
      <w:tr w:rsidR="005747EF" w:rsidRPr="00DA7255" w14:paraId="10476434" w14:textId="77777777" w:rsidTr="002C2DCB">
        <w:trPr>
          <w:trHeight w:val="320"/>
        </w:trPr>
        <w:tc>
          <w:tcPr>
            <w:tcW w:w="555" w:type="dxa"/>
            <w:shd w:val="clear" w:color="auto" w:fill="C0C0C0"/>
          </w:tcPr>
          <w:p w14:paraId="602ADB13" w14:textId="77777777" w:rsidR="005747EF" w:rsidRPr="00335743" w:rsidRDefault="005747EF" w:rsidP="002C2DCB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563" w:type="dxa"/>
            <w:shd w:val="clear" w:color="auto" w:fill="C0C0C0"/>
          </w:tcPr>
          <w:p w14:paraId="67235F43" w14:textId="77777777" w:rsidR="005747EF" w:rsidRPr="00335743" w:rsidRDefault="005747EF" w:rsidP="002C2DCB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4536" w:type="dxa"/>
            <w:shd w:val="clear" w:color="auto" w:fill="C0C0C0"/>
          </w:tcPr>
          <w:p w14:paraId="530A74BD" w14:textId="77777777" w:rsidR="005747EF" w:rsidRPr="00335743" w:rsidRDefault="005747EF" w:rsidP="002C2DCB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851" w:type="dxa"/>
            <w:shd w:val="clear" w:color="auto" w:fill="C0C0C0"/>
          </w:tcPr>
          <w:p w14:paraId="532D69F9" w14:textId="77777777" w:rsidR="005747EF" w:rsidRPr="00335743" w:rsidRDefault="005747EF" w:rsidP="002C2DCB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335743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5747EF" w:rsidRPr="00DA7255" w14:paraId="5157982F" w14:textId="77777777" w:rsidTr="002C2DCB">
        <w:trPr>
          <w:trHeight w:val="308"/>
        </w:trPr>
        <w:tc>
          <w:tcPr>
            <w:tcW w:w="555" w:type="dxa"/>
            <w:vAlign w:val="center"/>
          </w:tcPr>
          <w:p w14:paraId="1DDBE434" w14:textId="77777777" w:rsidR="005747EF" w:rsidRDefault="005747EF" w:rsidP="002C2DCB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2563" w:type="dxa"/>
            <w:vAlign w:val="center"/>
          </w:tcPr>
          <w:p w14:paraId="17CE530B" w14:textId="77777777" w:rsidR="005747EF" w:rsidRDefault="005747EF" w:rsidP="005747EF">
            <w:pPr>
              <w:jc w:val="center"/>
            </w:pPr>
            <w:r>
              <w:rPr>
                <w:rFonts w:hAnsi="굴림" w:hint="eastAsia"/>
                <w:lang w:eastAsia="ko-KR"/>
              </w:rPr>
              <w:t>하:0000 000</w:t>
            </w:r>
            <w:r w:rsidRPr="005747EF">
              <w:rPr>
                <w:rFonts w:hAnsi="굴림"/>
                <w:lang w:eastAsia="ko-KR"/>
              </w:rPr>
              <w:t>0</w:t>
            </w:r>
            <w:r>
              <w:rPr>
                <w:rFonts w:hAnsi="굴림" w:hint="eastAsia"/>
                <w:lang w:eastAsia="ko-KR"/>
              </w:rPr>
              <w:t xml:space="preserve"> </w:t>
            </w:r>
            <w:r w:rsidRPr="00025563">
              <w:rPr>
                <w:rFonts w:hAnsi="굴림"/>
                <w:color w:val="FF0000"/>
                <w:lang w:eastAsia="ko-KR"/>
              </w:rPr>
              <w:t>1111</w:t>
            </w:r>
            <w:r w:rsidRPr="00025563">
              <w:rPr>
                <w:rFonts w:hAnsi="굴림" w:hint="eastAsia"/>
                <w:color w:val="FF0000"/>
                <w:lang w:eastAsia="ko-KR"/>
              </w:rPr>
              <w:t xml:space="preserve"> </w:t>
            </w:r>
            <w:r w:rsidRPr="00025563">
              <w:rPr>
                <w:rFonts w:hAnsi="굴림"/>
                <w:color w:val="FF0000"/>
                <w:lang w:eastAsia="ko-KR"/>
              </w:rPr>
              <w:t>1111</w:t>
            </w:r>
          </w:p>
        </w:tc>
        <w:tc>
          <w:tcPr>
            <w:tcW w:w="4536" w:type="dxa"/>
          </w:tcPr>
          <w:p w14:paraId="615490A8" w14:textId="77777777" w:rsidR="005747EF" w:rsidRPr="00307A70" w:rsidRDefault="005747EF" w:rsidP="002C2DCB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[속도]</w:t>
            </w:r>
          </w:p>
          <w:p w14:paraId="043E57B3" w14:textId="77777777" w:rsidR="005747EF" w:rsidRPr="00307A70" w:rsidRDefault="005747EF" w:rsidP="002C2DCB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307A70">
              <w:rPr>
                <w:rFonts w:hAnsi="굴림" w:hint="eastAsia"/>
                <w:lang w:eastAsia="ko-KR"/>
              </w:rPr>
              <w:t>전면통제가</w:t>
            </w:r>
            <w:proofErr w:type="spellEnd"/>
            <w:r w:rsidRPr="00307A70">
              <w:rPr>
                <w:rFonts w:hAnsi="굴림" w:hint="eastAsia"/>
                <w:lang w:eastAsia="ko-KR"/>
              </w:rPr>
              <w:t xml:space="preserve"> 아닌 경우의 링크 속도</w:t>
            </w:r>
          </w:p>
          <w:p w14:paraId="66B71942" w14:textId="77777777" w:rsidR="0054306C" w:rsidRPr="00307A70" w:rsidRDefault="0054306C" w:rsidP="0071304A">
            <w:pPr>
              <w:ind w:rightChars="-22" w:right="-44"/>
              <w:rPr>
                <w:rFonts w:hAnsi="굴림"/>
                <w:lang w:eastAsia="ko-KR"/>
              </w:rPr>
            </w:pPr>
            <w:r w:rsidRPr="00307A70">
              <w:rPr>
                <w:rFonts w:hAnsi="굴림" w:hint="eastAsia"/>
                <w:lang w:eastAsia="ko-KR"/>
              </w:rPr>
              <w:t>※</w:t>
            </w:r>
            <w:r w:rsidR="0071304A" w:rsidRPr="00307A70">
              <w:rPr>
                <w:rFonts w:hAnsi="굴림" w:hint="eastAsia"/>
                <w:lang w:eastAsia="ko-KR"/>
              </w:rPr>
              <w:t xml:space="preserve"> </w:t>
            </w:r>
            <w:proofErr w:type="spellStart"/>
            <w:r w:rsidRPr="00307A70">
              <w:rPr>
                <w:rFonts w:hAnsi="굴림" w:hint="eastAsia"/>
                <w:lang w:eastAsia="ko-KR"/>
              </w:rPr>
              <w:t>전면통제의</w:t>
            </w:r>
            <w:proofErr w:type="spellEnd"/>
            <w:r w:rsidRPr="00307A70">
              <w:rPr>
                <w:rFonts w:hAnsi="굴림" w:hint="eastAsia"/>
                <w:lang w:eastAsia="ko-KR"/>
              </w:rPr>
              <w:t xml:space="preserve"> 경우 </w:t>
            </w:r>
            <w:r w:rsidRPr="00307A70">
              <w:rPr>
                <w:rFonts w:hAnsi="굴림"/>
                <w:lang w:eastAsia="ko-KR"/>
              </w:rPr>
              <w:t xml:space="preserve">: </w:t>
            </w:r>
            <w:r w:rsidR="0071304A" w:rsidRPr="00307A70">
              <w:rPr>
                <w:rFonts w:hAnsi="굴림"/>
                <w:lang w:eastAsia="ko-KR"/>
              </w:rPr>
              <w:t>255</w:t>
            </w:r>
            <w:r w:rsidRPr="00307A70">
              <w:rPr>
                <w:rFonts w:hAnsi="굴림"/>
                <w:lang w:eastAsia="ko-KR"/>
              </w:rPr>
              <w:t>(</w:t>
            </w:r>
            <w:proofErr w:type="spellStart"/>
            <w:r w:rsidRPr="00307A70">
              <w:rPr>
                <w:rFonts w:hAnsi="굴림" w:hint="eastAsia"/>
                <w:lang w:eastAsia="ko-KR"/>
              </w:rPr>
              <w:t>고정값</w:t>
            </w:r>
            <w:proofErr w:type="spellEnd"/>
            <w:r w:rsidRPr="00307A70">
              <w:rPr>
                <w:rFonts w:hAnsi="굴림"/>
                <w:lang w:eastAsia="ko-KR"/>
              </w:rPr>
              <w:t>)</w:t>
            </w:r>
          </w:p>
        </w:tc>
        <w:tc>
          <w:tcPr>
            <w:tcW w:w="851" w:type="dxa"/>
            <w:vAlign w:val="center"/>
          </w:tcPr>
          <w:p w14:paraId="1950F1C3" w14:textId="77777777" w:rsidR="005747EF" w:rsidRPr="00307A70" w:rsidRDefault="0054306C" w:rsidP="0071304A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307A70">
              <w:rPr>
                <w:rFonts w:hAnsi="굴림"/>
                <w:lang w:eastAsia="ko-KR"/>
              </w:rPr>
              <w:t>1</w:t>
            </w:r>
            <w:r w:rsidR="005747EF" w:rsidRPr="00307A70">
              <w:rPr>
                <w:rFonts w:hAnsi="굴림" w:hint="eastAsia"/>
                <w:lang w:eastAsia="ko-KR"/>
              </w:rPr>
              <w:t>~</w:t>
            </w:r>
            <w:r w:rsidR="0071304A" w:rsidRPr="00307A70">
              <w:rPr>
                <w:rFonts w:hAnsi="굴림"/>
                <w:lang w:eastAsia="ko-KR"/>
              </w:rPr>
              <w:t>255</w:t>
            </w:r>
          </w:p>
        </w:tc>
      </w:tr>
    </w:tbl>
    <w:p w14:paraId="287634D1" w14:textId="77777777" w:rsidR="00406F5E" w:rsidRDefault="00406F5E" w:rsidP="00DC3ADC">
      <w:pPr>
        <w:rPr>
          <w:color w:val="FF0000"/>
          <w:lang w:eastAsia="ko-KR"/>
        </w:rPr>
      </w:pPr>
    </w:p>
    <w:p w14:paraId="59D5056C" w14:textId="77777777" w:rsidR="00360207" w:rsidRPr="00B969BD" w:rsidRDefault="00360207" w:rsidP="00722E7A">
      <w:pPr>
        <w:pStyle w:val="af7"/>
        <w:numPr>
          <w:ilvl w:val="0"/>
          <w:numId w:val="32"/>
        </w:numPr>
        <w:ind w:leftChars="0"/>
        <w:rPr>
          <w:lang w:eastAsia="ko-KR"/>
        </w:rPr>
      </w:pPr>
      <w:r w:rsidRPr="00307A70">
        <w:rPr>
          <w:rFonts w:hint="eastAsia"/>
          <w:lang w:eastAsia="ko-KR"/>
        </w:rPr>
        <w:t xml:space="preserve">Affect Link </w:t>
      </w:r>
      <w:r w:rsidRPr="00307A70">
        <w:rPr>
          <w:lang w:eastAsia="ko-KR"/>
        </w:rPr>
        <w:t xml:space="preserve">ID : </w:t>
      </w:r>
      <w:r w:rsidRPr="00307A70">
        <w:rPr>
          <w:rFonts w:hAnsi="굴림" w:hint="eastAsia"/>
          <w:lang w:eastAsia="ko-KR"/>
        </w:rPr>
        <w:t>해당 유고에 영향 받는T</w:t>
      </w:r>
      <w:r w:rsidRPr="00307A70">
        <w:rPr>
          <w:rFonts w:hAnsi="굴림"/>
          <w:lang w:eastAsia="ko-KR"/>
        </w:rPr>
        <w:t>W-Link ID (</w:t>
      </w:r>
      <w:r w:rsidRPr="00307A70">
        <w:rPr>
          <w:rFonts w:hAnsi="굴림" w:hint="eastAsia"/>
          <w:lang w:eastAsia="ko-KR"/>
        </w:rPr>
        <w:t>링크 개수만큼 존재)</w:t>
      </w:r>
    </w:p>
    <w:p w14:paraId="5C3DF5B8" w14:textId="77777777" w:rsidR="00B969BD" w:rsidRDefault="00B969BD" w:rsidP="00B969BD">
      <w:pPr>
        <w:rPr>
          <w:lang w:eastAsia="ko-KR"/>
        </w:rPr>
      </w:pPr>
    </w:p>
    <w:p w14:paraId="50088CDA" w14:textId="77777777" w:rsidR="00B969BD" w:rsidRPr="006D5BFE" w:rsidRDefault="00B969BD" w:rsidP="00B969BD">
      <w:pPr>
        <w:pStyle w:val="4"/>
        <w:rPr>
          <w:lang w:eastAsia="ko-KR"/>
        </w:rPr>
      </w:pPr>
      <w:bookmarkStart w:id="48" w:name="_Toc187683271"/>
      <w:r w:rsidRPr="006D5BFE">
        <w:rPr>
          <w:rFonts w:hint="eastAsia"/>
          <w:lang w:eastAsia="ko-KR"/>
        </w:rPr>
        <w:lastRenderedPageBreak/>
        <w:t>구간</w:t>
      </w:r>
      <w:r w:rsidRPr="006D5BFE">
        <w:rPr>
          <w:rFonts w:hint="eastAsia"/>
          <w:lang w:eastAsia="ko-KR"/>
        </w:rPr>
        <w:t xml:space="preserve"> </w:t>
      </w:r>
      <w:proofErr w:type="spellStart"/>
      <w:r w:rsidRPr="006D5BFE">
        <w:rPr>
          <w:rFonts w:hint="eastAsia"/>
          <w:lang w:eastAsia="ko-KR"/>
        </w:rPr>
        <w:t>속도정보</w:t>
      </w:r>
      <w:bookmarkEnd w:id="48"/>
      <w:proofErr w:type="spellEnd"/>
    </w:p>
    <w:p w14:paraId="73106E72" w14:textId="77777777" w:rsidR="00B969BD" w:rsidRPr="006D5BFE" w:rsidRDefault="00B969BD" w:rsidP="00B969BD">
      <w:pPr>
        <w:pStyle w:val="5"/>
        <w:rPr>
          <w:lang w:eastAsia="ko-KR"/>
        </w:rPr>
      </w:pPr>
      <w:r w:rsidRPr="006D5BFE">
        <w:rPr>
          <w:rFonts w:hint="eastAsia"/>
          <w:lang w:eastAsia="ko-KR"/>
        </w:rPr>
        <w:t>Header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8D5E1F" w:rsidRPr="006D5BFE" w14:paraId="1216164A" w14:textId="77777777" w:rsidTr="00B020E5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5869F0CA" w14:textId="77777777" w:rsidR="00B969BD" w:rsidRPr="006D5BFE" w:rsidRDefault="00B969BD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73476C71" w14:textId="77777777" w:rsidR="00B969BD" w:rsidRPr="006D5BFE" w:rsidRDefault="00B969BD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16181CF2" w14:textId="77777777" w:rsidR="00B969BD" w:rsidRPr="006D5BFE" w:rsidRDefault="00B969BD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361B26FD" w14:textId="77777777" w:rsidR="00B969BD" w:rsidRPr="006D5BFE" w:rsidRDefault="00B969BD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4AB37ECB" w14:textId="77777777" w:rsidR="00B969BD" w:rsidRPr="006D5BFE" w:rsidRDefault="00B969BD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63140524" w14:textId="77777777" w:rsidR="00B969BD" w:rsidRPr="006D5BFE" w:rsidRDefault="00B969BD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8D5E1F" w:rsidRPr="006D5BFE" w14:paraId="36A1F9C2" w14:textId="77777777" w:rsidTr="00B020E5">
        <w:trPr>
          <w:trHeight w:val="227"/>
        </w:trPr>
        <w:tc>
          <w:tcPr>
            <w:tcW w:w="568" w:type="dxa"/>
            <w:vAlign w:val="center"/>
          </w:tcPr>
          <w:p w14:paraId="7461D10C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8" w:type="dxa"/>
            <w:vAlign w:val="center"/>
          </w:tcPr>
          <w:p w14:paraId="679DB417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2812C494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730C1CA8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2B45065" w14:textId="77777777" w:rsidR="00B969BD" w:rsidRPr="006D5BFE" w:rsidRDefault="00B969BD" w:rsidP="00B020E5">
            <w:pPr>
              <w:ind w:rightChars="-22" w:right="-44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 xml:space="preserve">결과 </w:t>
            </w:r>
            <w:r w:rsidRPr="006D5BFE">
              <w:rPr>
                <w:rFonts w:hAnsi="굴림"/>
                <w:lang w:eastAsia="ko-KR"/>
              </w:rPr>
              <w:t>Code</w:t>
            </w:r>
            <w:r w:rsidR="00B020E5" w:rsidRPr="006D5BFE">
              <w:rPr>
                <w:rFonts w:hAnsi="굴림"/>
                <w:lang w:eastAsia="ko-KR"/>
              </w:rPr>
              <w:t xml:space="preserve"> </w:t>
            </w:r>
            <w:r w:rsidR="00B020E5" w:rsidRPr="006D5BFE">
              <w:rPr>
                <w:rFonts w:hAnsi="굴림" w:hint="eastAsia"/>
                <w:lang w:eastAsia="ko-KR"/>
              </w:rPr>
              <w:t>(</w:t>
            </w:r>
            <w:hyperlink w:anchor="_Routing_Result_Error" w:history="1">
              <w:r w:rsidR="00B020E5" w:rsidRPr="006D5BFE">
                <w:rPr>
                  <w:rStyle w:val="af1"/>
                  <w:rFonts w:hAnsi="굴림" w:hint="eastAsia"/>
                  <w:color w:val="auto"/>
                  <w:lang w:eastAsia="ko-KR"/>
                </w:rPr>
                <w:t>2.1</w:t>
              </w:r>
            </w:hyperlink>
            <w:r w:rsidR="00B020E5" w:rsidRPr="006D5BFE">
              <w:rPr>
                <w:rFonts w:hAnsi="굴림" w:hint="eastAsia"/>
                <w:lang w:eastAsia="ko-KR"/>
              </w:rPr>
              <w:t xml:space="preserve"> 참조)</w:t>
            </w:r>
          </w:p>
        </w:tc>
        <w:tc>
          <w:tcPr>
            <w:tcW w:w="598" w:type="dxa"/>
            <w:vAlign w:val="center"/>
          </w:tcPr>
          <w:p w14:paraId="4A7CF3CE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D5E1F" w:rsidRPr="006D5BFE" w14:paraId="45582B9D" w14:textId="77777777" w:rsidTr="00B020E5">
        <w:trPr>
          <w:trHeight w:val="227"/>
        </w:trPr>
        <w:tc>
          <w:tcPr>
            <w:tcW w:w="568" w:type="dxa"/>
            <w:vAlign w:val="center"/>
          </w:tcPr>
          <w:p w14:paraId="7EF74BBC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70215757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67" w:type="dxa"/>
            <w:vAlign w:val="center"/>
          </w:tcPr>
          <w:p w14:paraId="4A20A21C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60F7EF9A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22AFC236" w14:textId="77777777" w:rsidR="00B969BD" w:rsidRPr="006D5BFE" w:rsidRDefault="00632BAC" w:rsidP="00B020E5">
            <w:pPr>
              <w:ind w:rightChars="-22" w:right="-44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구간 개수</w:t>
            </w:r>
          </w:p>
        </w:tc>
        <w:tc>
          <w:tcPr>
            <w:tcW w:w="598" w:type="dxa"/>
            <w:vAlign w:val="center"/>
          </w:tcPr>
          <w:p w14:paraId="4BBA4E3C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4E7D32" w:rsidRPr="006D5BFE" w14:paraId="33ACB5F3" w14:textId="77777777" w:rsidTr="00B020E5">
        <w:trPr>
          <w:trHeight w:val="227"/>
        </w:trPr>
        <w:tc>
          <w:tcPr>
            <w:tcW w:w="568" w:type="dxa"/>
            <w:vAlign w:val="center"/>
          </w:tcPr>
          <w:p w14:paraId="628DFB60" w14:textId="77777777" w:rsidR="004E7D32" w:rsidRPr="001D0D7B" w:rsidRDefault="004E7D32" w:rsidP="00B020E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1D0D7B">
              <w:rPr>
                <w:rFonts w:hAnsi="굴림" w:hint="eastAsia"/>
                <w:color w:val="000000" w:themeColor="text1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7BF18DCE" w14:textId="77777777" w:rsidR="004E7D32" w:rsidRPr="001D0D7B" w:rsidRDefault="004E7D32" w:rsidP="00B020E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1D0D7B">
              <w:rPr>
                <w:rFonts w:hAnsi="굴림" w:hint="eastAsia"/>
                <w:color w:val="000000" w:themeColor="text1"/>
                <w:lang w:eastAsia="ko-KR"/>
              </w:rPr>
              <w:t>2</w:t>
            </w:r>
          </w:p>
        </w:tc>
        <w:tc>
          <w:tcPr>
            <w:tcW w:w="567" w:type="dxa"/>
            <w:vAlign w:val="center"/>
          </w:tcPr>
          <w:p w14:paraId="7CDA024E" w14:textId="77777777" w:rsidR="004E7D32" w:rsidRPr="001D0D7B" w:rsidRDefault="00375B8E" w:rsidP="00B020E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1D0D7B">
              <w:rPr>
                <w:rFonts w:hAnsi="굴림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52976EE2" w14:textId="77777777" w:rsidR="004E7D32" w:rsidRPr="001D0D7B" w:rsidRDefault="004E7D32" w:rsidP="00B020E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1D0D7B">
              <w:rPr>
                <w:rFonts w:hAnsi="굴림" w:hint="eastAsia"/>
                <w:color w:val="000000" w:themeColor="text1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1685BA62" w14:textId="77777777" w:rsidR="004E7D32" w:rsidRPr="001D0D7B" w:rsidRDefault="00D82928" w:rsidP="00B020E5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1D0D7B">
              <w:rPr>
                <w:rFonts w:hAnsi="굴림" w:hint="eastAsia"/>
                <w:color w:val="000000" w:themeColor="text1"/>
                <w:lang w:eastAsia="ko-KR"/>
              </w:rPr>
              <w:t>부가정보</w:t>
            </w:r>
          </w:p>
        </w:tc>
        <w:tc>
          <w:tcPr>
            <w:tcW w:w="598" w:type="dxa"/>
            <w:vAlign w:val="center"/>
          </w:tcPr>
          <w:p w14:paraId="234BF2C2" w14:textId="77777777" w:rsidR="004E7D32" w:rsidRPr="001D0D7B" w:rsidRDefault="00D82928" w:rsidP="00B020E5">
            <w:pPr>
              <w:ind w:rightChars="-22" w:right="-44"/>
              <w:jc w:val="center"/>
              <w:rPr>
                <w:rFonts w:hAnsi="굴림"/>
                <w:color w:val="000000" w:themeColor="text1"/>
                <w:lang w:eastAsia="ko-KR"/>
              </w:rPr>
            </w:pPr>
            <w:r w:rsidRPr="001D0D7B">
              <w:rPr>
                <w:rFonts w:hAnsi="굴림" w:hint="eastAsia"/>
                <w:color w:val="000000" w:themeColor="text1"/>
                <w:lang w:eastAsia="ko-KR"/>
              </w:rPr>
              <w:t>(</w:t>
            </w:r>
            <w:r w:rsidRPr="001D0D7B">
              <w:rPr>
                <w:rFonts w:hAnsi="굴림"/>
                <w:color w:val="000000" w:themeColor="text1"/>
                <w:lang w:eastAsia="ko-KR"/>
              </w:rPr>
              <w:t>1</w:t>
            </w:r>
            <w:r w:rsidRPr="001D0D7B">
              <w:rPr>
                <w:rFonts w:hAnsi="굴림" w:hint="eastAsia"/>
                <w:color w:val="000000" w:themeColor="text1"/>
                <w:lang w:eastAsia="ko-KR"/>
              </w:rPr>
              <w:t>)</w:t>
            </w:r>
          </w:p>
        </w:tc>
      </w:tr>
      <w:tr w:rsidR="00375B8E" w:rsidRPr="006D5BFE" w14:paraId="644CF245" w14:textId="77777777" w:rsidTr="00B020E5">
        <w:trPr>
          <w:trHeight w:val="227"/>
        </w:trPr>
        <w:tc>
          <w:tcPr>
            <w:tcW w:w="568" w:type="dxa"/>
            <w:vAlign w:val="center"/>
          </w:tcPr>
          <w:p w14:paraId="03CCEAF8" w14:textId="77777777" w:rsidR="00375B8E" w:rsidRPr="006D5BFE" w:rsidRDefault="00375B8E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675EEEB4" w14:textId="77777777" w:rsidR="00375B8E" w:rsidRPr="006D5BFE" w:rsidRDefault="00375B8E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67" w:type="dxa"/>
            <w:vAlign w:val="center"/>
          </w:tcPr>
          <w:p w14:paraId="3FF85B96" w14:textId="77777777" w:rsidR="00375B8E" w:rsidRPr="006D5BFE" w:rsidRDefault="00375B8E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35DE6E6C" w14:textId="77777777" w:rsidR="00375B8E" w:rsidRPr="006D5BFE" w:rsidRDefault="00375B8E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13EF269" w14:textId="77777777" w:rsidR="00375B8E" w:rsidRPr="006D5BFE" w:rsidRDefault="00375B8E" w:rsidP="00B020E5">
            <w:pPr>
              <w:ind w:rightChars="-22" w:right="-44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R</w:t>
            </w:r>
            <w:r w:rsidRPr="006D5BFE">
              <w:rPr>
                <w:rFonts w:hAnsi="굴림"/>
                <w:lang w:eastAsia="ko-KR"/>
              </w:rPr>
              <w:t>eserved</w:t>
            </w:r>
          </w:p>
        </w:tc>
        <w:tc>
          <w:tcPr>
            <w:tcW w:w="598" w:type="dxa"/>
            <w:vAlign w:val="center"/>
          </w:tcPr>
          <w:p w14:paraId="56E6836E" w14:textId="77777777" w:rsidR="00375B8E" w:rsidRPr="006D5BFE" w:rsidRDefault="00375B8E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8D5E1F" w:rsidRPr="006D5BFE" w14:paraId="7B7A6017" w14:textId="77777777" w:rsidTr="00B020E5">
        <w:trPr>
          <w:trHeight w:val="227"/>
        </w:trPr>
        <w:tc>
          <w:tcPr>
            <w:tcW w:w="1276" w:type="dxa"/>
            <w:gridSpan w:val="2"/>
            <w:vAlign w:val="center"/>
          </w:tcPr>
          <w:p w14:paraId="76F71CB3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6D5BFE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011504DA" w14:textId="77777777" w:rsidR="00B969BD" w:rsidRPr="006D5BFE" w:rsidRDefault="004E7D32" w:rsidP="004E7D32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6D5BFE">
              <w:rPr>
                <w:rFonts w:hAnsi="굴림"/>
                <w:b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1E67E28F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126B46BE" w14:textId="77777777" w:rsidR="00B969BD" w:rsidRPr="006D5BFE" w:rsidRDefault="00B969BD" w:rsidP="00B020E5">
            <w:pPr>
              <w:ind w:rightChars="-22" w:right="-44"/>
              <w:rPr>
                <w:rFonts w:hAnsi="굴림"/>
                <w:b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3885AE3E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20C55987" w14:textId="77777777" w:rsidR="00375B8E" w:rsidRDefault="00375B8E" w:rsidP="00375B8E">
      <w:pPr>
        <w:rPr>
          <w:lang w:eastAsia="ko-KR"/>
        </w:rPr>
      </w:pPr>
    </w:p>
    <w:p w14:paraId="4E085D98" w14:textId="77777777" w:rsidR="00D82928" w:rsidRPr="00B969BD" w:rsidRDefault="00D82928" w:rsidP="00D82928">
      <w:pPr>
        <w:pStyle w:val="af7"/>
        <w:numPr>
          <w:ilvl w:val="0"/>
          <w:numId w:val="42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부가정보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677"/>
        <w:gridCol w:w="4630"/>
        <w:gridCol w:w="599"/>
      </w:tblGrid>
      <w:tr w:rsidR="00375B8E" w:rsidRPr="00DA7255" w14:paraId="41011693" w14:textId="77777777" w:rsidTr="00B62E18">
        <w:tc>
          <w:tcPr>
            <w:tcW w:w="555" w:type="dxa"/>
            <w:shd w:val="clear" w:color="auto" w:fill="C0C0C0"/>
          </w:tcPr>
          <w:p w14:paraId="31FB69FC" w14:textId="77777777" w:rsidR="00375B8E" w:rsidRPr="00D82928" w:rsidRDefault="00375B8E" w:rsidP="00D8292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D82928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705" w:type="dxa"/>
            <w:shd w:val="clear" w:color="auto" w:fill="C0C0C0"/>
          </w:tcPr>
          <w:p w14:paraId="151DB341" w14:textId="77777777" w:rsidR="00375B8E" w:rsidRPr="00D82928" w:rsidRDefault="00375B8E" w:rsidP="00D8292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D82928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4678" w:type="dxa"/>
            <w:shd w:val="clear" w:color="auto" w:fill="C0C0C0"/>
          </w:tcPr>
          <w:p w14:paraId="2F727BC3" w14:textId="77777777" w:rsidR="00375B8E" w:rsidRPr="00D82928" w:rsidRDefault="00375B8E" w:rsidP="00D8292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D82928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67" w:type="dxa"/>
            <w:shd w:val="clear" w:color="auto" w:fill="C0C0C0"/>
          </w:tcPr>
          <w:p w14:paraId="5602B5B0" w14:textId="77777777" w:rsidR="00375B8E" w:rsidRPr="00D82928" w:rsidRDefault="00375B8E" w:rsidP="00D8292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D82928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375B8E" w:rsidRPr="00DA7255" w14:paraId="069FC335" w14:textId="77777777" w:rsidTr="00B62E18">
        <w:tc>
          <w:tcPr>
            <w:tcW w:w="555" w:type="dxa"/>
            <w:vAlign w:val="center"/>
          </w:tcPr>
          <w:p w14:paraId="61CBE5FC" w14:textId="77777777" w:rsidR="00375B8E" w:rsidRPr="00D82928" w:rsidRDefault="00375B8E" w:rsidP="00D82928">
            <w:pPr>
              <w:ind w:rightChars="-22" w:right="-44"/>
              <w:jc w:val="center"/>
              <w:rPr>
                <w:rFonts w:hAnsi="굴림"/>
                <w:color w:val="FF0000"/>
                <w:lang w:eastAsia="ko-KR"/>
              </w:rPr>
            </w:pPr>
            <w:r w:rsidRPr="00DA4115">
              <w:rPr>
                <w:rFonts w:hAnsi="굴림" w:hint="eastAsia"/>
                <w:color w:val="000000" w:themeColor="text1"/>
                <w:lang w:eastAsia="ko-KR"/>
              </w:rPr>
              <w:t>1</w:t>
            </w:r>
          </w:p>
        </w:tc>
        <w:tc>
          <w:tcPr>
            <w:tcW w:w="2705" w:type="dxa"/>
            <w:vAlign w:val="center"/>
          </w:tcPr>
          <w:p w14:paraId="6642D38E" w14:textId="77777777" w:rsidR="00375B8E" w:rsidRPr="00D82928" w:rsidRDefault="00375B8E" w:rsidP="004E275E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D82928">
              <w:rPr>
                <w:rFonts w:hAnsi="굴림" w:hint="eastAsia"/>
                <w:lang w:eastAsia="ko-KR"/>
              </w:rPr>
              <w:t>0000 0</w:t>
            </w:r>
            <w:r w:rsidR="00D82928" w:rsidRPr="00D82928">
              <w:rPr>
                <w:rFonts w:hAnsi="굴림"/>
                <w:lang w:eastAsia="ko-KR"/>
              </w:rPr>
              <w:t>00</w:t>
            </w:r>
            <w:r w:rsidRPr="00D82928">
              <w:rPr>
                <w:rFonts w:hAnsi="굴림" w:hint="eastAsia"/>
                <w:color w:val="FF0000"/>
                <w:lang w:eastAsia="ko-KR"/>
              </w:rPr>
              <w:t>1</w:t>
            </w:r>
          </w:p>
        </w:tc>
        <w:tc>
          <w:tcPr>
            <w:tcW w:w="4678" w:type="dxa"/>
          </w:tcPr>
          <w:p w14:paraId="2CBAD4B7" w14:textId="77777777" w:rsidR="00971C7D" w:rsidRPr="001D0D7B" w:rsidRDefault="00375B8E" w:rsidP="00D82928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1D0D7B">
              <w:rPr>
                <w:rFonts w:hAnsi="굴림" w:hint="eastAsia"/>
                <w:color w:val="000000" w:themeColor="text1"/>
                <w:lang w:eastAsia="ko-KR"/>
              </w:rPr>
              <w:t>[</w:t>
            </w:r>
            <w:proofErr w:type="spellStart"/>
            <w:r w:rsidRPr="001D0D7B">
              <w:rPr>
                <w:rFonts w:hAnsi="굴림" w:hint="eastAsia"/>
                <w:color w:val="000000" w:themeColor="text1"/>
                <w:lang w:eastAsia="ko-KR"/>
              </w:rPr>
              <w:t>도로종별</w:t>
            </w:r>
            <w:proofErr w:type="spellEnd"/>
            <w:r w:rsidRPr="001D0D7B">
              <w:rPr>
                <w:rFonts w:hAnsi="굴림" w:hint="eastAsia"/>
                <w:color w:val="000000" w:themeColor="text1"/>
                <w:lang w:eastAsia="ko-KR"/>
              </w:rPr>
              <w:t>]</w:t>
            </w:r>
            <w:r w:rsidR="00971C7D" w:rsidRPr="001D0D7B">
              <w:rPr>
                <w:rFonts w:hAnsi="굴림"/>
                <w:color w:val="000000" w:themeColor="text1"/>
                <w:lang w:eastAsia="ko-KR"/>
              </w:rPr>
              <w:t xml:space="preserve"> </w:t>
            </w:r>
          </w:p>
          <w:p w14:paraId="167F3A10" w14:textId="77777777" w:rsidR="00971C7D" w:rsidRPr="001D0D7B" w:rsidRDefault="00971C7D" w:rsidP="00971C7D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proofErr w:type="spellStart"/>
            <w:r w:rsidRPr="001D0D7B">
              <w:rPr>
                <w:rFonts w:hAnsi="굴림" w:hint="eastAsia"/>
                <w:color w:val="000000" w:themeColor="text1"/>
                <w:lang w:eastAsia="ko-KR"/>
              </w:rPr>
              <w:t>인입</w:t>
            </w:r>
            <w:proofErr w:type="spellEnd"/>
            <w:r w:rsidRPr="001D0D7B">
              <w:rPr>
                <w:rFonts w:hAnsi="굴림" w:hint="eastAsia"/>
                <w:color w:val="000000" w:themeColor="text1"/>
                <w:lang w:eastAsia="ko-KR"/>
              </w:rPr>
              <w:t xml:space="preserve"> 좌표 기준, 인접 링크 도로 정보</w:t>
            </w:r>
          </w:p>
          <w:p w14:paraId="29E33987" w14:textId="77777777" w:rsidR="00375B8E" w:rsidRPr="001D0D7B" w:rsidRDefault="00D82928" w:rsidP="00971C7D">
            <w:pPr>
              <w:ind w:rightChars="-22" w:right="-44"/>
              <w:rPr>
                <w:rFonts w:hAnsi="굴림"/>
                <w:color w:val="000000" w:themeColor="text1"/>
                <w:lang w:eastAsia="ko-KR"/>
              </w:rPr>
            </w:pPr>
            <w:r w:rsidRPr="001D0D7B">
              <w:rPr>
                <w:rFonts w:hAnsi="굴림"/>
                <w:color w:val="000000" w:themeColor="text1"/>
                <w:lang w:eastAsia="ko-KR"/>
              </w:rPr>
              <w:t>0</w:t>
            </w:r>
            <w:r w:rsidR="00375B8E" w:rsidRPr="001D0D7B">
              <w:rPr>
                <w:rFonts w:hAnsi="굴림"/>
                <w:color w:val="000000" w:themeColor="text1"/>
                <w:lang w:eastAsia="ko-KR"/>
              </w:rPr>
              <w:t xml:space="preserve"> : </w:t>
            </w:r>
            <w:r w:rsidRPr="001D0D7B">
              <w:rPr>
                <w:rFonts w:hAnsi="굴림" w:hint="eastAsia"/>
                <w:color w:val="000000" w:themeColor="text1"/>
                <w:lang w:eastAsia="ko-KR"/>
              </w:rPr>
              <w:t>일반</w:t>
            </w:r>
            <w:r w:rsidR="00375B8E" w:rsidRPr="001D0D7B">
              <w:rPr>
                <w:rFonts w:hAnsi="굴림" w:hint="eastAsia"/>
                <w:color w:val="000000" w:themeColor="text1"/>
                <w:lang w:eastAsia="ko-KR"/>
              </w:rPr>
              <w:t>,</w:t>
            </w:r>
            <w:r w:rsidRPr="001D0D7B">
              <w:rPr>
                <w:rFonts w:hAnsi="굴림"/>
                <w:color w:val="000000" w:themeColor="text1"/>
                <w:lang w:eastAsia="ko-KR"/>
              </w:rPr>
              <w:t xml:space="preserve"> 1</w:t>
            </w:r>
            <w:r w:rsidR="00375B8E" w:rsidRPr="001D0D7B">
              <w:rPr>
                <w:rFonts w:hAnsi="굴림"/>
                <w:color w:val="000000" w:themeColor="text1"/>
                <w:lang w:eastAsia="ko-KR"/>
              </w:rPr>
              <w:t xml:space="preserve"> : </w:t>
            </w:r>
            <w:r w:rsidRPr="001D0D7B">
              <w:rPr>
                <w:rFonts w:hAnsi="굴림" w:hint="eastAsia"/>
                <w:color w:val="000000" w:themeColor="text1"/>
                <w:lang w:eastAsia="ko-KR"/>
              </w:rPr>
              <w:t>고속도로</w:t>
            </w:r>
          </w:p>
        </w:tc>
        <w:tc>
          <w:tcPr>
            <w:tcW w:w="567" w:type="dxa"/>
            <w:vAlign w:val="center"/>
          </w:tcPr>
          <w:p w14:paraId="0D22AEFC" w14:textId="77777777" w:rsidR="00375B8E" w:rsidRPr="00D82928" w:rsidRDefault="00D82928" w:rsidP="00D82928">
            <w:pPr>
              <w:ind w:rightChars="-22" w:right="-44"/>
              <w:rPr>
                <w:rFonts w:hAnsi="굴림"/>
                <w:color w:val="FF0000"/>
                <w:lang w:eastAsia="ko-KR"/>
              </w:rPr>
            </w:pPr>
            <w:r w:rsidRPr="00DA4115">
              <w:rPr>
                <w:rFonts w:hAnsi="굴림"/>
                <w:color w:val="000000" w:themeColor="text1"/>
                <w:lang w:eastAsia="ko-KR"/>
              </w:rPr>
              <w:t>0</w:t>
            </w:r>
            <w:r w:rsidRPr="00DA4115">
              <w:rPr>
                <w:rFonts w:hAnsi="굴림" w:hint="eastAsia"/>
                <w:color w:val="000000" w:themeColor="text1"/>
                <w:lang w:eastAsia="ko-KR"/>
              </w:rPr>
              <w:t>, 1</w:t>
            </w:r>
          </w:p>
        </w:tc>
      </w:tr>
    </w:tbl>
    <w:p w14:paraId="3A106A92" w14:textId="77777777" w:rsidR="00F23BF9" w:rsidRPr="006D5BFE" w:rsidRDefault="00F23BF9" w:rsidP="00B969BD">
      <w:pPr>
        <w:rPr>
          <w:lang w:eastAsia="ko-KR"/>
        </w:rPr>
      </w:pPr>
    </w:p>
    <w:p w14:paraId="22D54439" w14:textId="77777777" w:rsidR="00B969BD" w:rsidRPr="006D5BFE" w:rsidRDefault="00B969BD" w:rsidP="00B969BD">
      <w:pPr>
        <w:pStyle w:val="5"/>
        <w:rPr>
          <w:lang w:eastAsia="ko-KR"/>
        </w:rPr>
      </w:pPr>
      <w:r w:rsidRPr="006D5BFE">
        <w:rPr>
          <w:rFonts w:hint="eastAsia"/>
          <w:lang w:eastAsia="ko-KR"/>
        </w:rPr>
        <w:t>Body</w:t>
      </w:r>
    </w:p>
    <w:p w14:paraId="6AA708BC" w14:textId="77777777" w:rsidR="003665AE" w:rsidRPr="006D5BFE" w:rsidRDefault="003665AE" w:rsidP="003665AE">
      <w:pPr>
        <w:pStyle w:val="6"/>
        <w:rPr>
          <w:lang w:eastAsia="ko-KR"/>
        </w:rPr>
      </w:pPr>
      <w:r w:rsidRPr="006D5BFE">
        <w:rPr>
          <w:rFonts w:hint="eastAsia"/>
          <w:lang w:eastAsia="ko-KR"/>
        </w:rPr>
        <w:t>구간 정보</w:t>
      </w:r>
    </w:p>
    <w:tbl>
      <w:tblPr>
        <w:tblW w:w="908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706"/>
        <w:gridCol w:w="599"/>
        <w:gridCol w:w="426"/>
        <w:gridCol w:w="6155"/>
        <w:gridCol w:w="599"/>
      </w:tblGrid>
      <w:tr w:rsidR="00B969BD" w:rsidRPr="006D5BFE" w14:paraId="7E4FBDFC" w14:textId="77777777" w:rsidTr="00B020E5">
        <w:trPr>
          <w:trHeight w:val="227"/>
        </w:trPr>
        <w:tc>
          <w:tcPr>
            <w:tcW w:w="568" w:type="dxa"/>
            <w:shd w:val="clear" w:color="auto" w:fill="C0C0C0"/>
            <w:vAlign w:val="center"/>
          </w:tcPr>
          <w:p w14:paraId="2506FFD2" w14:textId="77777777" w:rsidR="00B969BD" w:rsidRPr="006D5BFE" w:rsidRDefault="00B969BD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1890E7DE" w14:textId="77777777" w:rsidR="00B969BD" w:rsidRPr="006D5BFE" w:rsidRDefault="00B969BD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67" w:type="dxa"/>
            <w:shd w:val="clear" w:color="auto" w:fill="C0C0C0"/>
            <w:vAlign w:val="center"/>
          </w:tcPr>
          <w:p w14:paraId="0A1BFB8E" w14:textId="77777777" w:rsidR="00B969BD" w:rsidRPr="006D5BFE" w:rsidRDefault="00B969BD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426" w:type="dxa"/>
            <w:shd w:val="clear" w:color="auto" w:fill="C0C0C0"/>
            <w:vAlign w:val="center"/>
          </w:tcPr>
          <w:p w14:paraId="6E8E2A22" w14:textId="77777777" w:rsidR="00B969BD" w:rsidRPr="006D5BFE" w:rsidRDefault="00B969BD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5EF3595A" w14:textId="77777777" w:rsidR="00B969BD" w:rsidRPr="006D5BFE" w:rsidRDefault="00B969BD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38B7CD67" w14:textId="77777777" w:rsidR="00B969BD" w:rsidRPr="006D5BFE" w:rsidRDefault="00B969BD" w:rsidP="00B020E5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D5BFE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B969BD" w:rsidRPr="006D5BFE" w14:paraId="18563D1D" w14:textId="77777777" w:rsidTr="00B020E5">
        <w:trPr>
          <w:trHeight w:val="227"/>
        </w:trPr>
        <w:tc>
          <w:tcPr>
            <w:tcW w:w="568" w:type="dxa"/>
            <w:vAlign w:val="center"/>
          </w:tcPr>
          <w:p w14:paraId="54385705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708" w:type="dxa"/>
            <w:vAlign w:val="center"/>
          </w:tcPr>
          <w:p w14:paraId="106F3901" w14:textId="77777777" w:rsidR="00B969BD" w:rsidRPr="006D5BFE" w:rsidRDefault="00325513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67" w:type="dxa"/>
            <w:vAlign w:val="center"/>
          </w:tcPr>
          <w:p w14:paraId="15EA9B35" w14:textId="77777777" w:rsidR="00B969BD" w:rsidRPr="006D5BFE" w:rsidRDefault="00325513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40</w:t>
            </w:r>
          </w:p>
        </w:tc>
        <w:tc>
          <w:tcPr>
            <w:tcW w:w="426" w:type="dxa"/>
            <w:vAlign w:val="center"/>
          </w:tcPr>
          <w:p w14:paraId="6450EA70" w14:textId="77777777" w:rsidR="00B969BD" w:rsidRPr="006D5BFE" w:rsidRDefault="00325513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S</w:t>
            </w:r>
          </w:p>
        </w:tc>
        <w:tc>
          <w:tcPr>
            <w:tcW w:w="6217" w:type="dxa"/>
            <w:vAlign w:val="center"/>
          </w:tcPr>
          <w:p w14:paraId="0F3EAEA5" w14:textId="77777777" w:rsidR="00B969BD" w:rsidRPr="006D5BFE" w:rsidRDefault="00325513" w:rsidP="00B020E5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6D5BFE">
              <w:rPr>
                <w:rFonts w:hAnsi="굴림" w:hint="eastAsia"/>
                <w:lang w:eastAsia="ko-KR"/>
              </w:rPr>
              <w:t>도로명</w:t>
            </w:r>
            <w:proofErr w:type="spellEnd"/>
            <w:r w:rsidRPr="006D5BFE">
              <w:rPr>
                <w:rFonts w:hAnsi="굴림" w:hint="eastAsia"/>
                <w:lang w:eastAsia="ko-KR"/>
              </w:rPr>
              <w:t>(노선명)</w:t>
            </w:r>
          </w:p>
        </w:tc>
        <w:tc>
          <w:tcPr>
            <w:tcW w:w="598" w:type="dxa"/>
            <w:vAlign w:val="center"/>
          </w:tcPr>
          <w:p w14:paraId="72BEAF41" w14:textId="77777777" w:rsidR="00B969BD" w:rsidRPr="006D5BFE" w:rsidRDefault="00B969BD" w:rsidP="00B020E5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25513" w:rsidRPr="006D5BFE" w14:paraId="405AA6C6" w14:textId="77777777" w:rsidTr="00B020E5">
        <w:trPr>
          <w:trHeight w:val="227"/>
        </w:trPr>
        <w:tc>
          <w:tcPr>
            <w:tcW w:w="568" w:type="dxa"/>
            <w:vAlign w:val="center"/>
          </w:tcPr>
          <w:p w14:paraId="3F73359C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708" w:type="dxa"/>
            <w:vAlign w:val="center"/>
          </w:tcPr>
          <w:p w14:paraId="41DC84BA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40</w:t>
            </w:r>
          </w:p>
        </w:tc>
        <w:tc>
          <w:tcPr>
            <w:tcW w:w="567" w:type="dxa"/>
            <w:vAlign w:val="center"/>
          </w:tcPr>
          <w:p w14:paraId="43DCB25B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40</w:t>
            </w:r>
          </w:p>
        </w:tc>
        <w:tc>
          <w:tcPr>
            <w:tcW w:w="426" w:type="dxa"/>
            <w:vAlign w:val="center"/>
          </w:tcPr>
          <w:p w14:paraId="04B31E49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S</w:t>
            </w:r>
          </w:p>
        </w:tc>
        <w:tc>
          <w:tcPr>
            <w:tcW w:w="6217" w:type="dxa"/>
            <w:vAlign w:val="center"/>
          </w:tcPr>
          <w:p w14:paraId="669D8619" w14:textId="77777777" w:rsidR="00325513" w:rsidRPr="006D5BFE" w:rsidRDefault="00325513" w:rsidP="00325513">
            <w:pPr>
              <w:ind w:rightChars="-22" w:right="-44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구간 시작 명칭</w:t>
            </w:r>
          </w:p>
        </w:tc>
        <w:tc>
          <w:tcPr>
            <w:tcW w:w="598" w:type="dxa"/>
            <w:vAlign w:val="center"/>
          </w:tcPr>
          <w:p w14:paraId="442E5409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25513" w:rsidRPr="006D5BFE" w14:paraId="452A6CD6" w14:textId="77777777" w:rsidTr="00B020E5">
        <w:trPr>
          <w:trHeight w:val="227"/>
        </w:trPr>
        <w:tc>
          <w:tcPr>
            <w:tcW w:w="568" w:type="dxa"/>
            <w:vAlign w:val="center"/>
          </w:tcPr>
          <w:p w14:paraId="70BCDB09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708" w:type="dxa"/>
            <w:vAlign w:val="center"/>
          </w:tcPr>
          <w:p w14:paraId="182BD1B2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80</w:t>
            </w:r>
          </w:p>
        </w:tc>
        <w:tc>
          <w:tcPr>
            <w:tcW w:w="567" w:type="dxa"/>
            <w:vAlign w:val="center"/>
          </w:tcPr>
          <w:p w14:paraId="64186304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40</w:t>
            </w:r>
          </w:p>
        </w:tc>
        <w:tc>
          <w:tcPr>
            <w:tcW w:w="426" w:type="dxa"/>
            <w:vAlign w:val="center"/>
          </w:tcPr>
          <w:p w14:paraId="169B89FD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S</w:t>
            </w:r>
          </w:p>
        </w:tc>
        <w:tc>
          <w:tcPr>
            <w:tcW w:w="6217" w:type="dxa"/>
            <w:vAlign w:val="center"/>
          </w:tcPr>
          <w:p w14:paraId="68097A36" w14:textId="77777777" w:rsidR="00325513" w:rsidRPr="006D5BFE" w:rsidRDefault="00325513" w:rsidP="00325513">
            <w:pPr>
              <w:ind w:rightChars="-22" w:right="-44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구간 종료 명칭</w:t>
            </w:r>
          </w:p>
        </w:tc>
        <w:tc>
          <w:tcPr>
            <w:tcW w:w="598" w:type="dxa"/>
            <w:vAlign w:val="center"/>
          </w:tcPr>
          <w:p w14:paraId="4EA25883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25513" w:rsidRPr="006D5BFE" w14:paraId="27A72633" w14:textId="77777777" w:rsidTr="00B020E5">
        <w:trPr>
          <w:trHeight w:val="227"/>
        </w:trPr>
        <w:tc>
          <w:tcPr>
            <w:tcW w:w="568" w:type="dxa"/>
            <w:vAlign w:val="center"/>
          </w:tcPr>
          <w:p w14:paraId="079E2004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708" w:type="dxa"/>
            <w:vAlign w:val="center"/>
          </w:tcPr>
          <w:p w14:paraId="583EFDDD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120</w:t>
            </w:r>
          </w:p>
        </w:tc>
        <w:tc>
          <w:tcPr>
            <w:tcW w:w="567" w:type="dxa"/>
            <w:vAlign w:val="center"/>
          </w:tcPr>
          <w:p w14:paraId="039DDAE9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59E3C508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120A9A14" w14:textId="77777777" w:rsidR="00325513" w:rsidRPr="006D5BFE" w:rsidRDefault="00325513" w:rsidP="00325513">
            <w:pPr>
              <w:ind w:rightChars="-22" w:right="-44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 xml:space="preserve">구간 길이(단위 </w:t>
            </w:r>
            <w:r w:rsidRPr="006D5BFE">
              <w:rPr>
                <w:rFonts w:hAnsi="굴림"/>
                <w:lang w:eastAsia="ko-KR"/>
              </w:rPr>
              <w:t>: m</w:t>
            </w:r>
            <w:r w:rsidRPr="006D5BFE">
              <w:rPr>
                <w:rFonts w:hAnsi="굴림" w:hint="eastAsia"/>
                <w:lang w:eastAsia="ko-KR"/>
              </w:rPr>
              <w:t>)</w:t>
            </w:r>
          </w:p>
        </w:tc>
        <w:tc>
          <w:tcPr>
            <w:tcW w:w="598" w:type="dxa"/>
            <w:vAlign w:val="center"/>
          </w:tcPr>
          <w:p w14:paraId="3BC5A065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25513" w:rsidRPr="006D5BFE" w14:paraId="0B599FA5" w14:textId="77777777" w:rsidTr="00B020E5">
        <w:trPr>
          <w:trHeight w:val="227"/>
        </w:trPr>
        <w:tc>
          <w:tcPr>
            <w:tcW w:w="568" w:type="dxa"/>
            <w:vAlign w:val="center"/>
          </w:tcPr>
          <w:p w14:paraId="52712E65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5</w:t>
            </w:r>
          </w:p>
        </w:tc>
        <w:tc>
          <w:tcPr>
            <w:tcW w:w="708" w:type="dxa"/>
            <w:vAlign w:val="center"/>
          </w:tcPr>
          <w:p w14:paraId="5B0DB78D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124</w:t>
            </w:r>
          </w:p>
        </w:tc>
        <w:tc>
          <w:tcPr>
            <w:tcW w:w="567" w:type="dxa"/>
            <w:vAlign w:val="center"/>
          </w:tcPr>
          <w:p w14:paraId="3847746A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426" w:type="dxa"/>
            <w:vAlign w:val="center"/>
          </w:tcPr>
          <w:p w14:paraId="2849D855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3FCF5D8" w14:textId="77777777" w:rsidR="00325513" w:rsidRPr="006D5BFE" w:rsidRDefault="00325513" w:rsidP="00325513">
            <w:pPr>
              <w:ind w:rightChars="-22" w:right="-44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부가정보</w:t>
            </w:r>
          </w:p>
        </w:tc>
        <w:tc>
          <w:tcPr>
            <w:tcW w:w="598" w:type="dxa"/>
            <w:vAlign w:val="center"/>
          </w:tcPr>
          <w:p w14:paraId="0A702575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(1)</w:t>
            </w:r>
          </w:p>
        </w:tc>
      </w:tr>
      <w:tr w:rsidR="00325513" w:rsidRPr="006D5BFE" w14:paraId="7446ADAF" w14:textId="77777777" w:rsidTr="00B020E5">
        <w:trPr>
          <w:trHeight w:val="227"/>
        </w:trPr>
        <w:tc>
          <w:tcPr>
            <w:tcW w:w="568" w:type="dxa"/>
            <w:vAlign w:val="center"/>
          </w:tcPr>
          <w:p w14:paraId="084E41E1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6</w:t>
            </w:r>
          </w:p>
        </w:tc>
        <w:tc>
          <w:tcPr>
            <w:tcW w:w="708" w:type="dxa"/>
            <w:vAlign w:val="center"/>
          </w:tcPr>
          <w:p w14:paraId="3D420C69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128</w:t>
            </w:r>
          </w:p>
        </w:tc>
        <w:tc>
          <w:tcPr>
            <w:tcW w:w="567" w:type="dxa"/>
            <w:vAlign w:val="center"/>
          </w:tcPr>
          <w:p w14:paraId="29E2F069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426" w:type="dxa"/>
            <w:vAlign w:val="center"/>
          </w:tcPr>
          <w:p w14:paraId="022DC4F0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30E8E808" w14:textId="77777777" w:rsidR="00325513" w:rsidRPr="006D5BFE" w:rsidRDefault="00325513" w:rsidP="00325513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6D5BFE">
              <w:rPr>
                <w:rFonts w:hAnsi="굴림" w:hint="eastAsia"/>
                <w:lang w:eastAsia="ko-KR"/>
              </w:rPr>
              <w:t>도로번호</w:t>
            </w:r>
            <w:proofErr w:type="spellEnd"/>
          </w:p>
        </w:tc>
        <w:tc>
          <w:tcPr>
            <w:tcW w:w="598" w:type="dxa"/>
            <w:vAlign w:val="center"/>
          </w:tcPr>
          <w:p w14:paraId="721A4143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25513" w:rsidRPr="006D5BFE" w14:paraId="08703791" w14:textId="77777777" w:rsidTr="00B020E5">
        <w:trPr>
          <w:trHeight w:val="227"/>
        </w:trPr>
        <w:tc>
          <w:tcPr>
            <w:tcW w:w="568" w:type="dxa"/>
            <w:vAlign w:val="center"/>
          </w:tcPr>
          <w:p w14:paraId="568206A3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7</w:t>
            </w:r>
          </w:p>
        </w:tc>
        <w:tc>
          <w:tcPr>
            <w:tcW w:w="708" w:type="dxa"/>
            <w:vAlign w:val="center"/>
          </w:tcPr>
          <w:p w14:paraId="554582FD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130</w:t>
            </w:r>
          </w:p>
        </w:tc>
        <w:tc>
          <w:tcPr>
            <w:tcW w:w="567" w:type="dxa"/>
            <w:vAlign w:val="center"/>
          </w:tcPr>
          <w:p w14:paraId="66BF13B3" w14:textId="77777777" w:rsidR="00325513" w:rsidRPr="006D5BFE" w:rsidRDefault="00B92B3D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4B63BA87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4BF7BA96" w14:textId="77777777" w:rsidR="00325513" w:rsidRPr="006D5BFE" w:rsidRDefault="008424C5" w:rsidP="00325513">
            <w:pPr>
              <w:ind w:rightChars="-22" w:right="-44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 xml:space="preserve">구간 </w:t>
            </w:r>
            <w:r w:rsidR="00B92B3D" w:rsidRPr="006D5BFE">
              <w:rPr>
                <w:rFonts w:hAnsi="굴림" w:hint="eastAsia"/>
                <w:lang w:eastAsia="ko-KR"/>
              </w:rPr>
              <w:t>평균 속도</w:t>
            </w:r>
          </w:p>
        </w:tc>
        <w:tc>
          <w:tcPr>
            <w:tcW w:w="598" w:type="dxa"/>
            <w:vAlign w:val="center"/>
          </w:tcPr>
          <w:p w14:paraId="79BDFBC2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B92B3D" w:rsidRPr="006D5BFE" w14:paraId="4F26120F" w14:textId="77777777" w:rsidTr="00B020E5">
        <w:trPr>
          <w:trHeight w:val="227"/>
        </w:trPr>
        <w:tc>
          <w:tcPr>
            <w:tcW w:w="568" w:type="dxa"/>
            <w:vAlign w:val="center"/>
          </w:tcPr>
          <w:p w14:paraId="54107357" w14:textId="77777777" w:rsidR="00B92B3D" w:rsidRPr="006D5BFE" w:rsidRDefault="00B92B3D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708" w:type="dxa"/>
            <w:vAlign w:val="center"/>
          </w:tcPr>
          <w:p w14:paraId="1625BD41" w14:textId="77777777" w:rsidR="00B92B3D" w:rsidRPr="006D5BFE" w:rsidRDefault="00B92B3D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131</w:t>
            </w:r>
          </w:p>
        </w:tc>
        <w:tc>
          <w:tcPr>
            <w:tcW w:w="567" w:type="dxa"/>
            <w:vAlign w:val="center"/>
          </w:tcPr>
          <w:p w14:paraId="40DA28A0" w14:textId="77777777" w:rsidR="00B92B3D" w:rsidRPr="006D5BFE" w:rsidRDefault="00B92B3D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426" w:type="dxa"/>
            <w:vAlign w:val="center"/>
          </w:tcPr>
          <w:p w14:paraId="0C555CF1" w14:textId="77777777" w:rsidR="00B92B3D" w:rsidRPr="006D5BFE" w:rsidRDefault="00B92B3D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217" w:type="dxa"/>
            <w:vAlign w:val="center"/>
          </w:tcPr>
          <w:p w14:paraId="41DB42B9" w14:textId="77777777" w:rsidR="00B92B3D" w:rsidRPr="006D5BFE" w:rsidRDefault="00B92B3D" w:rsidP="00325513">
            <w:pPr>
              <w:ind w:rightChars="-22" w:right="-44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R</w:t>
            </w:r>
            <w:r w:rsidRPr="006D5BFE">
              <w:rPr>
                <w:rFonts w:hAnsi="굴림"/>
                <w:lang w:eastAsia="ko-KR"/>
              </w:rPr>
              <w:t>eserved</w:t>
            </w:r>
          </w:p>
        </w:tc>
        <w:tc>
          <w:tcPr>
            <w:tcW w:w="598" w:type="dxa"/>
            <w:vAlign w:val="center"/>
          </w:tcPr>
          <w:p w14:paraId="139B7D64" w14:textId="77777777" w:rsidR="00B92B3D" w:rsidRPr="006D5BFE" w:rsidRDefault="00B92B3D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325513" w:rsidRPr="006D5BFE" w14:paraId="5EDE42E5" w14:textId="77777777" w:rsidTr="00B020E5">
        <w:trPr>
          <w:trHeight w:val="227"/>
        </w:trPr>
        <w:tc>
          <w:tcPr>
            <w:tcW w:w="1276" w:type="dxa"/>
            <w:gridSpan w:val="2"/>
            <w:vAlign w:val="center"/>
          </w:tcPr>
          <w:p w14:paraId="028FB427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6D5BFE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67" w:type="dxa"/>
            <w:vAlign w:val="center"/>
          </w:tcPr>
          <w:p w14:paraId="5DFEE274" w14:textId="77777777" w:rsidR="00325513" w:rsidRPr="006D5BFE" w:rsidRDefault="00632BAC" w:rsidP="00632BAC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6D5BFE">
              <w:rPr>
                <w:rFonts w:hAnsi="굴림"/>
                <w:b/>
                <w:lang w:eastAsia="ko-KR"/>
              </w:rPr>
              <w:t>N</w:t>
            </w:r>
          </w:p>
        </w:tc>
        <w:tc>
          <w:tcPr>
            <w:tcW w:w="426" w:type="dxa"/>
            <w:vAlign w:val="center"/>
          </w:tcPr>
          <w:p w14:paraId="16427561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b/>
              </w:rPr>
            </w:pPr>
          </w:p>
        </w:tc>
        <w:tc>
          <w:tcPr>
            <w:tcW w:w="6217" w:type="dxa"/>
            <w:vAlign w:val="center"/>
          </w:tcPr>
          <w:p w14:paraId="0E9DD0AD" w14:textId="77777777" w:rsidR="00325513" w:rsidRPr="006D5BFE" w:rsidRDefault="00632BAC" w:rsidP="00325513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6D5BFE">
              <w:rPr>
                <w:rFonts w:hAnsi="굴림" w:hint="eastAsia"/>
                <w:b/>
                <w:lang w:eastAsia="ko-KR"/>
              </w:rPr>
              <w:t>132 * 개수</w:t>
            </w:r>
          </w:p>
        </w:tc>
        <w:tc>
          <w:tcPr>
            <w:tcW w:w="598" w:type="dxa"/>
            <w:vAlign w:val="center"/>
          </w:tcPr>
          <w:p w14:paraId="575B266F" w14:textId="77777777" w:rsidR="00325513" w:rsidRPr="006D5BFE" w:rsidRDefault="00325513" w:rsidP="003255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0FB92B7A" w14:textId="77777777" w:rsidR="00B969BD" w:rsidRDefault="00B969BD" w:rsidP="00B969BD">
      <w:pPr>
        <w:rPr>
          <w:lang w:eastAsia="ko-KR"/>
        </w:rPr>
      </w:pPr>
    </w:p>
    <w:p w14:paraId="4DC5AA75" w14:textId="77777777" w:rsidR="00D82928" w:rsidRPr="00B969BD" w:rsidRDefault="00D82928" w:rsidP="00D82928">
      <w:pPr>
        <w:pStyle w:val="af7"/>
        <w:numPr>
          <w:ilvl w:val="0"/>
          <w:numId w:val="43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부가정보</w:t>
      </w:r>
    </w:p>
    <w:tbl>
      <w:tblPr>
        <w:tblW w:w="8505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2677"/>
        <w:gridCol w:w="4630"/>
        <w:gridCol w:w="599"/>
      </w:tblGrid>
      <w:tr w:rsidR="004E7D32" w:rsidRPr="00DA7255" w14:paraId="191EB350" w14:textId="77777777" w:rsidTr="00492580">
        <w:tc>
          <w:tcPr>
            <w:tcW w:w="555" w:type="dxa"/>
            <w:shd w:val="clear" w:color="auto" w:fill="C0C0C0"/>
          </w:tcPr>
          <w:p w14:paraId="33291AC1" w14:textId="77777777" w:rsidR="004E7D32" w:rsidRPr="006D5BFE" w:rsidRDefault="004E7D32" w:rsidP="00492580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6D5BFE">
              <w:rPr>
                <w:rFonts w:hAnsi="굴림" w:hint="eastAsia"/>
                <w:b/>
                <w:lang w:eastAsia="ko-KR"/>
              </w:rPr>
              <w:t>번호</w:t>
            </w:r>
          </w:p>
        </w:tc>
        <w:tc>
          <w:tcPr>
            <w:tcW w:w="2705" w:type="dxa"/>
            <w:shd w:val="clear" w:color="auto" w:fill="C0C0C0"/>
          </w:tcPr>
          <w:p w14:paraId="4AF42632" w14:textId="77777777" w:rsidR="004E7D32" w:rsidRPr="006D5BFE" w:rsidRDefault="004E7D32" w:rsidP="00492580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6D5BFE">
              <w:rPr>
                <w:rFonts w:hAnsi="굴림" w:hint="eastAsia"/>
                <w:b/>
                <w:lang w:eastAsia="ko-KR"/>
              </w:rPr>
              <w:t>Bit</w:t>
            </w:r>
          </w:p>
        </w:tc>
        <w:tc>
          <w:tcPr>
            <w:tcW w:w="4678" w:type="dxa"/>
            <w:shd w:val="clear" w:color="auto" w:fill="C0C0C0"/>
          </w:tcPr>
          <w:p w14:paraId="136A1BF7" w14:textId="77777777" w:rsidR="004E7D32" w:rsidRPr="006D5BFE" w:rsidRDefault="004E7D32" w:rsidP="00492580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6D5BFE">
              <w:rPr>
                <w:rFonts w:hAnsi="굴림" w:hint="eastAsia"/>
                <w:b/>
                <w:lang w:eastAsia="ko-KR"/>
              </w:rPr>
              <w:t>내용</w:t>
            </w:r>
          </w:p>
        </w:tc>
        <w:tc>
          <w:tcPr>
            <w:tcW w:w="567" w:type="dxa"/>
            <w:shd w:val="clear" w:color="auto" w:fill="C0C0C0"/>
          </w:tcPr>
          <w:p w14:paraId="68BF975D" w14:textId="77777777" w:rsidR="004E7D32" w:rsidRPr="006D5BFE" w:rsidRDefault="004E7D32" w:rsidP="00492580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6D5BFE">
              <w:rPr>
                <w:rFonts w:hAnsi="굴림" w:hint="eastAsia"/>
                <w:b/>
                <w:lang w:eastAsia="ko-KR"/>
              </w:rPr>
              <w:t>범위</w:t>
            </w:r>
          </w:p>
        </w:tc>
      </w:tr>
      <w:tr w:rsidR="004E7D32" w:rsidRPr="00DA7255" w14:paraId="48991A17" w14:textId="77777777" w:rsidTr="00492580">
        <w:tc>
          <w:tcPr>
            <w:tcW w:w="555" w:type="dxa"/>
            <w:vAlign w:val="center"/>
          </w:tcPr>
          <w:p w14:paraId="49D1C673" w14:textId="77777777" w:rsidR="004E7D32" w:rsidRPr="006D5BFE" w:rsidRDefault="004E7D32" w:rsidP="0049258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2705" w:type="dxa"/>
            <w:vAlign w:val="center"/>
          </w:tcPr>
          <w:p w14:paraId="0FB70112" w14:textId="77777777" w:rsidR="004E7D32" w:rsidRDefault="004E7D32" w:rsidP="00B27AFD">
            <w:r w:rsidRPr="00900BD4">
              <w:rPr>
                <w:rFonts w:hAnsi="굴림" w:hint="eastAsia"/>
                <w:lang w:eastAsia="ko-KR"/>
              </w:rPr>
              <w:t>하 : 0000 0000 0000 0</w:t>
            </w:r>
            <w:r w:rsidR="00B27AFD" w:rsidRPr="00B27AFD">
              <w:rPr>
                <w:rFonts w:hAnsi="굴림"/>
                <w:color w:val="FF0000"/>
                <w:lang w:eastAsia="ko-KR"/>
              </w:rPr>
              <w:t>1</w:t>
            </w:r>
            <w:r w:rsidRPr="00E97270">
              <w:rPr>
                <w:rFonts w:hAnsi="굴림" w:hint="eastAsia"/>
                <w:color w:val="FF0000"/>
                <w:lang w:eastAsia="ko-KR"/>
              </w:rPr>
              <w:t>11</w:t>
            </w:r>
          </w:p>
        </w:tc>
        <w:tc>
          <w:tcPr>
            <w:tcW w:w="4678" w:type="dxa"/>
          </w:tcPr>
          <w:p w14:paraId="7AB0DA77" w14:textId="77777777" w:rsidR="004E7D32" w:rsidRPr="006D5BFE" w:rsidRDefault="004E7D32" w:rsidP="00492580">
            <w:pPr>
              <w:ind w:rightChars="-22" w:right="-44"/>
              <w:rPr>
                <w:rFonts w:hAnsi="굴림"/>
                <w:lang w:eastAsia="ko-KR"/>
              </w:rPr>
            </w:pPr>
            <w:r w:rsidRPr="006D5BFE">
              <w:rPr>
                <w:rFonts w:hAnsi="굴림" w:hint="eastAsia"/>
                <w:lang w:eastAsia="ko-KR"/>
              </w:rPr>
              <w:t>[</w:t>
            </w:r>
            <w:proofErr w:type="spellStart"/>
            <w:r w:rsidR="00B27AFD" w:rsidRPr="006D5BFE">
              <w:rPr>
                <w:rFonts w:hAnsi="굴림" w:hint="eastAsia"/>
                <w:lang w:eastAsia="ko-KR"/>
              </w:rPr>
              <w:t>도로종별</w:t>
            </w:r>
            <w:proofErr w:type="spellEnd"/>
            <w:r w:rsidR="00B27AFD" w:rsidRPr="006D5BFE">
              <w:rPr>
                <w:rFonts w:hAnsi="굴림" w:hint="eastAsia"/>
                <w:lang w:eastAsia="ko-KR"/>
              </w:rPr>
              <w:t>]</w:t>
            </w:r>
          </w:p>
          <w:p w14:paraId="6DB9F9A5" w14:textId="77777777" w:rsidR="00B27AFD" w:rsidRPr="006D5BFE" w:rsidRDefault="00B27AFD" w:rsidP="00492580">
            <w:pPr>
              <w:ind w:rightChars="-22" w:right="-44"/>
              <w:rPr>
                <w:rFonts w:hAnsi="굴림"/>
                <w:lang w:eastAsia="ko-KR"/>
              </w:rPr>
            </w:pPr>
            <w:r w:rsidRPr="006D5BFE">
              <w:rPr>
                <w:rFonts w:hAnsi="굴림"/>
                <w:lang w:eastAsia="ko-KR"/>
              </w:rPr>
              <w:t xml:space="preserve">1 : </w:t>
            </w:r>
            <w:r w:rsidRPr="006D5BFE">
              <w:rPr>
                <w:rFonts w:hAnsi="굴림" w:hint="eastAsia"/>
                <w:lang w:eastAsia="ko-KR"/>
              </w:rPr>
              <w:t>고속도로,</w:t>
            </w:r>
            <w:r w:rsidRPr="006D5BFE">
              <w:rPr>
                <w:rFonts w:hAnsi="굴림"/>
                <w:lang w:eastAsia="ko-KR"/>
              </w:rPr>
              <w:t xml:space="preserve"> 2 : </w:t>
            </w:r>
            <w:proofErr w:type="spellStart"/>
            <w:r w:rsidRPr="006D5BFE">
              <w:rPr>
                <w:rFonts w:hAnsi="굴림" w:hint="eastAsia"/>
                <w:lang w:eastAsia="ko-KR"/>
              </w:rPr>
              <w:t>도시고속</w:t>
            </w:r>
            <w:proofErr w:type="spellEnd"/>
            <w:r w:rsidRPr="006D5BFE">
              <w:rPr>
                <w:rFonts w:hAnsi="굴림" w:hint="eastAsia"/>
                <w:lang w:eastAsia="ko-KR"/>
              </w:rPr>
              <w:t>,</w:t>
            </w:r>
            <w:r w:rsidRPr="006D5BFE">
              <w:rPr>
                <w:rFonts w:hAnsi="굴림"/>
                <w:lang w:eastAsia="ko-KR"/>
              </w:rPr>
              <w:t xml:space="preserve"> 3 : </w:t>
            </w:r>
            <w:r w:rsidRPr="006D5BFE">
              <w:rPr>
                <w:rFonts w:hAnsi="굴림" w:hint="eastAsia"/>
                <w:lang w:eastAsia="ko-KR"/>
              </w:rPr>
              <w:t>국도</w:t>
            </w:r>
          </w:p>
        </w:tc>
        <w:tc>
          <w:tcPr>
            <w:tcW w:w="567" w:type="dxa"/>
            <w:vAlign w:val="center"/>
          </w:tcPr>
          <w:p w14:paraId="12AB16DF" w14:textId="77777777" w:rsidR="004E7D32" w:rsidRPr="006D5BFE" w:rsidRDefault="00B27AFD" w:rsidP="00492580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6D5BFE">
              <w:rPr>
                <w:rFonts w:hAnsi="굴림"/>
                <w:lang w:eastAsia="ko-KR"/>
              </w:rPr>
              <w:t>1</w:t>
            </w:r>
            <w:r w:rsidR="004E7D32" w:rsidRPr="006D5BFE">
              <w:rPr>
                <w:rFonts w:hAnsi="굴림" w:hint="eastAsia"/>
                <w:lang w:eastAsia="ko-KR"/>
              </w:rPr>
              <w:t>~3</w:t>
            </w:r>
          </w:p>
        </w:tc>
      </w:tr>
    </w:tbl>
    <w:p w14:paraId="348ABD39" w14:textId="77777777" w:rsidR="004E7D32" w:rsidRPr="00BA5A13" w:rsidRDefault="004E7D32" w:rsidP="00B969BD">
      <w:pPr>
        <w:rPr>
          <w:lang w:eastAsia="ko-KR"/>
        </w:rPr>
      </w:pPr>
    </w:p>
    <w:p w14:paraId="4989F784" w14:textId="77777777" w:rsidR="00B72BC4" w:rsidRPr="00BA5A13" w:rsidRDefault="00406F5E">
      <w:pPr>
        <w:widowControl/>
        <w:spacing w:line="240" w:lineRule="auto"/>
        <w:jc w:val="left"/>
        <w:rPr>
          <w:lang w:eastAsia="ko-KR"/>
        </w:rPr>
      </w:pPr>
      <w:r w:rsidRPr="00BA5A13">
        <w:rPr>
          <w:lang w:eastAsia="ko-KR"/>
        </w:rPr>
        <w:br w:type="page"/>
      </w:r>
    </w:p>
    <w:p w14:paraId="4CE96B8D" w14:textId="77777777" w:rsidR="00B72BC4" w:rsidRPr="00BA5A13" w:rsidRDefault="00B72BC4" w:rsidP="00B72BC4">
      <w:pPr>
        <w:pStyle w:val="2"/>
        <w:rPr>
          <w:lang w:eastAsia="ko-KR"/>
        </w:rPr>
      </w:pPr>
      <w:bookmarkStart w:id="49" w:name="_Toc187683272"/>
      <w:r w:rsidRPr="00BA5A13">
        <w:rPr>
          <w:rFonts w:hint="eastAsia"/>
          <w:lang w:eastAsia="ko-KR"/>
        </w:rPr>
        <w:lastRenderedPageBreak/>
        <w:t xml:space="preserve">Service </w:t>
      </w:r>
      <w:r w:rsidRPr="00BA5A13">
        <w:rPr>
          <w:lang w:eastAsia="ko-KR"/>
        </w:rPr>
        <w:t>–</w:t>
      </w:r>
      <w:r w:rsidRPr="00BA5A13">
        <w:rPr>
          <w:rFonts w:hint="eastAsia"/>
          <w:lang w:eastAsia="ko-KR"/>
        </w:rPr>
        <w:t xml:space="preserve"> </w:t>
      </w:r>
      <w:r w:rsidRPr="00BA5A13">
        <w:rPr>
          <w:rFonts w:hint="eastAsia"/>
          <w:lang w:eastAsia="ko-KR"/>
        </w:rPr>
        <w:t>부가기능</w:t>
      </w:r>
      <w:bookmarkEnd w:id="49"/>
    </w:p>
    <w:p w14:paraId="31CFEFF1" w14:textId="77777777" w:rsidR="00456B09" w:rsidRPr="00BA5A13" w:rsidRDefault="00456B09" w:rsidP="00456B09">
      <w:pPr>
        <w:pStyle w:val="3"/>
        <w:rPr>
          <w:lang w:eastAsia="ko-KR"/>
        </w:rPr>
      </w:pPr>
      <w:bookmarkStart w:id="50" w:name="_Toc187683273"/>
      <w:r w:rsidRPr="00BA5A13">
        <w:rPr>
          <w:rFonts w:hint="eastAsia"/>
          <w:lang w:eastAsia="ko-KR"/>
        </w:rPr>
        <w:t>R</w:t>
      </w:r>
      <w:r w:rsidRPr="00BA5A13">
        <w:rPr>
          <w:lang w:eastAsia="ko-KR"/>
        </w:rPr>
        <w:t>equest</w:t>
      </w:r>
      <w:bookmarkEnd w:id="50"/>
    </w:p>
    <w:p w14:paraId="1134C3B9" w14:textId="77777777" w:rsidR="00456B09" w:rsidRPr="00BA5A13" w:rsidRDefault="00456B09" w:rsidP="00456B09">
      <w:pPr>
        <w:pStyle w:val="4"/>
        <w:rPr>
          <w:lang w:eastAsia="ko-KR"/>
        </w:rPr>
      </w:pPr>
      <w:bookmarkStart w:id="51" w:name="_Toc187683274"/>
      <w:r w:rsidRPr="00BA5A13">
        <w:rPr>
          <w:rFonts w:hint="eastAsia"/>
          <w:lang w:eastAsia="ko-KR"/>
        </w:rPr>
        <w:t>C</w:t>
      </w:r>
      <w:r w:rsidRPr="00BA5A13">
        <w:rPr>
          <w:lang w:eastAsia="ko-KR"/>
        </w:rPr>
        <w:t>ommon Header</w:t>
      </w:r>
      <w:bookmarkEnd w:id="51"/>
    </w:p>
    <w:tbl>
      <w:tblPr>
        <w:tblpPr w:leftFromText="142" w:rightFromText="142" w:vertAnchor="text" w:tblpY="1"/>
        <w:tblOverlap w:val="never"/>
        <w:tblW w:w="8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598"/>
        <w:gridCol w:w="599"/>
        <w:gridCol w:w="506"/>
        <w:gridCol w:w="5877"/>
        <w:gridCol w:w="709"/>
      </w:tblGrid>
      <w:tr w:rsidR="00BA5A13" w:rsidRPr="00BA5A13" w14:paraId="2E989566" w14:textId="77777777" w:rsidTr="00BA5A13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30455B83" w14:textId="77777777" w:rsidR="00456B09" w:rsidRPr="00BA5A13" w:rsidRDefault="00456B09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6FD4791E" w14:textId="77777777" w:rsidR="00456B09" w:rsidRPr="00BA5A13" w:rsidRDefault="00456B09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45376D82" w14:textId="77777777" w:rsidR="00456B09" w:rsidRPr="00BA5A13" w:rsidRDefault="00456B09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7A70E692" w14:textId="77777777" w:rsidR="00456B09" w:rsidRPr="00BA5A13" w:rsidRDefault="00456B09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5879" w:type="dxa"/>
            <w:shd w:val="clear" w:color="auto" w:fill="C0C0C0"/>
            <w:vAlign w:val="center"/>
          </w:tcPr>
          <w:p w14:paraId="584A60C7" w14:textId="77777777" w:rsidR="00456B09" w:rsidRPr="00BA5A13" w:rsidRDefault="00456B09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709" w:type="dxa"/>
            <w:shd w:val="clear" w:color="auto" w:fill="C0C0C0"/>
            <w:vAlign w:val="center"/>
          </w:tcPr>
          <w:p w14:paraId="386FA84E" w14:textId="77777777" w:rsidR="00456B09" w:rsidRPr="00BA5A13" w:rsidRDefault="00456B09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BA5A13" w:rsidRPr="00BA5A13" w14:paraId="28B219CB" w14:textId="77777777" w:rsidTr="00BA5A13">
        <w:trPr>
          <w:trHeight w:val="227"/>
        </w:trPr>
        <w:tc>
          <w:tcPr>
            <w:tcW w:w="598" w:type="dxa"/>
            <w:vAlign w:val="center"/>
          </w:tcPr>
          <w:p w14:paraId="2EA83476" w14:textId="77777777" w:rsidR="00456B09" w:rsidRPr="00BA5A13" w:rsidRDefault="00456B09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05F15482" w14:textId="77777777" w:rsidR="00456B09" w:rsidRPr="00BA5A13" w:rsidRDefault="00456B09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Align w:val="center"/>
          </w:tcPr>
          <w:p w14:paraId="1643B733" w14:textId="77777777" w:rsidR="00456B09" w:rsidRPr="00BA5A13" w:rsidRDefault="00456B09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/>
                <w:lang w:eastAsia="ko-KR"/>
              </w:rPr>
              <w:t>1</w:t>
            </w:r>
          </w:p>
        </w:tc>
        <w:tc>
          <w:tcPr>
            <w:tcW w:w="506" w:type="dxa"/>
            <w:vAlign w:val="center"/>
          </w:tcPr>
          <w:p w14:paraId="3ED7ED4E" w14:textId="77777777" w:rsidR="00456B09" w:rsidRPr="00BA5A13" w:rsidRDefault="00456B09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7CB791A3" w14:textId="77777777" w:rsidR="00456B09" w:rsidRPr="00BA5A13" w:rsidRDefault="00456B09" w:rsidP="00BA5A13">
            <w:pPr>
              <w:ind w:rightChars="-22" w:right="-44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Command 구분</w:t>
            </w:r>
          </w:p>
        </w:tc>
        <w:tc>
          <w:tcPr>
            <w:tcW w:w="709" w:type="dxa"/>
            <w:vAlign w:val="center"/>
          </w:tcPr>
          <w:p w14:paraId="295B2549" w14:textId="77777777" w:rsidR="00456B09" w:rsidRPr="00BA5A13" w:rsidRDefault="00456B09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(1)</w:t>
            </w:r>
          </w:p>
        </w:tc>
      </w:tr>
      <w:tr w:rsidR="00BA5A13" w:rsidRPr="00BA5A13" w14:paraId="3F71D27A" w14:textId="77777777" w:rsidTr="00BA5A13">
        <w:trPr>
          <w:trHeight w:val="227"/>
        </w:trPr>
        <w:tc>
          <w:tcPr>
            <w:tcW w:w="598" w:type="dxa"/>
            <w:vAlign w:val="center"/>
          </w:tcPr>
          <w:p w14:paraId="53944408" w14:textId="77777777" w:rsidR="00456B09" w:rsidRPr="00BA5A13" w:rsidRDefault="00456B09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7A02C517" w14:textId="77777777" w:rsidR="00456B09" w:rsidRPr="00BA5A13" w:rsidRDefault="00456B09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574FE98E" w14:textId="77777777" w:rsidR="00456B09" w:rsidRPr="00BA5A13" w:rsidRDefault="00456B09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/>
                <w:lang w:eastAsia="ko-KR"/>
              </w:rPr>
              <w:t>3</w:t>
            </w:r>
          </w:p>
        </w:tc>
        <w:tc>
          <w:tcPr>
            <w:tcW w:w="506" w:type="dxa"/>
            <w:vAlign w:val="center"/>
          </w:tcPr>
          <w:p w14:paraId="2FBFE380" w14:textId="77777777" w:rsidR="00456B09" w:rsidRPr="00BA5A13" w:rsidRDefault="00456B09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6F876317" w14:textId="77777777" w:rsidR="00456B09" w:rsidRPr="00BA5A13" w:rsidRDefault="00456B09" w:rsidP="00BA5A13">
            <w:pPr>
              <w:ind w:rightChars="-22" w:right="-44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Reserved</w:t>
            </w:r>
          </w:p>
        </w:tc>
        <w:tc>
          <w:tcPr>
            <w:tcW w:w="709" w:type="dxa"/>
            <w:vAlign w:val="center"/>
          </w:tcPr>
          <w:p w14:paraId="37F14F09" w14:textId="77777777" w:rsidR="00456B09" w:rsidRPr="00BA5A13" w:rsidRDefault="00456B09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BA5A13" w:rsidRPr="00BA5A13" w14:paraId="4E389883" w14:textId="77777777" w:rsidTr="00BA5A13">
        <w:trPr>
          <w:trHeight w:val="227"/>
        </w:trPr>
        <w:tc>
          <w:tcPr>
            <w:tcW w:w="1196" w:type="dxa"/>
            <w:gridSpan w:val="2"/>
            <w:vAlign w:val="center"/>
          </w:tcPr>
          <w:p w14:paraId="0CA473BB" w14:textId="77777777" w:rsidR="00456B09" w:rsidRPr="00BA5A13" w:rsidRDefault="00456B09" w:rsidP="00BA5A1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BA5A13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98" w:type="dxa"/>
            <w:vAlign w:val="center"/>
          </w:tcPr>
          <w:p w14:paraId="1BF88582" w14:textId="77777777" w:rsidR="00456B09" w:rsidRPr="00BA5A13" w:rsidRDefault="00456B09" w:rsidP="00BA5A1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BA5A13">
              <w:rPr>
                <w:rFonts w:hAnsi="굴림"/>
                <w:b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28268506" w14:textId="77777777" w:rsidR="00456B09" w:rsidRPr="00BA5A13" w:rsidRDefault="00456B09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879" w:type="dxa"/>
            <w:vAlign w:val="center"/>
          </w:tcPr>
          <w:p w14:paraId="68CA04E1" w14:textId="77777777" w:rsidR="00456B09" w:rsidRPr="00BA5A13" w:rsidRDefault="00456B09" w:rsidP="00BA5A13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709" w:type="dxa"/>
            <w:vAlign w:val="center"/>
          </w:tcPr>
          <w:p w14:paraId="292A1371" w14:textId="77777777" w:rsidR="00456B09" w:rsidRPr="00BA5A13" w:rsidRDefault="00456B09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6C3FB7D9" w14:textId="77777777" w:rsidR="00456B09" w:rsidRPr="00BA5A13" w:rsidRDefault="00456B09" w:rsidP="00722E7A">
      <w:pPr>
        <w:pStyle w:val="af7"/>
        <w:numPr>
          <w:ilvl w:val="0"/>
          <w:numId w:val="38"/>
        </w:numPr>
        <w:ind w:leftChars="0"/>
        <w:rPr>
          <w:lang w:eastAsia="ko-KR"/>
        </w:rPr>
      </w:pPr>
      <w:r w:rsidRPr="00BA5A13">
        <w:rPr>
          <w:rFonts w:hAnsi="굴림" w:hint="eastAsia"/>
          <w:lang w:eastAsia="ko-KR"/>
        </w:rPr>
        <w:t>Command 구분</w:t>
      </w:r>
    </w:p>
    <w:tbl>
      <w:tblPr>
        <w:tblW w:w="8024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6"/>
        <w:gridCol w:w="1982"/>
        <w:gridCol w:w="4673"/>
        <w:gridCol w:w="653"/>
      </w:tblGrid>
      <w:tr w:rsidR="00BA5A13" w:rsidRPr="00BA5A13" w14:paraId="71BB9585" w14:textId="77777777" w:rsidTr="00BA5A13">
        <w:tc>
          <w:tcPr>
            <w:tcW w:w="709" w:type="dxa"/>
            <w:shd w:val="pct25" w:color="auto" w:fill="auto"/>
            <w:vAlign w:val="center"/>
          </w:tcPr>
          <w:p w14:paraId="637CED00" w14:textId="77777777" w:rsidR="00456B09" w:rsidRPr="00BA5A13" w:rsidRDefault="00456B09" w:rsidP="00BA5A13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t>Code</w:t>
            </w:r>
          </w:p>
        </w:tc>
        <w:tc>
          <w:tcPr>
            <w:tcW w:w="1984" w:type="dxa"/>
            <w:shd w:val="pct25" w:color="auto" w:fill="auto"/>
          </w:tcPr>
          <w:p w14:paraId="4A9D0BDD" w14:textId="77777777" w:rsidR="00456B09" w:rsidRPr="00BA5A13" w:rsidRDefault="00456B09" w:rsidP="00BA5A13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t>내 용</w:t>
            </w:r>
          </w:p>
        </w:tc>
        <w:tc>
          <w:tcPr>
            <w:tcW w:w="4678" w:type="dxa"/>
            <w:shd w:val="pct25" w:color="auto" w:fill="auto"/>
          </w:tcPr>
          <w:p w14:paraId="05DD0896" w14:textId="77777777" w:rsidR="00456B09" w:rsidRPr="00BA5A13" w:rsidRDefault="00456B09" w:rsidP="00BA5A13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t>설 명</w:t>
            </w:r>
          </w:p>
        </w:tc>
        <w:tc>
          <w:tcPr>
            <w:tcW w:w="653" w:type="dxa"/>
            <w:shd w:val="pct25" w:color="auto" w:fill="auto"/>
          </w:tcPr>
          <w:p w14:paraId="0B9F1A2B" w14:textId="77777777" w:rsidR="00456B09" w:rsidRPr="00BA5A13" w:rsidRDefault="00456B09" w:rsidP="00BA5A13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t>비고</w:t>
            </w:r>
          </w:p>
        </w:tc>
      </w:tr>
      <w:tr w:rsidR="00BA5A13" w:rsidRPr="00BA5A13" w14:paraId="09E40652" w14:textId="77777777" w:rsidTr="00BA5A13">
        <w:tc>
          <w:tcPr>
            <w:tcW w:w="709" w:type="dxa"/>
            <w:vAlign w:val="center"/>
          </w:tcPr>
          <w:p w14:paraId="44640E78" w14:textId="77777777" w:rsidR="00456B09" w:rsidRPr="00BA5A13" w:rsidRDefault="00407E4D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0</w:t>
            </w:r>
          </w:p>
        </w:tc>
        <w:tc>
          <w:tcPr>
            <w:tcW w:w="1984" w:type="dxa"/>
            <w:vAlign w:val="center"/>
          </w:tcPr>
          <w:p w14:paraId="4D8BF4E0" w14:textId="77777777" w:rsidR="00456B09" w:rsidRPr="00BA5A13" w:rsidRDefault="00456B09" w:rsidP="00C43605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지점 정보 검</w:t>
            </w:r>
            <w:r w:rsidR="00C43605" w:rsidRPr="00BA5A13">
              <w:rPr>
                <w:rFonts w:hint="eastAsia"/>
                <w:lang w:eastAsia="ko-KR"/>
              </w:rPr>
              <w:t>증</w:t>
            </w:r>
          </w:p>
        </w:tc>
        <w:tc>
          <w:tcPr>
            <w:tcW w:w="4678" w:type="dxa"/>
            <w:vAlign w:val="center"/>
          </w:tcPr>
          <w:p w14:paraId="0D3E02B4" w14:textId="77777777" w:rsidR="00456B09" w:rsidRPr="00BA5A13" w:rsidRDefault="00456B09" w:rsidP="00C43605">
            <w:pPr>
              <w:ind w:rightChars="-22" w:right="-44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연속으로 동일 링크에 매칭된 지점 정보 검</w:t>
            </w:r>
            <w:r w:rsidR="00C43605" w:rsidRPr="00BA5A13">
              <w:rPr>
                <w:rFonts w:hint="eastAsia"/>
                <w:lang w:eastAsia="ko-KR"/>
              </w:rPr>
              <w:t>증</w:t>
            </w:r>
          </w:p>
        </w:tc>
        <w:tc>
          <w:tcPr>
            <w:tcW w:w="653" w:type="dxa"/>
          </w:tcPr>
          <w:p w14:paraId="1EFA7841" w14:textId="77777777" w:rsidR="00456B09" w:rsidRPr="00BA5A13" w:rsidRDefault="00456B09" w:rsidP="00BA5A13">
            <w:pPr>
              <w:ind w:rightChars="-22" w:right="-44"/>
              <w:rPr>
                <w:lang w:eastAsia="ko-KR"/>
              </w:rPr>
            </w:pPr>
          </w:p>
        </w:tc>
      </w:tr>
    </w:tbl>
    <w:p w14:paraId="0BD32DD1" w14:textId="77777777" w:rsidR="000037ED" w:rsidRPr="00BA5A13" w:rsidRDefault="000037ED" w:rsidP="000037ED">
      <w:pPr>
        <w:pStyle w:val="4"/>
        <w:rPr>
          <w:lang w:eastAsia="ko-KR"/>
        </w:rPr>
      </w:pPr>
      <w:bookmarkStart w:id="52" w:name="_Toc187683275"/>
      <w:r w:rsidRPr="00BA5A13">
        <w:rPr>
          <w:rFonts w:hint="eastAsia"/>
          <w:lang w:eastAsia="ko-KR"/>
        </w:rPr>
        <w:t>지점</w:t>
      </w:r>
      <w:r w:rsidRPr="00BA5A13">
        <w:rPr>
          <w:rFonts w:hint="eastAsia"/>
          <w:lang w:eastAsia="ko-KR"/>
        </w:rPr>
        <w:t xml:space="preserve"> </w:t>
      </w:r>
      <w:r w:rsidRPr="00BA5A13">
        <w:rPr>
          <w:rFonts w:hint="eastAsia"/>
          <w:lang w:eastAsia="ko-KR"/>
        </w:rPr>
        <w:t>정보</w:t>
      </w:r>
      <w:r w:rsidRPr="00BA5A13">
        <w:rPr>
          <w:rFonts w:hint="eastAsia"/>
          <w:lang w:eastAsia="ko-KR"/>
        </w:rPr>
        <w:t xml:space="preserve"> </w:t>
      </w:r>
      <w:r w:rsidRPr="00BA5A13">
        <w:rPr>
          <w:rFonts w:hint="eastAsia"/>
          <w:lang w:eastAsia="ko-KR"/>
        </w:rPr>
        <w:t>검증</w:t>
      </w:r>
      <w:bookmarkEnd w:id="52"/>
    </w:p>
    <w:p w14:paraId="3F915CFA" w14:textId="77777777" w:rsidR="009F2519" w:rsidRPr="00BA5A13" w:rsidRDefault="009F2519" w:rsidP="009F2519">
      <w:pPr>
        <w:rPr>
          <w:lang w:eastAsia="ko-KR"/>
        </w:rPr>
      </w:pPr>
      <w:r w:rsidRPr="00BA5A13">
        <w:rPr>
          <w:rFonts w:hint="eastAsia"/>
          <w:lang w:eastAsia="ko-KR"/>
        </w:rPr>
        <w:t xml:space="preserve">입력된 지점에 대해 링크 </w:t>
      </w:r>
      <w:proofErr w:type="spellStart"/>
      <w:r w:rsidRPr="00BA5A13">
        <w:rPr>
          <w:rFonts w:hint="eastAsia"/>
          <w:lang w:eastAsia="ko-KR"/>
        </w:rPr>
        <w:t>프로젝션</w:t>
      </w:r>
      <w:proofErr w:type="spellEnd"/>
      <w:r w:rsidRPr="00BA5A13">
        <w:rPr>
          <w:rFonts w:hint="eastAsia"/>
          <w:lang w:eastAsia="ko-KR"/>
        </w:rPr>
        <w:t xml:space="preserve"> 진행 후,</w:t>
      </w:r>
    </w:p>
    <w:p w14:paraId="46A8C98C" w14:textId="77777777" w:rsidR="009F2519" w:rsidRPr="00BA5A13" w:rsidRDefault="009F2519" w:rsidP="009F2519">
      <w:pPr>
        <w:rPr>
          <w:lang w:eastAsia="ko-KR"/>
        </w:rPr>
      </w:pPr>
      <w:proofErr w:type="spellStart"/>
      <w:r w:rsidRPr="00BA5A13">
        <w:rPr>
          <w:rFonts w:hint="eastAsia"/>
          <w:lang w:eastAsia="ko-KR"/>
        </w:rPr>
        <w:t>경로탐색</w:t>
      </w:r>
      <w:proofErr w:type="spellEnd"/>
      <w:r w:rsidRPr="00BA5A13">
        <w:rPr>
          <w:rFonts w:hint="eastAsia"/>
          <w:lang w:eastAsia="ko-KR"/>
        </w:rPr>
        <w:t xml:space="preserve"> 순서 상 연속적으로 동일 링크가 매칭되는 지점 Index를 </w:t>
      </w:r>
      <w:r w:rsidRPr="00BA5A13">
        <w:rPr>
          <w:lang w:eastAsia="ko-KR"/>
        </w:rPr>
        <w:t xml:space="preserve">Pair </w:t>
      </w:r>
      <w:r w:rsidRPr="00BA5A13">
        <w:rPr>
          <w:rFonts w:hint="eastAsia"/>
          <w:lang w:eastAsia="ko-KR"/>
        </w:rPr>
        <w:t>로 제공</w:t>
      </w:r>
    </w:p>
    <w:p w14:paraId="5448DAD2" w14:textId="77777777" w:rsidR="000037ED" w:rsidRPr="00BA5A13" w:rsidRDefault="000037ED" w:rsidP="000037ED">
      <w:pPr>
        <w:pStyle w:val="5"/>
        <w:rPr>
          <w:lang w:eastAsia="ko-KR"/>
        </w:rPr>
      </w:pPr>
      <w:r w:rsidRPr="00BA5A13">
        <w:rPr>
          <w:rFonts w:hint="eastAsia"/>
          <w:lang w:eastAsia="ko-KR"/>
        </w:rPr>
        <w:t>Header</w:t>
      </w:r>
    </w:p>
    <w:tbl>
      <w:tblPr>
        <w:tblpPr w:leftFromText="142" w:rightFromText="142" w:vertAnchor="text" w:tblpY="1"/>
        <w:tblOverlap w:val="never"/>
        <w:tblW w:w="8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598"/>
        <w:gridCol w:w="599"/>
        <w:gridCol w:w="506"/>
        <w:gridCol w:w="5877"/>
        <w:gridCol w:w="709"/>
      </w:tblGrid>
      <w:tr w:rsidR="00BA5A13" w:rsidRPr="00BA5A13" w14:paraId="298647CF" w14:textId="77777777" w:rsidTr="00BA5A13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09FF97C3" w14:textId="77777777" w:rsidR="000037ED" w:rsidRPr="00BA5A13" w:rsidRDefault="000037ED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2D6DD5C7" w14:textId="77777777" w:rsidR="000037ED" w:rsidRPr="00BA5A13" w:rsidRDefault="000037ED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69AF0723" w14:textId="77777777" w:rsidR="000037ED" w:rsidRPr="00BA5A13" w:rsidRDefault="000037ED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7AB1AD5E" w14:textId="77777777" w:rsidR="000037ED" w:rsidRPr="00BA5A13" w:rsidRDefault="000037ED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5879" w:type="dxa"/>
            <w:shd w:val="clear" w:color="auto" w:fill="C0C0C0"/>
            <w:vAlign w:val="center"/>
          </w:tcPr>
          <w:p w14:paraId="0D54DF52" w14:textId="77777777" w:rsidR="000037ED" w:rsidRPr="00BA5A13" w:rsidRDefault="000037ED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709" w:type="dxa"/>
            <w:shd w:val="clear" w:color="auto" w:fill="C0C0C0"/>
            <w:vAlign w:val="center"/>
          </w:tcPr>
          <w:p w14:paraId="0C07FD1F" w14:textId="77777777" w:rsidR="000037ED" w:rsidRPr="00BA5A13" w:rsidRDefault="000037ED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BA5A13" w:rsidRPr="00BA5A13" w14:paraId="13B57BA1" w14:textId="77777777" w:rsidTr="00BA5A13">
        <w:trPr>
          <w:trHeight w:val="227"/>
        </w:trPr>
        <w:tc>
          <w:tcPr>
            <w:tcW w:w="598" w:type="dxa"/>
            <w:vAlign w:val="center"/>
          </w:tcPr>
          <w:p w14:paraId="1F7D96DC" w14:textId="77777777" w:rsidR="000037ED" w:rsidRPr="00BA5A13" w:rsidRDefault="000037ED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3011346A" w14:textId="77777777" w:rsidR="000037ED" w:rsidRPr="00BA5A13" w:rsidRDefault="000037ED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Align w:val="center"/>
          </w:tcPr>
          <w:p w14:paraId="1F148CB8" w14:textId="77777777" w:rsidR="000037ED" w:rsidRPr="00BA5A13" w:rsidRDefault="006C7D28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726729E2" w14:textId="77777777" w:rsidR="000037ED" w:rsidRPr="00BA5A13" w:rsidRDefault="000037ED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7ABEC865" w14:textId="77777777" w:rsidR="000037ED" w:rsidRPr="00BA5A13" w:rsidRDefault="00864A08" w:rsidP="00BA5A13">
            <w:pPr>
              <w:ind w:rightChars="-22" w:right="-44"/>
              <w:rPr>
                <w:rFonts w:hAnsi="굴림"/>
                <w:lang w:eastAsia="ko-KR"/>
              </w:rPr>
            </w:pPr>
            <w:r w:rsidRPr="00BA5A13">
              <w:rPr>
                <w:rFonts w:hAnsi="굴림" w:cs="굴림" w:hint="eastAsia"/>
                <w:lang w:eastAsia="ko-KR"/>
              </w:rPr>
              <w:t>전체 지점</w:t>
            </w:r>
            <w:r w:rsidR="006C7D28" w:rsidRPr="00BA5A13">
              <w:rPr>
                <w:rFonts w:hAnsi="굴림" w:cs="굴림" w:hint="eastAsia"/>
                <w:lang w:eastAsia="ko-KR"/>
              </w:rPr>
              <w:t xml:space="preserve"> 개수 (0 ~ 65535)</w:t>
            </w:r>
          </w:p>
        </w:tc>
        <w:tc>
          <w:tcPr>
            <w:tcW w:w="709" w:type="dxa"/>
            <w:vAlign w:val="center"/>
          </w:tcPr>
          <w:p w14:paraId="041AD04B" w14:textId="77777777" w:rsidR="000037ED" w:rsidRPr="00BA5A13" w:rsidRDefault="000037ED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BA5A13" w:rsidRPr="00BA5A13" w14:paraId="07E2E4D0" w14:textId="77777777" w:rsidTr="00BA5A13">
        <w:trPr>
          <w:trHeight w:val="227"/>
        </w:trPr>
        <w:tc>
          <w:tcPr>
            <w:tcW w:w="598" w:type="dxa"/>
            <w:vAlign w:val="center"/>
          </w:tcPr>
          <w:p w14:paraId="345493AD" w14:textId="77777777" w:rsidR="000037ED" w:rsidRPr="00BA5A13" w:rsidRDefault="000037ED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2BB21290" w14:textId="77777777" w:rsidR="000037ED" w:rsidRPr="00BA5A13" w:rsidRDefault="006C7D28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697EF96C" w14:textId="77777777" w:rsidR="000037ED" w:rsidRPr="00BA5A13" w:rsidRDefault="006C7D28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47339FA4" w14:textId="77777777" w:rsidR="000037ED" w:rsidRPr="00BA5A13" w:rsidRDefault="000037ED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228036A3" w14:textId="77777777" w:rsidR="000037ED" w:rsidRPr="00BA5A13" w:rsidRDefault="000037ED" w:rsidP="00BA5A13">
            <w:pPr>
              <w:ind w:rightChars="-22" w:right="-44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R</w:t>
            </w:r>
            <w:r w:rsidRPr="00BA5A13">
              <w:rPr>
                <w:rFonts w:hAnsi="굴림"/>
                <w:lang w:eastAsia="ko-KR"/>
              </w:rPr>
              <w:t>eserved</w:t>
            </w:r>
          </w:p>
        </w:tc>
        <w:tc>
          <w:tcPr>
            <w:tcW w:w="709" w:type="dxa"/>
            <w:vAlign w:val="center"/>
          </w:tcPr>
          <w:p w14:paraId="2BBCDFCF" w14:textId="77777777" w:rsidR="000037ED" w:rsidRPr="00BA5A13" w:rsidRDefault="000037ED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BA5A13" w:rsidRPr="00BA5A13" w14:paraId="79D500EF" w14:textId="77777777" w:rsidTr="00BA5A13">
        <w:trPr>
          <w:trHeight w:val="227"/>
        </w:trPr>
        <w:tc>
          <w:tcPr>
            <w:tcW w:w="1196" w:type="dxa"/>
            <w:gridSpan w:val="2"/>
            <w:vAlign w:val="center"/>
          </w:tcPr>
          <w:p w14:paraId="2670C685" w14:textId="77777777" w:rsidR="006C7D28" w:rsidRPr="00BA5A13" w:rsidRDefault="006C7D28" w:rsidP="006C7D2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BA5A13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98" w:type="dxa"/>
            <w:vAlign w:val="center"/>
          </w:tcPr>
          <w:p w14:paraId="4F7CB6AE" w14:textId="77777777" w:rsidR="006C7D28" w:rsidRPr="00BA5A13" w:rsidRDefault="00B73C0C" w:rsidP="006C7D28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BA5A13">
              <w:rPr>
                <w:rFonts w:hAnsi="굴림" w:hint="eastAsia"/>
                <w:b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7E790D4B" w14:textId="77777777" w:rsidR="006C7D28" w:rsidRPr="00BA5A13" w:rsidRDefault="006C7D28" w:rsidP="006C7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879" w:type="dxa"/>
            <w:vAlign w:val="center"/>
          </w:tcPr>
          <w:p w14:paraId="04FFFF85" w14:textId="77777777" w:rsidR="006C7D28" w:rsidRPr="00BA5A13" w:rsidRDefault="006C7D28" w:rsidP="006C7D28">
            <w:pPr>
              <w:ind w:rightChars="-22" w:right="-44"/>
              <w:rPr>
                <w:rFonts w:hAnsi="굴림"/>
                <w:lang w:eastAsia="ko-KR"/>
              </w:rPr>
            </w:pPr>
          </w:p>
        </w:tc>
        <w:tc>
          <w:tcPr>
            <w:tcW w:w="709" w:type="dxa"/>
            <w:vAlign w:val="center"/>
          </w:tcPr>
          <w:p w14:paraId="6BFA3BCC" w14:textId="77777777" w:rsidR="006C7D28" w:rsidRPr="00BA5A13" w:rsidRDefault="006C7D28" w:rsidP="006C7D28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7B91CC87" w14:textId="77777777" w:rsidR="006C7D28" w:rsidRPr="00BA5A13" w:rsidRDefault="00B73C0C" w:rsidP="00B73C0C">
      <w:pPr>
        <w:pStyle w:val="5"/>
        <w:rPr>
          <w:lang w:eastAsia="ko-KR"/>
        </w:rPr>
      </w:pPr>
      <w:r w:rsidRPr="00BA5A13">
        <w:rPr>
          <w:rFonts w:hint="eastAsia"/>
          <w:lang w:eastAsia="ko-KR"/>
        </w:rPr>
        <w:t>Body</w:t>
      </w:r>
    </w:p>
    <w:tbl>
      <w:tblPr>
        <w:tblpPr w:leftFromText="142" w:rightFromText="142" w:vertAnchor="text" w:tblpY="1"/>
        <w:tblOverlap w:val="never"/>
        <w:tblW w:w="8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9"/>
        <w:gridCol w:w="650"/>
        <w:gridCol w:w="650"/>
        <w:gridCol w:w="550"/>
        <w:gridCol w:w="6389"/>
      </w:tblGrid>
      <w:tr w:rsidR="00BA5A13" w:rsidRPr="00BA5A13" w14:paraId="59B612CE" w14:textId="77777777" w:rsidTr="00B73C0C">
        <w:trPr>
          <w:trHeight w:val="227"/>
        </w:trPr>
        <w:tc>
          <w:tcPr>
            <w:tcW w:w="649" w:type="dxa"/>
            <w:shd w:val="clear" w:color="auto" w:fill="C0C0C0"/>
            <w:vAlign w:val="center"/>
          </w:tcPr>
          <w:p w14:paraId="2360530D" w14:textId="77777777" w:rsidR="00B73C0C" w:rsidRPr="00BA5A13" w:rsidRDefault="00B73C0C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650" w:type="dxa"/>
            <w:shd w:val="clear" w:color="auto" w:fill="C0C0C0"/>
            <w:vAlign w:val="center"/>
          </w:tcPr>
          <w:p w14:paraId="415EE4E0" w14:textId="77777777" w:rsidR="00B73C0C" w:rsidRPr="00BA5A13" w:rsidRDefault="00B73C0C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650" w:type="dxa"/>
            <w:shd w:val="clear" w:color="auto" w:fill="C0C0C0"/>
            <w:vAlign w:val="center"/>
          </w:tcPr>
          <w:p w14:paraId="707F4654" w14:textId="77777777" w:rsidR="00B73C0C" w:rsidRPr="00BA5A13" w:rsidRDefault="00B73C0C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550" w:type="dxa"/>
            <w:shd w:val="clear" w:color="auto" w:fill="C0C0C0"/>
            <w:vAlign w:val="center"/>
          </w:tcPr>
          <w:p w14:paraId="5DBA065D" w14:textId="77777777" w:rsidR="00B73C0C" w:rsidRPr="00BA5A13" w:rsidRDefault="00B73C0C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6389" w:type="dxa"/>
            <w:shd w:val="clear" w:color="auto" w:fill="C0C0C0"/>
            <w:vAlign w:val="center"/>
          </w:tcPr>
          <w:p w14:paraId="449315BF" w14:textId="77777777" w:rsidR="00B73C0C" w:rsidRPr="00BA5A13" w:rsidRDefault="00B73C0C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</w:tr>
      <w:tr w:rsidR="00BA5A13" w:rsidRPr="00BA5A13" w14:paraId="2306689F" w14:textId="77777777" w:rsidTr="00B73C0C">
        <w:trPr>
          <w:trHeight w:val="227"/>
        </w:trPr>
        <w:tc>
          <w:tcPr>
            <w:tcW w:w="649" w:type="dxa"/>
            <w:vAlign w:val="center"/>
          </w:tcPr>
          <w:p w14:paraId="38FC618C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650" w:type="dxa"/>
            <w:vAlign w:val="center"/>
          </w:tcPr>
          <w:p w14:paraId="4537033D" w14:textId="77777777" w:rsidR="00B73C0C" w:rsidRPr="00BA5A13" w:rsidRDefault="00B73C0C" w:rsidP="00B73C0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/>
                <w:lang w:eastAsia="ko-KR"/>
              </w:rPr>
              <w:t>0</w:t>
            </w:r>
          </w:p>
        </w:tc>
        <w:tc>
          <w:tcPr>
            <w:tcW w:w="650" w:type="dxa"/>
            <w:vAlign w:val="center"/>
          </w:tcPr>
          <w:p w14:paraId="6A840AA8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50" w:type="dxa"/>
            <w:vAlign w:val="center"/>
          </w:tcPr>
          <w:p w14:paraId="6699C484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389" w:type="dxa"/>
            <w:vAlign w:val="center"/>
          </w:tcPr>
          <w:p w14:paraId="3414F4F7" w14:textId="77777777" w:rsidR="00B73C0C" w:rsidRPr="00BA5A13" w:rsidRDefault="00B73C0C" w:rsidP="00BA5A13">
            <w:pPr>
              <w:ind w:rightChars="-22" w:right="-44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출발지 X</w:t>
            </w:r>
          </w:p>
        </w:tc>
      </w:tr>
      <w:tr w:rsidR="00BA5A13" w:rsidRPr="00BA5A13" w14:paraId="6F9E1BCF" w14:textId="77777777" w:rsidTr="00B73C0C">
        <w:trPr>
          <w:trHeight w:val="227"/>
        </w:trPr>
        <w:tc>
          <w:tcPr>
            <w:tcW w:w="649" w:type="dxa"/>
            <w:vAlign w:val="center"/>
          </w:tcPr>
          <w:p w14:paraId="47E85AC7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650" w:type="dxa"/>
            <w:vAlign w:val="center"/>
          </w:tcPr>
          <w:p w14:paraId="37EF54EB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650" w:type="dxa"/>
            <w:vAlign w:val="center"/>
          </w:tcPr>
          <w:p w14:paraId="73997FED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50" w:type="dxa"/>
            <w:vAlign w:val="center"/>
          </w:tcPr>
          <w:p w14:paraId="62CDAF04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389" w:type="dxa"/>
            <w:vAlign w:val="center"/>
          </w:tcPr>
          <w:p w14:paraId="07C0197A" w14:textId="77777777" w:rsidR="00B73C0C" w:rsidRPr="00BA5A13" w:rsidRDefault="00B73C0C" w:rsidP="00BA5A13">
            <w:pPr>
              <w:ind w:rightChars="-22" w:right="-44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 xml:space="preserve">출발지 </w:t>
            </w:r>
            <w:r w:rsidRPr="00BA5A13">
              <w:rPr>
                <w:rFonts w:hAnsi="굴림"/>
                <w:lang w:eastAsia="ko-KR"/>
              </w:rPr>
              <w:t>Y</w:t>
            </w:r>
          </w:p>
        </w:tc>
      </w:tr>
      <w:tr w:rsidR="00BA5A13" w:rsidRPr="00BA5A13" w14:paraId="00E2128B" w14:textId="77777777" w:rsidTr="00B73C0C">
        <w:trPr>
          <w:trHeight w:val="227"/>
        </w:trPr>
        <w:tc>
          <w:tcPr>
            <w:tcW w:w="649" w:type="dxa"/>
            <w:vAlign w:val="center"/>
          </w:tcPr>
          <w:p w14:paraId="1F9DC0C6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650" w:type="dxa"/>
            <w:vAlign w:val="center"/>
          </w:tcPr>
          <w:p w14:paraId="01F9270D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8</w:t>
            </w:r>
          </w:p>
        </w:tc>
        <w:tc>
          <w:tcPr>
            <w:tcW w:w="650" w:type="dxa"/>
            <w:vAlign w:val="center"/>
          </w:tcPr>
          <w:p w14:paraId="4E5BDD43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50" w:type="dxa"/>
            <w:vAlign w:val="center"/>
          </w:tcPr>
          <w:p w14:paraId="35442E62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389" w:type="dxa"/>
            <w:vAlign w:val="center"/>
          </w:tcPr>
          <w:p w14:paraId="13B42452" w14:textId="77777777" w:rsidR="00B73C0C" w:rsidRPr="00BA5A13" w:rsidRDefault="00B73C0C" w:rsidP="00BA5A13">
            <w:pPr>
              <w:ind w:rightChars="-22" w:right="-44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목적지 X</w:t>
            </w:r>
          </w:p>
        </w:tc>
      </w:tr>
      <w:tr w:rsidR="00BA5A13" w:rsidRPr="00BA5A13" w14:paraId="2ED163A1" w14:textId="77777777" w:rsidTr="00B73C0C">
        <w:trPr>
          <w:trHeight w:val="227"/>
        </w:trPr>
        <w:tc>
          <w:tcPr>
            <w:tcW w:w="649" w:type="dxa"/>
            <w:vAlign w:val="center"/>
          </w:tcPr>
          <w:p w14:paraId="7BEE0D2C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650" w:type="dxa"/>
            <w:vAlign w:val="center"/>
          </w:tcPr>
          <w:p w14:paraId="767C5767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12</w:t>
            </w:r>
          </w:p>
        </w:tc>
        <w:tc>
          <w:tcPr>
            <w:tcW w:w="650" w:type="dxa"/>
            <w:vAlign w:val="center"/>
          </w:tcPr>
          <w:p w14:paraId="1B3210EB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50" w:type="dxa"/>
            <w:vAlign w:val="center"/>
          </w:tcPr>
          <w:p w14:paraId="6ABFBCA5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389" w:type="dxa"/>
            <w:vAlign w:val="center"/>
          </w:tcPr>
          <w:p w14:paraId="58B4E566" w14:textId="77777777" w:rsidR="00B73C0C" w:rsidRPr="00BA5A13" w:rsidRDefault="00B73C0C" w:rsidP="00BA5A13">
            <w:pPr>
              <w:ind w:rightChars="-22" w:right="-44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 xml:space="preserve">목적지 </w:t>
            </w:r>
            <w:r w:rsidRPr="00BA5A13">
              <w:rPr>
                <w:rFonts w:hAnsi="굴림"/>
                <w:lang w:eastAsia="ko-KR"/>
              </w:rPr>
              <w:t>Y</w:t>
            </w:r>
          </w:p>
        </w:tc>
      </w:tr>
      <w:tr w:rsidR="00BA5A13" w:rsidRPr="00BA5A13" w14:paraId="5B6CEA0B" w14:textId="77777777" w:rsidTr="00B73C0C">
        <w:trPr>
          <w:trHeight w:val="227"/>
        </w:trPr>
        <w:tc>
          <w:tcPr>
            <w:tcW w:w="649" w:type="dxa"/>
            <w:vAlign w:val="center"/>
          </w:tcPr>
          <w:p w14:paraId="31E7EEB5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650" w:type="dxa"/>
            <w:vAlign w:val="center"/>
          </w:tcPr>
          <w:p w14:paraId="29BD59B7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650" w:type="dxa"/>
            <w:vAlign w:val="center"/>
          </w:tcPr>
          <w:p w14:paraId="602791A7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50" w:type="dxa"/>
            <w:vAlign w:val="center"/>
          </w:tcPr>
          <w:p w14:paraId="690B9B24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389" w:type="dxa"/>
            <w:vAlign w:val="center"/>
          </w:tcPr>
          <w:p w14:paraId="7D4BAE5C" w14:textId="77777777" w:rsidR="00B73C0C" w:rsidRPr="00BA5A13" w:rsidRDefault="00B73C0C" w:rsidP="00BA5A13">
            <w:pPr>
              <w:ind w:rightChars="-22" w:right="-44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 xml:space="preserve">경유지 </w:t>
            </w:r>
            <w:r w:rsidRPr="00BA5A13">
              <w:rPr>
                <w:rFonts w:hAnsi="굴림"/>
                <w:lang w:eastAsia="ko-KR"/>
              </w:rPr>
              <w:t xml:space="preserve">#n </w:t>
            </w:r>
            <w:r w:rsidRPr="00BA5A13">
              <w:rPr>
                <w:rFonts w:hAnsi="굴림" w:hint="eastAsia"/>
                <w:lang w:eastAsia="ko-KR"/>
              </w:rPr>
              <w:t>X</w:t>
            </w:r>
          </w:p>
        </w:tc>
      </w:tr>
      <w:tr w:rsidR="00BA5A13" w:rsidRPr="00BA5A13" w14:paraId="4EF0B5C6" w14:textId="77777777" w:rsidTr="00B73C0C">
        <w:trPr>
          <w:trHeight w:val="227"/>
        </w:trPr>
        <w:tc>
          <w:tcPr>
            <w:tcW w:w="649" w:type="dxa"/>
            <w:vAlign w:val="center"/>
          </w:tcPr>
          <w:p w14:paraId="7C5B941D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650" w:type="dxa"/>
            <w:vAlign w:val="center"/>
          </w:tcPr>
          <w:p w14:paraId="604E20DB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650" w:type="dxa"/>
            <w:vAlign w:val="center"/>
          </w:tcPr>
          <w:p w14:paraId="304F695F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50" w:type="dxa"/>
            <w:vAlign w:val="center"/>
          </w:tcPr>
          <w:p w14:paraId="718A25FE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6389" w:type="dxa"/>
            <w:vAlign w:val="center"/>
          </w:tcPr>
          <w:p w14:paraId="5BE08239" w14:textId="77777777" w:rsidR="00B73C0C" w:rsidRPr="00BA5A13" w:rsidRDefault="00B73C0C" w:rsidP="00BA5A13">
            <w:pPr>
              <w:ind w:rightChars="-22" w:right="-44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 xml:space="preserve">경유지 #n </w:t>
            </w:r>
            <w:r w:rsidRPr="00BA5A13">
              <w:rPr>
                <w:rFonts w:hAnsi="굴림"/>
                <w:lang w:eastAsia="ko-KR"/>
              </w:rPr>
              <w:t>Y</w:t>
            </w:r>
          </w:p>
        </w:tc>
      </w:tr>
      <w:tr w:rsidR="00BA5A13" w:rsidRPr="00BA5A13" w14:paraId="218A919D" w14:textId="77777777" w:rsidTr="00B73C0C">
        <w:trPr>
          <w:trHeight w:val="227"/>
        </w:trPr>
        <w:tc>
          <w:tcPr>
            <w:tcW w:w="1299" w:type="dxa"/>
            <w:gridSpan w:val="2"/>
            <w:vAlign w:val="center"/>
          </w:tcPr>
          <w:p w14:paraId="037A4A72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BA5A13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650" w:type="dxa"/>
            <w:vAlign w:val="center"/>
          </w:tcPr>
          <w:p w14:paraId="05869EE8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BA5A13">
              <w:rPr>
                <w:rFonts w:hAnsi="굴림" w:hint="eastAsia"/>
                <w:b/>
                <w:lang w:eastAsia="ko-KR"/>
              </w:rPr>
              <w:t>N</w:t>
            </w:r>
          </w:p>
        </w:tc>
        <w:tc>
          <w:tcPr>
            <w:tcW w:w="550" w:type="dxa"/>
            <w:vAlign w:val="center"/>
          </w:tcPr>
          <w:p w14:paraId="188AD332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6389" w:type="dxa"/>
            <w:vAlign w:val="center"/>
          </w:tcPr>
          <w:p w14:paraId="20D4DF63" w14:textId="77777777" w:rsidR="00B73C0C" w:rsidRPr="00BA5A13" w:rsidRDefault="00864A08" w:rsidP="00864A08">
            <w:pPr>
              <w:ind w:rightChars="-22" w:right="-44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b/>
                <w:lang w:eastAsia="ko-KR"/>
              </w:rPr>
              <w:t>전체 지점 개수 * 8</w:t>
            </w:r>
          </w:p>
        </w:tc>
      </w:tr>
    </w:tbl>
    <w:p w14:paraId="5C00F3CC" w14:textId="77777777" w:rsidR="00B73C0C" w:rsidRPr="00BA5A13" w:rsidRDefault="00B73C0C" w:rsidP="00B73C0C">
      <w:pPr>
        <w:rPr>
          <w:lang w:eastAsia="ko-KR"/>
        </w:rPr>
      </w:pPr>
    </w:p>
    <w:p w14:paraId="2B95C90E" w14:textId="77777777" w:rsidR="006C7D28" w:rsidRPr="00BA5A13" w:rsidRDefault="006C7D28">
      <w:pPr>
        <w:widowControl/>
        <w:spacing w:line="240" w:lineRule="auto"/>
        <w:jc w:val="left"/>
        <w:rPr>
          <w:lang w:eastAsia="ko-KR"/>
        </w:rPr>
      </w:pPr>
      <w:r w:rsidRPr="00BA5A13">
        <w:rPr>
          <w:lang w:eastAsia="ko-KR"/>
        </w:rPr>
        <w:br w:type="page"/>
      </w:r>
    </w:p>
    <w:p w14:paraId="2C4EDFCD" w14:textId="77777777" w:rsidR="006C7D28" w:rsidRPr="00BA5A13" w:rsidRDefault="006C7D28" w:rsidP="006C7D28">
      <w:pPr>
        <w:pStyle w:val="3"/>
        <w:rPr>
          <w:lang w:eastAsia="ko-KR"/>
        </w:rPr>
      </w:pPr>
      <w:bookmarkStart w:id="53" w:name="_Toc187683276"/>
      <w:r w:rsidRPr="00BA5A13">
        <w:rPr>
          <w:rFonts w:hint="eastAsia"/>
          <w:lang w:eastAsia="ko-KR"/>
        </w:rPr>
        <w:lastRenderedPageBreak/>
        <w:t>Response</w:t>
      </w:r>
      <w:bookmarkEnd w:id="53"/>
    </w:p>
    <w:p w14:paraId="68EC7A69" w14:textId="77777777" w:rsidR="006C7D28" w:rsidRPr="00BA5A13" w:rsidRDefault="006C7D28" w:rsidP="006C7D28">
      <w:pPr>
        <w:pStyle w:val="4"/>
        <w:rPr>
          <w:lang w:eastAsia="ko-KR"/>
        </w:rPr>
      </w:pPr>
      <w:bookmarkStart w:id="54" w:name="_Toc187683277"/>
      <w:r w:rsidRPr="00BA5A13">
        <w:rPr>
          <w:rFonts w:hint="eastAsia"/>
          <w:lang w:eastAsia="ko-KR"/>
        </w:rPr>
        <w:t>지점</w:t>
      </w:r>
      <w:r w:rsidRPr="00BA5A13">
        <w:rPr>
          <w:rFonts w:hint="eastAsia"/>
          <w:lang w:eastAsia="ko-KR"/>
        </w:rPr>
        <w:t xml:space="preserve"> </w:t>
      </w:r>
      <w:r w:rsidRPr="00BA5A13">
        <w:rPr>
          <w:rFonts w:hint="eastAsia"/>
          <w:lang w:eastAsia="ko-KR"/>
        </w:rPr>
        <w:t>정보</w:t>
      </w:r>
      <w:r w:rsidRPr="00BA5A13">
        <w:rPr>
          <w:rFonts w:hint="eastAsia"/>
          <w:lang w:eastAsia="ko-KR"/>
        </w:rPr>
        <w:t xml:space="preserve"> </w:t>
      </w:r>
      <w:r w:rsidRPr="00BA5A13">
        <w:rPr>
          <w:rFonts w:hint="eastAsia"/>
          <w:lang w:eastAsia="ko-KR"/>
        </w:rPr>
        <w:t>검증</w:t>
      </w:r>
      <w:bookmarkEnd w:id="54"/>
    </w:p>
    <w:p w14:paraId="5320FE29" w14:textId="77777777" w:rsidR="006C7D28" w:rsidRPr="00BA5A13" w:rsidRDefault="006C7D28" w:rsidP="006C7D28">
      <w:pPr>
        <w:pStyle w:val="5"/>
        <w:rPr>
          <w:lang w:eastAsia="ko-KR"/>
        </w:rPr>
      </w:pPr>
      <w:r w:rsidRPr="00BA5A13">
        <w:rPr>
          <w:rFonts w:hint="eastAsia"/>
          <w:lang w:eastAsia="ko-KR"/>
        </w:rPr>
        <w:t>Header</w:t>
      </w:r>
    </w:p>
    <w:tbl>
      <w:tblPr>
        <w:tblpPr w:leftFromText="142" w:rightFromText="142" w:vertAnchor="text" w:tblpY="1"/>
        <w:tblOverlap w:val="never"/>
        <w:tblW w:w="8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598"/>
        <w:gridCol w:w="599"/>
        <w:gridCol w:w="506"/>
        <w:gridCol w:w="5877"/>
        <w:gridCol w:w="709"/>
      </w:tblGrid>
      <w:tr w:rsidR="00BA5A13" w:rsidRPr="00BA5A13" w14:paraId="65A06B35" w14:textId="77777777" w:rsidTr="00BA5A13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33C359F0" w14:textId="77777777" w:rsidR="006C7D28" w:rsidRPr="00BA5A13" w:rsidRDefault="006C7D28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685E2D5E" w14:textId="77777777" w:rsidR="006C7D28" w:rsidRPr="00BA5A13" w:rsidRDefault="006C7D28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7FFF5F8A" w14:textId="77777777" w:rsidR="006C7D28" w:rsidRPr="00BA5A13" w:rsidRDefault="006C7D28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03011CA9" w14:textId="77777777" w:rsidR="006C7D28" w:rsidRPr="00BA5A13" w:rsidRDefault="006C7D28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5879" w:type="dxa"/>
            <w:shd w:val="clear" w:color="auto" w:fill="C0C0C0"/>
            <w:vAlign w:val="center"/>
          </w:tcPr>
          <w:p w14:paraId="5CB525AE" w14:textId="77777777" w:rsidR="006C7D28" w:rsidRPr="00BA5A13" w:rsidRDefault="006C7D28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709" w:type="dxa"/>
            <w:shd w:val="clear" w:color="auto" w:fill="C0C0C0"/>
            <w:vAlign w:val="center"/>
          </w:tcPr>
          <w:p w14:paraId="2C737D73" w14:textId="77777777" w:rsidR="006C7D28" w:rsidRPr="00BA5A13" w:rsidRDefault="006C7D28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BA5A13" w:rsidRPr="00BA5A13" w14:paraId="63515F48" w14:textId="77777777" w:rsidTr="00BA5A13">
        <w:trPr>
          <w:trHeight w:val="227"/>
        </w:trPr>
        <w:tc>
          <w:tcPr>
            <w:tcW w:w="598" w:type="dxa"/>
            <w:vAlign w:val="center"/>
          </w:tcPr>
          <w:p w14:paraId="563DC691" w14:textId="77777777" w:rsidR="006C7D28" w:rsidRPr="00BA5A13" w:rsidRDefault="006C7D28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1</w:t>
            </w:r>
          </w:p>
        </w:tc>
        <w:tc>
          <w:tcPr>
            <w:tcW w:w="598" w:type="dxa"/>
            <w:vAlign w:val="center"/>
          </w:tcPr>
          <w:p w14:paraId="1AF77B40" w14:textId="77777777" w:rsidR="006C7D28" w:rsidRPr="00BA5A13" w:rsidRDefault="006C7D28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0</w:t>
            </w:r>
          </w:p>
        </w:tc>
        <w:tc>
          <w:tcPr>
            <w:tcW w:w="598" w:type="dxa"/>
            <w:vAlign w:val="center"/>
          </w:tcPr>
          <w:p w14:paraId="2340002C" w14:textId="77777777" w:rsidR="006C7D28" w:rsidRPr="00BA5A13" w:rsidRDefault="006C7D28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69535B1E" w14:textId="77777777" w:rsidR="006C7D28" w:rsidRPr="00BA5A13" w:rsidRDefault="006C7D28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3DDB8483" w14:textId="77777777" w:rsidR="006C7D28" w:rsidRPr="00BA5A13" w:rsidRDefault="006C7D28" w:rsidP="00BA5A13">
            <w:pPr>
              <w:ind w:rightChars="-22" w:right="-44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오류 지점</w:t>
            </w:r>
            <w:r w:rsidR="00B73C0C" w:rsidRPr="00BA5A13">
              <w:rPr>
                <w:rFonts w:hAnsi="굴림" w:hint="eastAsia"/>
                <w:lang w:eastAsia="ko-KR"/>
              </w:rPr>
              <w:t xml:space="preserve"> </w:t>
            </w:r>
            <w:r w:rsidR="00B73C0C" w:rsidRPr="00BA5A13">
              <w:rPr>
                <w:rFonts w:hAnsi="굴림"/>
                <w:lang w:eastAsia="ko-KR"/>
              </w:rPr>
              <w:t>Pair</w:t>
            </w:r>
            <w:r w:rsidRPr="00BA5A13">
              <w:rPr>
                <w:rFonts w:hAnsi="굴림" w:hint="eastAsia"/>
                <w:lang w:eastAsia="ko-KR"/>
              </w:rPr>
              <w:t xml:space="preserve"> 개수</w:t>
            </w:r>
          </w:p>
        </w:tc>
        <w:tc>
          <w:tcPr>
            <w:tcW w:w="709" w:type="dxa"/>
            <w:vAlign w:val="center"/>
          </w:tcPr>
          <w:p w14:paraId="29775DAC" w14:textId="77777777" w:rsidR="006C7D28" w:rsidRPr="00BA5A13" w:rsidRDefault="006C7D28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BA5A13" w:rsidRPr="00BA5A13" w14:paraId="4969EA85" w14:textId="77777777" w:rsidTr="00BA5A13">
        <w:trPr>
          <w:trHeight w:val="227"/>
        </w:trPr>
        <w:tc>
          <w:tcPr>
            <w:tcW w:w="598" w:type="dxa"/>
            <w:vAlign w:val="center"/>
          </w:tcPr>
          <w:p w14:paraId="43C13827" w14:textId="77777777" w:rsidR="006C7D28" w:rsidRPr="00BA5A13" w:rsidRDefault="006C7D28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669418B1" w14:textId="77777777" w:rsidR="006C7D28" w:rsidRPr="00BA5A13" w:rsidRDefault="006C7D28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98" w:type="dxa"/>
            <w:vAlign w:val="center"/>
          </w:tcPr>
          <w:p w14:paraId="5A84270D" w14:textId="77777777" w:rsidR="006C7D28" w:rsidRPr="00BA5A13" w:rsidRDefault="006C7D28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1ADAF504" w14:textId="77777777" w:rsidR="006C7D28" w:rsidRPr="00BA5A13" w:rsidRDefault="006C7D28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5CF66561" w14:textId="77777777" w:rsidR="006C7D28" w:rsidRPr="00BA5A13" w:rsidRDefault="006C7D28" w:rsidP="00BA5A13">
            <w:pPr>
              <w:ind w:rightChars="-22" w:right="-44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R</w:t>
            </w:r>
            <w:r w:rsidRPr="00BA5A13">
              <w:rPr>
                <w:rFonts w:hAnsi="굴림"/>
                <w:lang w:eastAsia="ko-KR"/>
              </w:rPr>
              <w:t>eserved</w:t>
            </w:r>
          </w:p>
        </w:tc>
        <w:tc>
          <w:tcPr>
            <w:tcW w:w="709" w:type="dxa"/>
            <w:vAlign w:val="center"/>
          </w:tcPr>
          <w:p w14:paraId="739C2CA7" w14:textId="77777777" w:rsidR="006C7D28" w:rsidRPr="00BA5A13" w:rsidRDefault="006C7D28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BA5A13" w:rsidRPr="00BA5A13" w14:paraId="7589E1BC" w14:textId="77777777" w:rsidTr="00BA5A13">
        <w:trPr>
          <w:trHeight w:val="227"/>
        </w:trPr>
        <w:tc>
          <w:tcPr>
            <w:tcW w:w="598" w:type="dxa"/>
            <w:vAlign w:val="center"/>
          </w:tcPr>
          <w:p w14:paraId="7F56C0DC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3</w:t>
            </w:r>
          </w:p>
        </w:tc>
        <w:tc>
          <w:tcPr>
            <w:tcW w:w="598" w:type="dxa"/>
            <w:vAlign w:val="center"/>
          </w:tcPr>
          <w:p w14:paraId="3E31C23D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98" w:type="dxa"/>
            <w:vAlign w:val="center"/>
          </w:tcPr>
          <w:p w14:paraId="15F583FE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4</w:t>
            </w:r>
          </w:p>
        </w:tc>
        <w:tc>
          <w:tcPr>
            <w:tcW w:w="506" w:type="dxa"/>
            <w:vAlign w:val="center"/>
          </w:tcPr>
          <w:p w14:paraId="06D554FC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4129F361" w14:textId="77777777" w:rsidR="00B73C0C" w:rsidRPr="00BA5A13" w:rsidRDefault="00B73C0C" w:rsidP="00BA5A13">
            <w:pPr>
              <w:ind w:rightChars="-22" w:right="-44"/>
              <w:rPr>
                <w:rFonts w:hAnsi="굴림"/>
                <w:lang w:eastAsia="ko-KR"/>
              </w:rPr>
            </w:pPr>
            <w:proofErr w:type="spellStart"/>
            <w:r w:rsidRPr="00BA5A13">
              <w:rPr>
                <w:rFonts w:hAnsi="굴림" w:hint="eastAsia"/>
                <w:lang w:eastAsia="ko-KR"/>
              </w:rPr>
              <w:t>Bodysize</w:t>
            </w:r>
            <w:proofErr w:type="spellEnd"/>
            <w:r w:rsidRPr="00BA5A13">
              <w:rPr>
                <w:rFonts w:hAnsi="굴림"/>
                <w:lang w:eastAsia="ko-KR"/>
              </w:rPr>
              <w:t xml:space="preserve"> ( </w:t>
            </w:r>
            <w:r w:rsidRPr="00BA5A13">
              <w:rPr>
                <w:rFonts w:hAnsi="굴림" w:hint="eastAsia"/>
                <w:lang w:eastAsia="ko-KR"/>
              </w:rPr>
              <w:t xml:space="preserve">오류 지점 </w:t>
            </w:r>
            <w:r w:rsidRPr="00BA5A13">
              <w:rPr>
                <w:rFonts w:hAnsi="굴림"/>
                <w:lang w:eastAsia="ko-KR"/>
              </w:rPr>
              <w:t xml:space="preserve">Pair </w:t>
            </w:r>
            <w:r w:rsidRPr="00BA5A13">
              <w:rPr>
                <w:rFonts w:hAnsi="굴림" w:hint="eastAsia"/>
                <w:lang w:eastAsia="ko-KR"/>
              </w:rPr>
              <w:t xml:space="preserve">개수가 </w:t>
            </w:r>
            <w:r w:rsidRPr="00BA5A13">
              <w:rPr>
                <w:rFonts w:hAnsi="굴림"/>
                <w:lang w:eastAsia="ko-KR"/>
              </w:rPr>
              <w:t>0</w:t>
            </w:r>
            <w:r w:rsidRPr="00BA5A13">
              <w:rPr>
                <w:rFonts w:hAnsi="굴림" w:hint="eastAsia"/>
                <w:lang w:eastAsia="ko-KR"/>
              </w:rPr>
              <w:t xml:space="preserve">인경우 </w:t>
            </w:r>
            <w:r w:rsidRPr="00BA5A13">
              <w:rPr>
                <w:rFonts w:hAnsi="굴림"/>
                <w:lang w:eastAsia="ko-KR"/>
              </w:rPr>
              <w:t>0 )</w:t>
            </w:r>
          </w:p>
        </w:tc>
        <w:tc>
          <w:tcPr>
            <w:tcW w:w="709" w:type="dxa"/>
            <w:vAlign w:val="center"/>
          </w:tcPr>
          <w:p w14:paraId="016AB40C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BA5A13" w:rsidRPr="00BA5A13" w14:paraId="1C12B2A6" w14:textId="77777777" w:rsidTr="00BA5A13">
        <w:trPr>
          <w:trHeight w:val="227"/>
        </w:trPr>
        <w:tc>
          <w:tcPr>
            <w:tcW w:w="1196" w:type="dxa"/>
            <w:gridSpan w:val="2"/>
            <w:vAlign w:val="center"/>
          </w:tcPr>
          <w:p w14:paraId="45A5DE09" w14:textId="77777777" w:rsidR="006C7D28" w:rsidRPr="00BA5A13" w:rsidRDefault="006C7D28" w:rsidP="00BA5A1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BA5A13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98" w:type="dxa"/>
            <w:vAlign w:val="center"/>
          </w:tcPr>
          <w:p w14:paraId="0743E480" w14:textId="77777777" w:rsidR="006C7D28" w:rsidRPr="00BA5A13" w:rsidRDefault="00B73C0C" w:rsidP="00B73C0C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BA5A13">
              <w:rPr>
                <w:rFonts w:hAnsi="굴림" w:hint="eastAsia"/>
                <w:b/>
                <w:lang w:eastAsia="ko-KR"/>
              </w:rPr>
              <w:t>8</w:t>
            </w:r>
          </w:p>
        </w:tc>
        <w:tc>
          <w:tcPr>
            <w:tcW w:w="506" w:type="dxa"/>
            <w:vAlign w:val="center"/>
          </w:tcPr>
          <w:p w14:paraId="52A1C52F" w14:textId="77777777" w:rsidR="006C7D28" w:rsidRPr="00BA5A13" w:rsidRDefault="006C7D28" w:rsidP="00BA5A1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</w:p>
        </w:tc>
        <w:tc>
          <w:tcPr>
            <w:tcW w:w="5879" w:type="dxa"/>
            <w:vAlign w:val="center"/>
          </w:tcPr>
          <w:p w14:paraId="23168F3E" w14:textId="77777777" w:rsidR="006C7D28" w:rsidRPr="00BA5A13" w:rsidRDefault="006C7D28" w:rsidP="00BA5A13">
            <w:pPr>
              <w:ind w:rightChars="-22" w:right="-44"/>
              <w:rPr>
                <w:rFonts w:hAnsi="굴림"/>
                <w:b/>
                <w:lang w:eastAsia="ko-KR"/>
              </w:rPr>
            </w:pPr>
          </w:p>
        </w:tc>
        <w:tc>
          <w:tcPr>
            <w:tcW w:w="709" w:type="dxa"/>
            <w:vAlign w:val="center"/>
          </w:tcPr>
          <w:p w14:paraId="3381F7F8" w14:textId="77777777" w:rsidR="006C7D28" w:rsidRPr="00BA5A13" w:rsidRDefault="006C7D28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145C3DB5" w14:textId="77777777" w:rsidR="00456B09" w:rsidRPr="00BA5A13" w:rsidRDefault="00B73C0C" w:rsidP="00B73C0C">
      <w:pPr>
        <w:pStyle w:val="5"/>
        <w:rPr>
          <w:lang w:eastAsia="ko-KR"/>
        </w:rPr>
      </w:pPr>
      <w:r w:rsidRPr="00BA5A13">
        <w:rPr>
          <w:rFonts w:hint="eastAsia"/>
          <w:lang w:eastAsia="ko-KR"/>
        </w:rPr>
        <w:t>Body</w:t>
      </w:r>
    </w:p>
    <w:tbl>
      <w:tblPr>
        <w:tblpPr w:leftFromText="142" w:rightFromText="142" w:vertAnchor="text" w:tblpY="1"/>
        <w:tblOverlap w:val="never"/>
        <w:tblW w:w="8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9"/>
        <w:gridCol w:w="598"/>
        <w:gridCol w:w="599"/>
        <w:gridCol w:w="506"/>
        <w:gridCol w:w="5877"/>
        <w:gridCol w:w="709"/>
      </w:tblGrid>
      <w:tr w:rsidR="00BA5A13" w:rsidRPr="00BA5A13" w14:paraId="20CE9A2B" w14:textId="77777777" w:rsidTr="00BA5A13">
        <w:trPr>
          <w:trHeight w:val="227"/>
        </w:trPr>
        <w:tc>
          <w:tcPr>
            <w:tcW w:w="598" w:type="dxa"/>
            <w:shd w:val="clear" w:color="auto" w:fill="C0C0C0"/>
            <w:vAlign w:val="center"/>
          </w:tcPr>
          <w:p w14:paraId="31B81375" w14:textId="77777777" w:rsidR="00B73C0C" w:rsidRPr="00BA5A13" w:rsidRDefault="00B73C0C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순서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7DCF4D03" w14:textId="77777777" w:rsidR="00B73C0C" w:rsidRPr="00BA5A13" w:rsidRDefault="00B73C0C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/>
                <w:b/>
                <w:color w:val="auto"/>
              </w:rPr>
              <w:t>Offs</w:t>
            </w:r>
          </w:p>
        </w:tc>
        <w:tc>
          <w:tcPr>
            <w:tcW w:w="598" w:type="dxa"/>
            <w:shd w:val="clear" w:color="auto" w:fill="C0C0C0"/>
            <w:vAlign w:val="center"/>
          </w:tcPr>
          <w:p w14:paraId="14CA604E" w14:textId="77777777" w:rsidR="00B73C0C" w:rsidRPr="00BA5A13" w:rsidRDefault="00B73C0C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길이</w:t>
            </w:r>
          </w:p>
        </w:tc>
        <w:tc>
          <w:tcPr>
            <w:tcW w:w="506" w:type="dxa"/>
            <w:shd w:val="clear" w:color="auto" w:fill="C0C0C0"/>
            <w:vAlign w:val="center"/>
          </w:tcPr>
          <w:p w14:paraId="32DD5FB0" w14:textId="77777777" w:rsidR="00B73C0C" w:rsidRPr="00BA5A13" w:rsidRDefault="00B73C0C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형</w:t>
            </w:r>
          </w:p>
        </w:tc>
        <w:tc>
          <w:tcPr>
            <w:tcW w:w="5879" w:type="dxa"/>
            <w:shd w:val="clear" w:color="auto" w:fill="C0C0C0"/>
            <w:vAlign w:val="center"/>
          </w:tcPr>
          <w:p w14:paraId="71ACA41F" w14:textId="77777777" w:rsidR="00B73C0C" w:rsidRPr="00BA5A13" w:rsidRDefault="00B73C0C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709" w:type="dxa"/>
            <w:shd w:val="clear" w:color="auto" w:fill="C0C0C0"/>
            <w:vAlign w:val="center"/>
          </w:tcPr>
          <w:p w14:paraId="07213A84" w14:textId="77777777" w:rsidR="00B73C0C" w:rsidRPr="00BA5A13" w:rsidRDefault="00B73C0C" w:rsidP="00BA5A13">
            <w:pPr>
              <w:pStyle w:val="af4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BA5A13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BA5A13" w:rsidRPr="00BA5A13" w14:paraId="7C882EC2" w14:textId="77777777" w:rsidTr="00BA5A13">
        <w:trPr>
          <w:trHeight w:val="227"/>
        </w:trPr>
        <w:tc>
          <w:tcPr>
            <w:tcW w:w="598" w:type="dxa"/>
            <w:vAlign w:val="center"/>
          </w:tcPr>
          <w:p w14:paraId="30FD30A6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7C401FA7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430B3138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1F6C0C62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0F23D9AE" w14:textId="77777777" w:rsidR="00B73C0C" w:rsidRPr="00BA5A13" w:rsidRDefault="00B73C0C" w:rsidP="00BA5A13">
            <w:pPr>
              <w:ind w:rightChars="-22" w:right="-44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 xml:space="preserve">오류 지점 Start </w:t>
            </w:r>
            <w:r w:rsidRPr="00BA5A13">
              <w:rPr>
                <w:rFonts w:hAnsi="굴림"/>
                <w:lang w:eastAsia="ko-KR"/>
              </w:rPr>
              <w:t>Index #n</w:t>
            </w:r>
          </w:p>
        </w:tc>
        <w:tc>
          <w:tcPr>
            <w:tcW w:w="709" w:type="dxa"/>
            <w:vMerge w:val="restart"/>
            <w:vAlign w:val="center"/>
          </w:tcPr>
          <w:p w14:paraId="6D62A606" w14:textId="77777777" w:rsidR="00B73C0C" w:rsidRPr="00BA5A13" w:rsidRDefault="009F2519" w:rsidP="00B73C0C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(1)</w:t>
            </w:r>
          </w:p>
        </w:tc>
      </w:tr>
      <w:tr w:rsidR="00BA5A13" w:rsidRPr="00BA5A13" w14:paraId="355BD217" w14:textId="77777777" w:rsidTr="00BA5A13">
        <w:trPr>
          <w:trHeight w:val="227"/>
        </w:trPr>
        <w:tc>
          <w:tcPr>
            <w:tcW w:w="598" w:type="dxa"/>
            <w:vAlign w:val="center"/>
          </w:tcPr>
          <w:p w14:paraId="0F76CEFA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5BEF0218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  <w:tc>
          <w:tcPr>
            <w:tcW w:w="598" w:type="dxa"/>
            <w:vAlign w:val="center"/>
          </w:tcPr>
          <w:p w14:paraId="7B30322D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2</w:t>
            </w:r>
          </w:p>
        </w:tc>
        <w:tc>
          <w:tcPr>
            <w:tcW w:w="506" w:type="dxa"/>
            <w:vAlign w:val="center"/>
          </w:tcPr>
          <w:p w14:paraId="0301D1ED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>I</w:t>
            </w:r>
          </w:p>
        </w:tc>
        <w:tc>
          <w:tcPr>
            <w:tcW w:w="5879" w:type="dxa"/>
            <w:vAlign w:val="center"/>
          </w:tcPr>
          <w:p w14:paraId="77DF2206" w14:textId="77777777" w:rsidR="00B73C0C" w:rsidRPr="00BA5A13" w:rsidRDefault="00B73C0C" w:rsidP="00BA5A13">
            <w:pPr>
              <w:ind w:rightChars="-22" w:right="-44"/>
              <w:rPr>
                <w:rFonts w:hAnsi="굴림"/>
                <w:lang w:eastAsia="ko-KR"/>
              </w:rPr>
            </w:pPr>
            <w:r w:rsidRPr="00BA5A13">
              <w:rPr>
                <w:rFonts w:hAnsi="굴림" w:hint="eastAsia"/>
                <w:lang w:eastAsia="ko-KR"/>
              </w:rPr>
              <w:t xml:space="preserve">오류 지점 End </w:t>
            </w:r>
            <w:r w:rsidRPr="00BA5A13">
              <w:rPr>
                <w:rFonts w:hAnsi="굴림"/>
                <w:lang w:eastAsia="ko-KR"/>
              </w:rPr>
              <w:t>Index #n</w:t>
            </w:r>
          </w:p>
        </w:tc>
        <w:tc>
          <w:tcPr>
            <w:tcW w:w="709" w:type="dxa"/>
            <w:vMerge/>
            <w:vAlign w:val="center"/>
          </w:tcPr>
          <w:p w14:paraId="46293179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  <w:tr w:rsidR="00BA5A13" w:rsidRPr="00BA5A13" w14:paraId="74F87778" w14:textId="77777777" w:rsidTr="00BA5A13">
        <w:trPr>
          <w:trHeight w:val="227"/>
        </w:trPr>
        <w:tc>
          <w:tcPr>
            <w:tcW w:w="1196" w:type="dxa"/>
            <w:gridSpan w:val="2"/>
            <w:vAlign w:val="center"/>
          </w:tcPr>
          <w:p w14:paraId="1E977BBF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BA5A13">
              <w:rPr>
                <w:rFonts w:hAnsi="굴림" w:hint="eastAsia"/>
                <w:b/>
                <w:lang w:eastAsia="ko-KR"/>
              </w:rPr>
              <w:t>계</w:t>
            </w:r>
          </w:p>
        </w:tc>
        <w:tc>
          <w:tcPr>
            <w:tcW w:w="598" w:type="dxa"/>
            <w:vAlign w:val="center"/>
          </w:tcPr>
          <w:p w14:paraId="34731B7D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  <w:r w:rsidRPr="00BA5A13">
              <w:rPr>
                <w:rFonts w:hAnsi="굴림" w:hint="eastAsia"/>
                <w:b/>
                <w:lang w:eastAsia="ko-KR"/>
              </w:rPr>
              <w:t>N</w:t>
            </w:r>
          </w:p>
        </w:tc>
        <w:tc>
          <w:tcPr>
            <w:tcW w:w="506" w:type="dxa"/>
            <w:vAlign w:val="center"/>
          </w:tcPr>
          <w:p w14:paraId="3EF260BA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b/>
                <w:lang w:eastAsia="ko-KR"/>
              </w:rPr>
            </w:pPr>
          </w:p>
        </w:tc>
        <w:tc>
          <w:tcPr>
            <w:tcW w:w="5879" w:type="dxa"/>
            <w:vAlign w:val="center"/>
          </w:tcPr>
          <w:p w14:paraId="7375A2FF" w14:textId="77777777" w:rsidR="00B73C0C" w:rsidRPr="00BA5A13" w:rsidRDefault="00B73C0C" w:rsidP="00B73C0C">
            <w:pPr>
              <w:ind w:rightChars="-22" w:right="-44"/>
              <w:rPr>
                <w:rFonts w:hAnsi="굴림"/>
                <w:b/>
                <w:lang w:eastAsia="ko-KR"/>
              </w:rPr>
            </w:pPr>
            <w:r w:rsidRPr="00BA5A13">
              <w:rPr>
                <w:rFonts w:hAnsi="굴림"/>
                <w:b/>
                <w:lang w:eastAsia="ko-KR"/>
              </w:rPr>
              <w:t xml:space="preserve">4 * </w:t>
            </w:r>
            <w:r w:rsidRPr="00BA5A13">
              <w:rPr>
                <w:rFonts w:hAnsi="굴림" w:hint="eastAsia"/>
                <w:b/>
                <w:lang w:eastAsia="ko-KR"/>
              </w:rPr>
              <w:t xml:space="preserve">오류 지점 </w:t>
            </w:r>
            <w:r w:rsidRPr="00BA5A13">
              <w:rPr>
                <w:rFonts w:hAnsi="굴림"/>
                <w:b/>
                <w:lang w:eastAsia="ko-KR"/>
              </w:rPr>
              <w:t>Pair</w:t>
            </w:r>
            <w:r w:rsidRPr="00BA5A13">
              <w:rPr>
                <w:rFonts w:hAnsi="굴림" w:hint="eastAsia"/>
                <w:b/>
                <w:lang w:eastAsia="ko-KR"/>
              </w:rPr>
              <w:t xml:space="preserve"> 개수</w:t>
            </w:r>
          </w:p>
        </w:tc>
        <w:tc>
          <w:tcPr>
            <w:tcW w:w="709" w:type="dxa"/>
            <w:vAlign w:val="center"/>
          </w:tcPr>
          <w:p w14:paraId="02FB1244" w14:textId="77777777" w:rsidR="00B73C0C" w:rsidRPr="00BA5A13" w:rsidRDefault="00B73C0C" w:rsidP="00BA5A13">
            <w:pPr>
              <w:ind w:rightChars="-22" w:right="-44"/>
              <w:jc w:val="center"/>
              <w:rPr>
                <w:rFonts w:hAnsi="굴림"/>
                <w:lang w:eastAsia="ko-KR"/>
              </w:rPr>
            </w:pPr>
          </w:p>
        </w:tc>
      </w:tr>
    </w:tbl>
    <w:p w14:paraId="7B0C1C58" w14:textId="77777777" w:rsidR="009F2519" w:rsidRPr="00BA5A13" w:rsidRDefault="009F2519" w:rsidP="00722E7A">
      <w:pPr>
        <w:pStyle w:val="af7"/>
        <w:numPr>
          <w:ilvl w:val="0"/>
          <w:numId w:val="40"/>
        </w:numPr>
        <w:ind w:leftChars="0"/>
        <w:rPr>
          <w:lang w:eastAsia="ko-KR"/>
        </w:rPr>
      </w:pPr>
      <w:r w:rsidRPr="00BA5A13">
        <w:rPr>
          <w:rFonts w:hint="eastAsia"/>
          <w:lang w:eastAsia="ko-KR"/>
        </w:rPr>
        <w:t>Index</w:t>
      </w:r>
      <w:r w:rsidRPr="00BA5A13">
        <w:rPr>
          <w:lang w:eastAsia="ko-KR"/>
        </w:rPr>
        <w:t xml:space="preserve"> </w:t>
      </w:r>
      <w:r w:rsidRPr="00BA5A13">
        <w:rPr>
          <w:rFonts w:hint="eastAsia"/>
          <w:lang w:eastAsia="ko-KR"/>
        </w:rPr>
        <w:t>정보</w:t>
      </w:r>
    </w:p>
    <w:tbl>
      <w:tblPr>
        <w:tblW w:w="2693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2"/>
        <w:gridCol w:w="1971"/>
      </w:tblGrid>
      <w:tr w:rsidR="00BA5A13" w:rsidRPr="00BA5A13" w14:paraId="22DD5C34" w14:textId="77777777" w:rsidTr="009F2519">
        <w:tc>
          <w:tcPr>
            <w:tcW w:w="709" w:type="dxa"/>
            <w:shd w:val="pct25" w:color="auto" w:fill="auto"/>
            <w:vAlign w:val="center"/>
          </w:tcPr>
          <w:p w14:paraId="1AA86684" w14:textId="77777777" w:rsidR="009F2519" w:rsidRPr="00BA5A13" w:rsidRDefault="009F2519" w:rsidP="00BA5A13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t>Index</w:t>
            </w:r>
          </w:p>
        </w:tc>
        <w:tc>
          <w:tcPr>
            <w:tcW w:w="1984" w:type="dxa"/>
            <w:shd w:val="pct25" w:color="auto" w:fill="auto"/>
          </w:tcPr>
          <w:p w14:paraId="497183E2" w14:textId="77777777" w:rsidR="009F2519" w:rsidRPr="00BA5A13" w:rsidRDefault="009F2519" w:rsidP="00BA5A13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t>내용</w:t>
            </w:r>
          </w:p>
        </w:tc>
      </w:tr>
      <w:tr w:rsidR="00BA5A13" w:rsidRPr="00BA5A13" w14:paraId="0E928233" w14:textId="77777777" w:rsidTr="009F2519">
        <w:tc>
          <w:tcPr>
            <w:tcW w:w="709" w:type="dxa"/>
            <w:vAlign w:val="center"/>
          </w:tcPr>
          <w:p w14:paraId="21270E56" w14:textId="77777777" w:rsidR="009F2519" w:rsidRPr="00BA5A13" w:rsidRDefault="009F2519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0</w:t>
            </w:r>
          </w:p>
        </w:tc>
        <w:tc>
          <w:tcPr>
            <w:tcW w:w="1984" w:type="dxa"/>
            <w:vAlign w:val="center"/>
          </w:tcPr>
          <w:p w14:paraId="725DABBE" w14:textId="77777777" w:rsidR="009F2519" w:rsidRPr="00BA5A13" w:rsidRDefault="009F2519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출발지</w:t>
            </w:r>
          </w:p>
        </w:tc>
      </w:tr>
      <w:tr w:rsidR="00BA5A13" w:rsidRPr="00BA5A13" w14:paraId="7A67D302" w14:textId="77777777" w:rsidTr="009F2519">
        <w:tc>
          <w:tcPr>
            <w:tcW w:w="709" w:type="dxa"/>
            <w:vAlign w:val="center"/>
          </w:tcPr>
          <w:p w14:paraId="2599A0D7" w14:textId="77777777" w:rsidR="009F2519" w:rsidRPr="00BA5A13" w:rsidRDefault="009F2519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1</w:t>
            </w:r>
          </w:p>
        </w:tc>
        <w:tc>
          <w:tcPr>
            <w:tcW w:w="1984" w:type="dxa"/>
            <w:vAlign w:val="center"/>
          </w:tcPr>
          <w:p w14:paraId="11BC286F" w14:textId="77777777" w:rsidR="009F2519" w:rsidRPr="00BA5A13" w:rsidRDefault="009F2519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목적지</w:t>
            </w:r>
          </w:p>
        </w:tc>
      </w:tr>
      <w:tr w:rsidR="00BA5A13" w:rsidRPr="00BA5A13" w14:paraId="708C5B38" w14:textId="77777777" w:rsidTr="009F2519">
        <w:tc>
          <w:tcPr>
            <w:tcW w:w="709" w:type="dxa"/>
            <w:vAlign w:val="center"/>
          </w:tcPr>
          <w:p w14:paraId="7C16E5C4" w14:textId="77777777" w:rsidR="009F2519" w:rsidRPr="00BA5A13" w:rsidRDefault="009F2519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2</w:t>
            </w:r>
          </w:p>
        </w:tc>
        <w:tc>
          <w:tcPr>
            <w:tcW w:w="1984" w:type="dxa"/>
            <w:vAlign w:val="center"/>
          </w:tcPr>
          <w:p w14:paraId="15797BBA" w14:textId="77777777" w:rsidR="009F2519" w:rsidRPr="00BA5A13" w:rsidRDefault="009F2519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 xml:space="preserve">경유지 </w:t>
            </w:r>
            <w:r w:rsidRPr="00BA5A13">
              <w:rPr>
                <w:lang w:eastAsia="ko-KR"/>
              </w:rPr>
              <w:t>1</w:t>
            </w:r>
          </w:p>
        </w:tc>
      </w:tr>
      <w:tr w:rsidR="00BA5A13" w:rsidRPr="00BA5A13" w14:paraId="7096E9B4" w14:textId="77777777" w:rsidTr="009F2519">
        <w:tc>
          <w:tcPr>
            <w:tcW w:w="709" w:type="dxa"/>
            <w:vAlign w:val="center"/>
          </w:tcPr>
          <w:p w14:paraId="53946C94" w14:textId="77777777" w:rsidR="009F2519" w:rsidRPr="00BA5A13" w:rsidRDefault="009F2519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3</w:t>
            </w:r>
          </w:p>
        </w:tc>
        <w:tc>
          <w:tcPr>
            <w:tcW w:w="1984" w:type="dxa"/>
            <w:vAlign w:val="center"/>
          </w:tcPr>
          <w:p w14:paraId="00163FB6" w14:textId="77777777" w:rsidR="009F2519" w:rsidRPr="00BA5A13" w:rsidRDefault="009F2519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 xml:space="preserve">경유지 </w:t>
            </w:r>
            <w:r w:rsidRPr="00BA5A13">
              <w:rPr>
                <w:lang w:eastAsia="ko-KR"/>
              </w:rPr>
              <w:t>2</w:t>
            </w:r>
          </w:p>
        </w:tc>
      </w:tr>
      <w:tr w:rsidR="009475F0" w:rsidRPr="00BA5A13" w14:paraId="19F72664" w14:textId="77777777" w:rsidTr="009F2519">
        <w:tc>
          <w:tcPr>
            <w:tcW w:w="709" w:type="dxa"/>
            <w:vAlign w:val="center"/>
          </w:tcPr>
          <w:p w14:paraId="68908E42" w14:textId="77777777" w:rsidR="009F2519" w:rsidRPr="00BA5A13" w:rsidRDefault="009F2519" w:rsidP="00BA5A13">
            <w:pPr>
              <w:ind w:rightChars="-22" w:right="-44"/>
              <w:jc w:val="center"/>
              <w:rPr>
                <w:lang w:eastAsia="ko-KR"/>
              </w:rPr>
            </w:pPr>
          </w:p>
        </w:tc>
        <w:tc>
          <w:tcPr>
            <w:tcW w:w="1984" w:type="dxa"/>
            <w:vAlign w:val="center"/>
          </w:tcPr>
          <w:p w14:paraId="0CAE68CD" w14:textId="77777777" w:rsidR="009F2519" w:rsidRPr="00BA5A13" w:rsidRDefault="009F2519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…</w:t>
            </w:r>
          </w:p>
        </w:tc>
      </w:tr>
    </w:tbl>
    <w:p w14:paraId="39887A5C" w14:textId="77777777" w:rsidR="009F2519" w:rsidRPr="00BA5A13" w:rsidRDefault="009F2519" w:rsidP="009F2519">
      <w:pPr>
        <w:pStyle w:val="af7"/>
        <w:ind w:leftChars="0" w:left="760"/>
        <w:rPr>
          <w:lang w:eastAsia="ko-KR"/>
        </w:rPr>
      </w:pPr>
    </w:p>
    <w:p w14:paraId="43CADF75" w14:textId="77777777" w:rsidR="00B73C0C" w:rsidRPr="00BA5A13" w:rsidRDefault="009F2519" w:rsidP="00722E7A">
      <w:pPr>
        <w:pStyle w:val="af7"/>
        <w:numPr>
          <w:ilvl w:val="0"/>
          <w:numId w:val="39"/>
        </w:numPr>
        <w:ind w:leftChars="0"/>
        <w:rPr>
          <w:lang w:eastAsia="ko-KR"/>
        </w:rPr>
      </w:pPr>
      <w:r w:rsidRPr="00BA5A13">
        <w:rPr>
          <w:rFonts w:hint="eastAsia"/>
          <w:lang w:eastAsia="ko-KR"/>
        </w:rPr>
        <w:t>사용 예</w:t>
      </w:r>
      <w:r w:rsidR="004159D0" w:rsidRPr="00BA5A13">
        <w:rPr>
          <w:rFonts w:hint="eastAsia"/>
          <w:lang w:eastAsia="ko-KR"/>
        </w:rPr>
        <w:t xml:space="preserve"> : </w:t>
      </w:r>
      <w:r w:rsidR="004159D0" w:rsidRPr="00BA5A13">
        <w:rPr>
          <w:lang w:eastAsia="ko-KR"/>
        </w:rPr>
        <w:t>‘</w:t>
      </w:r>
      <w:r w:rsidR="004159D0" w:rsidRPr="00BA5A13">
        <w:rPr>
          <w:rFonts w:hint="eastAsia"/>
          <w:lang w:eastAsia="ko-KR"/>
        </w:rPr>
        <w:t>경유지1</w:t>
      </w:r>
      <w:r w:rsidR="004159D0" w:rsidRPr="00BA5A13">
        <w:rPr>
          <w:lang w:eastAsia="ko-KR"/>
        </w:rPr>
        <w:t xml:space="preserve">, </w:t>
      </w:r>
      <w:r w:rsidR="004159D0" w:rsidRPr="00BA5A13">
        <w:rPr>
          <w:rFonts w:hint="eastAsia"/>
          <w:lang w:eastAsia="ko-KR"/>
        </w:rPr>
        <w:t>경유지2</w:t>
      </w:r>
      <w:r w:rsidR="004159D0" w:rsidRPr="00BA5A13">
        <w:rPr>
          <w:lang w:eastAsia="ko-KR"/>
        </w:rPr>
        <w:t xml:space="preserve">, </w:t>
      </w:r>
      <w:r w:rsidR="004159D0" w:rsidRPr="00BA5A13">
        <w:rPr>
          <w:rFonts w:hint="eastAsia"/>
          <w:lang w:eastAsia="ko-KR"/>
        </w:rPr>
        <w:t>목적지</w:t>
      </w:r>
      <w:r w:rsidR="004159D0" w:rsidRPr="00BA5A13">
        <w:rPr>
          <w:lang w:eastAsia="ko-KR"/>
        </w:rPr>
        <w:t>’</w:t>
      </w:r>
      <w:r w:rsidR="004159D0" w:rsidRPr="00BA5A13">
        <w:rPr>
          <w:rFonts w:hint="eastAsia"/>
          <w:lang w:eastAsia="ko-KR"/>
        </w:rPr>
        <w:t xml:space="preserve">가 동일 링크에 </w:t>
      </w:r>
      <w:proofErr w:type="spellStart"/>
      <w:r w:rsidR="004159D0" w:rsidRPr="00BA5A13">
        <w:rPr>
          <w:rFonts w:hint="eastAsia"/>
          <w:lang w:eastAsia="ko-KR"/>
        </w:rPr>
        <w:t>프로젝션</w:t>
      </w:r>
      <w:proofErr w:type="spellEnd"/>
      <w:r w:rsidR="004159D0" w:rsidRPr="00BA5A13">
        <w:rPr>
          <w:rFonts w:hint="eastAsia"/>
          <w:lang w:eastAsia="ko-KR"/>
        </w:rPr>
        <w:t xml:space="preserve"> 된 경우</w:t>
      </w:r>
    </w:p>
    <w:p w14:paraId="58EB62A5" w14:textId="77777777" w:rsidR="004159D0" w:rsidRPr="00BA5A13" w:rsidRDefault="004159D0" w:rsidP="00722E7A">
      <w:pPr>
        <w:pStyle w:val="af7"/>
        <w:numPr>
          <w:ilvl w:val="1"/>
          <w:numId w:val="39"/>
        </w:numPr>
        <w:ind w:leftChars="0"/>
        <w:rPr>
          <w:lang w:eastAsia="ko-KR"/>
        </w:rPr>
      </w:pPr>
      <w:r w:rsidRPr="00BA5A13">
        <w:rPr>
          <w:rFonts w:hint="eastAsia"/>
          <w:lang w:eastAsia="ko-KR"/>
        </w:rPr>
        <w:t>Request</w:t>
      </w:r>
    </w:p>
    <w:tbl>
      <w:tblPr>
        <w:tblW w:w="7937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2"/>
        <w:gridCol w:w="1274"/>
        <w:gridCol w:w="1486"/>
        <w:gridCol w:w="1486"/>
        <w:gridCol w:w="849"/>
        <w:gridCol w:w="2120"/>
      </w:tblGrid>
      <w:tr w:rsidR="00BA5A13" w:rsidRPr="00BA5A13" w14:paraId="16AA2A43" w14:textId="77777777" w:rsidTr="004159D0">
        <w:tc>
          <w:tcPr>
            <w:tcW w:w="4961" w:type="dxa"/>
            <w:gridSpan w:val="4"/>
            <w:tcBorders>
              <w:right w:val="single" w:sz="4" w:space="0" w:color="auto"/>
            </w:tcBorders>
            <w:shd w:val="pct25" w:color="auto" w:fill="auto"/>
            <w:vAlign w:val="center"/>
          </w:tcPr>
          <w:p w14:paraId="5934374C" w14:textId="77777777" w:rsidR="004159D0" w:rsidRPr="00BA5A13" w:rsidRDefault="004159D0" w:rsidP="00BA5A13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t>입력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A32E7" w14:textId="77777777" w:rsidR="004159D0" w:rsidRPr="00BA5A13" w:rsidRDefault="004159D0" w:rsidP="004159D0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sym w:font="Wingdings" w:char="F0E8"/>
            </w:r>
          </w:p>
        </w:tc>
        <w:tc>
          <w:tcPr>
            <w:tcW w:w="2125" w:type="dxa"/>
            <w:vMerge w:val="restart"/>
            <w:tcBorders>
              <w:left w:val="single" w:sz="4" w:space="0" w:color="auto"/>
            </w:tcBorders>
            <w:shd w:val="pct25" w:color="auto" w:fill="auto"/>
            <w:vAlign w:val="center"/>
          </w:tcPr>
          <w:p w14:paraId="2ABFAF05" w14:textId="77777777" w:rsidR="004159D0" w:rsidRPr="00BA5A13" w:rsidRDefault="004159D0" w:rsidP="004159D0">
            <w:pPr>
              <w:ind w:rightChars="-22" w:right="-44"/>
              <w:jc w:val="center"/>
              <w:rPr>
                <w:b/>
                <w:lang w:eastAsia="ko-KR"/>
              </w:rPr>
            </w:pPr>
            <w:proofErr w:type="spellStart"/>
            <w:r w:rsidRPr="00BA5A13">
              <w:rPr>
                <w:rFonts w:hint="eastAsia"/>
                <w:b/>
                <w:lang w:eastAsia="ko-KR"/>
              </w:rPr>
              <w:t>프로젝션</w:t>
            </w:r>
            <w:proofErr w:type="spellEnd"/>
            <w:r w:rsidRPr="00BA5A13">
              <w:rPr>
                <w:rFonts w:hint="eastAsia"/>
                <w:b/>
                <w:lang w:eastAsia="ko-KR"/>
              </w:rPr>
              <w:t xml:space="preserve"> 링크</w:t>
            </w:r>
          </w:p>
        </w:tc>
      </w:tr>
      <w:tr w:rsidR="00BA5A13" w:rsidRPr="00BA5A13" w14:paraId="02015B6A" w14:textId="77777777" w:rsidTr="00BA5A13">
        <w:tc>
          <w:tcPr>
            <w:tcW w:w="709" w:type="dxa"/>
            <w:shd w:val="pct25" w:color="auto" w:fill="auto"/>
            <w:vAlign w:val="center"/>
          </w:tcPr>
          <w:p w14:paraId="1923FED8" w14:textId="77777777" w:rsidR="004159D0" w:rsidRPr="00BA5A13" w:rsidRDefault="004159D0" w:rsidP="00D80782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t>Index</w:t>
            </w:r>
          </w:p>
        </w:tc>
        <w:tc>
          <w:tcPr>
            <w:tcW w:w="1276" w:type="dxa"/>
            <w:shd w:val="pct25" w:color="auto" w:fill="auto"/>
          </w:tcPr>
          <w:p w14:paraId="14F46848" w14:textId="77777777" w:rsidR="004159D0" w:rsidRPr="00BA5A13" w:rsidRDefault="004159D0" w:rsidP="00D80782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t>내용</w:t>
            </w:r>
          </w:p>
        </w:tc>
        <w:tc>
          <w:tcPr>
            <w:tcW w:w="1488" w:type="dxa"/>
            <w:shd w:val="pct25" w:color="auto" w:fill="auto"/>
          </w:tcPr>
          <w:p w14:paraId="7F515464" w14:textId="77777777" w:rsidR="004159D0" w:rsidRPr="00BA5A13" w:rsidRDefault="004159D0" w:rsidP="00D80782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t>X</w:t>
            </w:r>
          </w:p>
        </w:tc>
        <w:tc>
          <w:tcPr>
            <w:tcW w:w="1488" w:type="dxa"/>
            <w:tcBorders>
              <w:right w:val="single" w:sz="4" w:space="0" w:color="auto"/>
            </w:tcBorders>
            <w:shd w:val="pct25" w:color="auto" w:fill="auto"/>
          </w:tcPr>
          <w:p w14:paraId="6E1F700B" w14:textId="77777777" w:rsidR="004159D0" w:rsidRPr="00BA5A13" w:rsidRDefault="004159D0" w:rsidP="00D80782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t>Y</w:t>
            </w: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1A4F9B" w14:textId="77777777" w:rsidR="004159D0" w:rsidRPr="00BA5A13" w:rsidRDefault="004159D0" w:rsidP="00D80782">
            <w:pPr>
              <w:ind w:rightChars="-22" w:right="-44"/>
              <w:jc w:val="center"/>
              <w:rPr>
                <w:b/>
                <w:lang w:eastAsia="ko-KR"/>
              </w:rPr>
            </w:pPr>
          </w:p>
        </w:tc>
        <w:tc>
          <w:tcPr>
            <w:tcW w:w="2125" w:type="dxa"/>
            <w:vMerge/>
            <w:tcBorders>
              <w:left w:val="single" w:sz="4" w:space="0" w:color="auto"/>
            </w:tcBorders>
            <w:shd w:val="pct25" w:color="auto" w:fill="auto"/>
            <w:vAlign w:val="center"/>
          </w:tcPr>
          <w:p w14:paraId="576CBFA7" w14:textId="77777777" w:rsidR="004159D0" w:rsidRPr="00BA5A13" w:rsidRDefault="004159D0" w:rsidP="004159D0">
            <w:pPr>
              <w:ind w:rightChars="-22" w:right="-44"/>
              <w:jc w:val="center"/>
              <w:rPr>
                <w:b/>
                <w:lang w:eastAsia="ko-KR"/>
              </w:rPr>
            </w:pPr>
          </w:p>
        </w:tc>
      </w:tr>
      <w:tr w:rsidR="00BA5A13" w:rsidRPr="00BA5A13" w14:paraId="65E454CE" w14:textId="77777777" w:rsidTr="00BA5A13">
        <w:tc>
          <w:tcPr>
            <w:tcW w:w="709" w:type="dxa"/>
            <w:vAlign w:val="center"/>
          </w:tcPr>
          <w:p w14:paraId="091C9AA6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0</w:t>
            </w:r>
          </w:p>
        </w:tc>
        <w:tc>
          <w:tcPr>
            <w:tcW w:w="1276" w:type="dxa"/>
            <w:vAlign w:val="center"/>
          </w:tcPr>
          <w:p w14:paraId="29657B12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출발지</w:t>
            </w:r>
          </w:p>
        </w:tc>
        <w:tc>
          <w:tcPr>
            <w:tcW w:w="1488" w:type="dxa"/>
          </w:tcPr>
          <w:p w14:paraId="352F24D1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45760459</w:t>
            </w:r>
          </w:p>
        </w:tc>
        <w:tc>
          <w:tcPr>
            <w:tcW w:w="1488" w:type="dxa"/>
            <w:tcBorders>
              <w:right w:val="single" w:sz="4" w:space="0" w:color="auto"/>
            </w:tcBorders>
          </w:tcPr>
          <w:p w14:paraId="6CA434DC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13463884</w:t>
            </w: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8CD6B0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</w:p>
        </w:tc>
        <w:tc>
          <w:tcPr>
            <w:tcW w:w="2125" w:type="dxa"/>
            <w:tcBorders>
              <w:left w:val="single" w:sz="4" w:space="0" w:color="auto"/>
            </w:tcBorders>
            <w:vAlign w:val="center"/>
          </w:tcPr>
          <w:p w14:paraId="201522CA" w14:textId="77777777" w:rsidR="004159D0" w:rsidRPr="00BA5A13" w:rsidRDefault="004159D0" w:rsidP="004159D0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A링크</w:t>
            </w:r>
          </w:p>
        </w:tc>
      </w:tr>
      <w:tr w:rsidR="00BA5A13" w:rsidRPr="00BA5A13" w14:paraId="74D46D73" w14:textId="77777777" w:rsidTr="00BA5A13">
        <w:tc>
          <w:tcPr>
            <w:tcW w:w="709" w:type="dxa"/>
            <w:vAlign w:val="center"/>
          </w:tcPr>
          <w:p w14:paraId="0396503C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1</w:t>
            </w:r>
          </w:p>
        </w:tc>
        <w:tc>
          <w:tcPr>
            <w:tcW w:w="1276" w:type="dxa"/>
            <w:vAlign w:val="center"/>
          </w:tcPr>
          <w:p w14:paraId="3890C8C4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목적지</w:t>
            </w:r>
          </w:p>
        </w:tc>
        <w:tc>
          <w:tcPr>
            <w:tcW w:w="1488" w:type="dxa"/>
          </w:tcPr>
          <w:p w14:paraId="2572DF2C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45759941</w:t>
            </w:r>
          </w:p>
        </w:tc>
        <w:tc>
          <w:tcPr>
            <w:tcW w:w="1488" w:type="dxa"/>
            <w:tcBorders>
              <w:right w:val="single" w:sz="4" w:space="0" w:color="auto"/>
            </w:tcBorders>
          </w:tcPr>
          <w:p w14:paraId="42E857E7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13463892</w:t>
            </w: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81063E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</w:p>
        </w:tc>
        <w:tc>
          <w:tcPr>
            <w:tcW w:w="2125" w:type="dxa"/>
            <w:tcBorders>
              <w:left w:val="single" w:sz="4" w:space="0" w:color="auto"/>
            </w:tcBorders>
            <w:vAlign w:val="center"/>
          </w:tcPr>
          <w:p w14:paraId="7ED963BE" w14:textId="77777777" w:rsidR="004159D0" w:rsidRPr="00BA5A13" w:rsidRDefault="004159D0" w:rsidP="004159D0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B링크</w:t>
            </w:r>
          </w:p>
        </w:tc>
      </w:tr>
      <w:tr w:rsidR="00BA5A13" w:rsidRPr="00BA5A13" w14:paraId="4A4B0D39" w14:textId="77777777" w:rsidTr="00BA5A13">
        <w:tc>
          <w:tcPr>
            <w:tcW w:w="709" w:type="dxa"/>
            <w:vAlign w:val="center"/>
          </w:tcPr>
          <w:p w14:paraId="1477D7AE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2</w:t>
            </w:r>
          </w:p>
        </w:tc>
        <w:tc>
          <w:tcPr>
            <w:tcW w:w="1276" w:type="dxa"/>
            <w:vAlign w:val="center"/>
          </w:tcPr>
          <w:p w14:paraId="5499EE46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 xml:space="preserve">경유지 </w:t>
            </w:r>
            <w:r w:rsidRPr="00BA5A13">
              <w:rPr>
                <w:lang w:eastAsia="ko-KR"/>
              </w:rPr>
              <w:t>1</w:t>
            </w:r>
          </w:p>
        </w:tc>
        <w:tc>
          <w:tcPr>
            <w:tcW w:w="1488" w:type="dxa"/>
          </w:tcPr>
          <w:p w14:paraId="3056D8E2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45760193</w:t>
            </w:r>
          </w:p>
        </w:tc>
        <w:tc>
          <w:tcPr>
            <w:tcW w:w="1488" w:type="dxa"/>
            <w:tcBorders>
              <w:right w:val="single" w:sz="4" w:space="0" w:color="auto"/>
            </w:tcBorders>
          </w:tcPr>
          <w:p w14:paraId="0ECB2DB2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13463884</w:t>
            </w: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A4C61B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</w:p>
        </w:tc>
        <w:tc>
          <w:tcPr>
            <w:tcW w:w="2125" w:type="dxa"/>
            <w:tcBorders>
              <w:left w:val="single" w:sz="4" w:space="0" w:color="auto"/>
            </w:tcBorders>
            <w:vAlign w:val="center"/>
          </w:tcPr>
          <w:p w14:paraId="0350B561" w14:textId="77777777" w:rsidR="004159D0" w:rsidRPr="00BA5A13" w:rsidRDefault="004159D0" w:rsidP="004159D0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B링크</w:t>
            </w:r>
          </w:p>
        </w:tc>
      </w:tr>
      <w:tr w:rsidR="00BA5A13" w:rsidRPr="00BA5A13" w14:paraId="453185C7" w14:textId="77777777" w:rsidTr="00BA5A13">
        <w:tc>
          <w:tcPr>
            <w:tcW w:w="709" w:type="dxa"/>
            <w:vAlign w:val="center"/>
          </w:tcPr>
          <w:p w14:paraId="3C472C62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3</w:t>
            </w:r>
          </w:p>
        </w:tc>
        <w:tc>
          <w:tcPr>
            <w:tcW w:w="1276" w:type="dxa"/>
            <w:vAlign w:val="center"/>
          </w:tcPr>
          <w:p w14:paraId="117E92EE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 xml:space="preserve">경유지 </w:t>
            </w:r>
            <w:r w:rsidRPr="00BA5A13">
              <w:rPr>
                <w:lang w:eastAsia="ko-KR"/>
              </w:rPr>
              <w:t>2</w:t>
            </w:r>
          </w:p>
        </w:tc>
        <w:tc>
          <w:tcPr>
            <w:tcW w:w="1488" w:type="dxa"/>
          </w:tcPr>
          <w:p w14:paraId="3FD77A72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45760077</w:t>
            </w:r>
          </w:p>
        </w:tc>
        <w:tc>
          <w:tcPr>
            <w:tcW w:w="1488" w:type="dxa"/>
            <w:tcBorders>
              <w:right w:val="single" w:sz="4" w:space="0" w:color="auto"/>
            </w:tcBorders>
          </w:tcPr>
          <w:p w14:paraId="488133EA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13463886</w:t>
            </w:r>
          </w:p>
        </w:tc>
        <w:tc>
          <w:tcPr>
            <w:tcW w:w="85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FB1834F" w14:textId="77777777" w:rsidR="004159D0" w:rsidRPr="00BA5A13" w:rsidRDefault="004159D0" w:rsidP="00D80782">
            <w:pPr>
              <w:ind w:rightChars="-22" w:right="-44"/>
              <w:jc w:val="center"/>
              <w:rPr>
                <w:lang w:eastAsia="ko-KR"/>
              </w:rPr>
            </w:pPr>
          </w:p>
        </w:tc>
        <w:tc>
          <w:tcPr>
            <w:tcW w:w="2125" w:type="dxa"/>
            <w:tcBorders>
              <w:left w:val="single" w:sz="4" w:space="0" w:color="auto"/>
            </w:tcBorders>
            <w:vAlign w:val="center"/>
          </w:tcPr>
          <w:p w14:paraId="7807255E" w14:textId="77777777" w:rsidR="004159D0" w:rsidRPr="00BA5A13" w:rsidRDefault="004159D0" w:rsidP="004159D0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B링크</w:t>
            </w:r>
          </w:p>
        </w:tc>
      </w:tr>
    </w:tbl>
    <w:p w14:paraId="17E5FC3C" w14:textId="77777777" w:rsidR="009F2519" w:rsidRPr="00BA5A13" w:rsidRDefault="004159D0" w:rsidP="00722E7A">
      <w:pPr>
        <w:pStyle w:val="af7"/>
        <w:numPr>
          <w:ilvl w:val="0"/>
          <w:numId w:val="41"/>
        </w:numPr>
        <w:ind w:leftChars="0"/>
        <w:rPr>
          <w:lang w:eastAsia="ko-KR"/>
        </w:rPr>
      </w:pPr>
      <w:r w:rsidRPr="00BA5A13">
        <w:rPr>
          <w:rFonts w:hint="eastAsia"/>
          <w:lang w:eastAsia="ko-KR"/>
        </w:rPr>
        <w:t>Response</w:t>
      </w:r>
    </w:p>
    <w:tbl>
      <w:tblPr>
        <w:tblW w:w="7937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1417"/>
        <w:gridCol w:w="3401"/>
      </w:tblGrid>
      <w:tr w:rsidR="00BA5A13" w:rsidRPr="00BA5A13" w14:paraId="41A96CE6" w14:textId="77777777" w:rsidTr="004159D0">
        <w:tc>
          <w:tcPr>
            <w:tcW w:w="3119" w:type="dxa"/>
            <w:shd w:val="pct25" w:color="auto" w:fill="auto"/>
            <w:vAlign w:val="center"/>
          </w:tcPr>
          <w:p w14:paraId="6D0A5493" w14:textId="77777777" w:rsidR="004159D0" w:rsidRPr="00BA5A13" w:rsidRDefault="004159D0" w:rsidP="00BA5A13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t>내용</w:t>
            </w:r>
          </w:p>
        </w:tc>
        <w:tc>
          <w:tcPr>
            <w:tcW w:w="1417" w:type="dxa"/>
            <w:shd w:val="pct25" w:color="auto" w:fill="auto"/>
          </w:tcPr>
          <w:p w14:paraId="405B6FE2" w14:textId="77777777" w:rsidR="004159D0" w:rsidRPr="00BA5A13" w:rsidRDefault="004159D0" w:rsidP="00BA5A13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t>값</w:t>
            </w:r>
          </w:p>
        </w:tc>
        <w:tc>
          <w:tcPr>
            <w:tcW w:w="3401" w:type="dxa"/>
            <w:shd w:val="pct25" w:color="auto" w:fill="auto"/>
          </w:tcPr>
          <w:p w14:paraId="0EDFFAE9" w14:textId="77777777" w:rsidR="004159D0" w:rsidRPr="00BA5A13" w:rsidRDefault="004159D0" w:rsidP="004159D0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t>비고</w:t>
            </w:r>
          </w:p>
        </w:tc>
      </w:tr>
      <w:tr w:rsidR="00BA5A13" w:rsidRPr="00BA5A13" w14:paraId="46212424" w14:textId="77777777" w:rsidTr="004159D0">
        <w:tc>
          <w:tcPr>
            <w:tcW w:w="3119" w:type="dxa"/>
            <w:vAlign w:val="center"/>
          </w:tcPr>
          <w:p w14:paraId="1BC38C7F" w14:textId="77777777" w:rsidR="004159D0" w:rsidRPr="00BA5A13" w:rsidRDefault="004159D0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 xml:space="preserve">오류 지점 </w:t>
            </w:r>
            <w:r w:rsidRPr="00BA5A13">
              <w:rPr>
                <w:lang w:eastAsia="ko-KR"/>
              </w:rPr>
              <w:t xml:space="preserve">Pair </w:t>
            </w:r>
            <w:r w:rsidRPr="00BA5A13">
              <w:rPr>
                <w:rFonts w:hint="eastAsia"/>
                <w:lang w:eastAsia="ko-KR"/>
              </w:rPr>
              <w:t>개수</w:t>
            </w:r>
          </w:p>
        </w:tc>
        <w:tc>
          <w:tcPr>
            <w:tcW w:w="1417" w:type="dxa"/>
            <w:vAlign w:val="center"/>
          </w:tcPr>
          <w:p w14:paraId="37F1AEEA" w14:textId="77777777" w:rsidR="004159D0" w:rsidRPr="00BA5A13" w:rsidRDefault="004159D0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2</w:t>
            </w:r>
          </w:p>
        </w:tc>
        <w:tc>
          <w:tcPr>
            <w:tcW w:w="3401" w:type="dxa"/>
          </w:tcPr>
          <w:p w14:paraId="4DD02B7C" w14:textId="77777777" w:rsidR="004159D0" w:rsidRPr="00BA5A13" w:rsidRDefault="004159D0" w:rsidP="00BA5A13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BA5A13" w:rsidRPr="00BA5A13" w14:paraId="5460E21D" w14:textId="77777777" w:rsidTr="004159D0">
        <w:tc>
          <w:tcPr>
            <w:tcW w:w="3119" w:type="dxa"/>
            <w:vAlign w:val="center"/>
          </w:tcPr>
          <w:p w14:paraId="007448BB" w14:textId="77777777" w:rsidR="004159D0" w:rsidRPr="00BA5A13" w:rsidRDefault="004159D0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 xml:space="preserve">오류 지점 </w:t>
            </w:r>
            <w:r w:rsidRPr="00BA5A13">
              <w:rPr>
                <w:lang w:eastAsia="ko-KR"/>
              </w:rPr>
              <w:t>Start Index #0</w:t>
            </w:r>
          </w:p>
        </w:tc>
        <w:tc>
          <w:tcPr>
            <w:tcW w:w="1417" w:type="dxa"/>
            <w:vAlign w:val="center"/>
          </w:tcPr>
          <w:p w14:paraId="0816E4A3" w14:textId="77777777" w:rsidR="004159D0" w:rsidRPr="00BA5A13" w:rsidRDefault="004159D0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2</w:t>
            </w:r>
          </w:p>
        </w:tc>
        <w:tc>
          <w:tcPr>
            <w:tcW w:w="3401" w:type="dxa"/>
          </w:tcPr>
          <w:p w14:paraId="714DE541" w14:textId="77777777" w:rsidR="004159D0" w:rsidRPr="00BA5A13" w:rsidRDefault="004159D0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 xml:space="preserve">경유지 </w:t>
            </w:r>
            <w:r w:rsidRPr="00BA5A13">
              <w:rPr>
                <w:lang w:eastAsia="ko-KR"/>
              </w:rPr>
              <w:t>1</w:t>
            </w:r>
          </w:p>
        </w:tc>
      </w:tr>
      <w:tr w:rsidR="00BA5A13" w:rsidRPr="00BA5A13" w14:paraId="3C54ED62" w14:textId="77777777" w:rsidTr="004159D0">
        <w:tc>
          <w:tcPr>
            <w:tcW w:w="3119" w:type="dxa"/>
            <w:vAlign w:val="center"/>
          </w:tcPr>
          <w:p w14:paraId="23CF5F8F" w14:textId="77777777" w:rsidR="004159D0" w:rsidRPr="00BA5A13" w:rsidRDefault="004159D0" w:rsidP="004159D0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 xml:space="preserve">오류 지점 </w:t>
            </w:r>
            <w:r w:rsidRPr="00BA5A13">
              <w:rPr>
                <w:lang w:eastAsia="ko-KR"/>
              </w:rPr>
              <w:t>End Index #0</w:t>
            </w:r>
          </w:p>
        </w:tc>
        <w:tc>
          <w:tcPr>
            <w:tcW w:w="1417" w:type="dxa"/>
            <w:vAlign w:val="center"/>
          </w:tcPr>
          <w:p w14:paraId="6591AF70" w14:textId="77777777" w:rsidR="004159D0" w:rsidRPr="00BA5A13" w:rsidRDefault="004159D0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3</w:t>
            </w:r>
          </w:p>
        </w:tc>
        <w:tc>
          <w:tcPr>
            <w:tcW w:w="3401" w:type="dxa"/>
          </w:tcPr>
          <w:p w14:paraId="21044843" w14:textId="77777777" w:rsidR="004159D0" w:rsidRPr="00BA5A13" w:rsidRDefault="004159D0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 xml:space="preserve">경유지 </w:t>
            </w:r>
            <w:r w:rsidRPr="00BA5A13">
              <w:rPr>
                <w:lang w:eastAsia="ko-KR"/>
              </w:rPr>
              <w:t>2</w:t>
            </w:r>
          </w:p>
        </w:tc>
      </w:tr>
      <w:tr w:rsidR="00BA5A13" w:rsidRPr="00BA5A13" w14:paraId="622FFDAB" w14:textId="77777777" w:rsidTr="004159D0">
        <w:tc>
          <w:tcPr>
            <w:tcW w:w="3119" w:type="dxa"/>
            <w:vAlign w:val="center"/>
          </w:tcPr>
          <w:p w14:paraId="2123A78A" w14:textId="77777777" w:rsidR="004159D0" w:rsidRPr="00BA5A13" w:rsidRDefault="004159D0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 xml:space="preserve">오류 지점 </w:t>
            </w:r>
            <w:r w:rsidRPr="00BA5A13">
              <w:rPr>
                <w:lang w:eastAsia="ko-KR"/>
              </w:rPr>
              <w:t xml:space="preserve">Start Index </w:t>
            </w:r>
            <w:r w:rsidRPr="00BA5A13">
              <w:rPr>
                <w:rFonts w:hint="eastAsia"/>
                <w:lang w:eastAsia="ko-KR"/>
              </w:rPr>
              <w:t>#1</w:t>
            </w:r>
          </w:p>
        </w:tc>
        <w:tc>
          <w:tcPr>
            <w:tcW w:w="1417" w:type="dxa"/>
            <w:vAlign w:val="center"/>
          </w:tcPr>
          <w:p w14:paraId="6FDF11ED" w14:textId="77777777" w:rsidR="004159D0" w:rsidRPr="00BA5A13" w:rsidRDefault="004159D0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3</w:t>
            </w:r>
          </w:p>
        </w:tc>
        <w:tc>
          <w:tcPr>
            <w:tcW w:w="3401" w:type="dxa"/>
          </w:tcPr>
          <w:p w14:paraId="5BBFA529" w14:textId="77777777" w:rsidR="004159D0" w:rsidRPr="00BA5A13" w:rsidRDefault="004159D0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 xml:space="preserve">경유지 </w:t>
            </w:r>
            <w:r w:rsidRPr="00BA5A13">
              <w:rPr>
                <w:lang w:eastAsia="ko-KR"/>
              </w:rPr>
              <w:t>2</w:t>
            </w:r>
          </w:p>
        </w:tc>
      </w:tr>
      <w:tr w:rsidR="00BA5A13" w:rsidRPr="00BA5A13" w14:paraId="594825F7" w14:textId="77777777" w:rsidTr="004159D0">
        <w:tc>
          <w:tcPr>
            <w:tcW w:w="3119" w:type="dxa"/>
            <w:vAlign w:val="center"/>
          </w:tcPr>
          <w:p w14:paraId="662378E9" w14:textId="77777777" w:rsidR="004159D0" w:rsidRPr="00BA5A13" w:rsidRDefault="004159D0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 xml:space="preserve">오류 지점 </w:t>
            </w:r>
            <w:r w:rsidRPr="00BA5A13">
              <w:rPr>
                <w:lang w:eastAsia="ko-KR"/>
              </w:rPr>
              <w:t xml:space="preserve">End Index </w:t>
            </w:r>
            <w:r w:rsidRPr="00BA5A13">
              <w:rPr>
                <w:rFonts w:hint="eastAsia"/>
                <w:lang w:eastAsia="ko-KR"/>
              </w:rPr>
              <w:t>#1</w:t>
            </w:r>
          </w:p>
        </w:tc>
        <w:tc>
          <w:tcPr>
            <w:tcW w:w="1417" w:type="dxa"/>
            <w:vAlign w:val="center"/>
          </w:tcPr>
          <w:p w14:paraId="79E28325" w14:textId="77777777" w:rsidR="004159D0" w:rsidRPr="00BA5A13" w:rsidRDefault="004159D0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1</w:t>
            </w:r>
          </w:p>
        </w:tc>
        <w:tc>
          <w:tcPr>
            <w:tcW w:w="3401" w:type="dxa"/>
          </w:tcPr>
          <w:p w14:paraId="01CE0FFE" w14:textId="77777777" w:rsidR="004159D0" w:rsidRPr="00BA5A13" w:rsidRDefault="004159D0" w:rsidP="00BA5A1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목적지</w:t>
            </w:r>
          </w:p>
        </w:tc>
      </w:tr>
    </w:tbl>
    <w:p w14:paraId="3FE55265" w14:textId="77777777" w:rsidR="004159D0" w:rsidRPr="00BA5A13" w:rsidRDefault="004159D0" w:rsidP="009F2519">
      <w:pPr>
        <w:pStyle w:val="af7"/>
        <w:ind w:leftChars="0" w:left="760"/>
        <w:rPr>
          <w:lang w:eastAsia="ko-KR"/>
        </w:rPr>
      </w:pPr>
      <w:r w:rsidRPr="00BA5A13">
        <w:rPr>
          <w:rFonts w:hint="eastAsia"/>
          <w:lang w:eastAsia="ko-KR"/>
        </w:rPr>
        <w:sym w:font="Wingdings" w:char="F0E8"/>
      </w:r>
      <w:r w:rsidRPr="00BA5A13">
        <w:rPr>
          <w:rFonts w:hint="eastAsia"/>
          <w:lang w:eastAsia="ko-KR"/>
        </w:rPr>
        <w:t xml:space="preserve"> </w:t>
      </w:r>
      <w:r w:rsidRPr="00BA5A13">
        <w:rPr>
          <w:lang w:eastAsia="ko-KR"/>
        </w:rPr>
        <w:t>‘</w:t>
      </w:r>
      <w:r w:rsidRPr="00BA5A13">
        <w:rPr>
          <w:rFonts w:hint="eastAsia"/>
          <w:lang w:eastAsia="ko-KR"/>
        </w:rPr>
        <w:t>경유지1</w:t>
      </w:r>
      <w:r w:rsidRPr="00BA5A13">
        <w:rPr>
          <w:lang w:eastAsia="ko-KR"/>
        </w:rPr>
        <w:t>’</w:t>
      </w:r>
      <w:r w:rsidRPr="00BA5A13">
        <w:rPr>
          <w:rFonts w:hint="eastAsia"/>
          <w:lang w:eastAsia="ko-KR"/>
        </w:rPr>
        <w:t xml:space="preserve">과/와 </w:t>
      </w:r>
      <w:r w:rsidRPr="00BA5A13">
        <w:rPr>
          <w:lang w:eastAsia="ko-KR"/>
        </w:rPr>
        <w:t>‘</w:t>
      </w:r>
      <w:r w:rsidRPr="00BA5A13">
        <w:rPr>
          <w:rFonts w:hint="eastAsia"/>
          <w:lang w:eastAsia="ko-KR"/>
        </w:rPr>
        <w:t>경유지2</w:t>
      </w:r>
      <w:r w:rsidRPr="00BA5A13">
        <w:rPr>
          <w:lang w:eastAsia="ko-KR"/>
        </w:rPr>
        <w:t>’</w:t>
      </w:r>
      <w:r w:rsidRPr="00BA5A13">
        <w:rPr>
          <w:rFonts w:hint="eastAsia"/>
          <w:lang w:eastAsia="ko-KR"/>
        </w:rPr>
        <w:t xml:space="preserve">가 </w:t>
      </w:r>
      <w:r w:rsidR="00E27A55" w:rsidRPr="00BA5A13">
        <w:rPr>
          <w:rFonts w:hint="eastAsia"/>
          <w:lang w:eastAsia="ko-KR"/>
        </w:rPr>
        <w:t>동일 링크에 매칭됩니다.</w:t>
      </w:r>
    </w:p>
    <w:p w14:paraId="5B96B91E" w14:textId="77777777" w:rsidR="004159D0" w:rsidRPr="00BA5A13" w:rsidRDefault="004159D0" w:rsidP="009F2519">
      <w:pPr>
        <w:pStyle w:val="af7"/>
        <w:ind w:leftChars="0" w:left="760"/>
        <w:rPr>
          <w:lang w:eastAsia="ko-KR"/>
        </w:rPr>
      </w:pPr>
      <w:r w:rsidRPr="00BA5A13">
        <w:rPr>
          <w:lang w:eastAsia="ko-KR"/>
        </w:rPr>
        <w:sym w:font="Wingdings" w:char="F0E8"/>
      </w:r>
      <w:r w:rsidRPr="00BA5A13">
        <w:rPr>
          <w:lang w:eastAsia="ko-KR"/>
        </w:rPr>
        <w:t xml:space="preserve"> </w:t>
      </w:r>
      <w:r w:rsidRPr="00BA5A13">
        <w:rPr>
          <w:lang w:eastAsia="ko-KR"/>
        </w:rPr>
        <w:t>’</w:t>
      </w:r>
      <w:r w:rsidRPr="00BA5A13">
        <w:rPr>
          <w:rFonts w:hint="eastAsia"/>
          <w:lang w:eastAsia="ko-KR"/>
        </w:rPr>
        <w:t>경유지2</w:t>
      </w:r>
      <w:r w:rsidRPr="00BA5A13">
        <w:rPr>
          <w:lang w:eastAsia="ko-KR"/>
        </w:rPr>
        <w:t>’</w:t>
      </w:r>
      <w:r w:rsidRPr="00BA5A13">
        <w:rPr>
          <w:rFonts w:hint="eastAsia"/>
          <w:lang w:eastAsia="ko-KR"/>
        </w:rPr>
        <w:t xml:space="preserve">과/와 </w:t>
      </w:r>
      <w:r w:rsidRPr="00BA5A13">
        <w:rPr>
          <w:lang w:eastAsia="ko-KR"/>
        </w:rPr>
        <w:t>‘</w:t>
      </w:r>
      <w:r w:rsidRPr="00BA5A13">
        <w:rPr>
          <w:rFonts w:hint="eastAsia"/>
          <w:lang w:eastAsia="ko-KR"/>
        </w:rPr>
        <w:t>목적지</w:t>
      </w:r>
      <w:r w:rsidRPr="00BA5A13">
        <w:rPr>
          <w:lang w:eastAsia="ko-KR"/>
        </w:rPr>
        <w:t>’</w:t>
      </w:r>
      <w:r w:rsidRPr="00BA5A13">
        <w:rPr>
          <w:rFonts w:hint="eastAsia"/>
          <w:lang w:eastAsia="ko-KR"/>
        </w:rPr>
        <w:t>가</w:t>
      </w:r>
      <w:r w:rsidR="00E27A55" w:rsidRPr="00BA5A13">
        <w:rPr>
          <w:rFonts w:hint="eastAsia"/>
          <w:lang w:eastAsia="ko-KR"/>
        </w:rPr>
        <w:t xml:space="preserve"> 동일 링크에 매칭됩니다.</w:t>
      </w:r>
    </w:p>
    <w:p w14:paraId="4048983A" w14:textId="77777777" w:rsidR="00C64AC5" w:rsidRPr="00BA5A13" w:rsidRDefault="00604C87" w:rsidP="00E94D28">
      <w:pPr>
        <w:pStyle w:val="1"/>
        <w:ind w:rightChars="-22" w:right="-44"/>
        <w:rPr>
          <w:lang w:eastAsia="ko-KR"/>
        </w:rPr>
      </w:pPr>
      <w:bookmarkStart w:id="55" w:name="_Toc187683278"/>
      <w:proofErr w:type="spellStart"/>
      <w:r w:rsidRPr="00BA5A13">
        <w:rPr>
          <w:rFonts w:hint="eastAsia"/>
          <w:lang w:eastAsia="ko-KR"/>
        </w:rPr>
        <w:lastRenderedPageBreak/>
        <w:t>첨부내용</w:t>
      </w:r>
      <w:bookmarkEnd w:id="55"/>
      <w:proofErr w:type="spellEnd"/>
    </w:p>
    <w:p w14:paraId="3C04CB3A" w14:textId="77777777" w:rsidR="00C01AF4" w:rsidRPr="00BA5A13" w:rsidRDefault="00A04578" w:rsidP="00E94D28">
      <w:pPr>
        <w:pStyle w:val="2"/>
        <w:ind w:rightChars="-22" w:right="-44"/>
        <w:rPr>
          <w:lang w:eastAsia="ko-KR"/>
        </w:rPr>
      </w:pPr>
      <w:bookmarkStart w:id="56" w:name="_Routing_Result_Error"/>
      <w:bookmarkStart w:id="57" w:name="_Result_Error_Code"/>
      <w:bookmarkStart w:id="58" w:name="_Toc187683279"/>
      <w:bookmarkEnd w:id="56"/>
      <w:bookmarkEnd w:id="57"/>
      <w:r w:rsidRPr="00BA5A13">
        <w:rPr>
          <w:rFonts w:hint="eastAsia"/>
          <w:lang w:eastAsia="ko-KR"/>
        </w:rPr>
        <w:t xml:space="preserve">Result </w:t>
      </w:r>
      <w:r w:rsidR="00C83F8D" w:rsidRPr="00BA5A13">
        <w:rPr>
          <w:rFonts w:hint="eastAsia"/>
          <w:lang w:eastAsia="ko-KR"/>
        </w:rPr>
        <w:t>Error Code</w:t>
      </w:r>
      <w:bookmarkEnd w:id="58"/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0"/>
        <w:gridCol w:w="6088"/>
        <w:gridCol w:w="1416"/>
      </w:tblGrid>
      <w:tr w:rsidR="00BA5A13" w:rsidRPr="00BA5A13" w14:paraId="14008FE2" w14:textId="77777777" w:rsidTr="00075511">
        <w:tc>
          <w:tcPr>
            <w:tcW w:w="860" w:type="dxa"/>
            <w:shd w:val="pct25" w:color="auto" w:fill="auto"/>
            <w:vAlign w:val="center"/>
          </w:tcPr>
          <w:p w14:paraId="1EF547F7" w14:textId="77777777" w:rsidR="00C01AF4" w:rsidRPr="00BA5A13" w:rsidRDefault="00C01AF4" w:rsidP="0061538E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t>Code</w:t>
            </w:r>
          </w:p>
        </w:tc>
        <w:tc>
          <w:tcPr>
            <w:tcW w:w="6088" w:type="dxa"/>
            <w:shd w:val="pct25" w:color="auto" w:fill="auto"/>
            <w:vAlign w:val="center"/>
          </w:tcPr>
          <w:p w14:paraId="42D684AE" w14:textId="77777777" w:rsidR="00C01AF4" w:rsidRPr="00BA5A13" w:rsidRDefault="00C01AF4" w:rsidP="0061538E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t>설 명</w:t>
            </w:r>
          </w:p>
        </w:tc>
        <w:tc>
          <w:tcPr>
            <w:tcW w:w="1416" w:type="dxa"/>
            <w:shd w:val="pct25" w:color="auto" w:fill="auto"/>
            <w:vAlign w:val="center"/>
          </w:tcPr>
          <w:p w14:paraId="3AACD8A9" w14:textId="77777777" w:rsidR="00C01AF4" w:rsidRPr="00BA5A13" w:rsidRDefault="0061538E" w:rsidP="0061538E">
            <w:pPr>
              <w:ind w:rightChars="-22" w:right="-44"/>
              <w:jc w:val="center"/>
              <w:rPr>
                <w:b/>
                <w:lang w:eastAsia="ko-KR"/>
              </w:rPr>
            </w:pPr>
            <w:r w:rsidRPr="00BA5A13">
              <w:rPr>
                <w:rFonts w:hint="eastAsia"/>
                <w:b/>
                <w:lang w:eastAsia="ko-KR"/>
              </w:rPr>
              <w:t>비고</w:t>
            </w:r>
          </w:p>
        </w:tc>
      </w:tr>
      <w:tr w:rsidR="00BA5A13" w:rsidRPr="00BA5A13" w14:paraId="3BC69485" w14:textId="77777777" w:rsidTr="00075511">
        <w:tc>
          <w:tcPr>
            <w:tcW w:w="860" w:type="dxa"/>
          </w:tcPr>
          <w:p w14:paraId="749C8553" w14:textId="77777777" w:rsidR="00C01AF4" w:rsidRPr="00BA5A13" w:rsidRDefault="00C01AF4" w:rsidP="0061538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0x00</w:t>
            </w:r>
          </w:p>
        </w:tc>
        <w:tc>
          <w:tcPr>
            <w:tcW w:w="6088" w:type="dxa"/>
          </w:tcPr>
          <w:p w14:paraId="33B3B225" w14:textId="77777777" w:rsidR="00C01AF4" w:rsidRPr="00BA5A13" w:rsidRDefault="00C01AF4" w:rsidP="0061538E">
            <w:pPr>
              <w:ind w:rightChars="-22" w:right="-44"/>
              <w:jc w:val="left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성공</w:t>
            </w:r>
          </w:p>
        </w:tc>
        <w:tc>
          <w:tcPr>
            <w:tcW w:w="1416" w:type="dxa"/>
          </w:tcPr>
          <w:p w14:paraId="0FC60BFD" w14:textId="77777777" w:rsidR="00C01AF4" w:rsidRPr="00BA5A13" w:rsidRDefault="0061538E" w:rsidP="0061538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성공</w:t>
            </w:r>
          </w:p>
        </w:tc>
      </w:tr>
      <w:tr w:rsidR="00BA5A13" w:rsidRPr="00BA5A13" w14:paraId="244D7AC8" w14:textId="77777777" w:rsidTr="00075511">
        <w:tc>
          <w:tcPr>
            <w:tcW w:w="860" w:type="dxa"/>
          </w:tcPr>
          <w:p w14:paraId="4C3C8137" w14:textId="77777777" w:rsidR="00C01AF4" w:rsidRPr="00BA5A13" w:rsidRDefault="00C01AF4" w:rsidP="0061538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0x01</w:t>
            </w:r>
          </w:p>
        </w:tc>
        <w:tc>
          <w:tcPr>
            <w:tcW w:w="6088" w:type="dxa"/>
          </w:tcPr>
          <w:p w14:paraId="4835FF16" w14:textId="77777777" w:rsidR="00C01AF4" w:rsidRPr="00BA5A13" w:rsidRDefault="00C01AF4" w:rsidP="0061538E">
            <w:pPr>
              <w:ind w:rightChars="-22" w:right="-44"/>
              <w:jc w:val="left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실패</w:t>
            </w:r>
            <w:r w:rsidR="00A349C3" w:rsidRPr="00BA5A13">
              <w:rPr>
                <w:rFonts w:hint="eastAsia"/>
                <w:lang w:eastAsia="ko-KR"/>
              </w:rPr>
              <w:t>(</w:t>
            </w:r>
            <w:r w:rsidR="00A349C3" w:rsidRPr="00BA5A13">
              <w:rPr>
                <w:lang w:eastAsia="ko-KR"/>
              </w:rPr>
              <w:t>unknown</w:t>
            </w:r>
            <w:r w:rsidR="00A349C3" w:rsidRPr="00BA5A13">
              <w:rPr>
                <w:rFonts w:hint="eastAsia"/>
                <w:lang w:eastAsia="ko-KR"/>
              </w:rPr>
              <w:t>)</w:t>
            </w:r>
          </w:p>
        </w:tc>
        <w:tc>
          <w:tcPr>
            <w:tcW w:w="1416" w:type="dxa"/>
          </w:tcPr>
          <w:p w14:paraId="5A87BC3E" w14:textId="77777777" w:rsidR="00C01AF4" w:rsidRPr="00BA5A13" w:rsidRDefault="0061538E" w:rsidP="0061538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실패</w:t>
            </w:r>
          </w:p>
        </w:tc>
      </w:tr>
      <w:tr w:rsidR="00BA5A13" w:rsidRPr="00BA5A13" w14:paraId="773765E9" w14:textId="77777777" w:rsidTr="00075511">
        <w:tc>
          <w:tcPr>
            <w:tcW w:w="860" w:type="dxa"/>
          </w:tcPr>
          <w:p w14:paraId="4B6BFF7B" w14:textId="77777777" w:rsidR="00C01AF4" w:rsidRPr="00BA5A13" w:rsidRDefault="00C01AF4" w:rsidP="0061538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0x0</w:t>
            </w:r>
            <w:r w:rsidRPr="00BA5A13">
              <w:rPr>
                <w:rFonts w:hint="eastAsia"/>
                <w:lang w:eastAsia="ko-KR"/>
              </w:rPr>
              <w:t>2</w:t>
            </w:r>
          </w:p>
        </w:tc>
        <w:tc>
          <w:tcPr>
            <w:tcW w:w="6088" w:type="dxa"/>
          </w:tcPr>
          <w:p w14:paraId="0934EDB3" w14:textId="77777777" w:rsidR="00C01AF4" w:rsidRPr="00BA5A13" w:rsidRDefault="00C01AF4" w:rsidP="0061538E">
            <w:pPr>
              <w:ind w:rightChars="-22" w:right="-44"/>
              <w:jc w:val="left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Smart재탐색 적용</w:t>
            </w:r>
          </w:p>
        </w:tc>
        <w:tc>
          <w:tcPr>
            <w:tcW w:w="1416" w:type="dxa"/>
          </w:tcPr>
          <w:p w14:paraId="4E8FA19A" w14:textId="77777777" w:rsidR="00C01AF4" w:rsidRPr="00BA5A13" w:rsidRDefault="0061538E" w:rsidP="0061538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성공</w:t>
            </w:r>
          </w:p>
        </w:tc>
      </w:tr>
      <w:tr w:rsidR="00BA5A13" w:rsidRPr="00BA5A13" w14:paraId="159916B4" w14:textId="77777777" w:rsidTr="00D504EA">
        <w:tc>
          <w:tcPr>
            <w:tcW w:w="860" w:type="dxa"/>
            <w:tcBorders>
              <w:bottom w:val="single" w:sz="4" w:space="0" w:color="auto"/>
            </w:tcBorders>
          </w:tcPr>
          <w:p w14:paraId="234D9B1A" w14:textId="77777777" w:rsidR="00222E6C" w:rsidRPr="00BA5A13" w:rsidRDefault="00222E6C" w:rsidP="0061538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0x03</w:t>
            </w:r>
          </w:p>
        </w:tc>
        <w:tc>
          <w:tcPr>
            <w:tcW w:w="6088" w:type="dxa"/>
            <w:tcBorders>
              <w:bottom w:val="single" w:sz="4" w:space="0" w:color="auto"/>
            </w:tcBorders>
          </w:tcPr>
          <w:p w14:paraId="7343E6DF" w14:textId="77777777" w:rsidR="00222E6C" w:rsidRPr="00BA5A13" w:rsidRDefault="00222E6C" w:rsidP="0061538E">
            <w:pPr>
              <w:ind w:rightChars="-22" w:right="-44"/>
              <w:jc w:val="left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사용자에 의한 탐색 취소</w:t>
            </w: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14:paraId="0EFCDC38" w14:textId="77777777" w:rsidR="00222E6C" w:rsidRPr="00BA5A13" w:rsidRDefault="00222E6C" w:rsidP="0061538E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BA5A13" w:rsidRPr="00BA5A13" w14:paraId="6C5DEC21" w14:textId="77777777" w:rsidTr="00D504EA">
        <w:tc>
          <w:tcPr>
            <w:tcW w:w="860" w:type="dxa"/>
            <w:tcBorders>
              <w:bottom w:val="single" w:sz="4" w:space="0" w:color="auto"/>
            </w:tcBorders>
          </w:tcPr>
          <w:p w14:paraId="2D08C05F" w14:textId="77777777" w:rsidR="00C01AF4" w:rsidRPr="00BA5A13" w:rsidRDefault="00222E6C" w:rsidP="00222E6C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0x04</w:t>
            </w:r>
          </w:p>
        </w:tc>
        <w:tc>
          <w:tcPr>
            <w:tcW w:w="6088" w:type="dxa"/>
            <w:tcBorders>
              <w:bottom w:val="single" w:sz="4" w:space="0" w:color="auto"/>
            </w:tcBorders>
          </w:tcPr>
          <w:p w14:paraId="43C8D334" w14:textId="77777777" w:rsidR="00C01AF4" w:rsidRPr="00BA5A13" w:rsidRDefault="00222E6C" w:rsidP="0061538E">
            <w:pPr>
              <w:ind w:rightChars="-22" w:right="-44"/>
              <w:jc w:val="left"/>
              <w:rPr>
                <w:lang w:eastAsia="ko-KR"/>
              </w:rPr>
            </w:pPr>
            <w:proofErr w:type="spellStart"/>
            <w:r w:rsidRPr="00BA5A13">
              <w:rPr>
                <w:rFonts w:hint="eastAsia"/>
                <w:lang w:eastAsia="ko-KR"/>
              </w:rPr>
              <w:t>체크섬</w:t>
            </w:r>
            <w:proofErr w:type="spellEnd"/>
            <w:r w:rsidRPr="00BA5A13">
              <w:rPr>
                <w:rFonts w:hint="eastAsia"/>
                <w:lang w:eastAsia="ko-KR"/>
              </w:rPr>
              <w:t xml:space="preserve"> 오류</w:t>
            </w: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14:paraId="0A5B51CD" w14:textId="77777777" w:rsidR="00C01AF4" w:rsidRPr="00BA5A13" w:rsidRDefault="00C01AF4" w:rsidP="0061538E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D504EA" w:rsidRPr="00BA5A13" w14:paraId="44396BF9" w14:textId="77777777" w:rsidTr="00D504EA">
        <w:tc>
          <w:tcPr>
            <w:tcW w:w="860" w:type="dxa"/>
            <w:tcBorders>
              <w:top w:val="single" w:sz="4" w:space="0" w:color="auto"/>
              <w:bottom w:val="double" w:sz="4" w:space="0" w:color="auto"/>
            </w:tcBorders>
          </w:tcPr>
          <w:p w14:paraId="77ED753C" w14:textId="175A3718" w:rsidR="00D504EA" w:rsidRPr="00BA5A13" w:rsidRDefault="00D504EA" w:rsidP="00222E6C">
            <w:pPr>
              <w:ind w:rightChars="-22" w:right="-44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0x05</w:t>
            </w:r>
          </w:p>
        </w:tc>
        <w:tc>
          <w:tcPr>
            <w:tcW w:w="6088" w:type="dxa"/>
            <w:tcBorders>
              <w:top w:val="single" w:sz="4" w:space="0" w:color="auto"/>
              <w:bottom w:val="double" w:sz="4" w:space="0" w:color="auto"/>
            </w:tcBorders>
          </w:tcPr>
          <w:p w14:paraId="6BB77C26" w14:textId="6DB83BBA" w:rsidR="00D504EA" w:rsidRPr="00BA5A13" w:rsidRDefault="00D504EA" w:rsidP="0061538E">
            <w:pPr>
              <w:ind w:rightChars="-22" w:right="-44"/>
              <w:jc w:val="lef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모든 경로 탐색 실패 (다중 출발지/목적지 경로 </w:t>
            </w:r>
            <w:proofErr w:type="spellStart"/>
            <w:r>
              <w:rPr>
                <w:rFonts w:hint="eastAsia"/>
                <w:lang w:eastAsia="ko-KR"/>
              </w:rPr>
              <w:t>탐색시</w:t>
            </w:r>
            <w:proofErr w:type="spellEnd"/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1416" w:type="dxa"/>
            <w:tcBorders>
              <w:top w:val="single" w:sz="4" w:space="0" w:color="auto"/>
              <w:bottom w:val="double" w:sz="4" w:space="0" w:color="auto"/>
            </w:tcBorders>
          </w:tcPr>
          <w:p w14:paraId="7922B9A8" w14:textId="36F14382" w:rsidR="00D504EA" w:rsidRPr="00BA5A13" w:rsidRDefault="00D504EA" w:rsidP="0061538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실패</w:t>
            </w:r>
          </w:p>
        </w:tc>
      </w:tr>
      <w:tr w:rsidR="00BA5A13" w:rsidRPr="00BA5A13" w14:paraId="38806454" w14:textId="77777777" w:rsidTr="00075511">
        <w:tc>
          <w:tcPr>
            <w:tcW w:w="860" w:type="dxa"/>
            <w:tcBorders>
              <w:top w:val="double" w:sz="4" w:space="0" w:color="auto"/>
            </w:tcBorders>
          </w:tcPr>
          <w:p w14:paraId="6A3892D7" w14:textId="77777777" w:rsidR="00C01AF4" w:rsidRPr="00BA5A13" w:rsidRDefault="00C01AF4" w:rsidP="00C01AF4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0x11</w:t>
            </w:r>
          </w:p>
        </w:tc>
        <w:tc>
          <w:tcPr>
            <w:tcW w:w="6088" w:type="dxa"/>
            <w:tcBorders>
              <w:top w:val="double" w:sz="4" w:space="0" w:color="auto"/>
            </w:tcBorders>
          </w:tcPr>
          <w:p w14:paraId="17662ED4" w14:textId="77777777" w:rsidR="00C01AF4" w:rsidRPr="00BA5A13" w:rsidRDefault="00C01AF4" w:rsidP="00C01AF4">
            <w:pPr>
              <w:ind w:rightChars="-22" w:right="-44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메모리 할당 실패</w:t>
            </w:r>
          </w:p>
        </w:tc>
        <w:tc>
          <w:tcPr>
            <w:tcW w:w="1416" w:type="dxa"/>
            <w:tcBorders>
              <w:top w:val="double" w:sz="4" w:space="0" w:color="auto"/>
            </w:tcBorders>
          </w:tcPr>
          <w:p w14:paraId="461F43FF" w14:textId="77777777" w:rsidR="00C01AF4" w:rsidRPr="00BA5A13" w:rsidRDefault="0061538E" w:rsidP="00C01AF4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실패</w:t>
            </w:r>
          </w:p>
        </w:tc>
      </w:tr>
      <w:tr w:rsidR="00BA5A13" w:rsidRPr="00BA5A13" w14:paraId="70A789F3" w14:textId="77777777" w:rsidTr="00075511">
        <w:tc>
          <w:tcPr>
            <w:tcW w:w="860" w:type="dxa"/>
          </w:tcPr>
          <w:p w14:paraId="3095CA6D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0x12</w:t>
            </w:r>
          </w:p>
        </w:tc>
        <w:tc>
          <w:tcPr>
            <w:tcW w:w="6088" w:type="dxa"/>
          </w:tcPr>
          <w:p w14:paraId="7D837E40" w14:textId="77777777" w:rsidR="00CE09EE" w:rsidRPr="00BA5A13" w:rsidRDefault="00CE09EE" w:rsidP="00CE09EE">
            <w:pPr>
              <w:ind w:rightChars="-22" w:right="-44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파일 열기 실패</w:t>
            </w:r>
          </w:p>
        </w:tc>
        <w:tc>
          <w:tcPr>
            <w:tcW w:w="1416" w:type="dxa"/>
          </w:tcPr>
          <w:p w14:paraId="388F6878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BA5A13" w:rsidRPr="00BA5A13" w14:paraId="78159729" w14:textId="77777777" w:rsidTr="00075511">
        <w:tc>
          <w:tcPr>
            <w:tcW w:w="860" w:type="dxa"/>
          </w:tcPr>
          <w:p w14:paraId="66641E9E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0x13</w:t>
            </w:r>
          </w:p>
        </w:tc>
        <w:tc>
          <w:tcPr>
            <w:tcW w:w="6088" w:type="dxa"/>
          </w:tcPr>
          <w:p w14:paraId="29F7909B" w14:textId="77777777" w:rsidR="00CE09EE" w:rsidRPr="00BA5A13" w:rsidRDefault="00CE09EE" w:rsidP="00CE09EE">
            <w:pPr>
              <w:ind w:rightChars="-22" w:right="-44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파일 읽기 실패</w:t>
            </w:r>
          </w:p>
        </w:tc>
        <w:tc>
          <w:tcPr>
            <w:tcW w:w="1416" w:type="dxa"/>
          </w:tcPr>
          <w:p w14:paraId="197351CB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BA5A13" w:rsidRPr="00BA5A13" w14:paraId="18B46BFB" w14:textId="77777777" w:rsidTr="00075511">
        <w:tc>
          <w:tcPr>
            <w:tcW w:w="860" w:type="dxa"/>
          </w:tcPr>
          <w:p w14:paraId="6F54E57F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0x14</w:t>
            </w:r>
          </w:p>
        </w:tc>
        <w:tc>
          <w:tcPr>
            <w:tcW w:w="6088" w:type="dxa"/>
          </w:tcPr>
          <w:p w14:paraId="26F51EAB" w14:textId="77777777" w:rsidR="00CE09EE" w:rsidRPr="00BA5A13" w:rsidRDefault="00CE09EE" w:rsidP="00CE09EE">
            <w:pPr>
              <w:ind w:rightChars="-22" w:right="-44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파일 쓰기 실패</w:t>
            </w:r>
          </w:p>
        </w:tc>
        <w:tc>
          <w:tcPr>
            <w:tcW w:w="1416" w:type="dxa"/>
          </w:tcPr>
          <w:p w14:paraId="24A63E65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BA5A13" w:rsidRPr="00BA5A13" w14:paraId="761A5DA9" w14:textId="77777777" w:rsidTr="00075511">
        <w:tc>
          <w:tcPr>
            <w:tcW w:w="860" w:type="dxa"/>
            <w:tcBorders>
              <w:bottom w:val="double" w:sz="4" w:space="0" w:color="auto"/>
            </w:tcBorders>
          </w:tcPr>
          <w:p w14:paraId="5C9F3401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0x</w:t>
            </w:r>
            <w:r w:rsidRPr="00BA5A13">
              <w:rPr>
                <w:lang w:eastAsia="ko-KR"/>
              </w:rPr>
              <w:t>15</w:t>
            </w:r>
          </w:p>
        </w:tc>
        <w:tc>
          <w:tcPr>
            <w:tcW w:w="6088" w:type="dxa"/>
            <w:tcBorders>
              <w:bottom w:val="double" w:sz="4" w:space="0" w:color="auto"/>
            </w:tcBorders>
          </w:tcPr>
          <w:p w14:paraId="629AF090" w14:textId="77777777" w:rsidR="00CE09EE" w:rsidRPr="00BA5A13" w:rsidRDefault="00CE09EE" w:rsidP="00CE09EE">
            <w:pPr>
              <w:ind w:rightChars="-22" w:right="-44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소켓 연결 실패</w:t>
            </w:r>
          </w:p>
        </w:tc>
        <w:tc>
          <w:tcPr>
            <w:tcW w:w="1416" w:type="dxa"/>
            <w:tcBorders>
              <w:bottom w:val="double" w:sz="4" w:space="0" w:color="auto"/>
            </w:tcBorders>
          </w:tcPr>
          <w:p w14:paraId="6D0BBB39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BA5A13" w:rsidRPr="00BA5A13" w14:paraId="6EA354F9" w14:textId="77777777" w:rsidTr="00075511">
        <w:tc>
          <w:tcPr>
            <w:tcW w:w="860" w:type="dxa"/>
            <w:tcBorders>
              <w:top w:val="double" w:sz="4" w:space="0" w:color="auto"/>
            </w:tcBorders>
          </w:tcPr>
          <w:p w14:paraId="6C880238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0x20</w:t>
            </w:r>
          </w:p>
        </w:tc>
        <w:tc>
          <w:tcPr>
            <w:tcW w:w="6088" w:type="dxa"/>
            <w:tcBorders>
              <w:top w:val="double" w:sz="4" w:space="0" w:color="auto"/>
            </w:tcBorders>
          </w:tcPr>
          <w:p w14:paraId="38CA18DA" w14:textId="77777777" w:rsidR="00CE09EE" w:rsidRPr="00BA5A13" w:rsidRDefault="00CE09EE" w:rsidP="00CE09EE">
            <w:pPr>
              <w:ind w:rightChars="-22" w:right="-44"/>
              <w:jc w:val="left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요청 Parameter가 유효하지 않다</w:t>
            </w:r>
          </w:p>
        </w:tc>
        <w:tc>
          <w:tcPr>
            <w:tcW w:w="1416" w:type="dxa"/>
            <w:tcBorders>
              <w:top w:val="double" w:sz="4" w:space="0" w:color="auto"/>
            </w:tcBorders>
          </w:tcPr>
          <w:p w14:paraId="3C283C6F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BA5A13" w:rsidRPr="00BA5A13" w14:paraId="0BA164FB" w14:textId="77777777" w:rsidTr="00075511">
        <w:tc>
          <w:tcPr>
            <w:tcW w:w="860" w:type="dxa"/>
          </w:tcPr>
          <w:p w14:paraId="0AFFCED2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0x21</w:t>
            </w:r>
          </w:p>
        </w:tc>
        <w:tc>
          <w:tcPr>
            <w:tcW w:w="6088" w:type="dxa"/>
          </w:tcPr>
          <w:p w14:paraId="12ADF33B" w14:textId="77777777" w:rsidR="00CE09EE" w:rsidRPr="00BA5A13" w:rsidRDefault="00CE09EE" w:rsidP="00CE09EE">
            <w:pPr>
              <w:ind w:rightChars="-22" w:right="-44"/>
              <w:jc w:val="left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출발지가 선택이 안되었거나, 잘못된 출발지</w:t>
            </w:r>
          </w:p>
        </w:tc>
        <w:tc>
          <w:tcPr>
            <w:tcW w:w="1416" w:type="dxa"/>
          </w:tcPr>
          <w:p w14:paraId="3658E6F7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BA5A13" w:rsidRPr="00BA5A13" w14:paraId="355AD66C" w14:textId="77777777" w:rsidTr="00075511">
        <w:tc>
          <w:tcPr>
            <w:tcW w:w="860" w:type="dxa"/>
          </w:tcPr>
          <w:p w14:paraId="49AB9D17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0x22</w:t>
            </w:r>
          </w:p>
        </w:tc>
        <w:tc>
          <w:tcPr>
            <w:tcW w:w="6088" w:type="dxa"/>
          </w:tcPr>
          <w:p w14:paraId="57B66621" w14:textId="77777777" w:rsidR="00CE09EE" w:rsidRPr="00BA5A13" w:rsidRDefault="00CE09EE" w:rsidP="00CE09EE">
            <w:pPr>
              <w:ind w:rightChars="-22" w:right="-44"/>
              <w:jc w:val="left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목적지가 선택이 안되었거나, 잘못된 목적지</w:t>
            </w:r>
          </w:p>
        </w:tc>
        <w:tc>
          <w:tcPr>
            <w:tcW w:w="1416" w:type="dxa"/>
          </w:tcPr>
          <w:p w14:paraId="0B78D39D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BA5A13" w:rsidRPr="00BA5A13" w14:paraId="25287CE9" w14:textId="77777777" w:rsidTr="00075511">
        <w:tc>
          <w:tcPr>
            <w:tcW w:w="860" w:type="dxa"/>
          </w:tcPr>
          <w:p w14:paraId="78E0C366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0x23</w:t>
            </w:r>
          </w:p>
        </w:tc>
        <w:tc>
          <w:tcPr>
            <w:tcW w:w="6088" w:type="dxa"/>
          </w:tcPr>
          <w:p w14:paraId="61B51BE9" w14:textId="77777777" w:rsidR="00CE09EE" w:rsidRPr="00BA5A13" w:rsidRDefault="00CE09EE" w:rsidP="00CE09EE">
            <w:pPr>
              <w:ind w:rightChars="-22" w:right="-44"/>
              <w:jc w:val="left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잘못된 경유지</w:t>
            </w:r>
          </w:p>
        </w:tc>
        <w:tc>
          <w:tcPr>
            <w:tcW w:w="1416" w:type="dxa"/>
          </w:tcPr>
          <w:p w14:paraId="7BFC9D39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BA5A13" w:rsidRPr="00BA5A13" w14:paraId="20B588A4" w14:textId="77777777" w:rsidTr="00075511">
        <w:tc>
          <w:tcPr>
            <w:tcW w:w="860" w:type="dxa"/>
          </w:tcPr>
          <w:p w14:paraId="1D4CAB06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0x24</w:t>
            </w:r>
          </w:p>
        </w:tc>
        <w:tc>
          <w:tcPr>
            <w:tcW w:w="6088" w:type="dxa"/>
          </w:tcPr>
          <w:p w14:paraId="2149B762" w14:textId="77777777" w:rsidR="00CE09EE" w:rsidRPr="00BA5A13" w:rsidRDefault="00CE09EE" w:rsidP="00CE09EE">
            <w:pPr>
              <w:ind w:rightChars="-22" w:right="-44"/>
              <w:rPr>
                <w:lang w:eastAsia="ko-KR"/>
              </w:rPr>
            </w:pPr>
            <w:r w:rsidRPr="00BA5A13">
              <w:rPr>
                <w:lang w:eastAsia="ko-KR"/>
              </w:rPr>
              <w:t>Link P</w:t>
            </w:r>
            <w:r w:rsidRPr="00BA5A13">
              <w:rPr>
                <w:rFonts w:hint="eastAsia"/>
                <w:lang w:eastAsia="ko-KR"/>
              </w:rPr>
              <w:t>rojection</w:t>
            </w:r>
            <w:r w:rsidRPr="00BA5A13">
              <w:rPr>
                <w:lang w:eastAsia="ko-KR"/>
              </w:rPr>
              <w:t xml:space="preserve"> </w:t>
            </w:r>
            <w:r w:rsidRPr="00BA5A13">
              <w:rPr>
                <w:rFonts w:hint="eastAsia"/>
                <w:lang w:eastAsia="ko-KR"/>
              </w:rPr>
              <w:t>실패</w:t>
            </w:r>
          </w:p>
        </w:tc>
        <w:tc>
          <w:tcPr>
            <w:tcW w:w="1416" w:type="dxa"/>
          </w:tcPr>
          <w:p w14:paraId="240CF8E7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BA5A13" w:rsidRPr="00BA5A13" w14:paraId="74FB8DC4" w14:textId="77777777" w:rsidTr="00075511">
        <w:tc>
          <w:tcPr>
            <w:tcW w:w="860" w:type="dxa"/>
          </w:tcPr>
          <w:p w14:paraId="6F47C36F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0x25</w:t>
            </w:r>
          </w:p>
        </w:tc>
        <w:tc>
          <w:tcPr>
            <w:tcW w:w="6088" w:type="dxa"/>
          </w:tcPr>
          <w:p w14:paraId="2F215A95" w14:textId="77777777" w:rsidR="00CE09EE" w:rsidRPr="00BA5A13" w:rsidRDefault="00CE09EE" w:rsidP="00CE09EE">
            <w:pPr>
              <w:ind w:rightChars="-22" w:right="-44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탐색 가능 거리 초과(</w:t>
            </w:r>
            <w:r w:rsidRPr="00BA5A13">
              <w:rPr>
                <w:lang w:eastAsia="ko-KR"/>
              </w:rPr>
              <w:t>1</w:t>
            </w:r>
            <w:r w:rsidRPr="00BA5A13">
              <w:rPr>
                <w:rFonts w:hint="eastAsia"/>
                <w:lang w:eastAsia="ko-KR"/>
              </w:rPr>
              <w:t>00</w:t>
            </w:r>
            <w:r w:rsidRPr="00BA5A13">
              <w:rPr>
                <w:lang w:eastAsia="ko-KR"/>
              </w:rPr>
              <w:t>0</w:t>
            </w:r>
            <w:r w:rsidRPr="00BA5A13">
              <w:rPr>
                <w:rFonts w:hint="eastAsia"/>
                <w:lang w:eastAsia="ko-KR"/>
              </w:rPr>
              <w:t>km</w:t>
            </w:r>
            <w:r w:rsidRPr="00BA5A13">
              <w:rPr>
                <w:lang w:eastAsia="ko-KR"/>
              </w:rPr>
              <w:t xml:space="preserve">, </w:t>
            </w:r>
            <w:r w:rsidRPr="00BA5A13">
              <w:rPr>
                <w:rFonts w:hint="eastAsia"/>
                <w:lang w:eastAsia="ko-KR"/>
              </w:rPr>
              <w:t>도보 탐색 : 20km)</w:t>
            </w:r>
          </w:p>
        </w:tc>
        <w:tc>
          <w:tcPr>
            <w:tcW w:w="1416" w:type="dxa"/>
          </w:tcPr>
          <w:p w14:paraId="2D9CD747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BA5A13" w:rsidRPr="00BA5A13" w14:paraId="1E946637" w14:textId="77777777" w:rsidTr="00075511">
        <w:tc>
          <w:tcPr>
            <w:tcW w:w="860" w:type="dxa"/>
          </w:tcPr>
          <w:p w14:paraId="717A8346" w14:textId="77777777" w:rsidR="00CE09EE" w:rsidRPr="00716D82" w:rsidRDefault="00CE09EE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0x26</w:t>
            </w:r>
          </w:p>
        </w:tc>
        <w:tc>
          <w:tcPr>
            <w:tcW w:w="6088" w:type="dxa"/>
          </w:tcPr>
          <w:p w14:paraId="040B0400" w14:textId="77777777" w:rsidR="00CE09EE" w:rsidRPr="00716D82" w:rsidRDefault="00CE09EE" w:rsidP="00222E6C">
            <w:pPr>
              <w:ind w:rightChars="-22" w:right="-44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확장 가능 </w:t>
            </w:r>
            <w:r w:rsidR="00222E6C" w:rsidRPr="00716D82">
              <w:rPr>
                <w:color w:val="000000" w:themeColor="text1"/>
                <w:lang w:eastAsia="ko-KR"/>
              </w:rPr>
              <w:t>Node</w:t>
            </w:r>
            <w:r w:rsidRPr="00716D82">
              <w:rPr>
                <w:rFonts w:hint="eastAsia"/>
                <w:color w:val="000000" w:themeColor="text1"/>
                <w:lang w:eastAsia="ko-KR"/>
              </w:rPr>
              <w:t>개수 초과</w:t>
            </w:r>
          </w:p>
        </w:tc>
        <w:tc>
          <w:tcPr>
            <w:tcW w:w="1416" w:type="dxa"/>
          </w:tcPr>
          <w:p w14:paraId="35A5394F" w14:textId="77777777" w:rsidR="00CE09EE" w:rsidRPr="00716D82" w:rsidRDefault="0061538E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실패</w:t>
            </w:r>
          </w:p>
        </w:tc>
      </w:tr>
      <w:tr w:rsidR="00BA5A13" w:rsidRPr="00BA5A13" w14:paraId="6E3D4CAE" w14:textId="77777777" w:rsidTr="00075511">
        <w:tc>
          <w:tcPr>
            <w:tcW w:w="860" w:type="dxa"/>
          </w:tcPr>
          <w:p w14:paraId="3E220FA4" w14:textId="77777777" w:rsidR="00CE09EE" w:rsidRPr="00716D82" w:rsidRDefault="00CE09EE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0x27</w:t>
            </w:r>
          </w:p>
        </w:tc>
        <w:tc>
          <w:tcPr>
            <w:tcW w:w="6088" w:type="dxa"/>
          </w:tcPr>
          <w:p w14:paraId="3BBEE13E" w14:textId="77777777" w:rsidR="00CE09EE" w:rsidRPr="00716D82" w:rsidRDefault="00222E6C" w:rsidP="00CE09EE">
            <w:pPr>
              <w:ind w:rightChars="-22" w:right="-44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확장 실패</w:t>
            </w:r>
            <w:r w:rsidR="00FC37BA" w:rsidRPr="00716D82">
              <w:rPr>
                <w:rFonts w:hint="eastAsia"/>
                <w:color w:val="000000" w:themeColor="text1"/>
                <w:lang w:eastAsia="ko-KR"/>
              </w:rPr>
              <w:t xml:space="preserve"> (</w:t>
            </w:r>
            <w:proofErr w:type="spellStart"/>
            <w:r w:rsidR="00FC37BA" w:rsidRPr="00716D82">
              <w:rPr>
                <w:rFonts w:hint="eastAsia"/>
                <w:color w:val="000000" w:themeColor="text1"/>
                <w:lang w:eastAsia="ko-KR"/>
              </w:rPr>
              <w:t>경</w:t>
            </w:r>
            <w:r w:rsidR="00213BE8" w:rsidRPr="00716D82">
              <w:rPr>
                <w:rFonts w:hint="eastAsia"/>
                <w:color w:val="000000" w:themeColor="text1"/>
                <w:lang w:eastAsia="ko-KR"/>
              </w:rPr>
              <w:t>로상</w:t>
            </w:r>
            <w:proofErr w:type="spellEnd"/>
            <w:r w:rsidR="00213BE8" w:rsidRPr="00716D82">
              <w:rPr>
                <w:rFonts w:hint="eastAsia"/>
                <w:color w:val="000000" w:themeColor="text1"/>
                <w:lang w:eastAsia="ko-KR"/>
              </w:rPr>
              <w:t xml:space="preserve"> 도착지로부터 </w:t>
            </w:r>
            <w:r w:rsidR="00213BE8" w:rsidRPr="00716D82">
              <w:rPr>
                <w:color w:val="000000" w:themeColor="text1"/>
                <w:lang w:eastAsia="ko-KR"/>
              </w:rPr>
              <w:t>2Km</w:t>
            </w:r>
            <w:r w:rsidR="00213BE8" w:rsidRPr="00716D82">
              <w:rPr>
                <w:rFonts w:hint="eastAsia"/>
                <w:color w:val="000000" w:themeColor="text1"/>
                <w:lang w:eastAsia="ko-KR"/>
              </w:rPr>
              <w:t xml:space="preserve">이내 </w:t>
            </w:r>
            <w:proofErr w:type="spellStart"/>
            <w:r w:rsidR="00213BE8" w:rsidRPr="00716D82">
              <w:rPr>
                <w:rFonts w:hint="eastAsia"/>
                <w:color w:val="000000" w:themeColor="text1"/>
                <w:lang w:eastAsia="ko-KR"/>
              </w:rPr>
              <w:t>통제도로가</w:t>
            </w:r>
            <w:proofErr w:type="spellEnd"/>
            <w:r w:rsidR="00213BE8" w:rsidRPr="00716D82">
              <w:rPr>
                <w:rFonts w:hint="eastAsia"/>
                <w:color w:val="000000" w:themeColor="text1"/>
                <w:lang w:eastAsia="ko-KR"/>
              </w:rPr>
              <w:t xml:space="preserve"> 있는 경우</w:t>
            </w:r>
            <w:r w:rsidR="00FC37BA" w:rsidRPr="00716D82">
              <w:rPr>
                <w:rFonts w:hint="eastAsia"/>
                <w:color w:val="000000" w:themeColor="text1"/>
                <w:lang w:eastAsia="ko-KR"/>
              </w:rPr>
              <w:t>)</w:t>
            </w:r>
          </w:p>
        </w:tc>
        <w:tc>
          <w:tcPr>
            <w:tcW w:w="1416" w:type="dxa"/>
          </w:tcPr>
          <w:p w14:paraId="24D3D91F" w14:textId="77777777" w:rsidR="00CE09EE" w:rsidRPr="00716D82" w:rsidRDefault="0061538E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실패</w:t>
            </w:r>
          </w:p>
        </w:tc>
      </w:tr>
      <w:tr w:rsidR="00BA5A13" w:rsidRPr="00BA5A13" w14:paraId="2B8F8E49" w14:textId="77777777" w:rsidTr="00075511">
        <w:tc>
          <w:tcPr>
            <w:tcW w:w="860" w:type="dxa"/>
          </w:tcPr>
          <w:p w14:paraId="40B3A7EC" w14:textId="77777777" w:rsidR="00B27D1B" w:rsidRPr="00BA5A13" w:rsidRDefault="00B27D1B" w:rsidP="00CE09E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0x2</w:t>
            </w:r>
            <w:r w:rsidRPr="00BA5A13">
              <w:rPr>
                <w:rFonts w:hint="eastAsia"/>
                <w:lang w:eastAsia="ko-KR"/>
              </w:rPr>
              <w:t>8</w:t>
            </w:r>
          </w:p>
        </w:tc>
        <w:tc>
          <w:tcPr>
            <w:tcW w:w="6088" w:type="dxa"/>
          </w:tcPr>
          <w:p w14:paraId="473DD430" w14:textId="77777777" w:rsidR="00B27D1B" w:rsidRPr="00BA5A13" w:rsidRDefault="00B27D1B" w:rsidP="00CE09EE">
            <w:pPr>
              <w:ind w:rightChars="-22" w:right="-44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유고 또는 교통통제로 인한 확장 실패</w:t>
            </w:r>
          </w:p>
        </w:tc>
        <w:tc>
          <w:tcPr>
            <w:tcW w:w="1416" w:type="dxa"/>
          </w:tcPr>
          <w:p w14:paraId="2A020BE8" w14:textId="77777777" w:rsidR="00B27D1B" w:rsidRPr="00BA5A13" w:rsidRDefault="00B27D1B" w:rsidP="00CE09E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실패</w:t>
            </w:r>
          </w:p>
        </w:tc>
      </w:tr>
      <w:tr w:rsidR="00BA5A13" w:rsidRPr="00BA5A13" w14:paraId="73C47AF1" w14:textId="77777777" w:rsidTr="00075511">
        <w:tc>
          <w:tcPr>
            <w:tcW w:w="860" w:type="dxa"/>
          </w:tcPr>
          <w:p w14:paraId="3D52598A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0x29</w:t>
            </w:r>
          </w:p>
        </w:tc>
        <w:tc>
          <w:tcPr>
            <w:tcW w:w="6088" w:type="dxa"/>
          </w:tcPr>
          <w:p w14:paraId="1B41E6DD" w14:textId="77777777" w:rsidR="00CE09EE" w:rsidRPr="00BA5A13" w:rsidRDefault="00B27D1B" w:rsidP="00CE09EE">
            <w:pPr>
              <w:ind w:rightChars="-22" w:right="-44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출발지 근처의 차량 높이/중량 제한으로 확장 실패</w:t>
            </w:r>
          </w:p>
        </w:tc>
        <w:tc>
          <w:tcPr>
            <w:tcW w:w="1416" w:type="dxa"/>
          </w:tcPr>
          <w:p w14:paraId="4A427D0F" w14:textId="77777777" w:rsidR="00CE09EE" w:rsidRPr="00BA5A13" w:rsidRDefault="00B27D1B" w:rsidP="00CE09E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실패</w:t>
            </w:r>
          </w:p>
        </w:tc>
      </w:tr>
      <w:tr w:rsidR="00BA5A13" w:rsidRPr="00BA5A13" w14:paraId="08DC00F4" w14:textId="77777777" w:rsidTr="00075511">
        <w:tc>
          <w:tcPr>
            <w:tcW w:w="860" w:type="dxa"/>
          </w:tcPr>
          <w:p w14:paraId="53AD6F3A" w14:textId="77777777" w:rsidR="00CE09EE" w:rsidRPr="00145CC4" w:rsidRDefault="00CE09EE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145CC4">
              <w:rPr>
                <w:color w:val="000000" w:themeColor="text1"/>
                <w:lang w:eastAsia="ko-KR"/>
              </w:rPr>
              <w:t>0x2A</w:t>
            </w:r>
          </w:p>
        </w:tc>
        <w:tc>
          <w:tcPr>
            <w:tcW w:w="6088" w:type="dxa"/>
          </w:tcPr>
          <w:p w14:paraId="3F90F1B1" w14:textId="77777777" w:rsidR="00CE09EE" w:rsidRPr="00145CC4" w:rsidRDefault="00B27D1B" w:rsidP="00600E84">
            <w:pPr>
              <w:ind w:rightChars="-22" w:right="-44"/>
              <w:rPr>
                <w:color w:val="000000" w:themeColor="text1"/>
                <w:lang w:eastAsia="ko-KR"/>
              </w:rPr>
            </w:pPr>
            <w:r w:rsidRPr="00145CC4">
              <w:rPr>
                <w:rFonts w:hint="eastAsia"/>
                <w:color w:val="000000" w:themeColor="text1"/>
                <w:lang w:eastAsia="ko-KR"/>
              </w:rPr>
              <w:t>시간제 통행금지로 인해 확장 실패</w:t>
            </w:r>
          </w:p>
        </w:tc>
        <w:tc>
          <w:tcPr>
            <w:tcW w:w="1416" w:type="dxa"/>
          </w:tcPr>
          <w:p w14:paraId="3694E32D" w14:textId="77777777" w:rsidR="00CE09EE" w:rsidRPr="00145CC4" w:rsidRDefault="00B27D1B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145CC4">
              <w:rPr>
                <w:rFonts w:hint="eastAsia"/>
                <w:color w:val="000000" w:themeColor="text1"/>
                <w:lang w:eastAsia="ko-KR"/>
              </w:rPr>
              <w:t>실패</w:t>
            </w:r>
          </w:p>
        </w:tc>
      </w:tr>
      <w:tr w:rsidR="00BA5A13" w:rsidRPr="00BA5A13" w14:paraId="78BC0CA5" w14:textId="77777777" w:rsidTr="00075511">
        <w:tc>
          <w:tcPr>
            <w:tcW w:w="860" w:type="dxa"/>
            <w:vAlign w:val="center"/>
          </w:tcPr>
          <w:p w14:paraId="7B1D4EAE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0x2B</w:t>
            </w:r>
          </w:p>
        </w:tc>
        <w:tc>
          <w:tcPr>
            <w:tcW w:w="6088" w:type="dxa"/>
            <w:vAlign w:val="center"/>
          </w:tcPr>
          <w:p w14:paraId="2E605256" w14:textId="77777777" w:rsidR="00CE09EE" w:rsidRPr="00BA5A13" w:rsidRDefault="00B27D1B" w:rsidP="00CE09EE">
            <w:pPr>
              <w:ind w:rightChars="-22" w:right="-44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 xml:space="preserve">목적지가 물리적 </w:t>
            </w:r>
            <w:proofErr w:type="spellStart"/>
            <w:r w:rsidRPr="00BA5A13">
              <w:rPr>
                <w:rFonts w:hint="eastAsia"/>
                <w:lang w:eastAsia="ko-KR"/>
              </w:rPr>
              <w:t>섬도로이며</w:t>
            </w:r>
            <w:proofErr w:type="spellEnd"/>
            <w:r w:rsidRPr="00BA5A13">
              <w:rPr>
                <w:rFonts w:hint="eastAsia"/>
                <w:lang w:eastAsia="ko-KR"/>
              </w:rPr>
              <w:t>, 구축된 페리 항로가 없음</w:t>
            </w:r>
          </w:p>
        </w:tc>
        <w:tc>
          <w:tcPr>
            <w:tcW w:w="1416" w:type="dxa"/>
            <w:vAlign w:val="center"/>
          </w:tcPr>
          <w:p w14:paraId="40438116" w14:textId="77777777" w:rsidR="00CE09EE" w:rsidRPr="00BA5A13" w:rsidRDefault="00CE09EE" w:rsidP="00CE09EE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BA5A13" w:rsidRPr="00BA5A13" w14:paraId="46E58D24" w14:textId="77777777" w:rsidTr="00075511">
        <w:tc>
          <w:tcPr>
            <w:tcW w:w="860" w:type="dxa"/>
            <w:vAlign w:val="center"/>
          </w:tcPr>
          <w:p w14:paraId="613E061B" w14:textId="77777777" w:rsidR="00F455C4" w:rsidRPr="00BA5A13" w:rsidRDefault="00B27D1B" w:rsidP="00B27D1B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0x2C</w:t>
            </w:r>
          </w:p>
        </w:tc>
        <w:tc>
          <w:tcPr>
            <w:tcW w:w="6088" w:type="dxa"/>
            <w:vAlign w:val="center"/>
          </w:tcPr>
          <w:p w14:paraId="237D36DE" w14:textId="77777777" w:rsidR="00B27D1B" w:rsidRPr="00BA5A13" w:rsidRDefault="00B27D1B" w:rsidP="00B27D1B">
            <w:pPr>
              <w:ind w:rightChars="-22" w:right="-44"/>
              <w:jc w:val="left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출발 또는 목적지가 논리적(교통) 섬이며, 목적지가 2개 이상인 경우</w:t>
            </w:r>
          </w:p>
          <w:p w14:paraId="15AE9C32" w14:textId="77777777" w:rsidR="00F455C4" w:rsidRPr="00BA5A13" w:rsidRDefault="00B27D1B" w:rsidP="00B27D1B">
            <w:pPr>
              <w:ind w:rightChars="-22" w:right="-44"/>
              <w:jc w:val="left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>(다중 목적지인 경우 목적지 이동 탐색을 하지 않고 바로 실패)</w:t>
            </w:r>
          </w:p>
        </w:tc>
        <w:tc>
          <w:tcPr>
            <w:tcW w:w="1416" w:type="dxa"/>
            <w:vAlign w:val="center"/>
          </w:tcPr>
          <w:p w14:paraId="66AAF0D2" w14:textId="77777777" w:rsidR="00F455C4" w:rsidRPr="00BA5A13" w:rsidRDefault="00F455C4" w:rsidP="00CE09EE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A349C3" w:rsidRPr="00BA5A13" w14:paraId="140A7DF6" w14:textId="77777777" w:rsidTr="00075511">
        <w:tc>
          <w:tcPr>
            <w:tcW w:w="860" w:type="dxa"/>
            <w:vAlign w:val="center"/>
          </w:tcPr>
          <w:p w14:paraId="6F648AA6" w14:textId="77777777" w:rsidR="00A349C3" w:rsidRPr="00BA5A13" w:rsidRDefault="00A349C3" w:rsidP="00A349C3">
            <w:pPr>
              <w:ind w:rightChars="-22" w:right="-44"/>
              <w:jc w:val="center"/>
              <w:rPr>
                <w:lang w:eastAsia="ko-KR"/>
              </w:rPr>
            </w:pPr>
            <w:r w:rsidRPr="00BA5A13">
              <w:rPr>
                <w:lang w:eastAsia="ko-KR"/>
              </w:rPr>
              <w:t>0x2D</w:t>
            </w:r>
          </w:p>
        </w:tc>
        <w:tc>
          <w:tcPr>
            <w:tcW w:w="6088" w:type="dxa"/>
            <w:vAlign w:val="center"/>
          </w:tcPr>
          <w:p w14:paraId="7F27E3B5" w14:textId="77777777" w:rsidR="00A349C3" w:rsidRPr="00BA5A13" w:rsidRDefault="00A349C3" w:rsidP="00F23BF9">
            <w:pPr>
              <w:ind w:rightChars="-22" w:right="-44"/>
              <w:jc w:val="left"/>
              <w:rPr>
                <w:lang w:eastAsia="ko-KR"/>
              </w:rPr>
            </w:pPr>
            <w:r w:rsidRPr="00BA5A13">
              <w:rPr>
                <w:rFonts w:hint="eastAsia"/>
                <w:lang w:eastAsia="ko-KR"/>
              </w:rPr>
              <w:t xml:space="preserve">요청한 </w:t>
            </w:r>
            <w:r w:rsidR="00F23BF9" w:rsidRPr="00BA5A13">
              <w:rPr>
                <w:rFonts w:hint="eastAsia"/>
                <w:lang w:eastAsia="ko-KR"/>
              </w:rPr>
              <w:t>데이터가</w:t>
            </w:r>
            <w:r w:rsidRPr="00BA5A13">
              <w:rPr>
                <w:rFonts w:hint="eastAsia"/>
                <w:lang w:eastAsia="ko-KR"/>
              </w:rPr>
              <w:t xml:space="preserve"> 없음</w:t>
            </w:r>
          </w:p>
        </w:tc>
        <w:tc>
          <w:tcPr>
            <w:tcW w:w="1416" w:type="dxa"/>
            <w:vAlign w:val="center"/>
          </w:tcPr>
          <w:p w14:paraId="38579C0D" w14:textId="77777777" w:rsidR="00A349C3" w:rsidRPr="00BA5A13" w:rsidRDefault="00A349C3" w:rsidP="00CE09EE">
            <w:pPr>
              <w:ind w:rightChars="-22" w:right="-44"/>
              <w:jc w:val="center"/>
              <w:rPr>
                <w:lang w:eastAsia="ko-KR"/>
              </w:rPr>
            </w:pPr>
          </w:p>
        </w:tc>
      </w:tr>
      <w:tr w:rsidR="00F552FD" w:rsidRPr="00BA5A13" w14:paraId="6AA21EB2" w14:textId="77777777" w:rsidTr="00075511">
        <w:tc>
          <w:tcPr>
            <w:tcW w:w="860" w:type="dxa"/>
            <w:vAlign w:val="center"/>
          </w:tcPr>
          <w:p w14:paraId="718EF4AC" w14:textId="77777777" w:rsidR="00F552FD" w:rsidRPr="00145CC4" w:rsidRDefault="00F552FD" w:rsidP="00A349C3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145CC4">
              <w:rPr>
                <w:color w:val="000000" w:themeColor="text1"/>
                <w:lang w:eastAsia="ko-KR"/>
              </w:rPr>
              <w:t>0x2</w:t>
            </w:r>
            <w:r w:rsidRPr="00145CC4">
              <w:rPr>
                <w:rFonts w:hint="eastAsia"/>
                <w:color w:val="000000" w:themeColor="text1"/>
                <w:lang w:eastAsia="ko-KR"/>
              </w:rPr>
              <w:t>E</w:t>
            </w:r>
          </w:p>
        </w:tc>
        <w:tc>
          <w:tcPr>
            <w:tcW w:w="6088" w:type="dxa"/>
            <w:vAlign w:val="center"/>
          </w:tcPr>
          <w:p w14:paraId="144D4E11" w14:textId="77777777" w:rsidR="00F552FD" w:rsidRPr="00145CC4" w:rsidRDefault="00F552FD" w:rsidP="00F23BF9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145CC4">
              <w:rPr>
                <w:rFonts w:hint="eastAsia"/>
                <w:color w:val="000000" w:themeColor="text1"/>
                <w:lang w:eastAsia="ko-KR"/>
              </w:rPr>
              <w:t>출발지 근처의 시간제 통행금지로 인해 확장 실패</w:t>
            </w:r>
          </w:p>
        </w:tc>
        <w:tc>
          <w:tcPr>
            <w:tcW w:w="1416" w:type="dxa"/>
            <w:vAlign w:val="center"/>
          </w:tcPr>
          <w:p w14:paraId="74B8A515" w14:textId="77777777" w:rsidR="00F552FD" w:rsidRPr="00145CC4" w:rsidRDefault="00F552FD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145CC4">
              <w:rPr>
                <w:rFonts w:hint="eastAsia"/>
                <w:color w:val="000000" w:themeColor="text1"/>
                <w:lang w:eastAsia="ko-KR"/>
              </w:rPr>
              <w:t>실패</w:t>
            </w:r>
          </w:p>
        </w:tc>
      </w:tr>
      <w:tr w:rsidR="00F552FD" w:rsidRPr="00BA5A13" w14:paraId="5AF0FB56" w14:textId="77777777" w:rsidTr="00075511">
        <w:tc>
          <w:tcPr>
            <w:tcW w:w="860" w:type="dxa"/>
            <w:vAlign w:val="center"/>
          </w:tcPr>
          <w:p w14:paraId="68808D78" w14:textId="77777777" w:rsidR="00F552FD" w:rsidRPr="00145CC4" w:rsidRDefault="00F552FD" w:rsidP="00A349C3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145CC4">
              <w:rPr>
                <w:color w:val="000000" w:themeColor="text1"/>
                <w:lang w:eastAsia="ko-KR"/>
              </w:rPr>
              <w:t>0x2F</w:t>
            </w:r>
          </w:p>
        </w:tc>
        <w:tc>
          <w:tcPr>
            <w:tcW w:w="6088" w:type="dxa"/>
            <w:vAlign w:val="center"/>
          </w:tcPr>
          <w:p w14:paraId="26C029A2" w14:textId="77777777" w:rsidR="00F552FD" w:rsidRPr="00145CC4" w:rsidRDefault="00F552FD" w:rsidP="00F23BF9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145CC4">
              <w:rPr>
                <w:rFonts w:hint="eastAsia"/>
                <w:color w:val="000000" w:themeColor="text1"/>
                <w:lang w:eastAsia="ko-KR"/>
              </w:rPr>
              <w:t>목적지 근처의 시간제 통행금지로 인해 확장 실패</w:t>
            </w:r>
          </w:p>
        </w:tc>
        <w:tc>
          <w:tcPr>
            <w:tcW w:w="1416" w:type="dxa"/>
            <w:vAlign w:val="center"/>
          </w:tcPr>
          <w:p w14:paraId="3509FB0D" w14:textId="77777777" w:rsidR="00F552FD" w:rsidRPr="00145CC4" w:rsidRDefault="00F552FD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145CC4">
              <w:rPr>
                <w:rFonts w:hint="eastAsia"/>
                <w:color w:val="000000" w:themeColor="text1"/>
                <w:lang w:eastAsia="ko-KR"/>
              </w:rPr>
              <w:t>실패</w:t>
            </w:r>
          </w:p>
        </w:tc>
      </w:tr>
      <w:tr w:rsidR="008D2C4F" w:rsidRPr="00BA5A13" w14:paraId="7A661926" w14:textId="77777777" w:rsidTr="00075511">
        <w:tc>
          <w:tcPr>
            <w:tcW w:w="860" w:type="dxa"/>
            <w:vAlign w:val="center"/>
          </w:tcPr>
          <w:p w14:paraId="69E6F55F" w14:textId="77777777" w:rsidR="008D2C4F" w:rsidRPr="00716D82" w:rsidRDefault="008D2C4F" w:rsidP="00A349C3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0x30</w:t>
            </w:r>
          </w:p>
        </w:tc>
        <w:tc>
          <w:tcPr>
            <w:tcW w:w="6088" w:type="dxa"/>
            <w:vAlign w:val="center"/>
          </w:tcPr>
          <w:p w14:paraId="5C602343" w14:textId="77777777" w:rsidR="008D2C4F" w:rsidRPr="00716D82" w:rsidRDefault="008D2C4F" w:rsidP="00F23BF9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확장실패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Pr="00716D82">
              <w:rPr>
                <w:color w:val="000000" w:themeColor="text1"/>
                <w:lang w:eastAsia="ko-KR"/>
              </w:rPr>
              <w:t>(</w:t>
            </w:r>
            <w:r w:rsidRPr="00716D82">
              <w:rPr>
                <w:rFonts w:hint="eastAsia"/>
                <w:color w:val="000000" w:themeColor="text1"/>
                <w:lang w:eastAsia="ko-KR"/>
              </w:rPr>
              <w:t>Memory Size가 초과)</w:t>
            </w:r>
          </w:p>
        </w:tc>
        <w:tc>
          <w:tcPr>
            <w:tcW w:w="1416" w:type="dxa"/>
            <w:vAlign w:val="center"/>
          </w:tcPr>
          <w:p w14:paraId="6F35B4CD" w14:textId="77777777" w:rsidR="008D2C4F" w:rsidRPr="00716D82" w:rsidRDefault="008D2C4F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</w:p>
        </w:tc>
      </w:tr>
      <w:tr w:rsidR="008D2C4F" w:rsidRPr="00BA5A13" w14:paraId="4E0F94C4" w14:textId="77777777" w:rsidTr="00075511">
        <w:tc>
          <w:tcPr>
            <w:tcW w:w="860" w:type="dxa"/>
            <w:vAlign w:val="center"/>
          </w:tcPr>
          <w:p w14:paraId="39DFD099" w14:textId="77777777" w:rsidR="008D2C4F" w:rsidRPr="00716D82" w:rsidRDefault="008D2C4F" w:rsidP="00A349C3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0x31</w:t>
            </w:r>
          </w:p>
        </w:tc>
        <w:tc>
          <w:tcPr>
            <w:tcW w:w="6088" w:type="dxa"/>
            <w:vAlign w:val="center"/>
          </w:tcPr>
          <w:p w14:paraId="5A5258EB" w14:textId="77777777" w:rsidR="008D2C4F" w:rsidRPr="00716D82" w:rsidRDefault="008D2C4F" w:rsidP="00F23BF9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확장 실패</w:t>
            </w:r>
            <w:r w:rsidR="00FC37BA"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Pr="00716D82">
              <w:rPr>
                <w:rFonts w:hint="eastAsia"/>
                <w:color w:val="000000" w:themeColor="text1"/>
                <w:lang w:eastAsia="ko-KR"/>
              </w:rPr>
              <w:t>(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정방향으로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처음 확장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탐색시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>)</w:t>
            </w:r>
          </w:p>
          <w:p w14:paraId="242A1952" w14:textId="77777777" w:rsidR="008D2C4F" w:rsidRPr="00716D82" w:rsidRDefault="008D2C4F" w:rsidP="008D2C4F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(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정방향으로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탐색시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노드 정보가 N</w:t>
            </w:r>
            <w:r w:rsidRPr="00716D82">
              <w:rPr>
                <w:color w:val="000000" w:themeColor="text1"/>
                <w:lang w:eastAsia="ko-KR"/>
              </w:rPr>
              <w:t>ULL)</w:t>
            </w:r>
          </w:p>
        </w:tc>
        <w:tc>
          <w:tcPr>
            <w:tcW w:w="1416" w:type="dxa"/>
            <w:vAlign w:val="center"/>
          </w:tcPr>
          <w:p w14:paraId="7E1A327B" w14:textId="77777777" w:rsidR="008D2C4F" w:rsidRPr="00716D82" w:rsidRDefault="008D2C4F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실패</w:t>
            </w:r>
          </w:p>
        </w:tc>
      </w:tr>
      <w:tr w:rsidR="008D2C4F" w:rsidRPr="00BA5A13" w14:paraId="1567B340" w14:textId="77777777" w:rsidTr="00075511">
        <w:tc>
          <w:tcPr>
            <w:tcW w:w="860" w:type="dxa"/>
            <w:vAlign w:val="center"/>
          </w:tcPr>
          <w:p w14:paraId="46CAF540" w14:textId="77777777" w:rsidR="008D2C4F" w:rsidRPr="00716D82" w:rsidRDefault="008D2C4F" w:rsidP="00A349C3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0x32</w:t>
            </w:r>
          </w:p>
        </w:tc>
        <w:tc>
          <w:tcPr>
            <w:tcW w:w="6088" w:type="dxa"/>
            <w:vAlign w:val="center"/>
          </w:tcPr>
          <w:p w14:paraId="732F6E1D" w14:textId="77777777" w:rsidR="008D2C4F" w:rsidRPr="00716D82" w:rsidRDefault="008D2C4F" w:rsidP="008D2C4F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확장 실패 (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정방향으로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반복 확장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탐색시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>)</w:t>
            </w:r>
            <w:r w:rsidRPr="00716D82">
              <w:rPr>
                <w:color w:val="000000" w:themeColor="text1"/>
                <w:lang w:eastAsia="ko-KR"/>
              </w:rPr>
              <w:t xml:space="preserve"> </w:t>
            </w:r>
          </w:p>
          <w:p w14:paraId="7DA054E1" w14:textId="77777777" w:rsidR="008D2C4F" w:rsidRPr="00716D82" w:rsidRDefault="008D2C4F" w:rsidP="008D2C4F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(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정방향으로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탐색시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노드정보가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NULL)</w:t>
            </w:r>
          </w:p>
        </w:tc>
        <w:tc>
          <w:tcPr>
            <w:tcW w:w="1416" w:type="dxa"/>
            <w:vAlign w:val="center"/>
          </w:tcPr>
          <w:p w14:paraId="0AE52FCE" w14:textId="77777777" w:rsidR="008D2C4F" w:rsidRPr="00716D82" w:rsidRDefault="008D2C4F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실패</w:t>
            </w:r>
          </w:p>
        </w:tc>
      </w:tr>
      <w:tr w:rsidR="008D2C4F" w:rsidRPr="00BA5A13" w14:paraId="12635CAB" w14:textId="77777777" w:rsidTr="00075511">
        <w:tc>
          <w:tcPr>
            <w:tcW w:w="860" w:type="dxa"/>
            <w:vAlign w:val="center"/>
          </w:tcPr>
          <w:p w14:paraId="465467AE" w14:textId="77777777" w:rsidR="008D2C4F" w:rsidRPr="00716D82" w:rsidRDefault="008D2C4F" w:rsidP="00A349C3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0x33</w:t>
            </w:r>
          </w:p>
        </w:tc>
        <w:tc>
          <w:tcPr>
            <w:tcW w:w="6088" w:type="dxa"/>
            <w:vAlign w:val="center"/>
          </w:tcPr>
          <w:p w14:paraId="2F1A585A" w14:textId="77777777" w:rsidR="008D2C4F" w:rsidRPr="00716D82" w:rsidRDefault="008D2C4F" w:rsidP="00F23BF9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확장 실패 (역방향으로 처음 확장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탐색시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>)</w:t>
            </w:r>
          </w:p>
          <w:p w14:paraId="20BC3BE1" w14:textId="77777777" w:rsidR="008D2C4F" w:rsidRPr="00716D82" w:rsidRDefault="008D2C4F" w:rsidP="008D2C4F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lastRenderedPageBreak/>
              <w:t>(</w:t>
            </w:r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역방향으로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탐색시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노드정보가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>NULL</w:t>
            </w:r>
            <w:r w:rsidRPr="00716D82">
              <w:rPr>
                <w:color w:val="000000" w:themeColor="text1"/>
                <w:lang w:eastAsia="ko-KR"/>
              </w:rPr>
              <w:t>)</w:t>
            </w:r>
          </w:p>
        </w:tc>
        <w:tc>
          <w:tcPr>
            <w:tcW w:w="1416" w:type="dxa"/>
            <w:vAlign w:val="center"/>
          </w:tcPr>
          <w:p w14:paraId="7051EFA4" w14:textId="77777777" w:rsidR="008D2C4F" w:rsidRPr="00716D82" w:rsidRDefault="008D2C4F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lastRenderedPageBreak/>
              <w:t>실패</w:t>
            </w:r>
          </w:p>
        </w:tc>
      </w:tr>
      <w:tr w:rsidR="008D2C4F" w:rsidRPr="00BA5A13" w14:paraId="58DFB3CA" w14:textId="77777777" w:rsidTr="00075511">
        <w:tc>
          <w:tcPr>
            <w:tcW w:w="860" w:type="dxa"/>
            <w:vAlign w:val="center"/>
          </w:tcPr>
          <w:p w14:paraId="08E6C9CA" w14:textId="77777777" w:rsidR="008D2C4F" w:rsidRPr="00716D82" w:rsidRDefault="008D2C4F" w:rsidP="00A349C3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0x34</w:t>
            </w:r>
          </w:p>
        </w:tc>
        <w:tc>
          <w:tcPr>
            <w:tcW w:w="6088" w:type="dxa"/>
            <w:vAlign w:val="center"/>
          </w:tcPr>
          <w:p w14:paraId="18D810AB" w14:textId="77777777" w:rsidR="008D2C4F" w:rsidRPr="00716D82" w:rsidRDefault="008D2C4F" w:rsidP="00F23BF9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확장 실패 (역방향으로 반복 확장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탐색시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>)</w:t>
            </w:r>
          </w:p>
          <w:p w14:paraId="34043222" w14:textId="77777777" w:rsidR="008D2C4F" w:rsidRPr="00716D82" w:rsidRDefault="008D2C4F" w:rsidP="008D2C4F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(</w:t>
            </w:r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역방향으로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탐색시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노드정보가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N</w:t>
            </w:r>
            <w:r w:rsidRPr="00716D82">
              <w:rPr>
                <w:color w:val="000000" w:themeColor="text1"/>
                <w:lang w:eastAsia="ko-KR"/>
              </w:rPr>
              <w:t>ULL)</w:t>
            </w:r>
          </w:p>
        </w:tc>
        <w:tc>
          <w:tcPr>
            <w:tcW w:w="1416" w:type="dxa"/>
            <w:vAlign w:val="center"/>
          </w:tcPr>
          <w:p w14:paraId="20041D2B" w14:textId="77777777" w:rsidR="008D2C4F" w:rsidRPr="00716D82" w:rsidRDefault="008D2C4F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실패</w:t>
            </w:r>
          </w:p>
        </w:tc>
      </w:tr>
      <w:tr w:rsidR="008D2C4F" w:rsidRPr="00BA5A13" w14:paraId="14A45B1E" w14:textId="77777777" w:rsidTr="00075511">
        <w:tc>
          <w:tcPr>
            <w:tcW w:w="860" w:type="dxa"/>
            <w:vAlign w:val="center"/>
          </w:tcPr>
          <w:p w14:paraId="19013CEE" w14:textId="77777777" w:rsidR="008D2C4F" w:rsidRPr="00716D82" w:rsidRDefault="008D2C4F" w:rsidP="00A349C3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0x35</w:t>
            </w:r>
          </w:p>
        </w:tc>
        <w:tc>
          <w:tcPr>
            <w:tcW w:w="6088" w:type="dxa"/>
            <w:vAlign w:val="center"/>
          </w:tcPr>
          <w:p w14:paraId="5F8B2331" w14:textId="77777777" w:rsidR="008D2C4F" w:rsidRPr="00716D82" w:rsidRDefault="008D2C4F" w:rsidP="008D2C4F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확장 실패 (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단방향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(One-direction)으로 처음 확장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탐색시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>)</w:t>
            </w:r>
          </w:p>
          <w:p w14:paraId="77D1F97F" w14:textId="77777777" w:rsidR="008D2C4F" w:rsidRPr="00716D82" w:rsidRDefault="008D2C4F" w:rsidP="008D2C4F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(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단방향으로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탐색시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노드정보가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N</w:t>
            </w:r>
            <w:r w:rsidRPr="00716D82">
              <w:rPr>
                <w:color w:val="000000" w:themeColor="text1"/>
                <w:lang w:eastAsia="ko-KR"/>
              </w:rPr>
              <w:t>ULL)</w:t>
            </w:r>
          </w:p>
        </w:tc>
        <w:tc>
          <w:tcPr>
            <w:tcW w:w="1416" w:type="dxa"/>
            <w:vAlign w:val="center"/>
          </w:tcPr>
          <w:p w14:paraId="4D5D7027" w14:textId="77777777" w:rsidR="008D2C4F" w:rsidRPr="00716D82" w:rsidRDefault="008D2C4F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실패</w:t>
            </w:r>
          </w:p>
        </w:tc>
      </w:tr>
      <w:tr w:rsidR="008D2C4F" w:rsidRPr="00BA5A13" w14:paraId="4E4804A2" w14:textId="77777777" w:rsidTr="00075511">
        <w:tc>
          <w:tcPr>
            <w:tcW w:w="860" w:type="dxa"/>
            <w:vAlign w:val="center"/>
          </w:tcPr>
          <w:p w14:paraId="0048444D" w14:textId="77777777" w:rsidR="008D2C4F" w:rsidRPr="00716D82" w:rsidRDefault="008D2C4F" w:rsidP="00A349C3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0x36</w:t>
            </w:r>
          </w:p>
        </w:tc>
        <w:tc>
          <w:tcPr>
            <w:tcW w:w="6088" w:type="dxa"/>
            <w:vAlign w:val="center"/>
          </w:tcPr>
          <w:p w14:paraId="6F70EC80" w14:textId="77777777" w:rsidR="008D2C4F" w:rsidRPr="00716D82" w:rsidRDefault="008D2C4F" w:rsidP="00F23BF9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확장 실패 (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단방향</w:t>
            </w:r>
            <w:proofErr w:type="spellEnd"/>
            <w:r w:rsidR="008C1FA1" w:rsidRPr="00716D82">
              <w:rPr>
                <w:rFonts w:hint="eastAsia"/>
                <w:color w:val="000000" w:themeColor="text1"/>
                <w:lang w:eastAsia="ko-KR"/>
              </w:rPr>
              <w:t>(One-direction)</w:t>
            </w:r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으로 반복 확장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탐색시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>)</w:t>
            </w:r>
          </w:p>
          <w:p w14:paraId="5A2DE2FC" w14:textId="77777777" w:rsidR="008D2C4F" w:rsidRPr="00716D82" w:rsidRDefault="008D2C4F" w:rsidP="008C1FA1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(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단방향으로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탐색시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노드정보가</w:t>
            </w:r>
            <w:proofErr w:type="spellEnd"/>
            <w:r w:rsidR="008C1FA1" w:rsidRPr="00716D82">
              <w:rPr>
                <w:rFonts w:hint="eastAsia"/>
                <w:color w:val="000000" w:themeColor="text1"/>
                <w:lang w:eastAsia="ko-KR"/>
              </w:rPr>
              <w:t>NULL</w:t>
            </w:r>
            <w:r w:rsidRPr="00716D82">
              <w:rPr>
                <w:color w:val="000000" w:themeColor="text1"/>
                <w:lang w:eastAsia="ko-KR"/>
              </w:rPr>
              <w:t>)</w:t>
            </w:r>
          </w:p>
        </w:tc>
        <w:tc>
          <w:tcPr>
            <w:tcW w:w="1416" w:type="dxa"/>
            <w:vAlign w:val="center"/>
          </w:tcPr>
          <w:p w14:paraId="2D69C8C5" w14:textId="77777777" w:rsidR="008D2C4F" w:rsidRPr="00716D82" w:rsidRDefault="008D2C4F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실패</w:t>
            </w:r>
          </w:p>
        </w:tc>
      </w:tr>
      <w:tr w:rsidR="008D2C4F" w:rsidRPr="00BA5A13" w14:paraId="6FDE11F3" w14:textId="77777777" w:rsidTr="00075511">
        <w:tc>
          <w:tcPr>
            <w:tcW w:w="860" w:type="dxa"/>
            <w:vAlign w:val="center"/>
          </w:tcPr>
          <w:p w14:paraId="3BE6973D" w14:textId="77777777" w:rsidR="008D2C4F" w:rsidRPr="00716D82" w:rsidRDefault="008D2C4F" w:rsidP="00A349C3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0x37</w:t>
            </w:r>
          </w:p>
        </w:tc>
        <w:tc>
          <w:tcPr>
            <w:tcW w:w="6088" w:type="dxa"/>
            <w:vAlign w:val="center"/>
          </w:tcPr>
          <w:p w14:paraId="1844D794" w14:textId="77777777" w:rsidR="008D2C4F" w:rsidRPr="00716D82" w:rsidRDefault="008D2C4F" w:rsidP="00F23BF9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확장</w:t>
            </w:r>
            <w:r w:rsidR="008C1FA1"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실패 </w:t>
            </w:r>
            <w:r w:rsidRPr="00716D82">
              <w:rPr>
                <w:color w:val="000000" w:themeColor="text1"/>
                <w:lang w:eastAsia="ko-KR"/>
              </w:rPr>
              <w:t>(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정방향으로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재탐색시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통행불가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도로로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확장실패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일 때</w:t>
            </w:r>
            <w:r w:rsidRPr="00716D82">
              <w:rPr>
                <w:color w:val="000000" w:themeColor="text1"/>
                <w:lang w:eastAsia="ko-KR"/>
              </w:rPr>
              <w:t>)</w:t>
            </w:r>
          </w:p>
        </w:tc>
        <w:tc>
          <w:tcPr>
            <w:tcW w:w="1416" w:type="dxa"/>
            <w:vAlign w:val="center"/>
          </w:tcPr>
          <w:p w14:paraId="240F0922" w14:textId="77777777" w:rsidR="008D2C4F" w:rsidRPr="00716D82" w:rsidRDefault="008D2C4F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실패</w:t>
            </w:r>
          </w:p>
        </w:tc>
      </w:tr>
      <w:tr w:rsidR="008D2C4F" w:rsidRPr="00BA5A13" w14:paraId="07AF7513" w14:textId="77777777" w:rsidTr="00075511">
        <w:tc>
          <w:tcPr>
            <w:tcW w:w="860" w:type="dxa"/>
            <w:vAlign w:val="center"/>
          </w:tcPr>
          <w:p w14:paraId="356384C0" w14:textId="77777777" w:rsidR="008D2C4F" w:rsidRPr="00716D82" w:rsidRDefault="008D2C4F" w:rsidP="00A349C3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0x38</w:t>
            </w:r>
          </w:p>
        </w:tc>
        <w:tc>
          <w:tcPr>
            <w:tcW w:w="6088" w:type="dxa"/>
            <w:vAlign w:val="center"/>
          </w:tcPr>
          <w:p w14:paraId="45E87BC3" w14:textId="77777777" w:rsidR="008C1FA1" w:rsidRPr="00716D82" w:rsidRDefault="008D2C4F" w:rsidP="00F23BF9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확장</w:t>
            </w:r>
            <w:r w:rsidR="008C1FA1"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실패 </w:t>
            </w:r>
          </w:p>
          <w:p w14:paraId="02E0C2A8" w14:textId="77777777" w:rsidR="008D2C4F" w:rsidRPr="00716D82" w:rsidRDefault="008D2C4F" w:rsidP="00F23BF9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(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정방향으로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탐색시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진출입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제한(통제) 통과가 불가능할 때</w:t>
            </w:r>
            <w:r w:rsidRPr="00716D82">
              <w:rPr>
                <w:color w:val="000000" w:themeColor="text1"/>
                <w:lang w:eastAsia="ko-KR"/>
              </w:rPr>
              <w:t>)</w:t>
            </w:r>
          </w:p>
        </w:tc>
        <w:tc>
          <w:tcPr>
            <w:tcW w:w="1416" w:type="dxa"/>
            <w:vAlign w:val="center"/>
          </w:tcPr>
          <w:p w14:paraId="03986035" w14:textId="77777777" w:rsidR="008D2C4F" w:rsidRPr="00716D82" w:rsidRDefault="008D2C4F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실패</w:t>
            </w:r>
          </w:p>
        </w:tc>
      </w:tr>
      <w:tr w:rsidR="008D2C4F" w:rsidRPr="00BA5A13" w14:paraId="16C78348" w14:textId="77777777" w:rsidTr="00075511">
        <w:tc>
          <w:tcPr>
            <w:tcW w:w="860" w:type="dxa"/>
            <w:vAlign w:val="center"/>
          </w:tcPr>
          <w:p w14:paraId="712B1DA0" w14:textId="77777777" w:rsidR="008D2C4F" w:rsidRPr="00716D82" w:rsidRDefault="008D2C4F" w:rsidP="00A349C3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0x39</w:t>
            </w:r>
          </w:p>
        </w:tc>
        <w:tc>
          <w:tcPr>
            <w:tcW w:w="6088" w:type="dxa"/>
            <w:vAlign w:val="center"/>
          </w:tcPr>
          <w:p w14:paraId="1E1C7BDD" w14:textId="77777777" w:rsidR="008C1FA1" w:rsidRPr="00716D82" w:rsidRDefault="008D2C4F" w:rsidP="00F23BF9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확장</w:t>
            </w:r>
            <w:r w:rsidR="008C1FA1"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실패 </w:t>
            </w:r>
          </w:p>
          <w:p w14:paraId="45C8A015" w14:textId="77777777" w:rsidR="008D2C4F" w:rsidRPr="00716D82" w:rsidRDefault="008D2C4F" w:rsidP="00F23BF9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(</w:t>
            </w:r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역방향으로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탐색시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진출입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제한(통제) 통과가 불가능할 때</w:t>
            </w:r>
            <w:r w:rsidRPr="00716D82">
              <w:rPr>
                <w:color w:val="000000" w:themeColor="text1"/>
                <w:lang w:eastAsia="ko-KR"/>
              </w:rPr>
              <w:t>)</w:t>
            </w:r>
          </w:p>
        </w:tc>
        <w:tc>
          <w:tcPr>
            <w:tcW w:w="1416" w:type="dxa"/>
            <w:vAlign w:val="center"/>
          </w:tcPr>
          <w:p w14:paraId="3CB21474" w14:textId="77777777" w:rsidR="008D2C4F" w:rsidRPr="00716D82" w:rsidRDefault="008D2C4F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실패</w:t>
            </w:r>
          </w:p>
        </w:tc>
      </w:tr>
      <w:tr w:rsidR="008D2C4F" w:rsidRPr="00BA5A13" w14:paraId="2639ABB9" w14:textId="77777777" w:rsidTr="00075511">
        <w:tc>
          <w:tcPr>
            <w:tcW w:w="860" w:type="dxa"/>
            <w:vAlign w:val="center"/>
          </w:tcPr>
          <w:p w14:paraId="7F040C29" w14:textId="77777777" w:rsidR="008D2C4F" w:rsidRPr="00716D82" w:rsidRDefault="008D2C4F" w:rsidP="00A349C3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0x3</w:t>
            </w:r>
            <w:r w:rsidRPr="00716D82">
              <w:rPr>
                <w:rFonts w:hint="eastAsia"/>
                <w:color w:val="000000" w:themeColor="text1"/>
                <w:lang w:eastAsia="ko-KR"/>
              </w:rPr>
              <w:t>A</w:t>
            </w:r>
          </w:p>
        </w:tc>
        <w:tc>
          <w:tcPr>
            <w:tcW w:w="6088" w:type="dxa"/>
            <w:vAlign w:val="center"/>
          </w:tcPr>
          <w:p w14:paraId="59538B23" w14:textId="77777777" w:rsidR="008D2C4F" w:rsidRPr="00716D82" w:rsidRDefault="008D2C4F" w:rsidP="00F23BF9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확장</w:t>
            </w:r>
            <w:r w:rsidR="008C1FA1"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실패 </w:t>
            </w:r>
            <w:r w:rsidRPr="00716D82">
              <w:rPr>
                <w:color w:val="000000" w:themeColor="text1"/>
                <w:lang w:eastAsia="ko-KR"/>
              </w:rPr>
              <w:t>(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정방향으로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탐색시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교차로에서 더이상 확장할 수 없는 상태로 확장</w:t>
            </w:r>
            <w:r w:rsidR="008C1FA1"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Pr="00716D82">
              <w:rPr>
                <w:rFonts w:hint="eastAsia"/>
                <w:color w:val="000000" w:themeColor="text1"/>
                <w:lang w:eastAsia="ko-KR"/>
              </w:rPr>
              <w:t>실패 일 때</w:t>
            </w:r>
            <w:r w:rsidRPr="00716D82">
              <w:rPr>
                <w:color w:val="000000" w:themeColor="text1"/>
                <w:lang w:eastAsia="ko-KR"/>
              </w:rPr>
              <w:t>)</w:t>
            </w:r>
          </w:p>
        </w:tc>
        <w:tc>
          <w:tcPr>
            <w:tcW w:w="1416" w:type="dxa"/>
            <w:vAlign w:val="center"/>
          </w:tcPr>
          <w:p w14:paraId="750D9C7F" w14:textId="77777777" w:rsidR="008D2C4F" w:rsidRPr="00716D82" w:rsidRDefault="008D2C4F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실패</w:t>
            </w:r>
          </w:p>
        </w:tc>
      </w:tr>
      <w:tr w:rsidR="008D2C4F" w:rsidRPr="00BA5A13" w14:paraId="711ECB4A" w14:textId="77777777" w:rsidTr="00075511">
        <w:tc>
          <w:tcPr>
            <w:tcW w:w="860" w:type="dxa"/>
            <w:vAlign w:val="center"/>
          </w:tcPr>
          <w:p w14:paraId="0D7DAE27" w14:textId="77777777" w:rsidR="008D2C4F" w:rsidRPr="00716D82" w:rsidRDefault="008D2C4F" w:rsidP="00A349C3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color w:val="000000" w:themeColor="text1"/>
                <w:lang w:eastAsia="ko-KR"/>
              </w:rPr>
              <w:t>0x3B</w:t>
            </w:r>
          </w:p>
        </w:tc>
        <w:tc>
          <w:tcPr>
            <w:tcW w:w="6088" w:type="dxa"/>
            <w:vAlign w:val="center"/>
          </w:tcPr>
          <w:p w14:paraId="298ECEC2" w14:textId="77777777" w:rsidR="008D2C4F" w:rsidRPr="00716D82" w:rsidRDefault="008D2C4F" w:rsidP="00F23BF9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확장</w:t>
            </w:r>
            <w:r w:rsidR="008C1FA1"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실패 </w:t>
            </w:r>
            <w:r w:rsidRPr="00716D82">
              <w:rPr>
                <w:color w:val="000000" w:themeColor="text1"/>
                <w:lang w:eastAsia="ko-KR"/>
              </w:rPr>
              <w:t>(</w:t>
            </w:r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역방향으로 </w:t>
            </w:r>
            <w:proofErr w:type="spellStart"/>
            <w:r w:rsidRPr="00716D82">
              <w:rPr>
                <w:rFonts w:hint="eastAsia"/>
                <w:color w:val="000000" w:themeColor="text1"/>
                <w:lang w:eastAsia="ko-KR"/>
              </w:rPr>
              <w:t>탐색시</w:t>
            </w:r>
            <w:proofErr w:type="spellEnd"/>
            <w:r w:rsidRPr="00716D82">
              <w:rPr>
                <w:rFonts w:hint="eastAsia"/>
                <w:color w:val="000000" w:themeColor="text1"/>
                <w:lang w:eastAsia="ko-KR"/>
              </w:rPr>
              <w:t xml:space="preserve"> 교차로에서 더이상 확장할 수 없는 상태로 확장</w:t>
            </w:r>
            <w:r w:rsidR="008C1FA1" w:rsidRPr="00716D82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Pr="00716D82">
              <w:rPr>
                <w:rFonts w:hint="eastAsia"/>
                <w:color w:val="000000" w:themeColor="text1"/>
                <w:lang w:eastAsia="ko-KR"/>
              </w:rPr>
              <w:t>실패 일 때</w:t>
            </w:r>
            <w:r w:rsidRPr="00716D82">
              <w:rPr>
                <w:color w:val="000000" w:themeColor="text1"/>
                <w:lang w:eastAsia="ko-KR"/>
              </w:rPr>
              <w:t>)</w:t>
            </w:r>
          </w:p>
        </w:tc>
        <w:tc>
          <w:tcPr>
            <w:tcW w:w="1416" w:type="dxa"/>
            <w:vAlign w:val="center"/>
          </w:tcPr>
          <w:p w14:paraId="669EB1FB" w14:textId="77777777" w:rsidR="008D2C4F" w:rsidRPr="00716D82" w:rsidRDefault="008D2C4F" w:rsidP="00CE09EE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716D82">
              <w:rPr>
                <w:rFonts w:hint="eastAsia"/>
                <w:color w:val="000000" w:themeColor="text1"/>
                <w:lang w:eastAsia="ko-KR"/>
              </w:rPr>
              <w:t>실패</w:t>
            </w:r>
          </w:p>
        </w:tc>
      </w:tr>
      <w:tr w:rsidR="00B34715" w:rsidRPr="00BA5A13" w14:paraId="6048C647" w14:textId="77777777" w:rsidTr="00075511">
        <w:tc>
          <w:tcPr>
            <w:tcW w:w="860" w:type="dxa"/>
            <w:vAlign w:val="center"/>
          </w:tcPr>
          <w:p w14:paraId="4569BF4F" w14:textId="77777777" w:rsidR="00B34715" w:rsidRPr="00BA5A13" w:rsidRDefault="00B34715" w:rsidP="00B34715">
            <w:pPr>
              <w:ind w:rightChars="-22" w:right="-44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0x</w:t>
            </w:r>
            <w:r>
              <w:rPr>
                <w:lang w:eastAsia="ko-KR"/>
              </w:rPr>
              <w:t>40</w:t>
            </w:r>
          </w:p>
        </w:tc>
        <w:tc>
          <w:tcPr>
            <w:tcW w:w="6088" w:type="dxa"/>
            <w:vAlign w:val="center"/>
          </w:tcPr>
          <w:p w14:paraId="04DD030F" w14:textId="77777777" w:rsidR="00B34715" w:rsidRPr="00BA5A13" w:rsidRDefault="00B34715" w:rsidP="00B34715">
            <w:pPr>
              <w:ind w:rightChars="-22" w:right="-44"/>
              <w:jc w:val="left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배차성공</w:t>
            </w:r>
            <w:proofErr w:type="spellEnd"/>
            <w:r>
              <w:rPr>
                <w:rFonts w:hint="eastAsia"/>
                <w:lang w:eastAsia="ko-KR"/>
              </w:rPr>
              <w:t xml:space="preserve"> (다중 출발지 요약 탐색 교차로 </w:t>
            </w:r>
            <w:proofErr w:type="spellStart"/>
            <w:r>
              <w:rPr>
                <w:rFonts w:hint="eastAsia"/>
                <w:lang w:eastAsia="ko-KR"/>
              </w:rPr>
              <w:t>거리조건</w:t>
            </w:r>
            <w:proofErr w:type="spellEnd"/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1416" w:type="dxa"/>
            <w:vAlign w:val="center"/>
          </w:tcPr>
          <w:p w14:paraId="2DCB0342" w14:textId="77777777" w:rsidR="00B34715" w:rsidRPr="00BA5A13" w:rsidRDefault="00B34715" w:rsidP="00B34715">
            <w:pPr>
              <w:ind w:rightChars="-22" w:right="-44"/>
              <w:jc w:val="center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Onda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</w:t>
            </w:r>
          </w:p>
        </w:tc>
      </w:tr>
      <w:tr w:rsidR="00B34715" w:rsidRPr="00BA5A13" w14:paraId="1E26EEE5" w14:textId="77777777" w:rsidTr="00075511">
        <w:tc>
          <w:tcPr>
            <w:tcW w:w="860" w:type="dxa"/>
            <w:vAlign w:val="center"/>
          </w:tcPr>
          <w:p w14:paraId="62EB80AF" w14:textId="77777777" w:rsidR="00B34715" w:rsidRPr="00BA5A13" w:rsidRDefault="00B34715" w:rsidP="00B34715">
            <w:pPr>
              <w:ind w:rightChars="-22" w:right="-44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  <w:r>
              <w:rPr>
                <w:lang w:eastAsia="ko-KR"/>
              </w:rPr>
              <w:t>x41</w:t>
            </w:r>
          </w:p>
        </w:tc>
        <w:tc>
          <w:tcPr>
            <w:tcW w:w="6088" w:type="dxa"/>
            <w:vAlign w:val="center"/>
          </w:tcPr>
          <w:p w14:paraId="7FB4B32E" w14:textId="77777777" w:rsidR="00B34715" w:rsidRPr="00BA5A13" w:rsidRDefault="00B34715" w:rsidP="00B34715">
            <w:pPr>
              <w:ind w:rightChars="-22" w:right="-44"/>
              <w:jc w:val="left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배차실패</w:t>
            </w:r>
            <w:proofErr w:type="spellEnd"/>
            <w:r>
              <w:rPr>
                <w:rFonts w:hint="eastAsia"/>
                <w:lang w:eastAsia="ko-KR"/>
              </w:rPr>
              <w:t xml:space="preserve"> (다중 출발지 요약 탐색 교차로 </w:t>
            </w:r>
            <w:proofErr w:type="spellStart"/>
            <w:r>
              <w:rPr>
                <w:rFonts w:hint="eastAsia"/>
                <w:lang w:eastAsia="ko-KR"/>
              </w:rPr>
              <w:t>거리조건</w:t>
            </w:r>
            <w:proofErr w:type="spellEnd"/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1416" w:type="dxa"/>
            <w:vAlign w:val="center"/>
          </w:tcPr>
          <w:p w14:paraId="524AE458" w14:textId="77777777" w:rsidR="00B34715" w:rsidRPr="00BA5A13" w:rsidRDefault="00B34715" w:rsidP="00B34715">
            <w:pPr>
              <w:ind w:rightChars="-22" w:right="-44"/>
              <w:jc w:val="center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Onda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서비스</w:t>
            </w:r>
          </w:p>
        </w:tc>
      </w:tr>
      <w:tr w:rsidR="00D33718" w:rsidRPr="00BA5A13" w14:paraId="1B8632DE" w14:textId="77777777" w:rsidTr="00075511">
        <w:tc>
          <w:tcPr>
            <w:tcW w:w="860" w:type="dxa"/>
            <w:vAlign w:val="center"/>
          </w:tcPr>
          <w:p w14:paraId="4A6F7EF8" w14:textId="767FBE6F" w:rsidR="00D33718" w:rsidRPr="008833C3" w:rsidRDefault="00D33718" w:rsidP="00D33718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r w:rsidRPr="008833C3">
              <w:rPr>
                <w:rFonts w:hint="eastAsia"/>
                <w:color w:val="000000" w:themeColor="text1"/>
                <w:lang w:eastAsia="ko-KR"/>
              </w:rPr>
              <w:t>0</w:t>
            </w:r>
            <w:r w:rsidRPr="008833C3">
              <w:rPr>
                <w:color w:val="000000" w:themeColor="text1"/>
                <w:lang w:eastAsia="ko-KR"/>
              </w:rPr>
              <w:t>x42</w:t>
            </w:r>
          </w:p>
        </w:tc>
        <w:tc>
          <w:tcPr>
            <w:tcW w:w="6088" w:type="dxa"/>
            <w:vAlign w:val="center"/>
          </w:tcPr>
          <w:p w14:paraId="3266DCE4" w14:textId="1DB991D3" w:rsidR="00D33718" w:rsidRPr="008833C3" w:rsidRDefault="00D33718" w:rsidP="00D33718">
            <w:pPr>
              <w:ind w:rightChars="-22" w:right="-44"/>
              <w:jc w:val="left"/>
              <w:rPr>
                <w:color w:val="000000" w:themeColor="text1"/>
                <w:lang w:eastAsia="ko-KR"/>
              </w:rPr>
            </w:pPr>
            <w:proofErr w:type="spellStart"/>
            <w:r w:rsidRPr="008833C3">
              <w:rPr>
                <w:rFonts w:hint="eastAsia"/>
                <w:color w:val="000000" w:themeColor="text1"/>
                <w:lang w:eastAsia="ko-KR"/>
              </w:rPr>
              <w:t>배차실패</w:t>
            </w:r>
            <w:proofErr w:type="spellEnd"/>
            <w:r w:rsidRPr="008833C3">
              <w:rPr>
                <w:rFonts w:hint="eastAsia"/>
                <w:color w:val="000000" w:themeColor="text1"/>
                <w:lang w:eastAsia="ko-KR"/>
              </w:rPr>
              <w:t xml:space="preserve"> (다중 출발지 요약 탐색 교차로 </w:t>
            </w:r>
            <w:proofErr w:type="spellStart"/>
            <w:r w:rsidRPr="008833C3">
              <w:rPr>
                <w:rFonts w:hint="eastAsia"/>
                <w:color w:val="000000" w:themeColor="text1"/>
                <w:lang w:eastAsia="ko-KR"/>
              </w:rPr>
              <w:t>거리조건</w:t>
            </w:r>
            <w:proofErr w:type="spellEnd"/>
            <w:r w:rsidRPr="008833C3">
              <w:rPr>
                <w:rFonts w:hint="eastAsia"/>
                <w:color w:val="000000" w:themeColor="text1"/>
                <w:lang w:eastAsia="ko-KR"/>
              </w:rPr>
              <w:t>)</w:t>
            </w:r>
          </w:p>
        </w:tc>
        <w:tc>
          <w:tcPr>
            <w:tcW w:w="1416" w:type="dxa"/>
            <w:vAlign w:val="center"/>
          </w:tcPr>
          <w:p w14:paraId="2F34E6C7" w14:textId="731C1BE6" w:rsidR="00D33718" w:rsidRPr="008833C3" w:rsidRDefault="00D33718" w:rsidP="00D33718">
            <w:pPr>
              <w:ind w:rightChars="-22" w:right="-44"/>
              <w:jc w:val="center"/>
              <w:rPr>
                <w:color w:val="000000" w:themeColor="text1"/>
                <w:lang w:eastAsia="ko-KR"/>
              </w:rPr>
            </w:pPr>
            <w:proofErr w:type="spellStart"/>
            <w:r w:rsidRPr="008833C3">
              <w:rPr>
                <w:rFonts w:hint="eastAsia"/>
                <w:color w:val="000000" w:themeColor="text1"/>
                <w:lang w:eastAsia="ko-KR"/>
              </w:rPr>
              <w:t>Onda</w:t>
            </w:r>
            <w:proofErr w:type="spellEnd"/>
            <w:r w:rsidRPr="008833C3">
              <w:rPr>
                <w:color w:val="000000" w:themeColor="text1"/>
                <w:lang w:eastAsia="ko-KR"/>
              </w:rPr>
              <w:t xml:space="preserve"> </w:t>
            </w:r>
            <w:r w:rsidRPr="008833C3">
              <w:rPr>
                <w:rFonts w:hint="eastAsia"/>
                <w:color w:val="000000" w:themeColor="text1"/>
                <w:lang w:eastAsia="ko-KR"/>
              </w:rPr>
              <w:t>서비스</w:t>
            </w:r>
          </w:p>
        </w:tc>
      </w:tr>
      <w:tr w:rsidR="00D33718" w:rsidRPr="001A0775" w14:paraId="10569584" w14:textId="77777777" w:rsidTr="00075511"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1F00E850" w14:textId="77777777" w:rsidR="00D33718" w:rsidRPr="008C1FA1" w:rsidRDefault="00D33718" w:rsidP="00D33718">
            <w:pPr>
              <w:ind w:rightChars="-22" w:right="-44"/>
              <w:jc w:val="center"/>
              <w:rPr>
                <w:lang w:eastAsia="ko-KR"/>
              </w:rPr>
            </w:pPr>
            <w:r w:rsidRPr="008C1FA1">
              <w:rPr>
                <w:rFonts w:hint="eastAsia"/>
                <w:lang w:eastAsia="ko-KR"/>
              </w:rPr>
              <w:t>0x50</w:t>
            </w:r>
          </w:p>
        </w:tc>
        <w:tc>
          <w:tcPr>
            <w:tcW w:w="6088" w:type="dxa"/>
            <w:tcBorders>
              <w:bottom w:val="single" w:sz="4" w:space="0" w:color="auto"/>
            </w:tcBorders>
            <w:vAlign w:val="center"/>
          </w:tcPr>
          <w:p w14:paraId="00DD04AE" w14:textId="77777777" w:rsidR="00D33718" w:rsidRPr="008C1FA1" w:rsidRDefault="00D33718" w:rsidP="00D33718">
            <w:pPr>
              <w:ind w:rightChars="-22" w:right="-44"/>
              <w:jc w:val="left"/>
              <w:rPr>
                <w:lang w:eastAsia="ko-KR"/>
              </w:rPr>
            </w:pPr>
            <w:proofErr w:type="spellStart"/>
            <w:r w:rsidRPr="008C1FA1">
              <w:rPr>
                <w:rFonts w:hint="eastAsia"/>
                <w:lang w:eastAsia="ko-KR"/>
              </w:rPr>
              <w:t>탐색엔진</w:t>
            </w:r>
            <w:proofErr w:type="spellEnd"/>
            <w:r w:rsidRPr="008C1FA1">
              <w:rPr>
                <w:rFonts w:hint="eastAsia"/>
                <w:lang w:eastAsia="ko-KR"/>
              </w:rPr>
              <w:t xml:space="preserve"> 사용기한 만료</w:t>
            </w:r>
          </w:p>
        </w:tc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3A0942DB" w14:textId="77777777" w:rsidR="00D33718" w:rsidRPr="008C1FA1" w:rsidRDefault="00D33718" w:rsidP="00D33718">
            <w:pPr>
              <w:ind w:rightChars="-22" w:right="-44"/>
              <w:jc w:val="center"/>
              <w:rPr>
                <w:lang w:eastAsia="ko-KR"/>
              </w:rPr>
            </w:pPr>
            <w:proofErr w:type="spellStart"/>
            <w:r w:rsidRPr="008C1FA1">
              <w:rPr>
                <w:rFonts w:hint="eastAsia"/>
                <w:lang w:eastAsia="ko-KR"/>
              </w:rPr>
              <w:t>다울지오인포</w:t>
            </w:r>
            <w:proofErr w:type="spellEnd"/>
          </w:p>
        </w:tc>
      </w:tr>
    </w:tbl>
    <w:p w14:paraId="64B2B29B" w14:textId="77777777" w:rsidR="00BA5A13" w:rsidRPr="00BA5A13" w:rsidRDefault="00BA5A13">
      <w:pPr>
        <w:widowControl/>
        <w:spacing w:line="240" w:lineRule="auto"/>
        <w:jc w:val="left"/>
        <w:rPr>
          <w:lang w:eastAsia="ko-KR"/>
        </w:rPr>
      </w:pPr>
    </w:p>
    <w:sectPr w:rsidR="00BA5A13" w:rsidRPr="00BA5A13" w:rsidSect="008C28FF">
      <w:headerReference w:type="default" r:id="rId12"/>
      <w:footerReference w:type="default" r:id="rId13"/>
      <w:headerReference w:type="first" r:id="rId14"/>
      <w:footerReference w:type="first" r:id="rId15"/>
      <w:pgSz w:w="11907" w:h="16840" w:code="9"/>
      <w:pgMar w:top="567" w:right="1843" w:bottom="567" w:left="1440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5CACC7" w14:textId="77777777" w:rsidR="00A32C98" w:rsidRDefault="00A32C98">
      <w:r>
        <w:separator/>
      </w:r>
    </w:p>
  </w:endnote>
  <w:endnote w:type="continuationSeparator" w:id="0">
    <w:p w14:paraId="5FDD56F4" w14:textId="77777777" w:rsidR="00A32C98" w:rsidRDefault="00A32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8FF9FA" w14:textId="77777777" w:rsidR="00D66DD3" w:rsidRDefault="00D66DD3">
    <w:pPr>
      <w:pStyle w:val="aa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1375BA59" w14:textId="77777777" w:rsidR="00D66DD3" w:rsidRDefault="00D66DD3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C90E13" w14:textId="77777777" w:rsidR="00D66DD3" w:rsidRDefault="00D66DD3">
    <w:pPr>
      <w:pStyle w:val="a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01BD76" w14:textId="77777777" w:rsidR="00D66DD3" w:rsidRDefault="00D66DD3">
    <w:pPr>
      <w:jc w:val="left"/>
      <w:rPr>
        <w:lang w:eastAsia="ko-KR"/>
      </w:rPr>
    </w:pPr>
  </w:p>
  <w:tbl>
    <w:tblPr>
      <w:tblW w:w="948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943"/>
      <w:gridCol w:w="3544"/>
      <w:gridCol w:w="2999"/>
    </w:tblGrid>
    <w:tr w:rsidR="00D66DD3" w14:paraId="17ED4634" w14:textId="77777777">
      <w:tc>
        <w:tcPr>
          <w:tcW w:w="2943" w:type="dxa"/>
          <w:tcBorders>
            <w:top w:val="nil"/>
            <w:left w:val="nil"/>
            <w:bottom w:val="nil"/>
            <w:right w:val="nil"/>
          </w:tcBorders>
        </w:tcPr>
        <w:p w14:paraId="20CE1DC7" w14:textId="77777777" w:rsidR="00D66DD3" w:rsidRPr="00363EBA" w:rsidRDefault="00D66DD3">
          <w:pPr>
            <w:ind w:right="360"/>
            <w:rPr>
              <w:rFonts w:ascii="Helvetica" w:hAnsi="Helvetica"/>
              <w:b/>
              <w:bCs/>
              <w:color w:val="800000"/>
            </w:rPr>
          </w:pPr>
          <w:r w:rsidRPr="00363EBA">
            <w:rPr>
              <w:rFonts w:ascii="Helvetica" w:hAnsi="Helvetica"/>
              <w:b/>
              <w:bCs/>
              <w:color w:val="800000"/>
            </w:rPr>
            <w:t>Confidential</w:t>
          </w:r>
        </w:p>
      </w:tc>
      <w:tc>
        <w:tcPr>
          <w:tcW w:w="3544" w:type="dxa"/>
          <w:tcBorders>
            <w:top w:val="nil"/>
            <w:left w:val="nil"/>
            <w:bottom w:val="nil"/>
            <w:right w:val="nil"/>
          </w:tcBorders>
        </w:tcPr>
        <w:p w14:paraId="1E5920D4" w14:textId="77777777" w:rsidR="00D66DD3" w:rsidRDefault="00D66DD3" w:rsidP="00B72BC4">
          <w:pPr>
            <w:jc w:val="center"/>
            <w:rPr>
              <w:rFonts w:ascii="Verdana" w:hAnsi="Verdana"/>
              <w:b/>
              <w:bCs/>
              <w:lang w:eastAsia="ko-KR"/>
            </w:rPr>
          </w:pPr>
          <w:r>
            <w:rPr>
              <w:rFonts w:ascii="Verdana" w:hAnsi="Verdana"/>
              <w:b/>
              <w:bCs/>
            </w:rPr>
            <w:sym w:font="Symbol" w:char="F0D3"/>
          </w:r>
          <w:r>
            <w:rPr>
              <w:rFonts w:ascii="Verdana" w:hAnsi="Verdana" w:hint="eastAsia"/>
              <w:b/>
              <w:bCs/>
              <w:lang w:eastAsia="ko-KR"/>
            </w:rPr>
            <w:t xml:space="preserve"> </w:t>
          </w:r>
          <w:r>
            <w:rPr>
              <w:rFonts w:ascii="Verdana" w:hAnsi="Verdana"/>
              <w:b/>
              <w:bCs/>
              <w:lang w:eastAsia="ko-KR"/>
            </w:rPr>
            <w:t>INAVI</w:t>
          </w:r>
          <w:r>
            <w:rPr>
              <w:rFonts w:ascii="Verdana" w:hAnsi="Verdana" w:hint="eastAsia"/>
              <w:b/>
              <w:bCs/>
              <w:lang w:eastAsia="ko-KR"/>
            </w:rPr>
            <w:t xml:space="preserve"> Systems</w:t>
          </w:r>
          <w:r>
            <w:rPr>
              <w:rFonts w:ascii="Verdana" w:hAnsi="Verdana"/>
              <w:b/>
              <w:bCs/>
            </w:rPr>
            <w:t xml:space="preserve">, </w:t>
          </w:r>
          <w:r>
            <w:rPr>
              <w:rFonts w:ascii="Verdana" w:hAnsi="Verdana" w:hint="eastAsia"/>
              <w:b/>
              <w:bCs/>
              <w:lang w:eastAsia="ko-KR"/>
            </w:rPr>
            <w:t>20</w:t>
          </w:r>
          <w:r>
            <w:rPr>
              <w:rFonts w:ascii="Verdana" w:hAnsi="Verdana"/>
              <w:b/>
              <w:bCs/>
              <w:lang w:eastAsia="ko-KR"/>
            </w:rPr>
            <w:t>21</w:t>
          </w:r>
        </w:p>
      </w:tc>
      <w:tc>
        <w:tcPr>
          <w:tcW w:w="2999" w:type="dxa"/>
          <w:tcBorders>
            <w:top w:val="nil"/>
            <w:left w:val="nil"/>
            <w:bottom w:val="nil"/>
            <w:right w:val="nil"/>
          </w:tcBorders>
        </w:tcPr>
        <w:p w14:paraId="5C4D2E12" w14:textId="6CE674F7" w:rsidR="00D66DD3" w:rsidRDefault="00D66DD3">
          <w:pPr>
            <w:jc w:val="right"/>
            <w:rPr>
              <w:rFonts w:ascii="Helvetica" w:hAnsi="Helvetica"/>
              <w:b/>
              <w:bCs/>
            </w:rPr>
          </w:pPr>
          <w:r>
            <w:rPr>
              <w:rFonts w:ascii="Helvetica" w:hAnsi="Helvetica"/>
              <w:b/>
              <w:bCs/>
            </w:rPr>
            <w:t>Page</w:t>
          </w:r>
          <w:r>
            <w:rPr>
              <w:rFonts w:ascii="Helvetica" w:hAnsi="Helvetica" w:hint="eastAsia"/>
              <w:b/>
              <w:bCs/>
              <w:lang w:eastAsia="ko-KR"/>
            </w:rPr>
            <w:t xml:space="preserve"> </w:t>
          </w:r>
          <w:r>
            <w:rPr>
              <w:rStyle w:val="ab"/>
              <w:rFonts w:ascii="Helvetica" w:hAnsi="Helvetica"/>
              <w:b/>
              <w:bCs/>
            </w:rPr>
            <w:fldChar w:fldCharType="begin"/>
          </w:r>
          <w:r>
            <w:rPr>
              <w:rStyle w:val="ab"/>
              <w:rFonts w:ascii="Helvetica" w:hAnsi="Helvetica"/>
              <w:b/>
              <w:bCs/>
            </w:rPr>
            <w:instrText xml:space="preserve">PAGE  </w:instrText>
          </w:r>
          <w:r>
            <w:rPr>
              <w:rStyle w:val="ab"/>
              <w:rFonts w:ascii="Helvetica" w:hAnsi="Helvetica"/>
              <w:b/>
              <w:bCs/>
            </w:rPr>
            <w:fldChar w:fldCharType="separate"/>
          </w:r>
          <w:r w:rsidR="0045458A">
            <w:rPr>
              <w:rStyle w:val="ab"/>
              <w:rFonts w:ascii="Helvetica" w:hAnsi="Helvetica"/>
              <w:b/>
              <w:bCs/>
              <w:noProof/>
            </w:rPr>
            <w:t>3</w:t>
          </w:r>
          <w:r>
            <w:rPr>
              <w:rStyle w:val="ab"/>
              <w:rFonts w:ascii="Helvetica" w:hAnsi="Helvetica"/>
              <w:b/>
              <w:bCs/>
            </w:rPr>
            <w:fldChar w:fldCharType="end"/>
          </w:r>
          <w:r>
            <w:rPr>
              <w:rFonts w:ascii="Helvetica" w:hAnsi="Helvetica"/>
              <w:b/>
              <w:bCs/>
            </w:rPr>
            <w:t xml:space="preserve"> </w:t>
          </w:r>
        </w:p>
      </w:tc>
    </w:tr>
  </w:tbl>
  <w:p w14:paraId="04AAEE52" w14:textId="77777777" w:rsidR="00D66DD3" w:rsidRDefault="00D66DD3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0EF908" w14:textId="77777777" w:rsidR="00D66DD3" w:rsidRDefault="00D66DD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C023B5" w14:textId="77777777" w:rsidR="00A32C98" w:rsidRDefault="00A32C98">
      <w:r>
        <w:separator/>
      </w:r>
    </w:p>
  </w:footnote>
  <w:footnote w:type="continuationSeparator" w:id="0">
    <w:p w14:paraId="4237279A" w14:textId="77777777" w:rsidR="00A32C98" w:rsidRDefault="00A32C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FAC5CF" w14:textId="77777777" w:rsidR="00D66DD3" w:rsidRDefault="00D66DD3">
    <w:pPr>
      <w:rPr>
        <w:sz w:val="24"/>
      </w:rPr>
    </w:pPr>
  </w:p>
  <w:p w14:paraId="578377FB" w14:textId="77777777" w:rsidR="00D66DD3" w:rsidRDefault="00D66DD3">
    <w:pPr>
      <w:pBdr>
        <w:top w:val="single" w:sz="6" w:space="1" w:color="auto"/>
      </w:pBdr>
      <w:rPr>
        <w:sz w:val="24"/>
      </w:rPr>
    </w:pPr>
  </w:p>
  <w:p w14:paraId="699EB398" w14:textId="77777777" w:rsidR="00D66DD3" w:rsidRDefault="00D66DD3" w:rsidP="007C6E27">
    <w:pPr>
      <w:pBdr>
        <w:bottom w:val="single" w:sz="6" w:space="1" w:color="auto"/>
      </w:pBdr>
      <w:jc w:val="center"/>
      <w:rPr>
        <w:rFonts w:ascii="Arial" w:hAnsi="Arial"/>
        <w:b/>
        <w:sz w:val="36"/>
      </w:rPr>
    </w:pPr>
    <w:r>
      <w:rPr>
        <w:rFonts w:ascii="Arial" w:hAnsi="Arial"/>
        <w:b/>
        <w:noProof/>
        <w:sz w:val="36"/>
        <w:lang w:eastAsia="ko-KR"/>
      </w:rPr>
      <w:drawing>
        <wp:inline distT="0" distB="0" distL="0" distR="0" wp14:anchorId="577E231E" wp14:editId="1D16124A">
          <wp:extent cx="2486025" cy="466725"/>
          <wp:effectExtent l="0" t="0" r="9525" b="9525"/>
          <wp:docPr id="2" name="그림 1" descr="KakaoTalk_20200611_180435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akaoTalk_20200611_18043528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5CBF24" w14:textId="77777777" w:rsidR="00D66DD3" w:rsidRDefault="00D66DD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7054"/>
      <w:gridCol w:w="2504"/>
    </w:tblGrid>
    <w:tr w:rsidR="00D66DD3" w14:paraId="067C4E6E" w14:textId="77777777" w:rsidTr="00CE1430">
      <w:tc>
        <w:tcPr>
          <w:tcW w:w="7054" w:type="dxa"/>
        </w:tcPr>
        <w:p w14:paraId="5EC2A3F3" w14:textId="77777777" w:rsidR="00D66DD3" w:rsidRPr="00F46DC7" w:rsidRDefault="00D66DD3" w:rsidP="00A46116">
          <w:pPr>
            <w:tabs>
              <w:tab w:val="left" w:pos="1560"/>
            </w:tabs>
            <w:rPr>
              <w:lang w:eastAsia="ko-KR"/>
            </w:rPr>
          </w:pPr>
          <w:r w:rsidRPr="00EC08F0">
            <w:rPr>
              <w:rFonts w:hint="eastAsia"/>
              <w:lang w:eastAsia="ko-KR"/>
            </w:rPr>
            <w:t>Routing Protocol</w:t>
          </w:r>
          <w:r>
            <w:rPr>
              <w:rFonts w:hint="eastAsia"/>
              <w:lang w:eastAsia="ko-KR"/>
            </w:rPr>
            <w:t xml:space="preserve"> (</w:t>
          </w:r>
          <w:r>
            <w:rPr>
              <w:lang w:eastAsia="ko-KR"/>
            </w:rPr>
            <w:t>Neon</w:t>
          </w:r>
          <w:r>
            <w:rPr>
              <w:rFonts w:hint="eastAsia"/>
              <w:lang w:eastAsia="ko-KR"/>
            </w:rPr>
            <w:t>)</w:t>
          </w:r>
        </w:p>
      </w:tc>
      <w:tc>
        <w:tcPr>
          <w:tcW w:w="2504" w:type="dxa"/>
        </w:tcPr>
        <w:p w14:paraId="6C189796" w14:textId="37388A22" w:rsidR="00D66DD3" w:rsidRPr="00CE1430" w:rsidRDefault="00D66DD3" w:rsidP="0045458A">
          <w:pPr>
            <w:tabs>
              <w:tab w:val="left" w:pos="1135"/>
            </w:tabs>
            <w:spacing w:before="40"/>
            <w:ind w:right="68" w:firstLine="135"/>
            <w:rPr>
              <w:rFonts w:hAnsi="굴림"/>
              <w:lang w:eastAsia="ko-KR"/>
            </w:rPr>
          </w:pPr>
          <w:r w:rsidRPr="00CE1430">
            <w:rPr>
              <w:rFonts w:hAnsi="굴림"/>
              <w:lang w:eastAsia="ko-KR"/>
            </w:rPr>
            <w:t xml:space="preserve">Version: </w:t>
          </w:r>
          <w:r>
            <w:rPr>
              <w:rFonts w:hAnsi="굴림"/>
              <w:lang w:eastAsia="ko-KR"/>
            </w:rPr>
            <w:t>2</w:t>
          </w:r>
          <w:r w:rsidRPr="00CE1430">
            <w:rPr>
              <w:rFonts w:hAnsi="굴림" w:hint="eastAsia"/>
              <w:lang w:eastAsia="ko-KR"/>
            </w:rPr>
            <w:t>.</w:t>
          </w:r>
          <w:r>
            <w:rPr>
              <w:rFonts w:hAnsi="굴림"/>
              <w:lang w:eastAsia="ko-KR"/>
            </w:rPr>
            <w:t>2.1</w:t>
          </w:r>
          <w:r w:rsidR="0045458A">
            <w:rPr>
              <w:rFonts w:hAnsi="굴림"/>
              <w:lang w:eastAsia="ko-KR"/>
            </w:rPr>
            <w:t>1</w:t>
          </w:r>
        </w:p>
      </w:tc>
    </w:tr>
    <w:tr w:rsidR="00D66DD3" w14:paraId="2FE66831" w14:textId="77777777" w:rsidTr="00CE1430">
      <w:tc>
        <w:tcPr>
          <w:tcW w:w="7054" w:type="dxa"/>
        </w:tcPr>
        <w:p w14:paraId="69D98C07" w14:textId="77777777" w:rsidR="00D66DD3" w:rsidRPr="00F46DC7" w:rsidRDefault="00D66DD3">
          <w:pPr>
            <w:rPr>
              <w:lang w:eastAsia="ko-KR"/>
            </w:rPr>
          </w:pPr>
        </w:p>
      </w:tc>
      <w:tc>
        <w:tcPr>
          <w:tcW w:w="2504" w:type="dxa"/>
        </w:tcPr>
        <w:p w14:paraId="59DDDFFA" w14:textId="7A45ACA5" w:rsidR="00D66DD3" w:rsidRDefault="0045458A" w:rsidP="0045458A">
          <w:pPr>
            <w:ind w:firstLine="135"/>
            <w:rPr>
              <w:lang w:eastAsia="ko-KR"/>
            </w:rPr>
          </w:pPr>
          <w:r>
            <w:rPr>
              <w:lang w:eastAsia="ko-KR"/>
            </w:rPr>
            <w:t>Date: 2026-06</w:t>
          </w:r>
          <w:r w:rsidR="00D66DD3">
            <w:rPr>
              <w:rFonts w:hint="eastAsia"/>
              <w:lang w:eastAsia="ko-KR"/>
            </w:rPr>
            <w:t>-</w:t>
          </w:r>
          <w:r>
            <w:rPr>
              <w:lang w:eastAsia="ko-KR"/>
            </w:rPr>
            <w:t>10</w:t>
          </w:r>
        </w:p>
      </w:tc>
    </w:tr>
  </w:tbl>
  <w:p w14:paraId="3537E8A2" w14:textId="77777777" w:rsidR="00D66DD3" w:rsidRDefault="00D66DD3">
    <w:pPr>
      <w:pStyle w:val="a9"/>
      <w:rPr>
        <w:lang w:eastAsia="ko-K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D249D7" w14:textId="77777777" w:rsidR="00D66DD3" w:rsidRDefault="00D66DD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6A2BE1C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  <w:rPr>
        <w:color w:val="auto"/>
      </w:rPr>
    </w:lvl>
    <w:lvl w:ilvl="4">
      <w:start w:val="1"/>
      <w:numFmt w:val="decimal"/>
      <w:pStyle w:val="5"/>
      <w:lvlText w:val="%1.%2.%3.%4.%5"/>
      <w:legacy w:legacy="1" w:legacySpace="144" w:legacyIndent="0"/>
      <w:lvlJc w:val="left"/>
      <w:rPr>
        <w:b/>
        <w:color w:val="auto"/>
      </w:rPr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77A45"/>
    <w:multiLevelType w:val="hybridMultilevel"/>
    <w:tmpl w:val="B10A4FDA"/>
    <w:lvl w:ilvl="0" w:tplc="D91EE34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34F2F7F"/>
    <w:multiLevelType w:val="hybridMultilevel"/>
    <w:tmpl w:val="19A09422"/>
    <w:lvl w:ilvl="0" w:tplc="12CEECBA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822929A">
      <w:numFmt w:val="bullet"/>
      <w:lvlText w:val="-"/>
      <w:lvlJc w:val="left"/>
      <w:pPr>
        <w:ind w:left="2360" w:hanging="360"/>
      </w:pPr>
      <w:rPr>
        <w:rFonts w:ascii="굴림" w:eastAsia="굴림" w:hAnsi="굴림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9A65540"/>
    <w:multiLevelType w:val="hybridMultilevel"/>
    <w:tmpl w:val="9954D5CC"/>
    <w:lvl w:ilvl="0" w:tplc="2710140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E25664B"/>
    <w:multiLevelType w:val="hybridMultilevel"/>
    <w:tmpl w:val="19A09422"/>
    <w:lvl w:ilvl="0" w:tplc="12CEECBA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822929A">
      <w:numFmt w:val="bullet"/>
      <w:lvlText w:val="-"/>
      <w:lvlJc w:val="left"/>
      <w:pPr>
        <w:ind w:left="2360" w:hanging="360"/>
      </w:pPr>
      <w:rPr>
        <w:rFonts w:ascii="굴림" w:eastAsia="굴림" w:hAnsi="굴림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1854055E"/>
    <w:multiLevelType w:val="hybridMultilevel"/>
    <w:tmpl w:val="19A09422"/>
    <w:lvl w:ilvl="0" w:tplc="12CEECBA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822929A">
      <w:numFmt w:val="bullet"/>
      <w:lvlText w:val="-"/>
      <w:lvlJc w:val="left"/>
      <w:pPr>
        <w:ind w:left="2360" w:hanging="360"/>
      </w:pPr>
      <w:rPr>
        <w:rFonts w:ascii="굴림" w:eastAsia="굴림" w:hAnsi="굴림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1C616E94"/>
    <w:multiLevelType w:val="hybridMultilevel"/>
    <w:tmpl w:val="0DDC0230"/>
    <w:lvl w:ilvl="0" w:tplc="61FA3BBE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2C345066">
      <w:start w:val="1"/>
      <w:numFmt w:val="upperLetter"/>
      <w:lvlText w:val="(%3)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84B77FE"/>
    <w:multiLevelType w:val="multilevel"/>
    <w:tmpl w:val="A62679FC"/>
    <w:styleLink w:val="10"/>
    <w:lvl w:ilvl="0">
      <w:start w:val="1"/>
      <w:numFmt w:val="bullet"/>
      <w:lvlText w:val=""/>
      <w:lvlJc w:val="left"/>
      <w:pPr>
        <w:tabs>
          <w:tab w:val="num" w:pos="400"/>
        </w:tabs>
        <w:ind w:left="400" w:hanging="400"/>
      </w:pPr>
      <w:rPr>
        <w:rFonts w:ascii="Wingdings" w:eastAsia="굴림" w:hAnsi="Wingdings" w:hint="default"/>
        <w:b/>
        <w:sz w:val="20"/>
      </w:rPr>
    </w:lvl>
    <w:lvl w:ilvl="1">
      <w:start w:val="1"/>
      <w:numFmt w:val="bullet"/>
      <w:lvlText w:val="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28AD2A7E"/>
    <w:multiLevelType w:val="hybridMultilevel"/>
    <w:tmpl w:val="0C9E7AB6"/>
    <w:lvl w:ilvl="0" w:tplc="715C3C4E">
      <w:start w:val="3"/>
      <w:numFmt w:val="bullet"/>
      <w:lvlText w:val=""/>
      <w:lvlJc w:val="left"/>
      <w:pPr>
        <w:ind w:left="15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2B8843E9"/>
    <w:multiLevelType w:val="hybridMultilevel"/>
    <w:tmpl w:val="19A09422"/>
    <w:lvl w:ilvl="0" w:tplc="12CEECBA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822929A">
      <w:numFmt w:val="bullet"/>
      <w:lvlText w:val="-"/>
      <w:lvlJc w:val="left"/>
      <w:pPr>
        <w:ind w:left="2360" w:hanging="360"/>
      </w:pPr>
      <w:rPr>
        <w:rFonts w:ascii="굴림" w:eastAsia="굴림" w:hAnsi="굴림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31111267"/>
    <w:multiLevelType w:val="hybridMultilevel"/>
    <w:tmpl w:val="8EF01E52"/>
    <w:lvl w:ilvl="0" w:tplc="8CDA09F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1D31E74"/>
    <w:multiLevelType w:val="hybridMultilevel"/>
    <w:tmpl w:val="36D8669E"/>
    <w:lvl w:ilvl="0" w:tplc="12CEECBA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822929A">
      <w:numFmt w:val="bullet"/>
      <w:lvlText w:val="-"/>
      <w:lvlJc w:val="left"/>
      <w:pPr>
        <w:ind w:left="2360" w:hanging="360"/>
      </w:pPr>
      <w:rPr>
        <w:rFonts w:ascii="굴림" w:eastAsia="굴림" w:hAnsi="굴림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335C7DE8"/>
    <w:multiLevelType w:val="hybridMultilevel"/>
    <w:tmpl w:val="19A09422"/>
    <w:lvl w:ilvl="0" w:tplc="12CEECBA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822929A">
      <w:numFmt w:val="bullet"/>
      <w:lvlText w:val="-"/>
      <w:lvlJc w:val="left"/>
      <w:pPr>
        <w:ind w:left="2360" w:hanging="360"/>
      </w:pPr>
      <w:rPr>
        <w:rFonts w:ascii="굴림" w:eastAsia="굴림" w:hAnsi="굴림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33A03149"/>
    <w:multiLevelType w:val="hybridMultilevel"/>
    <w:tmpl w:val="84342BEC"/>
    <w:lvl w:ilvl="0" w:tplc="A1C47C2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6A93DCA"/>
    <w:multiLevelType w:val="hybridMultilevel"/>
    <w:tmpl w:val="C9323E92"/>
    <w:lvl w:ilvl="0" w:tplc="25D8442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6F80DC1"/>
    <w:multiLevelType w:val="hybridMultilevel"/>
    <w:tmpl w:val="8CE6D078"/>
    <w:lvl w:ilvl="0" w:tplc="55306B96">
      <w:start w:val="1"/>
      <w:numFmt w:val="bullet"/>
      <w:pStyle w:val="InfoBlue"/>
      <w:lvlText w:val=""/>
      <w:lvlJc w:val="left"/>
      <w:pPr>
        <w:tabs>
          <w:tab w:val="num" w:pos="7800"/>
        </w:tabs>
        <w:ind w:left="7800" w:hanging="400"/>
      </w:pPr>
      <w:rPr>
        <w:rFonts w:ascii="Wingdings 2" w:hAnsi="Wingdings 2" w:hint="default"/>
      </w:rPr>
    </w:lvl>
    <w:lvl w:ilvl="1" w:tplc="04090003">
      <w:start w:val="1"/>
      <w:numFmt w:val="bullet"/>
      <w:lvlText w:val=""/>
      <w:lvlJc w:val="left"/>
      <w:pPr>
        <w:tabs>
          <w:tab w:val="num" w:pos="8200"/>
        </w:tabs>
        <w:ind w:left="8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600"/>
        </w:tabs>
        <w:ind w:left="8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9000"/>
        </w:tabs>
        <w:ind w:left="9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9400"/>
        </w:tabs>
        <w:ind w:left="9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9800"/>
        </w:tabs>
        <w:ind w:left="9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10200"/>
        </w:tabs>
        <w:ind w:left="10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10600"/>
        </w:tabs>
        <w:ind w:left="10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11000"/>
        </w:tabs>
        <w:ind w:left="11000" w:hanging="400"/>
      </w:pPr>
      <w:rPr>
        <w:rFonts w:ascii="Wingdings" w:hAnsi="Wingdings" w:hint="default"/>
      </w:rPr>
    </w:lvl>
  </w:abstractNum>
  <w:abstractNum w:abstractNumId="16" w15:restartNumberingAfterBreak="0">
    <w:nsid w:val="3ADC3B48"/>
    <w:multiLevelType w:val="hybridMultilevel"/>
    <w:tmpl w:val="19A09422"/>
    <w:lvl w:ilvl="0" w:tplc="12CEECBA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822929A">
      <w:numFmt w:val="bullet"/>
      <w:lvlText w:val="-"/>
      <w:lvlJc w:val="left"/>
      <w:pPr>
        <w:ind w:left="2360" w:hanging="360"/>
      </w:pPr>
      <w:rPr>
        <w:rFonts w:ascii="굴림" w:eastAsia="굴림" w:hAnsi="굴림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3B82396E"/>
    <w:multiLevelType w:val="multilevel"/>
    <w:tmpl w:val="5B4C09DA"/>
    <w:styleLink w:val="a"/>
    <w:lvl w:ilvl="0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eastAsia="굴림" w:hAnsi="Wingdings"/>
        <w:b/>
        <w:bCs/>
        <w:sz w:val="22"/>
      </w:rPr>
    </w:lvl>
    <w:lvl w:ilvl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3BE74198"/>
    <w:multiLevelType w:val="hybridMultilevel"/>
    <w:tmpl w:val="1FFC775E"/>
    <w:lvl w:ilvl="0" w:tplc="6B8E8F0A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C27758B"/>
    <w:multiLevelType w:val="hybridMultilevel"/>
    <w:tmpl w:val="64127FBC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20" w15:restartNumberingAfterBreak="0">
    <w:nsid w:val="3D855C86"/>
    <w:multiLevelType w:val="hybridMultilevel"/>
    <w:tmpl w:val="D4929A5C"/>
    <w:lvl w:ilvl="0" w:tplc="8840A84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E737C31"/>
    <w:multiLevelType w:val="hybridMultilevel"/>
    <w:tmpl w:val="19A09422"/>
    <w:lvl w:ilvl="0" w:tplc="12CEECBA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822929A">
      <w:numFmt w:val="bullet"/>
      <w:lvlText w:val="-"/>
      <w:lvlJc w:val="left"/>
      <w:pPr>
        <w:ind w:left="2360" w:hanging="360"/>
      </w:pPr>
      <w:rPr>
        <w:rFonts w:ascii="굴림" w:eastAsia="굴림" w:hAnsi="굴림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419661E6"/>
    <w:multiLevelType w:val="hybridMultilevel"/>
    <w:tmpl w:val="B178F676"/>
    <w:lvl w:ilvl="0" w:tplc="8CE0EBBE">
      <w:start w:val="1"/>
      <w:numFmt w:val="bullet"/>
      <w:pStyle w:val="a0"/>
      <w:lvlText w:val=""/>
      <w:lvlJc w:val="left"/>
      <w:pPr>
        <w:tabs>
          <w:tab w:val="num" w:pos="473"/>
        </w:tabs>
        <w:ind w:left="454" w:hanging="341"/>
      </w:pPr>
      <w:rPr>
        <w:rFonts w:ascii="Webdings" w:hAnsi="Web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45F800EB"/>
    <w:multiLevelType w:val="hybridMultilevel"/>
    <w:tmpl w:val="B69E5CBC"/>
    <w:lvl w:ilvl="0" w:tplc="670006B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8146EE1"/>
    <w:multiLevelType w:val="hybridMultilevel"/>
    <w:tmpl w:val="1346AF04"/>
    <w:lvl w:ilvl="0" w:tplc="12CEECBA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822929A">
      <w:numFmt w:val="bullet"/>
      <w:lvlText w:val="-"/>
      <w:lvlJc w:val="left"/>
      <w:pPr>
        <w:ind w:left="2360" w:hanging="360"/>
      </w:pPr>
      <w:rPr>
        <w:rFonts w:ascii="굴림" w:eastAsia="굴림" w:hAnsi="굴림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491A2606"/>
    <w:multiLevelType w:val="hybridMultilevel"/>
    <w:tmpl w:val="19A09422"/>
    <w:lvl w:ilvl="0" w:tplc="12CEECBA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822929A">
      <w:numFmt w:val="bullet"/>
      <w:lvlText w:val="-"/>
      <w:lvlJc w:val="left"/>
      <w:pPr>
        <w:ind w:left="2360" w:hanging="360"/>
      </w:pPr>
      <w:rPr>
        <w:rFonts w:ascii="굴림" w:eastAsia="굴림" w:hAnsi="굴림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4A4A2E86"/>
    <w:multiLevelType w:val="hybridMultilevel"/>
    <w:tmpl w:val="597C8576"/>
    <w:lvl w:ilvl="0" w:tplc="12CEECBA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822929A">
      <w:numFmt w:val="bullet"/>
      <w:lvlText w:val="-"/>
      <w:lvlJc w:val="left"/>
      <w:pPr>
        <w:ind w:left="2360" w:hanging="360"/>
      </w:pPr>
      <w:rPr>
        <w:rFonts w:ascii="굴림" w:eastAsia="굴림" w:hAnsi="굴림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4AB24EB3"/>
    <w:multiLevelType w:val="hybridMultilevel"/>
    <w:tmpl w:val="1346AF04"/>
    <w:lvl w:ilvl="0" w:tplc="12CEECBA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822929A">
      <w:numFmt w:val="bullet"/>
      <w:lvlText w:val="-"/>
      <w:lvlJc w:val="left"/>
      <w:pPr>
        <w:ind w:left="2360" w:hanging="360"/>
      </w:pPr>
      <w:rPr>
        <w:rFonts w:ascii="굴림" w:eastAsia="굴림" w:hAnsi="굴림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4E457702"/>
    <w:multiLevelType w:val="hybridMultilevel"/>
    <w:tmpl w:val="AD84412E"/>
    <w:lvl w:ilvl="0" w:tplc="F1A8545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0161675"/>
    <w:multiLevelType w:val="hybridMultilevel"/>
    <w:tmpl w:val="19A09422"/>
    <w:lvl w:ilvl="0" w:tplc="12CEECBA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822929A">
      <w:numFmt w:val="bullet"/>
      <w:lvlText w:val="-"/>
      <w:lvlJc w:val="left"/>
      <w:pPr>
        <w:ind w:left="2360" w:hanging="360"/>
      </w:pPr>
      <w:rPr>
        <w:rFonts w:ascii="굴림" w:eastAsia="굴림" w:hAnsi="굴림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51131F86"/>
    <w:multiLevelType w:val="hybridMultilevel"/>
    <w:tmpl w:val="05889A40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31" w15:restartNumberingAfterBreak="0">
    <w:nsid w:val="53356DE3"/>
    <w:multiLevelType w:val="hybridMultilevel"/>
    <w:tmpl w:val="1346AF04"/>
    <w:lvl w:ilvl="0" w:tplc="12CEECBA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822929A">
      <w:numFmt w:val="bullet"/>
      <w:lvlText w:val="-"/>
      <w:lvlJc w:val="left"/>
      <w:pPr>
        <w:ind w:left="2360" w:hanging="360"/>
      </w:pPr>
      <w:rPr>
        <w:rFonts w:ascii="굴림" w:eastAsia="굴림" w:hAnsi="굴림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55614276"/>
    <w:multiLevelType w:val="hybridMultilevel"/>
    <w:tmpl w:val="F5929E20"/>
    <w:lvl w:ilvl="0" w:tplc="B6E4FC92">
      <w:start w:val="1"/>
      <w:numFmt w:val="decimal"/>
      <w:lvlText w:val="(%1)"/>
      <w:lvlJc w:val="left"/>
      <w:pPr>
        <w:ind w:left="76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66065A6"/>
    <w:multiLevelType w:val="hybridMultilevel"/>
    <w:tmpl w:val="B1C2043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3E001188">
      <w:start w:val="3"/>
      <w:numFmt w:val="bullet"/>
      <w:lvlText w:val="&gt;"/>
      <w:lvlJc w:val="left"/>
      <w:pPr>
        <w:ind w:left="1960" w:hanging="360"/>
      </w:pPr>
      <w:rPr>
        <w:rFonts w:ascii="굴림" w:eastAsia="굴림" w:hAnsi="굴림" w:cs="Times New Roman" w:hint="eastAsia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567D3F20"/>
    <w:multiLevelType w:val="hybridMultilevel"/>
    <w:tmpl w:val="9FBC7F62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35" w15:restartNumberingAfterBreak="0">
    <w:nsid w:val="59D918AD"/>
    <w:multiLevelType w:val="hybridMultilevel"/>
    <w:tmpl w:val="A6AECC7A"/>
    <w:lvl w:ilvl="0" w:tplc="04090001">
      <w:start w:val="1"/>
      <w:numFmt w:val="bullet"/>
      <w:lvlText w:val=""/>
      <w:lvlJc w:val="left"/>
      <w:pPr>
        <w:ind w:left="11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6" w15:restartNumberingAfterBreak="0">
    <w:nsid w:val="5BFB6ADF"/>
    <w:multiLevelType w:val="hybridMultilevel"/>
    <w:tmpl w:val="330E1054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37" w15:restartNumberingAfterBreak="0">
    <w:nsid w:val="5E8B4856"/>
    <w:multiLevelType w:val="hybridMultilevel"/>
    <w:tmpl w:val="36D8669E"/>
    <w:lvl w:ilvl="0" w:tplc="12CEECBA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822929A">
      <w:numFmt w:val="bullet"/>
      <w:lvlText w:val="-"/>
      <w:lvlJc w:val="left"/>
      <w:pPr>
        <w:ind w:left="2360" w:hanging="360"/>
      </w:pPr>
      <w:rPr>
        <w:rFonts w:ascii="굴림" w:eastAsia="굴림" w:hAnsi="굴림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8" w15:restartNumberingAfterBreak="0">
    <w:nsid w:val="6D1A4889"/>
    <w:multiLevelType w:val="hybridMultilevel"/>
    <w:tmpl w:val="E4BA71B2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39" w15:restartNumberingAfterBreak="0">
    <w:nsid w:val="71825962"/>
    <w:multiLevelType w:val="hybridMultilevel"/>
    <w:tmpl w:val="19A09422"/>
    <w:lvl w:ilvl="0" w:tplc="12CEECBA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822929A">
      <w:numFmt w:val="bullet"/>
      <w:lvlText w:val="-"/>
      <w:lvlJc w:val="left"/>
      <w:pPr>
        <w:ind w:left="2360" w:hanging="360"/>
      </w:pPr>
      <w:rPr>
        <w:rFonts w:ascii="굴림" w:eastAsia="굴림" w:hAnsi="굴림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0" w15:restartNumberingAfterBreak="0">
    <w:nsid w:val="72C1257D"/>
    <w:multiLevelType w:val="hybridMultilevel"/>
    <w:tmpl w:val="2CBEDAF4"/>
    <w:lvl w:ilvl="0" w:tplc="74D4478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9766EB5"/>
    <w:multiLevelType w:val="hybridMultilevel"/>
    <w:tmpl w:val="2FF08770"/>
    <w:lvl w:ilvl="0" w:tplc="716EF050">
      <w:start w:val="12"/>
      <w:numFmt w:val="bullet"/>
      <w:lvlText w:val="※"/>
      <w:lvlJc w:val="left"/>
      <w:pPr>
        <w:ind w:left="760" w:hanging="360"/>
      </w:pPr>
      <w:rPr>
        <w:rFonts w:ascii="굴림" w:eastAsia="굴림" w:hAnsi="굴림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2" w15:restartNumberingAfterBreak="0">
    <w:nsid w:val="7AEB6160"/>
    <w:multiLevelType w:val="hybridMultilevel"/>
    <w:tmpl w:val="36D8669E"/>
    <w:lvl w:ilvl="0" w:tplc="12CEECBA">
      <w:start w:val="1"/>
      <w:numFmt w:val="decimal"/>
      <w:lvlText w:val="(%1)"/>
      <w:lvlJc w:val="left"/>
      <w:pPr>
        <w:tabs>
          <w:tab w:val="num" w:pos="797"/>
        </w:tabs>
        <w:ind w:left="740" w:hanging="3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822929A">
      <w:numFmt w:val="bullet"/>
      <w:lvlText w:val="-"/>
      <w:lvlJc w:val="left"/>
      <w:pPr>
        <w:ind w:left="2360" w:hanging="360"/>
      </w:pPr>
      <w:rPr>
        <w:rFonts w:ascii="굴림" w:eastAsia="굴림" w:hAnsi="굴림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3" w15:restartNumberingAfterBreak="0">
    <w:nsid w:val="7B4D0D89"/>
    <w:multiLevelType w:val="hybridMultilevel"/>
    <w:tmpl w:val="01FEB260"/>
    <w:lvl w:ilvl="0" w:tplc="5AD068F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C551868"/>
    <w:multiLevelType w:val="hybridMultilevel"/>
    <w:tmpl w:val="13A648C4"/>
    <w:lvl w:ilvl="0" w:tplc="04090009">
      <w:start w:val="1"/>
      <w:numFmt w:val="bullet"/>
      <w:lvlText w:val=""/>
      <w:lvlJc w:val="left"/>
      <w:pPr>
        <w:ind w:left="11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45" w15:restartNumberingAfterBreak="0">
    <w:nsid w:val="7C5B71C3"/>
    <w:multiLevelType w:val="hybridMultilevel"/>
    <w:tmpl w:val="7AFC8CAC"/>
    <w:lvl w:ilvl="0" w:tplc="6632122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7D1317DB"/>
    <w:multiLevelType w:val="hybridMultilevel"/>
    <w:tmpl w:val="28884E4E"/>
    <w:lvl w:ilvl="0" w:tplc="61ACA1DA">
      <w:start w:val="4"/>
      <w:numFmt w:val="bullet"/>
      <w:lvlText w:val="※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2"/>
  </w:num>
  <w:num w:numId="3">
    <w:abstractNumId w:val="17"/>
  </w:num>
  <w:num w:numId="4">
    <w:abstractNumId w:val="7"/>
  </w:num>
  <w:num w:numId="5">
    <w:abstractNumId w:val="15"/>
  </w:num>
  <w:num w:numId="6">
    <w:abstractNumId w:val="5"/>
  </w:num>
  <w:num w:numId="7">
    <w:abstractNumId w:val="35"/>
  </w:num>
  <w:num w:numId="8">
    <w:abstractNumId w:val="6"/>
  </w:num>
  <w:num w:numId="9">
    <w:abstractNumId w:val="39"/>
  </w:num>
  <w:num w:numId="10">
    <w:abstractNumId w:val="26"/>
  </w:num>
  <w:num w:numId="11">
    <w:abstractNumId w:val="27"/>
  </w:num>
  <w:num w:numId="12">
    <w:abstractNumId w:val="31"/>
  </w:num>
  <w:num w:numId="13">
    <w:abstractNumId w:val="24"/>
  </w:num>
  <w:num w:numId="14">
    <w:abstractNumId w:val="16"/>
  </w:num>
  <w:num w:numId="15">
    <w:abstractNumId w:val="2"/>
  </w:num>
  <w:num w:numId="16">
    <w:abstractNumId w:val="21"/>
  </w:num>
  <w:num w:numId="17">
    <w:abstractNumId w:val="25"/>
  </w:num>
  <w:num w:numId="18">
    <w:abstractNumId w:val="12"/>
  </w:num>
  <w:num w:numId="19">
    <w:abstractNumId w:val="42"/>
  </w:num>
  <w:num w:numId="20">
    <w:abstractNumId w:val="4"/>
  </w:num>
  <w:num w:numId="21">
    <w:abstractNumId w:val="9"/>
  </w:num>
  <w:num w:numId="22">
    <w:abstractNumId w:val="37"/>
  </w:num>
  <w:num w:numId="23">
    <w:abstractNumId w:val="10"/>
  </w:num>
  <w:num w:numId="24">
    <w:abstractNumId w:val="28"/>
  </w:num>
  <w:num w:numId="25">
    <w:abstractNumId w:val="34"/>
  </w:num>
  <w:num w:numId="26">
    <w:abstractNumId w:val="19"/>
  </w:num>
  <w:num w:numId="27">
    <w:abstractNumId w:val="11"/>
  </w:num>
  <w:num w:numId="28">
    <w:abstractNumId w:val="29"/>
  </w:num>
  <w:num w:numId="29">
    <w:abstractNumId w:val="14"/>
  </w:num>
  <w:num w:numId="30">
    <w:abstractNumId w:val="45"/>
  </w:num>
  <w:num w:numId="31">
    <w:abstractNumId w:val="40"/>
  </w:num>
  <w:num w:numId="32">
    <w:abstractNumId w:val="32"/>
  </w:num>
  <w:num w:numId="33">
    <w:abstractNumId w:val="38"/>
  </w:num>
  <w:num w:numId="34">
    <w:abstractNumId w:val="36"/>
  </w:num>
  <w:num w:numId="35">
    <w:abstractNumId w:val="30"/>
  </w:num>
  <w:num w:numId="36">
    <w:abstractNumId w:val="33"/>
  </w:num>
  <w:num w:numId="37">
    <w:abstractNumId w:val="13"/>
  </w:num>
  <w:num w:numId="38">
    <w:abstractNumId w:val="23"/>
  </w:num>
  <w:num w:numId="39">
    <w:abstractNumId w:val="46"/>
  </w:num>
  <w:num w:numId="40">
    <w:abstractNumId w:val="18"/>
  </w:num>
  <w:num w:numId="41">
    <w:abstractNumId w:val="44"/>
  </w:num>
  <w:num w:numId="42">
    <w:abstractNumId w:val="1"/>
  </w:num>
  <w:num w:numId="43">
    <w:abstractNumId w:val="20"/>
  </w:num>
  <w:num w:numId="44">
    <w:abstractNumId w:val="3"/>
  </w:num>
  <w:num w:numId="45">
    <w:abstractNumId w:val="41"/>
  </w:num>
  <w:num w:numId="46">
    <w:abstractNumId w:val="43"/>
  </w:num>
  <w:num w:numId="47">
    <w:abstractNumId w:val="8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3E3"/>
    <w:rsid w:val="000007B9"/>
    <w:rsid w:val="00000A18"/>
    <w:rsid w:val="00000E1A"/>
    <w:rsid w:val="00002F1E"/>
    <w:rsid w:val="000037ED"/>
    <w:rsid w:val="00003CC0"/>
    <w:rsid w:val="000041A1"/>
    <w:rsid w:val="00005634"/>
    <w:rsid w:val="00007908"/>
    <w:rsid w:val="000104EC"/>
    <w:rsid w:val="000107E3"/>
    <w:rsid w:val="00010E64"/>
    <w:rsid w:val="00010FCC"/>
    <w:rsid w:val="00012929"/>
    <w:rsid w:val="00013280"/>
    <w:rsid w:val="000132F2"/>
    <w:rsid w:val="000138F7"/>
    <w:rsid w:val="00013B46"/>
    <w:rsid w:val="00014363"/>
    <w:rsid w:val="0001450E"/>
    <w:rsid w:val="000150A9"/>
    <w:rsid w:val="000201C1"/>
    <w:rsid w:val="0002041F"/>
    <w:rsid w:val="0002151D"/>
    <w:rsid w:val="00021BE6"/>
    <w:rsid w:val="00023856"/>
    <w:rsid w:val="00023B05"/>
    <w:rsid w:val="00024640"/>
    <w:rsid w:val="00025123"/>
    <w:rsid w:val="0002533C"/>
    <w:rsid w:val="00025563"/>
    <w:rsid w:val="000259D5"/>
    <w:rsid w:val="0002695A"/>
    <w:rsid w:val="000309E8"/>
    <w:rsid w:val="000321CA"/>
    <w:rsid w:val="00032AD0"/>
    <w:rsid w:val="0003379D"/>
    <w:rsid w:val="000371B6"/>
    <w:rsid w:val="00037CA3"/>
    <w:rsid w:val="000400F7"/>
    <w:rsid w:val="0004108E"/>
    <w:rsid w:val="00041233"/>
    <w:rsid w:val="0004164E"/>
    <w:rsid w:val="00041CDD"/>
    <w:rsid w:val="000424DE"/>
    <w:rsid w:val="00042D3B"/>
    <w:rsid w:val="00043115"/>
    <w:rsid w:val="000449B5"/>
    <w:rsid w:val="00044B0A"/>
    <w:rsid w:val="00046A8B"/>
    <w:rsid w:val="00046BEB"/>
    <w:rsid w:val="00047ECB"/>
    <w:rsid w:val="000510C7"/>
    <w:rsid w:val="00051490"/>
    <w:rsid w:val="00051EB3"/>
    <w:rsid w:val="00052E0E"/>
    <w:rsid w:val="00052E39"/>
    <w:rsid w:val="00053EC7"/>
    <w:rsid w:val="000542EC"/>
    <w:rsid w:val="0005537F"/>
    <w:rsid w:val="00055D8A"/>
    <w:rsid w:val="00056151"/>
    <w:rsid w:val="000573E3"/>
    <w:rsid w:val="00057EFD"/>
    <w:rsid w:val="000600C8"/>
    <w:rsid w:val="00060CD1"/>
    <w:rsid w:val="00061A97"/>
    <w:rsid w:val="000624CC"/>
    <w:rsid w:val="0006286D"/>
    <w:rsid w:val="00062ABF"/>
    <w:rsid w:val="00062FDC"/>
    <w:rsid w:val="00063163"/>
    <w:rsid w:val="0006356D"/>
    <w:rsid w:val="00063862"/>
    <w:rsid w:val="0006441F"/>
    <w:rsid w:val="00064775"/>
    <w:rsid w:val="000659C5"/>
    <w:rsid w:val="000667E7"/>
    <w:rsid w:val="00066DAD"/>
    <w:rsid w:val="00070477"/>
    <w:rsid w:val="00070849"/>
    <w:rsid w:val="00070A72"/>
    <w:rsid w:val="00071380"/>
    <w:rsid w:val="000719B8"/>
    <w:rsid w:val="00072DAC"/>
    <w:rsid w:val="00073F25"/>
    <w:rsid w:val="000742E2"/>
    <w:rsid w:val="0007442C"/>
    <w:rsid w:val="00074853"/>
    <w:rsid w:val="000748A2"/>
    <w:rsid w:val="00075511"/>
    <w:rsid w:val="00075696"/>
    <w:rsid w:val="00075A6A"/>
    <w:rsid w:val="000767FE"/>
    <w:rsid w:val="00077503"/>
    <w:rsid w:val="00077CE4"/>
    <w:rsid w:val="0008042D"/>
    <w:rsid w:val="000809DE"/>
    <w:rsid w:val="00080FDD"/>
    <w:rsid w:val="0008122B"/>
    <w:rsid w:val="00081542"/>
    <w:rsid w:val="00081C80"/>
    <w:rsid w:val="00081CB8"/>
    <w:rsid w:val="000834F7"/>
    <w:rsid w:val="00083C6A"/>
    <w:rsid w:val="00083C7F"/>
    <w:rsid w:val="0008455D"/>
    <w:rsid w:val="000847CC"/>
    <w:rsid w:val="00084D15"/>
    <w:rsid w:val="00091DA1"/>
    <w:rsid w:val="00092334"/>
    <w:rsid w:val="00092E87"/>
    <w:rsid w:val="00092FB3"/>
    <w:rsid w:val="00093E88"/>
    <w:rsid w:val="000953AD"/>
    <w:rsid w:val="00096145"/>
    <w:rsid w:val="000961F7"/>
    <w:rsid w:val="000971B5"/>
    <w:rsid w:val="00097297"/>
    <w:rsid w:val="000A13AF"/>
    <w:rsid w:val="000A2E28"/>
    <w:rsid w:val="000A3F75"/>
    <w:rsid w:val="000A418C"/>
    <w:rsid w:val="000A5387"/>
    <w:rsid w:val="000A557C"/>
    <w:rsid w:val="000A5A1D"/>
    <w:rsid w:val="000A5AD4"/>
    <w:rsid w:val="000A6266"/>
    <w:rsid w:val="000A64CD"/>
    <w:rsid w:val="000A68DA"/>
    <w:rsid w:val="000A7C5F"/>
    <w:rsid w:val="000B05AB"/>
    <w:rsid w:val="000B0882"/>
    <w:rsid w:val="000B127F"/>
    <w:rsid w:val="000B176F"/>
    <w:rsid w:val="000B1A1F"/>
    <w:rsid w:val="000B2942"/>
    <w:rsid w:val="000B3438"/>
    <w:rsid w:val="000B3951"/>
    <w:rsid w:val="000B4699"/>
    <w:rsid w:val="000B5F2B"/>
    <w:rsid w:val="000B7976"/>
    <w:rsid w:val="000B7E96"/>
    <w:rsid w:val="000C0880"/>
    <w:rsid w:val="000C1FF3"/>
    <w:rsid w:val="000C21F1"/>
    <w:rsid w:val="000C2C68"/>
    <w:rsid w:val="000C2DE8"/>
    <w:rsid w:val="000C3121"/>
    <w:rsid w:val="000C3D12"/>
    <w:rsid w:val="000C596E"/>
    <w:rsid w:val="000C6AF8"/>
    <w:rsid w:val="000C7CB2"/>
    <w:rsid w:val="000D0220"/>
    <w:rsid w:val="000D03D6"/>
    <w:rsid w:val="000D0452"/>
    <w:rsid w:val="000D0847"/>
    <w:rsid w:val="000D14ED"/>
    <w:rsid w:val="000D1F4F"/>
    <w:rsid w:val="000D39E2"/>
    <w:rsid w:val="000D44E9"/>
    <w:rsid w:val="000D4624"/>
    <w:rsid w:val="000D5DCB"/>
    <w:rsid w:val="000D61BF"/>
    <w:rsid w:val="000D6313"/>
    <w:rsid w:val="000D65BF"/>
    <w:rsid w:val="000D6E0C"/>
    <w:rsid w:val="000D7AEA"/>
    <w:rsid w:val="000E00B3"/>
    <w:rsid w:val="000E0AD6"/>
    <w:rsid w:val="000E0D72"/>
    <w:rsid w:val="000E1B7C"/>
    <w:rsid w:val="000E29FB"/>
    <w:rsid w:val="000E328C"/>
    <w:rsid w:val="000E7305"/>
    <w:rsid w:val="000E7477"/>
    <w:rsid w:val="000E7A37"/>
    <w:rsid w:val="000F00B6"/>
    <w:rsid w:val="000F30D7"/>
    <w:rsid w:val="000F3A63"/>
    <w:rsid w:val="000F3BD6"/>
    <w:rsid w:val="000F4B93"/>
    <w:rsid w:val="000F52D5"/>
    <w:rsid w:val="000F5445"/>
    <w:rsid w:val="000F6D68"/>
    <w:rsid w:val="000F75B7"/>
    <w:rsid w:val="000F7AE7"/>
    <w:rsid w:val="001007B1"/>
    <w:rsid w:val="00100EBE"/>
    <w:rsid w:val="00100F1B"/>
    <w:rsid w:val="00101663"/>
    <w:rsid w:val="00101A36"/>
    <w:rsid w:val="00101CDF"/>
    <w:rsid w:val="0010227C"/>
    <w:rsid w:val="00102D38"/>
    <w:rsid w:val="00103E0D"/>
    <w:rsid w:val="00103EFB"/>
    <w:rsid w:val="0010485A"/>
    <w:rsid w:val="00105A0D"/>
    <w:rsid w:val="001074D3"/>
    <w:rsid w:val="0010753F"/>
    <w:rsid w:val="00107593"/>
    <w:rsid w:val="00107F15"/>
    <w:rsid w:val="0011085C"/>
    <w:rsid w:val="00115D7D"/>
    <w:rsid w:val="0011756A"/>
    <w:rsid w:val="00120DF0"/>
    <w:rsid w:val="00121AE5"/>
    <w:rsid w:val="00122092"/>
    <w:rsid w:val="00123E2F"/>
    <w:rsid w:val="00125604"/>
    <w:rsid w:val="0012747A"/>
    <w:rsid w:val="00130DF1"/>
    <w:rsid w:val="00131B72"/>
    <w:rsid w:val="00132888"/>
    <w:rsid w:val="00132EE0"/>
    <w:rsid w:val="001335F9"/>
    <w:rsid w:val="00133733"/>
    <w:rsid w:val="0013408B"/>
    <w:rsid w:val="00134696"/>
    <w:rsid w:val="00135D24"/>
    <w:rsid w:val="00135F8E"/>
    <w:rsid w:val="00137508"/>
    <w:rsid w:val="001375DA"/>
    <w:rsid w:val="00137BBA"/>
    <w:rsid w:val="001410DE"/>
    <w:rsid w:val="001415CA"/>
    <w:rsid w:val="00141C88"/>
    <w:rsid w:val="00142F8D"/>
    <w:rsid w:val="00143141"/>
    <w:rsid w:val="00143C94"/>
    <w:rsid w:val="0014513F"/>
    <w:rsid w:val="00145CC4"/>
    <w:rsid w:val="00146E1A"/>
    <w:rsid w:val="001471A9"/>
    <w:rsid w:val="0014731C"/>
    <w:rsid w:val="00147F51"/>
    <w:rsid w:val="00153361"/>
    <w:rsid w:val="0015414E"/>
    <w:rsid w:val="00154581"/>
    <w:rsid w:val="001545AF"/>
    <w:rsid w:val="00154AB1"/>
    <w:rsid w:val="00154F67"/>
    <w:rsid w:val="00155F99"/>
    <w:rsid w:val="001561A8"/>
    <w:rsid w:val="001562DB"/>
    <w:rsid w:val="00156539"/>
    <w:rsid w:val="00160D3C"/>
    <w:rsid w:val="00161FDD"/>
    <w:rsid w:val="001627E0"/>
    <w:rsid w:val="00162D07"/>
    <w:rsid w:val="001640EE"/>
    <w:rsid w:val="00164A21"/>
    <w:rsid w:val="00165012"/>
    <w:rsid w:val="00165546"/>
    <w:rsid w:val="0016670E"/>
    <w:rsid w:val="00166DF1"/>
    <w:rsid w:val="001673BD"/>
    <w:rsid w:val="0017031B"/>
    <w:rsid w:val="0017113F"/>
    <w:rsid w:val="00171303"/>
    <w:rsid w:val="0017169E"/>
    <w:rsid w:val="00172837"/>
    <w:rsid w:val="00173FDA"/>
    <w:rsid w:val="00174B65"/>
    <w:rsid w:val="0017567E"/>
    <w:rsid w:val="001766DE"/>
    <w:rsid w:val="001766F0"/>
    <w:rsid w:val="00177161"/>
    <w:rsid w:val="00177A86"/>
    <w:rsid w:val="001817B4"/>
    <w:rsid w:val="00181AE0"/>
    <w:rsid w:val="001826B5"/>
    <w:rsid w:val="00182A2F"/>
    <w:rsid w:val="00182A72"/>
    <w:rsid w:val="001838CC"/>
    <w:rsid w:val="001845C7"/>
    <w:rsid w:val="001847DE"/>
    <w:rsid w:val="001851E2"/>
    <w:rsid w:val="0018561B"/>
    <w:rsid w:val="00185726"/>
    <w:rsid w:val="001858A3"/>
    <w:rsid w:val="001869FC"/>
    <w:rsid w:val="0019133C"/>
    <w:rsid w:val="0019211B"/>
    <w:rsid w:val="00192226"/>
    <w:rsid w:val="00193319"/>
    <w:rsid w:val="00193745"/>
    <w:rsid w:val="00194A54"/>
    <w:rsid w:val="001957B1"/>
    <w:rsid w:val="00195CDB"/>
    <w:rsid w:val="00195F50"/>
    <w:rsid w:val="0019763B"/>
    <w:rsid w:val="001977AF"/>
    <w:rsid w:val="001A04CF"/>
    <w:rsid w:val="001A0775"/>
    <w:rsid w:val="001A0D22"/>
    <w:rsid w:val="001A1CED"/>
    <w:rsid w:val="001A27B5"/>
    <w:rsid w:val="001A43BE"/>
    <w:rsid w:val="001A4917"/>
    <w:rsid w:val="001A4FF4"/>
    <w:rsid w:val="001A7041"/>
    <w:rsid w:val="001A71D9"/>
    <w:rsid w:val="001A73C8"/>
    <w:rsid w:val="001B10BA"/>
    <w:rsid w:val="001B181D"/>
    <w:rsid w:val="001B2363"/>
    <w:rsid w:val="001B2AD1"/>
    <w:rsid w:val="001B42D4"/>
    <w:rsid w:val="001B471B"/>
    <w:rsid w:val="001B6634"/>
    <w:rsid w:val="001B732F"/>
    <w:rsid w:val="001B7C14"/>
    <w:rsid w:val="001C04FC"/>
    <w:rsid w:val="001C0B44"/>
    <w:rsid w:val="001C133F"/>
    <w:rsid w:val="001C1C48"/>
    <w:rsid w:val="001C2CF5"/>
    <w:rsid w:val="001C3290"/>
    <w:rsid w:val="001C563A"/>
    <w:rsid w:val="001C5680"/>
    <w:rsid w:val="001C6122"/>
    <w:rsid w:val="001C714F"/>
    <w:rsid w:val="001C7E5B"/>
    <w:rsid w:val="001D0D7B"/>
    <w:rsid w:val="001D0DC1"/>
    <w:rsid w:val="001D10EC"/>
    <w:rsid w:val="001D1360"/>
    <w:rsid w:val="001D36AD"/>
    <w:rsid w:val="001D3B8A"/>
    <w:rsid w:val="001D6124"/>
    <w:rsid w:val="001D647B"/>
    <w:rsid w:val="001D6F8C"/>
    <w:rsid w:val="001E1D94"/>
    <w:rsid w:val="001E36E0"/>
    <w:rsid w:val="001E3B0E"/>
    <w:rsid w:val="001E5210"/>
    <w:rsid w:val="001E6F01"/>
    <w:rsid w:val="001E7ADC"/>
    <w:rsid w:val="001F1FFF"/>
    <w:rsid w:val="001F239A"/>
    <w:rsid w:val="001F257A"/>
    <w:rsid w:val="001F2972"/>
    <w:rsid w:val="001F2974"/>
    <w:rsid w:val="001F367C"/>
    <w:rsid w:val="001F4A58"/>
    <w:rsid w:val="001F6DC2"/>
    <w:rsid w:val="002008B2"/>
    <w:rsid w:val="00200DF3"/>
    <w:rsid w:val="0020125E"/>
    <w:rsid w:val="00201602"/>
    <w:rsid w:val="00201E08"/>
    <w:rsid w:val="002023BA"/>
    <w:rsid w:val="00202933"/>
    <w:rsid w:val="00202BD6"/>
    <w:rsid w:val="0020349B"/>
    <w:rsid w:val="00203B80"/>
    <w:rsid w:val="00204E20"/>
    <w:rsid w:val="00206B64"/>
    <w:rsid w:val="00207B6A"/>
    <w:rsid w:val="00207BCB"/>
    <w:rsid w:val="00207D00"/>
    <w:rsid w:val="00211CBD"/>
    <w:rsid w:val="00211DFF"/>
    <w:rsid w:val="00212271"/>
    <w:rsid w:val="00212874"/>
    <w:rsid w:val="00213644"/>
    <w:rsid w:val="00213BE8"/>
    <w:rsid w:val="002140EC"/>
    <w:rsid w:val="00215B96"/>
    <w:rsid w:val="0021608A"/>
    <w:rsid w:val="00216E93"/>
    <w:rsid w:val="0021776F"/>
    <w:rsid w:val="0021790D"/>
    <w:rsid w:val="00217D42"/>
    <w:rsid w:val="00220211"/>
    <w:rsid w:val="00221CEB"/>
    <w:rsid w:val="002224D4"/>
    <w:rsid w:val="00222E6C"/>
    <w:rsid w:val="002243B5"/>
    <w:rsid w:val="00224E50"/>
    <w:rsid w:val="002251F8"/>
    <w:rsid w:val="002254B7"/>
    <w:rsid w:val="002261A5"/>
    <w:rsid w:val="00226A5D"/>
    <w:rsid w:val="00227BB9"/>
    <w:rsid w:val="00227D4E"/>
    <w:rsid w:val="00227E4E"/>
    <w:rsid w:val="00230260"/>
    <w:rsid w:val="00230280"/>
    <w:rsid w:val="002305BB"/>
    <w:rsid w:val="00230A11"/>
    <w:rsid w:val="00231F4B"/>
    <w:rsid w:val="0023294E"/>
    <w:rsid w:val="00233019"/>
    <w:rsid w:val="00233B06"/>
    <w:rsid w:val="00234F98"/>
    <w:rsid w:val="00235B32"/>
    <w:rsid w:val="0023683B"/>
    <w:rsid w:val="00240519"/>
    <w:rsid w:val="00240631"/>
    <w:rsid w:val="00240BC3"/>
    <w:rsid w:val="00241348"/>
    <w:rsid w:val="00241610"/>
    <w:rsid w:val="0024226F"/>
    <w:rsid w:val="00242810"/>
    <w:rsid w:val="00242DC2"/>
    <w:rsid w:val="00244A9E"/>
    <w:rsid w:val="00245F79"/>
    <w:rsid w:val="002468FB"/>
    <w:rsid w:val="0024760E"/>
    <w:rsid w:val="0024790F"/>
    <w:rsid w:val="00251580"/>
    <w:rsid w:val="00251A55"/>
    <w:rsid w:val="00251AED"/>
    <w:rsid w:val="00252EB4"/>
    <w:rsid w:val="00254221"/>
    <w:rsid w:val="0025488D"/>
    <w:rsid w:val="002549BC"/>
    <w:rsid w:val="002561D9"/>
    <w:rsid w:val="00257493"/>
    <w:rsid w:val="002575AE"/>
    <w:rsid w:val="00257C08"/>
    <w:rsid w:val="00257D38"/>
    <w:rsid w:val="00260735"/>
    <w:rsid w:val="00262261"/>
    <w:rsid w:val="00263239"/>
    <w:rsid w:val="00263453"/>
    <w:rsid w:val="00264AA7"/>
    <w:rsid w:val="00267A6C"/>
    <w:rsid w:val="00267FCD"/>
    <w:rsid w:val="002715FA"/>
    <w:rsid w:val="00272BD5"/>
    <w:rsid w:val="00272DB9"/>
    <w:rsid w:val="002746EA"/>
    <w:rsid w:val="00275CBD"/>
    <w:rsid w:val="00275E81"/>
    <w:rsid w:val="002761CE"/>
    <w:rsid w:val="0027734C"/>
    <w:rsid w:val="002778A6"/>
    <w:rsid w:val="00277994"/>
    <w:rsid w:val="0028020B"/>
    <w:rsid w:val="00280875"/>
    <w:rsid w:val="00280A20"/>
    <w:rsid w:val="00281184"/>
    <w:rsid w:val="0028128B"/>
    <w:rsid w:val="0028133A"/>
    <w:rsid w:val="00281ED1"/>
    <w:rsid w:val="00281F38"/>
    <w:rsid w:val="00282234"/>
    <w:rsid w:val="00282FDA"/>
    <w:rsid w:val="00283377"/>
    <w:rsid w:val="00283DA8"/>
    <w:rsid w:val="00283EEF"/>
    <w:rsid w:val="00285646"/>
    <w:rsid w:val="00285748"/>
    <w:rsid w:val="00286785"/>
    <w:rsid w:val="00287844"/>
    <w:rsid w:val="00287ADA"/>
    <w:rsid w:val="00290FD7"/>
    <w:rsid w:val="00291076"/>
    <w:rsid w:val="002916D2"/>
    <w:rsid w:val="0029186D"/>
    <w:rsid w:val="00291891"/>
    <w:rsid w:val="00292645"/>
    <w:rsid w:val="0029280B"/>
    <w:rsid w:val="002928C9"/>
    <w:rsid w:val="00294A79"/>
    <w:rsid w:val="00295BF2"/>
    <w:rsid w:val="00295C1D"/>
    <w:rsid w:val="0029627B"/>
    <w:rsid w:val="0029674D"/>
    <w:rsid w:val="00296BC6"/>
    <w:rsid w:val="00296F76"/>
    <w:rsid w:val="002975D8"/>
    <w:rsid w:val="002A12CC"/>
    <w:rsid w:val="002A1308"/>
    <w:rsid w:val="002A1CAE"/>
    <w:rsid w:val="002A20C6"/>
    <w:rsid w:val="002A250C"/>
    <w:rsid w:val="002A4063"/>
    <w:rsid w:val="002A42CD"/>
    <w:rsid w:val="002A558A"/>
    <w:rsid w:val="002A60D2"/>
    <w:rsid w:val="002A68D1"/>
    <w:rsid w:val="002A79F3"/>
    <w:rsid w:val="002A7C11"/>
    <w:rsid w:val="002B19AF"/>
    <w:rsid w:val="002B1A04"/>
    <w:rsid w:val="002B3235"/>
    <w:rsid w:val="002B3B45"/>
    <w:rsid w:val="002B3F82"/>
    <w:rsid w:val="002B4430"/>
    <w:rsid w:val="002B4474"/>
    <w:rsid w:val="002B4495"/>
    <w:rsid w:val="002B49D0"/>
    <w:rsid w:val="002B4B73"/>
    <w:rsid w:val="002B6436"/>
    <w:rsid w:val="002B6D09"/>
    <w:rsid w:val="002B6F69"/>
    <w:rsid w:val="002B6FED"/>
    <w:rsid w:val="002B73F6"/>
    <w:rsid w:val="002B7BE1"/>
    <w:rsid w:val="002C091F"/>
    <w:rsid w:val="002C0DDE"/>
    <w:rsid w:val="002C2625"/>
    <w:rsid w:val="002C2DCB"/>
    <w:rsid w:val="002C31A2"/>
    <w:rsid w:val="002C31D2"/>
    <w:rsid w:val="002C3D72"/>
    <w:rsid w:val="002C51D0"/>
    <w:rsid w:val="002C53AE"/>
    <w:rsid w:val="002C5F7D"/>
    <w:rsid w:val="002C680D"/>
    <w:rsid w:val="002C75B0"/>
    <w:rsid w:val="002C7649"/>
    <w:rsid w:val="002C7B9E"/>
    <w:rsid w:val="002C7BE9"/>
    <w:rsid w:val="002D0540"/>
    <w:rsid w:val="002D0576"/>
    <w:rsid w:val="002D061A"/>
    <w:rsid w:val="002D0847"/>
    <w:rsid w:val="002D1F7D"/>
    <w:rsid w:val="002D20F7"/>
    <w:rsid w:val="002D3956"/>
    <w:rsid w:val="002D3F32"/>
    <w:rsid w:val="002D480A"/>
    <w:rsid w:val="002D52BB"/>
    <w:rsid w:val="002D589C"/>
    <w:rsid w:val="002D5BF4"/>
    <w:rsid w:val="002D6011"/>
    <w:rsid w:val="002D6706"/>
    <w:rsid w:val="002D6813"/>
    <w:rsid w:val="002D7D19"/>
    <w:rsid w:val="002E0206"/>
    <w:rsid w:val="002E123B"/>
    <w:rsid w:val="002E15A7"/>
    <w:rsid w:val="002E1730"/>
    <w:rsid w:val="002E2ACD"/>
    <w:rsid w:val="002E327E"/>
    <w:rsid w:val="002E479E"/>
    <w:rsid w:val="002E50BC"/>
    <w:rsid w:val="002E6545"/>
    <w:rsid w:val="002E668A"/>
    <w:rsid w:val="002E691F"/>
    <w:rsid w:val="002E7392"/>
    <w:rsid w:val="002F1698"/>
    <w:rsid w:val="002F49F0"/>
    <w:rsid w:val="002F531D"/>
    <w:rsid w:val="002F5647"/>
    <w:rsid w:val="002F588B"/>
    <w:rsid w:val="002F5FD7"/>
    <w:rsid w:val="002F608C"/>
    <w:rsid w:val="002F6DE9"/>
    <w:rsid w:val="002F7C6E"/>
    <w:rsid w:val="002F7DF3"/>
    <w:rsid w:val="003009C7"/>
    <w:rsid w:val="00302CE5"/>
    <w:rsid w:val="003040A4"/>
    <w:rsid w:val="003042F9"/>
    <w:rsid w:val="00305C60"/>
    <w:rsid w:val="00307A70"/>
    <w:rsid w:val="003103DB"/>
    <w:rsid w:val="003107E4"/>
    <w:rsid w:val="003107F8"/>
    <w:rsid w:val="0031126F"/>
    <w:rsid w:val="003116AB"/>
    <w:rsid w:val="0031185C"/>
    <w:rsid w:val="0031237C"/>
    <w:rsid w:val="00314469"/>
    <w:rsid w:val="0031504F"/>
    <w:rsid w:val="0031524D"/>
    <w:rsid w:val="003169CA"/>
    <w:rsid w:val="00317376"/>
    <w:rsid w:val="003173D0"/>
    <w:rsid w:val="003175AC"/>
    <w:rsid w:val="00317FAB"/>
    <w:rsid w:val="00321462"/>
    <w:rsid w:val="00322FBE"/>
    <w:rsid w:val="00323020"/>
    <w:rsid w:val="00323BD1"/>
    <w:rsid w:val="00323F9D"/>
    <w:rsid w:val="003241EB"/>
    <w:rsid w:val="003243D1"/>
    <w:rsid w:val="0032440B"/>
    <w:rsid w:val="00324F39"/>
    <w:rsid w:val="00325513"/>
    <w:rsid w:val="0032638E"/>
    <w:rsid w:val="003270AF"/>
    <w:rsid w:val="00327B01"/>
    <w:rsid w:val="00331ABD"/>
    <w:rsid w:val="003326A9"/>
    <w:rsid w:val="00332AA7"/>
    <w:rsid w:val="00334633"/>
    <w:rsid w:val="0033491A"/>
    <w:rsid w:val="00335743"/>
    <w:rsid w:val="00336E12"/>
    <w:rsid w:val="0034076F"/>
    <w:rsid w:val="00341282"/>
    <w:rsid w:val="00342FAB"/>
    <w:rsid w:val="00343C9C"/>
    <w:rsid w:val="00344350"/>
    <w:rsid w:val="003444FD"/>
    <w:rsid w:val="00344C6B"/>
    <w:rsid w:val="003466B3"/>
    <w:rsid w:val="00346B70"/>
    <w:rsid w:val="00347577"/>
    <w:rsid w:val="0035091F"/>
    <w:rsid w:val="003510C5"/>
    <w:rsid w:val="00351D15"/>
    <w:rsid w:val="0035202E"/>
    <w:rsid w:val="00352A1F"/>
    <w:rsid w:val="0035412B"/>
    <w:rsid w:val="00354500"/>
    <w:rsid w:val="003551CC"/>
    <w:rsid w:val="00355636"/>
    <w:rsid w:val="00356EE6"/>
    <w:rsid w:val="00360207"/>
    <w:rsid w:val="00361CAA"/>
    <w:rsid w:val="003623FD"/>
    <w:rsid w:val="00363B98"/>
    <w:rsid w:val="00363EBA"/>
    <w:rsid w:val="003643D1"/>
    <w:rsid w:val="00364543"/>
    <w:rsid w:val="0036577E"/>
    <w:rsid w:val="00365992"/>
    <w:rsid w:val="003665AE"/>
    <w:rsid w:val="00366EFD"/>
    <w:rsid w:val="00367D3D"/>
    <w:rsid w:val="00367F57"/>
    <w:rsid w:val="003707DB"/>
    <w:rsid w:val="00370C3E"/>
    <w:rsid w:val="00374945"/>
    <w:rsid w:val="00374B21"/>
    <w:rsid w:val="00374E25"/>
    <w:rsid w:val="00375973"/>
    <w:rsid w:val="00375B8E"/>
    <w:rsid w:val="00377D9B"/>
    <w:rsid w:val="00377FB7"/>
    <w:rsid w:val="003808E3"/>
    <w:rsid w:val="003818F5"/>
    <w:rsid w:val="00383F03"/>
    <w:rsid w:val="00384412"/>
    <w:rsid w:val="00384A94"/>
    <w:rsid w:val="00385229"/>
    <w:rsid w:val="00385608"/>
    <w:rsid w:val="00385B15"/>
    <w:rsid w:val="0038664C"/>
    <w:rsid w:val="00390618"/>
    <w:rsid w:val="00392088"/>
    <w:rsid w:val="00392408"/>
    <w:rsid w:val="00392B10"/>
    <w:rsid w:val="003939A6"/>
    <w:rsid w:val="00395617"/>
    <w:rsid w:val="003956D8"/>
    <w:rsid w:val="0039607A"/>
    <w:rsid w:val="00396ADB"/>
    <w:rsid w:val="003977DB"/>
    <w:rsid w:val="003A1171"/>
    <w:rsid w:val="003A1CC7"/>
    <w:rsid w:val="003A39FF"/>
    <w:rsid w:val="003A4D4C"/>
    <w:rsid w:val="003A52F3"/>
    <w:rsid w:val="003A5F62"/>
    <w:rsid w:val="003A6BB1"/>
    <w:rsid w:val="003A75CD"/>
    <w:rsid w:val="003B0485"/>
    <w:rsid w:val="003B055D"/>
    <w:rsid w:val="003B0B7F"/>
    <w:rsid w:val="003B124D"/>
    <w:rsid w:val="003B2AC1"/>
    <w:rsid w:val="003B2C6E"/>
    <w:rsid w:val="003B2FC4"/>
    <w:rsid w:val="003B3BAB"/>
    <w:rsid w:val="003B4F31"/>
    <w:rsid w:val="003B6578"/>
    <w:rsid w:val="003C01C4"/>
    <w:rsid w:val="003C0B7C"/>
    <w:rsid w:val="003C10B5"/>
    <w:rsid w:val="003C1AA4"/>
    <w:rsid w:val="003C26CF"/>
    <w:rsid w:val="003C3CB4"/>
    <w:rsid w:val="003C4B07"/>
    <w:rsid w:val="003C4BDA"/>
    <w:rsid w:val="003C5AB8"/>
    <w:rsid w:val="003C65E9"/>
    <w:rsid w:val="003C6AC8"/>
    <w:rsid w:val="003C6AD6"/>
    <w:rsid w:val="003C77DD"/>
    <w:rsid w:val="003C7BA0"/>
    <w:rsid w:val="003D050D"/>
    <w:rsid w:val="003D1E54"/>
    <w:rsid w:val="003D2703"/>
    <w:rsid w:val="003D5827"/>
    <w:rsid w:val="003D6056"/>
    <w:rsid w:val="003E1092"/>
    <w:rsid w:val="003E13A8"/>
    <w:rsid w:val="003E18C3"/>
    <w:rsid w:val="003E18DA"/>
    <w:rsid w:val="003E1D24"/>
    <w:rsid w:val="003E229B"/>
    <w:rsid w:val="003E3248"/>
    <w:rsid w:val="003E3A94"/>
    <w:rsid w:val="003E46D9"/>
    <w:rsid w:val="003E4971"/>
    <w:rsid w:val="003E4A55"/>
    <w:rsid w:val="003E5916"/>
    <w:rsid w:val="003E6209"/>
    <w:rsid w:val="003E6A3D"/>
    <w:rsid w:val="003E7544"/>
    <w:rsid w:val="003E7C1E"/>
    <w:rsid w:val="003F0860"/>
    <w:rsid w:val="003F126E"/>
    <w:rsid w:val="003F1901"/>
    <w:rsid w:val="003F1A0B"/>
    <w:rsid w:val="003F1C0E"/>
    <w:rsid w:val="003F1F5B"/>
    <w:rsid w:val="003F238A"/>
    <w:rsid w:val="003F523E"/>
    <w:rsid w:val="003F5A58"/>
    <w:rsid w:val="0040182D"/>
    <w:rsid w:val="00403B72"/>
    <w:rsid w:val="00403E5C"/>
    <w:rsid w:val="00404F70"/>
    <w:rsid w:val="00404F72"/>
    <w:rsid w:val="00404F7A"/>
    <w:rsid w:val="004060F8"/>
    <w:rsid w:val="00406F5E"/>
    <w:rsid w:val="00407E4D"/>
    <w:rsid w:val="004101B9"/>
    <w:rsid w:val="00411C2E"/>
    <w:rsid w:val="004139C8"/>
    <w:rsid w:val="00413C19"/>
    <w:rsid w:val="00413D78"/>
    <w:rsid w:val="00414F1D"/>
    <w:rsid w:val="0041520B"/>
    <w:rsid w:val="004159D0"/>
    <w:rsid w:val="00416685"/>
    <w:rsid w:val="004179B4"/>
    <w:rsid w:val="0042075C"/>
    <w:rsid w:val="00422676"/>
    <w:rsid w:val="00422B01"/>
    <w:rsid w:val="00422F42"/>
    <w:rsid w:val="00424639"/>
    <w:rsid w:val="00424727"/>
    <w:rsid w:val="00425E80"/>
    <w:rsid w:val="004261B4"/>
    <w:rsid w:val="00426B91"/>
    <w:rsid w:val="00426C23"/>
    <w:rsid w:val="004273D9"/>
    <w:rsid w:val="00427D44"/>
    <w:rsid w:val="00427D8B"/>
    <w:rsid w:val="004304A0"/>
    <w:rsid w:val="004305A3"/>
    <w:rsid w:val="004307C3"/>
    <w:rsid w:val="004308AA"/>
    <w:rsid w:val="00430DFC"/>
    <w:rsid w:val="004314AD"/>
    <w:rsid w:val="00431A0F"/>
    <w:rsid w:val="00432F5A"/>
    <w:rsid w:val="0043440C"/>
    <w:rsid w:val="00440CBC"/>
    <w:rsid w:val="00440F60"/>
    <w:rsid w:val="004411B6"/>
    <w:rsid w:val="0044129B"/>
    <w:rsid w:val="004413B8"/>
    <w:rsid w:val="00441749"/>
    <w:rsid w:val="00441858"/>
    <w:rsid w:val="0044248D"/>
    <w:rsid w:val="004433E2"/>
    <w:rsid w:val="004447A6"/>
    <w:rsid w:val="004447D6"/>
    <w:rsid w:val="00444F06"/>
    <w:rsid w:val="004450FB"/>
    <w:rsid w:val="00445E23"/>
    <w:rsid w:val="004462FE"/>
    <w:rsid w:val="00446EB0"/>
    <w:rsid w:val="00447999"/>
    <w:rsid w:val="004479AA"/>
    <w:rsid w:val="00447BEE"/>
    <w:rsid w:val="00451F12"/>
    <w:rsid w:val="00452D24"/>
    <w:rsid w:val="004537C4"/>
    <w:rsid w:val="0045458A"/>
    <w:rsid w:val="00454F04"/>
    <w:rsid w:val="00455A2D"/>
    <w:rsid w:val="00455C16"/>
    <w:rsid w:val="0045616B"/>
    <w:rsid w:val="004564F0"/>
    <w:rsid w:val="00456B09"/>
    <w:rsid w:val="00457358"/>
    <w:rsid w:val="00457CC2"/>
    <w:rsid w:val="004630E6"/>
    <w:rsid w:val="004642C0"/>
    <w:rsid w:val="004654F5"/>
    <w:rsid w:val="00465D15"/>
    <w:rsid w:val="00466419"/>
    <w:rsid w:val="004710E5"/>
    <w:rsid w:val="0047249F"/>
    <w:rsid w:val="00472868"/>
    <w:rsid w:val="00472AEE"/>
    <w:rsid w:val="0047377E"/>
    <w:rsid w:val="004737B0"/>
    <w:rsid w:val="00473CC7"/>
    <w:rsid w:val="004743B5"/>
    <w:rsid w:val="004745A3"/>
    <w:rsid w:val="004759C3"/>
    <w:rsid w:val="00475A29"/>
    <w:rsid w:val="004765E8"/>
    <w:rsid w:val="00476B12"/>
    <w:rsid w:val="00476D5F"/>
    <w:rsid w:val="00476E99"/>
    <w:rsid w:val="00480447"/>
    <w:rsid w:val="0048111E"/>
    <w:rsid w:val="0048130B"/>
    <w:rsid w:val="00481AE3"/>
    <w:rsid w:val="004825D9"/>
    <w:rsid w:val="00482816"/>
    <w:rsid w:val="00483838"/>
    <w:rsid w:val="00483C83"/>
    <w:rsid w:val="00486B2B"/>
    <w:rsid w:val="00486B85"/>
    <w:rsid w:val="00487B87"/>
    <w:rsid w:val="004900A4"/>
    <w:rsid w:val="004902DA"/>
    <w:rsid w:val="004903BC"/>
    <w:rsid w:val="0049045F"/>
    <w:rsid w:val="00491327"/>
    <w:rsid w:val="00491633"/>
    <w:rsid w:val="00492580"/>
    <w:rsid w:val="0049263C"/>
    <w:rsid w:val="00492870"/>
    <w:rsid w:val="00494228"/>
    <w:rsid w:val="004943D9"/>
    <w:rsid w:val="00495347"/>
    <w:rsid w:val="00496381"/>
    <w:rsid w:val="004977B5"/>
    <w:rsid w:val="00497ECC"/>
    <w:rsid w:val="004A0E83"/>
    <w:rsid w:val="004A1CCC"/>
    <w:rsid w:val="004A4729"/>
    <w:rsid w:val="004A4EBF"/>
    <w:rsid w:val="004A5AD9"/>
    <w:rsid w:val="004A63A6"/>
    <w:rsid w:val="004A63FF"/>
    <w:rsid w:val="004A6784"/>
    <w:rsid w:val="004B0DCA"/>
    <w:rsid w:val="004B12ED"/>
    <w:rsid w:val="004B217B"/>
    <w:rsid w:val="004B2F14"/>
    <w:rsid w:val="004B3254"/>
    <w:rsid w:val="004B3F08"/>
    <w:rsid w:val="004B5C25"/>
    <w:rsid w:val="004B5E28"/>
    <w:rsid w:val="004B633D"/>
    <w:rsid w:val="004B69B4"/>
    <w:rsid w:val="004B7609"/>
    <w:rsid w:val="004B7B99"/>
    <w:rsid w:val="004B7C69"/>
    <w:rsid w:val="004C08FC"/>
    <w:rsid w:val="004C1C03"/>
    <w:rsid w:val="004C1C50"/>
    <w:rsid w:val="004C2A15"/>
    <w:rsid w:val="004C4582"/>
    <w:rsid w:val="004C4629"/>
    <w:rsid w:val="004C5799"/>
    <w:rsid w:val="004C59A8"/>
    <w:rsid w:val="004C5B0A"/>
    <w:rsid w:val="004C7A4C"/>
    <w:rsid w:val="004D1DBD"/>
    <w:rsid w:val="004D20C1"/>
    <w:rsid w:val="004D2F37"/>
    <w:rsid w:val="004D3A26"/>
    <w:rsid w:val="004D4C10"/>
    <w:rsid w:val="004D4F3A"/>
    <w:rsid w:val="004D76C7"/>
    <w:rsid w:val="004D7797"/>
    <w:rsid w:val="004D7B77"/>
    <w:rsid w:val="004E0754"/>
    <w:rsid w:val="004E092A"/>
    <w:rsid w:val="004E1483"/>
    <w:rsid w:val="004E14F3"/>
    <w:rsid w:val="004E15F4"/>
    <w:rsid w:val="004E24D7"/>
    <w:rsid w:val="004E275E"/>
    <w:rsid w:val="004E444F"/>
    <w:rsid w:val="004E4B24"/>
    <w:rsid w:val="004E4BDE"/>
    <w:rsid w:val="004E5976"/>
    <w:rsid w:val="004E5D90"/>
    <w:rsid w:val="004E5F07"/>
    <w:rsid w:val="004E66B3"/>
    <w:rsid w:val="004E6895"/>
    <w:rsid w:val="004E782D"/>
    <w:rsid w:val="004E7C96"/>
    <w:rsid w:val="004E7CEF"/>
    <w:rsid w:val="004E7D32"/>
    <w:rsid w:val="004F078E"/>
    <w:rsid w:val="004F0D22"/>
    <w:rsid w:val="004F1C8C"/>
    <w:rsid w:val="004F203C"/>
    <w:rsid w:val="004F2956"/>
    <w:rsid w:val="004F31AA"/>
    <w:rsid w:val="004F3DF2"/>
    <w:rsid w:val="004F4E8A"/>
    <w:rsid w:val="004F5470"/>
    <w:rsid w:val="004F6077"/>
    <w:rsid w:val="004F6546"/>
    <w:rsid w:val="004F70F4"/>
    <w:rsid w:val="004F7493"/>
    <w:rsid w:val="0050055A"/>
    <w:rsid w:val="0050096A"/>
    <w:rsid w:val="00501004"/>
    <w:rsid w:val="005015ED"/>
    <w:rsid w:val="00502760"/>
    <w:rsid w:val="0050351A"/>
    <w:rsid w:val="00505D73"/>
    <w:rsid w:val="00505DA0"/>
    <w:rsid w:val="005071F3"/>
    <w:rsid w:val="0050778A"/>
    <w:rsid w:val="00510280"/>
    <w:rsid w:val="00510C5F"/>
    <w:rsid w:val="005120DA"/>
    <w:rsid w:val="00512B62"/>
    <w:rsid w:val="00514A3C"/>
    <w:rsid w:val="00516344"/>
    <w:rsid w:val="005166DE"/>
    <w:rsid w:val="00516713"/>
    <w:rsid w:val="005168B3"/>
    <w:rsid w:val="00516A48"/>
    <w:rsid w:val="00516C7F"/>
    <w:rsid w:val="00517771"/>
    <w:rsid w:val="0051784E"/>
    <w:rsid w:val="00517DEE"/>
    <w:rsid w:val="00520133"/>
    <w:rsid w:val="005211D6"/>
    <w:rsid w:val="005217C8"/>
    <w:rsid w:val="005219BB"/>
    <w:rsid w:val="00522BE2"/>
    <w:rsid w:val="00523129"/>
    <w:rsid w:val="00523666"/>
    <w:rsid w:val="005242E1"/>
    <w:rsid w:val="00524547"/>
    <w:rsid w:val="00524E90"/>
    <w:rsid w:val="00525A52"/>
    <w:rsid w:val="00525DE4"/>
    <w:rsid w:val="00526503"/>
    <w:rsid w:val="005269E1"/>
    <w:rsid w:val="00527009"/>
    <w:rsid w:val="00527909"/>
    <w:rsid w:val="00527B88"/>
    <w:rsid w:val="00530890"/>
    <w:rsid w:val="00530DD5"/>
    <w:rsid w:val="005323B8"/>
    <w:rsid w:val="00532BA1"/>
    <w:rsid w:val="00533179"/>
    <w:rsid w:val="005331A6"/>
    <w:rsid w:val="0053323D"/>
    <w:rsid w:val="00533F22"/>
    <w:rsid w:val="00534233"/>
    <w:rsid w:val="00534C48"/>
    <w:rsid w:val="00534CD5"/>
    <w:rsid w:val="005353CA"/>
    <w:rsid w:val="00535797"/>
    <w:rsid w:val="0054034B"/>
    <w:rsid w:val="00540728"/>
    <w:rsid w:val="00540779"/>
    <w:rsid w:val="00541202"/>
    <w:rsid w:val="0054130B"/>
    <w:rsid w:val="00541955"/>
    <w:rsid w:val="00542491"/>
    <w:rsid w:val="005424F2"/>
    <w:rsid w:val="005428CE"/>
    <w:rsid w:val="0054306C"/>
    <w:rsid w:val="005432FA"/>
    <w:rsid w:val="00543387"/>
    <w:rsid w:val="0054481F"/>
    <w:rsid w:val="00546ECA"/>
    <w:rsid w:val="0054740D"/>
    <w:rsid w:val="005478A9"/>
    <w:rsid w:val="005508D2"/>
    <w:rsid w:val="00552CF2"/>
    <w:rsid w:val="0055300B"/>
    <w:rsid w:val="00553A97"/>
    <w:rsid w:val="005544BE"/>
    <w:rsid w:val="00554842"/>
    <w:rsid w:val="00554C7A"/>
    <w:rsid w:val="005552CD"/>
    <w:rsid w:val="00556501"/>
    <w:rsid w:val="00556F95"/>
    <w:rsid w:val="00557C28"/>
    <w:rsid w:val="005602E9"/>
    <w:rsid w:val="00560BAD"/>
    <w:rsid w:val="00560BC5"/>
    <w:rsid w:val="00560D52"/>
    <w:rsid w:val="00561DD3"/>
    <w:rsid w:val="00561EEC"/>
    <w:rsid w:val="00562C39"/>
    <w:rsid w:val="00562FA5"/>
    <w:rsid w:val="005630C1"/>
    <w:rsid w:val="00563241"/>
    <w:rsid w:val="00563615"/>
    <w:rsid w:val="00563695"/>
    <w:rsid w:val="00563722"/>
    <w:rsid w:val="00564005"/>
    <w:rsid w:val="005640D0"/>
    <w:rsid w:val="005641EA"/>
    <w:rsid w:val="00564607"/>
    <w:rsid w:val="0056562C"/>
    <w:rsid w:val="00565D1D"/>
    <w:rsid w:val="00566800"/>
    <w:rsid w:val="00566D77"/>
    <w:rsid w:val="00566E12"/>
    <w:rsid w:val="005675DE"/>
    <w:rsid w:val="005678E2"/>
    <w:rsid w:val="00567F29"/>
    <w:rsid w:val="00570636"/>
    <w:rsid w:val="00571721"/>
    <w:rsid w:val="0057177F"/>
    <w:rsid w:val="005721AE"/>
    <w:rsid w:val="005732C7"/>
    <w:rsid w:val="00573474"/>
    <w:rsid w:val="00573E94"/>
    <w:rsid w:val="005744EF"/>
    <w:rsid w:val="005747EF"/>
    <w:rsid w:val="0057521D"/>
    <w:rsid w:val="00575A70"/>
    <w:rsid w:val="00576106"/>
    <w:rsid w:val="00576699"/>
    <w:rsid w:val="005771DB"/>
    <w:rsid w:val="00577537"/>
    <w:rsid w:val="005779FF"/>
    <w:rsid w:val="00580885"/>
    <w:rsid w:val="00580F8C"/>
    <w:rsid w:val="00582D0F"/>
    <w:rsid w:val="00583C7F"/>
    <w:rsid w:val="005862AE"/>
    <w:rsid w:val="00586F2B"/>
    <w:rsid w:val="005900CF"/>
    <w:rsid w:val="00590C01"/>
    <w:rsid w:val="00591CC7"/>
    <w:rsid w:val="00591CD0"/>
    <w:rsid w:val="00591F38"/>
    <w:rsid w:val="00592367"/>
    <w:rsid w:val="00594180"/>
    <w:rsid w:val="00594B19"/>
    <w:rsid w:val="00594D00"/>
    <w:rsid w:val="00595F82"/>
    <w:rsid w:val="0059632A"/>
    <w:rsid w:val="0059652C"/>
    <w:rsid w:val="00597396"/>
    <w:rsid w:val="005A0040"/>
    <w:rsid w:val="005A029E"/>
    <w:rsid w:val="005A0CEE"/>
    <w:rsid w:val="005A0D07"/>
    <w:rsid w:val="005A3089"/>
    <w:rsid w:val="005A529D"/>
    <w:rsid w:val="005A52D2"/>
    <w:rsid w:val="005A645C"/>
    <w:rsid w:val="005A64A0"/>
    <w:rsid w:val="005A6BF2"/>
    <w:rsid w:val="005A7184"/>
    <w:rsid w:val="005A726D"/>
    <w:rsid w:val="005A76F0"/>
    <w:rsid w:val="005B0487"/>
    <w:rsid w:val="005B0A8F"/>
    <w:rsid w:val="005B2639"/>
    <w:rsid w:val="005B2A88"/>
    <w:rsid w:val="005B5369"/>
    <w:rsid w:val="005B551C"/>
    <w:rsid w:val="005B56D2"/>
    <w:rsid w:val="005B6FA4"/>
    <w:rsid w:val="005B7F5B"/>
    <w:rsid w:val="005C07DC"/>
    <w:rsid w:val="005C1EB8"/>
    <w:rsid w:val="005C2173"/>
    <w:rsid w:val="005C386A"/>
    <w:rsid w:val="005C3C19"/>
    <w:rsid w:val="005C6CE8"/>
    <w:rsid w:val="005C7B1F"/>
    <w:rsid w:val="005C7F32"/>
    <w:rsid w:val="005D07AE"/>
    <w:rsid w:val="005D0C4E"/>
    <w:rsid w:val="005D0DA7"/>
    <w:rsid w:val="005D1EA9"/>
    <w:rsid w:val="005D2D4B"/>
    <w:rsid w:val="005D2E5D"/>
    <w:rsid w:val="005D5562"/>
    <w:rsid w:val="005D5837"/>
    <w:rsid w:val="005D6499"/>
    <w:rsid w:val="005D7105"/>
    <w:rsid w:val="005D7B3C"/>
    <w:rsid w:val="005E082F"/>
    <w:rsid w:val="005E1183"/>
    <w:rsid w:val="005E230A"/>
    <w:rsid w:val="005E2DA8"/>
    <w:rsid w:val="005E2FD1"/>
    <w:rsid w:val="005E3431"/>
    <w:rsid w:val="005E3998"/>
    <w:rsid w:val="005E3E70"/>
    <w:rsid w:val="005E449C"/>
    <w:rsid w:val="005E51F9"/>
    <w:rsid w:val="005E590B"/>
    <w:rsid w:val="005E5AEE"/>
    <w:rsid w:val="005E6949"/>
    <w:rsid w:val="005F0226"/>
    <w:rsid w:val="005F12EE"/>
    <w:rsid w:val="005F1A37"/>
    <w:rsid w:val="005F2DF6"/>
    <w:rsid w:val="005F3A80"/>
    <w:rsid w:val="005F3C8A"/>
    <w:rsid w:val="005F61AF"/>
    <w:rsid w:val="005F746F"/>
    <w:rsid w:val="005F7825"/>
    <w:rsid w:val="005F7B73"/>
    <w:rsid w:val="00600140"/>
    <w:rsid w:val="00600E84"/>
    <w:rsid w:val="006012E9"/>
    <w:rsid w:val="00601F10"/>
    <w:rsid w:val="006025D4"/>
    <w:rsid w:val="006031A9"/>
    <w:rsid w:val="00603E83"/>
    <w:rsid w:val="00604C87"/>
    <w:rsid w:val="00605222"/>
    <w:rsid w:val="00605422"/>
    <w:rsid w:val="00605533"/>
    <w:rsid w:val="006058A7"/>
    <w:rsid w:val="00605D45"/>
    <w:rsid w:val="00607B35"/>
    <w:rsid w:val="00607EE3"/>
    <w:rsid w:val="00610C9B"/>
    <w:rsid w:val="00610E11"/>
    <w:rsid w:val="00612AA4"/>
    <w:rsid w:val="00613A9B"/>
    <w:rsid w:val="00614314"/>
    <w:rsid w:val="00614750"/>
    <w:rsid w:val="0061538E"/>
    <w:rsid w:val="0061573F"/>
    <w:rsid w:val="006157BB"/>
    <w:rsid w:val="006161A5"/>
    <w:rsid w:val="00616ED7"/>
    <w:rsid w:val="006170C1"/>
    <w:rsid w:val="0062044A"/>
    <w:rsid w:val="00620479"/>
    <w:rsid w:val="00622032"/>
    <w:rsid w:val="006222DC"/>
    <w:rsid w:val="0062287D"/>
    <w:rsid w:val="006232F8"/>
    <w:rsid w:val="00625197"/>
    <w:rsid w:val="00625689"/>
    <w:rsid w:val="0062577E"/>
    <w:rsid w:val="006257BF"/>
    <w:rsid w:val="0062684B"/>
    <w:rsid w:val="00626A99"/>
    <w:rsid w:val="006275CD"/>
    <w:rsid w:val="00627C77"/>
    <w:rsid w:val="00630ECF"/>
    <w:rsid w:val="006311E5"/>
    <w:rsid w:val="00632161"/>
    <w:rsid w:val="00632572"/>
    <w:rsid w:val="00632BAC"/>
    <w:rsid w:val="006333E4"/>
    <w:rsid w:val="006336BA"/>
    <w:rsid w:val="006336C3"/>
    <w:rsid w:val="00633FD5"/>
    <w:rsid w:val="006350F1"/>
    <w:rsid w:val="00635198"/>
    <w:rsid w:val="006357B4"/>
    <w:rsid w:val="00635CB0"/>
    <w:rsid w:val="006367EB"/>
    <w:rsid w:val="00636C53"/>
    <w:rsid w:val="00637018"/>
    <w:rsid w:val="006378F3"/>
    <w:rsid w:val="00637E58"/>
    <w:rsid w:val="006404FB"/>
    <w:rsid w:val="00640934"/>
    <w:rsid w:val="0064103A"/>
    <w:rsid w:val="006416AF"/>
    <w:rsid w:val="00641DA3"/>
    <w:rsid w:val="00642A0A"/>
    <w:rsid w:val="00644215"/>
    <w:rsid w:val="0064500B"/>
    <w:rsid w:val="0064542B"/>
    <w:rsid w:val="00646590"/>
    <w:rsid w:val="006466EC"/>
    <w:rsid w:val="00646D01"/>
    <w:rsid w:val="00646ECD"/>
    <w:rsid w:val="00647518"/>
    <w:rsid w:val="0064787D"/>
    <w:rsid w:val="00647CD5"/>
    <w:rsid w:val="006524D4"/>
    <w:rsid w:val="0065272A"/>
    <w:rsid w:val="006539B4"/>
    <w:rsid w:val="00654505"/>
    <w:rsid w:val="00654A79"/>
    <w:rsid w:val="00654ACD"/>
    <w:rsid w:val="00654E55"/>
    <w:rsid w:val="006560D9"/>
    <w:rsid w:val="00657065"/>
    <w:rsid w:val="006574B1"/>
    <w:rsid w:val="00660809"/>
    <w:rsid w:val="00661E01"/>
    <w:rsid w:val="00663C0D"/>
    <w:rsid w:val="00663D10"/>
    <w:rsid w:val="006659CC"/>
    <w:rsid w:val="00665C5D"/>
    <w:rsid w:val="006705EF"/>
    <w:rsid w:val="006705FE"/>
    <w:rsid w:val="006710ED"/>
    <w:rsid w:val="00671140"/>
    <w:rsid w:val="0067318F"/>
    <w:rsid w:val="00674BFD"/>
    <w:rsid w:val="00674DAB"/>
    <w:rsid w:val="00674FD7"/>
    <w:rsid w:val="00677D73"/>
    <w:rsid w:val="0068072C"/>
    <w:rsid w:val="00680797"/>
    <w:rsid w:val="006822FA"/>
    <w:rsid w:val="006825FF"/>
    <w:rsid w:val="00684D0A"/>
    <w:rsid w:val="00685631"/>
    <w:rsid w:val="00685C03"/>
    <w:rsid w:val="00686440"/>
    <w:rsid w:val="0069006D"/>
    <w:rsid w:val="00690A92"/>
    <w:rsid w:val="00690C2C"/>
    <w:rsid w:val="0069109E"/>
    <w:rsid w:val="00691359"/>
    <w:rsid w:val="006915A6"/>
    <w:rsid w:val="0069234B"/>
    <w:rsid w:val="006927B9"/>
    <w:rsid w:val="00692977"/>
    <w:rsid w:val="00692ED9"/>
    <w:rsid w:val="0069437D"/>
    <w:rsid w:val="0069601E"/>
    <w:rsid w:val="0069698C"/>
    <w:rsid w:val="00697654"/>
    <w:rsid w:val="00697DC9"/>
    <w:rsid w:val="006A09B9"/>
    <w:rsid w:val="006A0D78"/>
    <w:rsid w:val="006A16CF"/>
    <w:rsid w:val="006A1CAD"/>
    <w:rsid w:val="006A2336"/>
    <w:rsid w:val="006A256A"/>
    <w:rsid w:val="006A2FE3"/>
    <w:rsid w:val="006A3E63"/>
    <w:rsid w:val="006A46B9"/>
    <w:rsid w:val="006A4C41"/>
    <w:rsid w:val="006A4FED"/>
    <w:rsid w:val="006A69A7"/>
    <w:rsid w:val="006A6C64"/>
    <w:rsid w:val="006B0A6D"/>
    <w:rsid w:val="006B17A0"/>
    <w:rsid w:val="006B1BE7"/>
    <w:rsid w:val="006B3803"/>
    <w:rsid w:val="006B3F18"/>
    <w:rsid w:val="006B4384"/>
    <w:rsid w:val="006B48F0"/>
    <w:rsid w:val="006B4ED3"/>
    <w:rsid w:val="006B5F21"/>
    <w:rsid w:val="006B641D"/>
    <w:rsid w:val="006B66D6"/>
    <w:rsid w:val="006B67F5"/>
    <w:rsid w:val="006B79F9"/>
    <w:rsid w:val="006C000E"/>
    <w:rsid w:val="006C1424"/>
    <w:rsid w:val="006C1818"/>
    <w:rsid w:val="006C1F55"/>
    <w:rsid w:val="006C21E8"/>
    <w:rsid w:val="006C293B"/>
    <w:rsid w:val="006C2AAA"/>
    <w:rsid w:val="006C3E85"/>
    <w:rsid w:val="006C5DCD"/>
    <w:rsid w:val="006C6BD6"/>
    <w:rsid w:val="006C6E68"/>
    <w:rsid w:val="006C7B2A"/>
    <w:rsid w:val="006C7D28"/>
    <w:rsid w:val="006D10F5"/>
    <w:rsid w:val="006D386A"/>
    <w:rsid w:val="006D3FFC"/>
    <w:rsid w:val="006D5735"/>
    <w:rsid w:val="006D5BFE"/>
    <w:rsid w:val="006D5ED7"/>
    <w:rsid w:val="006D6E36"/>
    <w:rsid w:val="006D6E92"/>
    <w:rsid w:val="006D6F29"/>
    <w:rsid w:val="006E080C"/>
    <w:rsid w:val="006E0B75"/>
    <w:rsid w:val="006E1E5F"/>
    <w:rsid w:val="006E24A7"/>
    <w:rsid w:val="006E30EF"/>
    <w:rsid w:val="006E3422"/>
    <w:rsid w:val="006E3BD8"/>
    <w:rsid w:val="006E40B5"/>
    <w:rsid w:val="006E4E4C"/>
    <w:rsid w:val="006E5E06"/>
    <w:rsid w:val="006E6DB7"/>
    <w:rsid w:val="006E7C70"/>
    <w:rsid w:val="006F06E2"/>
    <w:rsid w:val="006F2406"/>
    <w:rsid w:val="006F27A3"/>
    <w:rsid w:val="006F3379"/>
    <w:rsid w:val="006F3883"/>
    <w:rsid w:val="006F38AF"/>
    <w:rsid w:val="006F456B"/>
    <w:rsid w:val="006F51B9"/>
    <w:rsid w:val="006F58B9"/>
    <w:rsid w:val="006F7D28"/>
    <w:rsid w:val="007004C5"/>
    <w:rsid w:val="00700817"/>
    <w:rsid w:val="007008D6"/>
    <w:rsid w:val="00700D0F"/>
    <w:rsid w:val="00700D70"/>
    <w:rsid w:val="007013B0"/>
    <w:rsid w:val="00701831"/>
    <w:rsid w:val="00702368"/>
    <w:rsid w:val="00702845"/>
    <w:rsid w:val="007028A9"/>
    <w:rsid w:val="0070369B"/>
    <w:rsid w:val="0070390E"/>
    <w:rsid w:val="00704B8E"/>
    <w:rsid w:val="00706541"/>
    <w:rsid w:val="00706D34"/>
    <w:rsid w:val="00707A95"/>
    <w:rsid w:val="00710167"/>
    <w:rsid w:val="00710613"/>
    <w:rsid w:val="007110ED"/>
    <w:rsid w:val="00711691"/>
    <w:rsid w:val="00711D0E"/>
    <w:rsid w:val="0071304A"/>
    <w:rsid w:val="00714958"/>
    <w:rsid w:val="00715470"/>
    <w:rsid w:val="00715A52"/>
    <w:rsid w:val="00716D6B"/>
    <w:rsid w:val="00716D82"/>
    <w:rsid w:val="00717AE8"/>
    <w:rsid w:val="00720F51"/>
    <w:rsid w:val="007215AF"/>
    <w:rsid w:val="00721C05"/>
    <w:rsid w:val="00721DD1"/>
    <w:rsid w:val="00722E7A"/>
    <w:rsid w:val="00723FD9"/>
    <w:rsid w:val="00724B68"/>
    <w:rsid w:val="007258F3"/>
    <w:rsid w:val="00727F6A"/>
    <w:rsid w:val="007303EC"/>
    <w:rsid w:val="00730525"/>
    <w:rsid w:val="00730B12"/>
    <w:rsid w:val="00731522"/>
    <w:rsid w:val="00731A1E"/>
    <w:rsid w:val="00732806"/>
    <w:rsid w:val="00732BC2"/>
    <w:rsid w:val="00732C1C"/>
    <w:rsid w:val="00732DC5"/>
    <w:rsid w:val="007334E9"/>
    <w:rsid w:val="00733921"/>
    <w:rsid w:val="00734783"/>
    <w:rsid w:val="00734A3F"/>
    <w:rsid w:val="00734BD0"/>
    <w:rsid w:val="00735374"/>
    <w:rsid w:val="00735BA8"/>
    <w:rsid w:val="00736261"/>
    <w:rsid w:val="007365B0"/>
    <w:rsid w:val="0073732D"/>
    <w:rsid w:val="00737B80"/>
    <w:rsid w:val="00740106"/>
    <w:rsid w:val="00740271"/>
    <w:rsid w:val="007402AB"/>
    <w:rsid w:val="0074150B"/>
    <w:rsid w:val="00743AD0"/>
    <w:rsid w:val="007444D5"/>
    <w:rsid w:val="00744DB6"/>
    <w:rsid w:val="00744F59"/>
    <w:rsid w:val="007454BB"/>
    <w:rsid w:val="00745BE0"/>
    <w:rsid w:val="00746045"/>
    <w:rsid w:val="00746421"/>
    <w:rsid w:val="00747298"/>
    <w:rsid w:val="007475F4"/>
    <w:rsid w:val="007509B2"/>
    <w:rsid w:val="00750F0D"/>
    <w:rsid w:val="00751A03"/>
    <w:rsid w:val="00751AA4"/>
    <w:rsid w:val="007532C5"/>
    <w:rsid w:val="00753A5B"/>
    <w:rsid w:val="00753F0B"/>
    <w:rsid w:val="00754456"/>
    <w:rsid w:val="00754ABE"/>
    <w:rsid w:val="007559DE"/>
    <w:rsid w:val="00755E5D"/>
    <w:rsid w:val="00756404"/>
    <w:rsid w:val="00756564"/>
    <w:rsid w:val="007565FE"/>
    <w:rsid w:val="00756E03"/>
    <w:rsid w:val="00757D51"/>
    <w:rsid w:val="00757D7E"/>
    <w:rsid w:val="00760A56"/>
    <w:rsid w:val="00760CB4"/>
    <w:rsid w:val="0076291F"/>
    <w:rsid w:val="00763263"/>
    <w:rsid w:val="007633A9"/>
    <w:rsid w:val="0076464B"/>
    <w:rsid w:val="0076551C"/>
    <w:rsid w:val="00766793"/>
    <w:rsid w:val="007668E0"/>
    <w:rsid w:val="00767A71"/>
    <w:rsid w:val="007710B7"/>
    <w:rsid w:val="00772152"/>
    <w:rsid w:val="00773A6D"/>
    <w:rsid w:val="00773C71"/>
    <w:rsid w:val="00773DDC"/>
    <w:rsid w:val="00774581"/>
    <w:rsid w:val="00774747"/>
    <w:rsid w:val="007752DE"/>
    <w:rsid w:val="007763BB"/>
    <w:rsid w:val="00777E08"/>
    <w:rsid w:val="00777F1D"/>
    <w:rsid w:val="00777FB1"/>
    <w:rsid w:val="007806EF"/>
    <w:rsid w:val="007808A1"/>
    <w:rsid w:val="00780B1D"/>
    <w:rsid w:val="00780BAB"/>
    <w:rsid w:val="00783545"/>
    <w:rsid w:val="0078359E"/>
    <w:rsid w:val="00784B26"/>
    <w:rsid w:val="00784E5F"/>
    <w:rsid w:val="00784EAE"/>
    <w:rsid w:val="00785343"/>
    <w:rsid w:val="00787919"/>
    <w:rsid w:val="00790249"/>
    <w:rsid w:val="007910C8"/>
    <w:rsid w:val="00791449"/>
    <w:rsid w:val="00791E62"/>
    <w:rsid w:val="00791ED7"/>
    <w:rsid w:val="00793731"/>
    <w:rsid w:val="00793FB9"/>
    <w:rsid w:val="0079402A"/>
    <w:rsid w:val="0079592E"/>
    <w:rsid w:val="0079677A"/>
    <w:rsid w:val="0079744B"/>
    <w:rsid w:val="007976B2"/>
    <w:rsid w:val="00797A08"/>
    <w:rsid w:val="007A1886"/>
    <w:rsid w:val="007A33A2"/>
    <w:rsid w:val="007A395A"/>
    <w:rsid w:val="007A418A"/>
    <w:rsid w:val="007A46DA"/>
    <w:rsid w:val="007A4F5D"/>
    <w:rsid w:val="007A56F1"/>
    <w:rsid w:val="007A5F24"/>
    <w:rsid w:val="007A6586"/>
    <w:rsid w:val="007A677B"/>
    <w:rsid w:val="007A6C93"/>
    <w:rsid w:val="007B0783"/>
    <w:rsid w:val="007B0C6C"/>
    <w:rsid w:val="007B1023"/>
    <w:rsid w:val="007B2295"/>
    <w:rsid w:val="007B2AD1"/>
    <w:rsid w:val="007B2BC8"/>
    <w:rsid w:val="007B3566"/>
    <w:rsid w:val="007B35B1"/>
    <w:rsid w:val="007B3BBB"/>
    <w:rsid w:val="007B48BC"/>
    <w:rsid w:val="007B4F69"/>
    <w:rsid w:val="007B5CC9"/>
    <w:rsid w:val="007B6377"/>
    <w:rsid w:val="007B64B4"/>
    <w:rsid w:val="007B6934"/>
    <w:rsid w:val="007B6BA3"/>
    <w:rsid w:val="007B7A03"/>
    <w:rsid w:val="007C0182"/>
    <w:rsid w:val="007C052D"/>
    <w:rsid w:val="007C0574"/>
    <w:rsid w:val="007C0E7D"/>
    <w:rsid w:val="007C3656"/>
    <w:rsid w:val="007C3665"/>
    <w:rsid w:val="007C3AA7"/>
    <w:rsid w:val="007C3C6A"/>
    <w:rsid w:val="007C3FA7"/>
    <w:rsid w:val="007C4D8E"/>
    <w:rsid w:val="007C678B"/>
    <w:rsid w:val="007C6E27"/>
    <w:rsid w:val="007C7423"/>
    <w:rsid w:val="007C7589"/>
    <w:rsid w:val="007D05C7"/>
    <w:rsid w:val="007D0B14"/>
    <w:rsid w:val="007D0BA2"/>
    <w:rsid w:val="007D12D4"/>
    <w:rsid w:val="007D13A8"/>
    <w:rsid w:val="007D13C1"/>
    <w:rsid w:val="007D1941"/>
    <w:rsid w:val="007D23DD"/>
    <w:rsid w:val="007D23F6"/>
    <w:rsid w:val="007D2679"/>
    <w:rsid w:val="007D3317"/>
    <w:rsid w:val="007D3E64"/>
    <w:rsid w:val="007D4655"/>
    <w:rsid w:val="007D4AB5"/>
    <w:rsid w:val="007D51D8"/>
    <w:rsid w:val="007D5CED"/>
    <w:rsid w:val="007D62A2"/>
    <w:rsid w:val="007D6CB6"/>
    <w:rsid w:val="007D6FF9"/>
    <w:rsid w:val="007E010E"/>
    <w:rsid w:val="007E16E6"/>
    <w:rsid w:val="007E16F4"/>
    <w:rsid w:val="007E1B46"/>
    <w:rsid w:val="007E337F"/>
    <w:rsid w:val="007E3AA2"/>
    <w:rsid w:val="007E448F"/>
    <w:rsid w:val="007E455B"/>
    <w:rsid w:val="007E526E"/>
    <w:rsid w:val="007E536D"/>
    <w:rsid w:val="007E548E"/>
    <w:rsid w:val="007E6546"/>
    <w:rsid w:val="007E6B5D"/>
    <w:rsid w:val="007E6F75"/>
    <w:rsid w:val="007F0FCB"/>
    <w:rsid w:val="007F11D8"/>
    <w:rsid w:val="007F13F8"/>
    <w:rsid w:val="007F1A57"/>
    <w:rsid w:val="007F38D3"/>
    <w:rsid w:val="007F4B14"/>
    <w:rsid w:val="007F4C35"/>
    <w:rsid w:val="007F5523"/>
    <w:rsid w:val="007F5602"/>
    <w:rsid w:val="007F57D7"/>
    <w:rsid w:val="007F590A"/>
    <w:rsid w:val="007F626E"/>
    <w:rsid w:val="008008B4"/>
    <w:rsid w:val="00800B0C"/>
    <w:rsid w:val="00800B7D"/>
    <w:rsid w:val="00801069"/>
    <w:rsid w:val="0080194F"/>
    <w:rsid w:val="008019F6"/>
    <w:rsid w:val="00802D9F"/>
    <w:rsid w:val="008030EB"/>
    <w:rsid w:val="00803E96"/>
    <w:rsid w:val="008042EB"/>
    <w:rsid w:val="00804688"/>
    <w:rsid w:val="00805325"/>
    <w:rsid w:val="00806D6F"/>
    <w:rsid w:val="00806E5E"/>
    <w:rsid w:val="00807875"/>
    <w:rsid w:val="00807D2F"/>
    <w:rsid w:val="00810AA5"/>
    <w:rsid w:val="00810BE6"/>
    <w:rsid w:val="00811952"/>
    <w:rsid w:val="00812215"/>
    <w:rsid w:val="008127BE"/>
    <w:rsid w:val="00813358"/>
    <w:rsid w:val="00813A3B"/>
    <w:rsid w:val="00815172"/>
    <w:rsid w:val="00815699"/>
    <w:rsid w:val="00815B46"/>
    <w:rsid w:val="00816F57"/>
    <w:rsid w:val="00817307"/>
    <w:rsid w:val="0081792F"/>
    <w:rsid w:val="00822C15"/>
    <w:rsid w:val="008233E8"/>
    <w:rsid w:val="008235C7"/>
    <w:rsid w:val="008242D7"/>
    <w:rsid w:val="008244EC"/>
    <w:rsid w:val="00824568"/>
    <w:rsid w:val="0082475C"/>
    <w:rsid w:val="00824A2B"/>
    <w:rsid w:val="0082582C"/>
    <w:rsid w:val="00825A73"/>
    <w:rsid w:val="0082650C"/>
    <w:rsid w:val="00827329"/>
    <w:rsid w:val="00827E51"/>
    <w:rsid w:val="00830E8D"/>
    <w:rsid w:val="00832944"/>
    <w:rsid w:val="00832DCF"/>
    <w:rsid w:val="008337BE"/>
    <w:rsid w:val="00833C8E"/>
    <w:rsid w:val="00834559"/>
    <w:rsid w:val="0083656E"/>
    <w:rsid w:val="00836A5F"/>
    <w:rsid w:val="00837A0F"/>
    <w:rsid w:val="00840382"/>
    <w:rsid w:val="0084140B"/>
    <w:rsid w:val="00841A2F"/>
    <w:rsid w:val="00841E0D"/>
    <w:rsid w:val="008424C5"/>
    <w:rsid w:val="00842DC7"/>
    <w:rsid w:val="00843ACD"/>
    <w:rsid w:val="008451AA"/>
    <w:rsid w:val="00846572"/>
    <w:rsid w:val="00846910"/>
    <w:rsid w:val="00847557"/>
    <w:rsid w:val="00850FB2"/>
    <w:rsid w:val="00852A3E"/>
    <w:rsid w:val="0085324B"/>
    <w:rsid w:val="00854155"/>
    <w:rsid w:val="008548AB"/>
    <w:rsid w:val="00854AAB"/>
    <w:rsid w:val="00857AA9"/>
    <w:rsid w:val="0086005C"/>
    <w:rsid w:val="0086080E"/>
    <w:rsid w:val="00860DBC"/>
    <w:rsid w:val="008616E8"/>
    <w:rsid w:val="00861876"/>
    <w:rsid w:val="0086234E"/>
    <w:rsid w:val="00862B22"/>
    <w:rsid w:val="00862F99"/>
    <w:rsid w:val="00863762"/>
    <w:rsid w:val="00864A08"/>
    <w:rsid w:val="00864AE0"/>
    <w:rsid w:val="0086591F"/>
    <w:rsid w:val="00865B51"/>
    <w:rsid w:val="0086607C"/>
    <w:rsid w:val="00866704"/>
    <w:rsid w:val="00866CDE"/>
    <w:rsid w:val="00867808"/>
    <w:rsid w:val="0087192D"/>
    <w:rsid w:val="008728B1"/>
    <w:rsid w:val="00872912"/>
    <w:rsid w:val="00872C0B"/>
    <w:rsid w:val="008734A9"/>
    <w:rsid w:val="008739C9"/>
    <w:rsid w:val="008748D3"/>
    <w:rsid w:val="00874C6B"/>
    <w:rsid w:val="00874E84"/>
    <w:rsid w:val="00876910"/>
    <w:rsid w:val="0087692A"/>
    <w:rsid w:val="00880EBF"/>
    <w:rsid w:val="00881086"/>
    <w:rsid w:val="008811C2"/>
    <w:rsid w:val="00881FE2"/>
    <w:rsid w:val="0088226B"/>
    <w:rsid w:val="0088234C"/>
    <w:rsid w:val="008833C3"/>
    <w:rsid w:val="00883C11"/>
    <w:rsid w:val="008848A7"/>
    <w:rsid w:val="00886F46"/>
    <w:rsid w:val="00886F61"/>
    <w:rsid w:val="00887071"/>
    <w:rsid w:val="00893207"/>
    <w:rsid w:val="0089459C"/>
    <w:rsid w:val="0089788C"/>
    <w:rsid w:val="008A0B1F"/>
    <w:rsid w:val="008A19D7"/>
    <w:rsid w:val="008A1EBC"/>
    <w:rsid w:val="008A223C"/>
    <w:rsid w:val="008A2FB0"/>
    <w:rsid w:val="008A36FC"/>
    <w:rsid w:val="008A5CBB"/>
    <w:rsid w:val="008A605E"/>
    <w:rsid w:val="008A63E3"/>
    <w:rsid w:val="008A6D52"/>
    <w:rsid w:val="008A728F"/>
    <w:rsid w:val="008B0D1F"/>
    <w:rsid w:val="008B16F2"/>
    <w:rsid w:val="008B272D"/>
    <w:rsid w:val="008B4E30"/>
    <w:rsid w:val="008B77CB"/>
    <w:rsid w:val="008C066A"/>
    <w:rsid w:val="008C08BF"/>
    <w:rsid w:val="008C0A4E"/>
    <w:rsid w:val="008C1FA1"/>
    <w:rsid w:val="008C2662"/>
    <w:rsid w:val="008C28FF"/>
    <w:rsid w:val="008C34FC"/>
    <w:rsid w:val="008C5772"/>
    <w:rsid w:val="008C66B9"/>
    <w:rsid w:val="008C6EA7"/>
    <w:rsid w:val="008C6F9D"/>
    <w:rsid w:val="008C7BC1"/>
    <w:rsid w:val="008D003A"/>
    <w:rsid w:val="008D1895"/>
    <w:rsid w:val="008D1B16"/>
    <w:rsid w:val="008D1E75"/>
    <w:rsid w:val="008D2205"/>
    <w:rsid w:val="008D2C4F"/>
    <w:rsid w:val="008D3948"/>
    <w:rsid w:val="008D3EFA"/>
    <w:rsid w:val="008D42DC"/>
    <w:rsid w:val="008D4346"/>
    <w:rsid w:val="008D448A"/>
    <w:rsid w:val="008D5C9A"/>
    <w:rsid w:val="008D5E1F"/>
    <w:rsid w:val="008D5E56"/>
    <w:rsid w:val="008D6B08"/>
    <w:rsid w:val="008D7710"/>
    <w:rsid w:val="008D77BA"/>
    <w:rsid w:val="008D789A"/>
    <w:rsid w:val="008D7BD1"/>
    <w:rsid w:val="008E0B90"/>
    <w:rsid w:val="008E20E6"/>
    <w:rsid w:val="008E22F4"/>
    <w:rsid w:val="008E2D03"/>
    <w:rsid w:val="008E30E4"/>
    <w:rsid w:val="008E3847"/>
    <w:rsid w:val="008E3B42"/>
    <w:rsid w:val="008E3BF4"/>
    <w:rsid w:val="008E3C49"/>
    <w:rsid w:val="008E485C"/>
    <w:rsid w:val="008E5A1E"/>
    <w:rsid w:val="008E6CD1"/>
    <w:rsid w:val="008E70DD"/>
    <w:rsid w:val="008E72BB"/>
    <w:rsid w:val="008E77EA"/>
    <w:rsid w:val="008F06BF"/>
    <w:rsid w:val="008F0F0A"/>
    <w:rsid w:val="008F0FA0"/>
    <w:rsid w:val="008F2368"/>
    <w:rsid w:val="008F23E9"/>
    <w:rsid w:val="008F2562"/>
    <w:rsid w:val="008F2DA3"/>
    <w:rsid w:val="008F3633"/>
    <w:rsid w:val="008F3F57"/>
    <w:rsid w:val="008F5D5D"/>
    <w:rsid w:val="008F7971"/>
    <w:rsid w:val="009004B9"/>
    <w:rsid w:val="00901023"/>
    <w:rsid w:val="00901C7E"/>
    <w:rsid w:val="00901D7A"/>
    <w:rsid w:val="00902C97"/>
    <w:rsid w:val="00902D70"/>
    <w:rsid w:val="00903F2C"/>
    <w:rsid w:val="009051FB"/>
    <w:rsid w:val="00905A59"/>
    <w:rsid w:val="00905F09"/>
    <w:rsid w:val="00906998"/>
    <w:rsid w:val="0090702F"/>
    <w:rsid w:val="00907FF2"/>
    <w:rsid w:val="009109A7"/>
    <w:rsid w:val="00911585"/>
    <w:rsid w:val="00911DA2"/>
    <w:rsid w:val="009126FA"/>
    <w:rsid w:val="009137B2"/>
    <w:rsid w:val="00913DA2"/>
    <w:rsid w:val="00914063"/>
    <w:rsid w:val="009147DB"/>
    <w:rsid w:val="0091500E"/>
    <w:rsid w:val="009157C3"/>
    <w:rsid w:val="00915D84"/>
    <w:rsid w:val="00915ECF"/>
    <w:rsid w:val="00916267"/>
    <w:rsid w:val="00916838"/>
    <w:rsid w:val="0091686F"/>
    <w:rsid w:val="00916B54"/>
    <w:rsid w:val="00916DA2"/>
    <w:rsid w:val="00917301"/>
    <w:rsid w:val="00917358"/>
    <w:rsid w:val="00917447"/>
    <w:rsid w:val="00920FE0"/>
    <w:rsid w:val="0092107E"/>
    <w:rsid w:val="0092202C"/>
    <w:rsid w:val="00922BAE"/>
    <w:rsid w:val="009235F3"/>
    <w:rsid w:val="0092362B"/>
    <w:rsid w:val="00923C54"/>
    <w:rsid w:val="00925CFE"/>
    <w:rsid w:val="009264AD"/>
    <w:rsid w:val="0092690E"/>
    <w:rsid w:val="00927367"/>
    <w:rsid w:val="0092737F"/>
    <w:rsid w:val="0093019A"/>
    <w:rsid w:val="00930225"/>
    <w:rsid w:val="009308DE"/>
    <w:rsid w:val="00931901"/>
    <w:rsid w:val="00931B0C"/>
    <w:rsid w:val="009333C4"/>
    <w:rsid w:val="009339D4"/>
    <w:rsid w:val="0093441A"/>
    <w:rsid w:val="00934F65"/>
    <w:rsid w:val="0093532A"/>
    <w:rsid w:val="009353FF"/>
    <w:rsid w:val="00935562"/>
    <w:rsid w:val="009377CE"/>
    <w:rsid w:val="00940D12"/>
    <w:rsid w:val="009417AD"/>
    <w:rsid w:val="00941EC4"/>
    <w:rsid w:val="00941F07"/>
    <w:rsid w:val="00942E7B"/>
    <w:rsid w:val="009432E2"/>
    <w:rsid w:val="00943FF3"/>
    <w:rsid w:val="009459F8"/>
    <w:rsid w:val="009467F9"/>
    <w:rsid w:val="00946FF7"/>
    <w:rsid w:val="009475F0"/>
    <w:rsid w:val="009476C1"/>
    <w:rsid w:val="00947760"/>
    <w:rsid w:val="00950AD9"/>
    <w:rsid w:val="009526C3"/>
    <w:rsid w:val="00953190"/>
    <w:rsid w:val="00955E56"/>
    <w:rsid w:val="00956583"/>
    <w:rsid w:val="00957C9D"/>
    <w:rsid w:val="009602D2"/>
    <w:rsid w:val="0096055C"/>
    <w:rsid w:val="009610F8"/>
    <w:rsid w:val="00961CC5"/>
    <w:rsid w:val="00961E15"/>
    <w:rsid w:val="00962200"/>
    <w:rsid w:val="009623EB"/>
    <w:rsid w:val="00962D77"/>
    <w:rsid w:val="009637C8"/>
    <w:rsid w:val="00963DB0"/>
    <w:rsid w:val="00964FE9"/>
    <w:rsid w:val="00966246"/>
    <w:rsid w:val="00966900"/>
    <w:rsid w:val="00970458"/>
    <w:rsid w:val="00970588"/>
    <w:rsid w:val="00970923"/>
    <w:rsid w:val="00970E62"/>
    <w:rsid w:val="009715BD"/>
    <w:rsid w:val="0097188E"/>
    <w:rsid w:val="00971C7D"/>
    <w:rsid w:val="009720D0"/>
    <w:rsid w:val="00973346"/>
    <w:rsid w:val="009737C7"/>
    <w:rsid w:val="00974423"/>
    <w:rsid w:val="00974C41"/>
    <w:rsid w:val="00975A71"/>
    <w:rsid w:val="00976395"/>
    <w:rsid w:val="009767C9"/>
    <w:rsid w:val="00977141"/>
    <w:rsid w:val="009777EB"/>
    <w:rsid w:val="00980469"/>
    <w:rsid w:val="009806B1"/>
    <w:rsid w:val="0098139D"/>
    <w:rsid w:val="00981B78"/>
    <w:rsid w:val="00982177"/>
    <w:rsid w:val="00982A53"/>
    <w:rsid w:val="00982FB9"/>
    <w:rsid w:val="00983349"/>
    <w:rsid w:val="009843F8"/>
    <w:rsid w:val="00984D75"/>
    <w:rsid w:val="00985AC8"/>
    <w:rsid w:val="009863BC"/>
    <w:rsid w:val="00990E7B"/>
    <w:rsid w:val="00992496"/>
    <w:rsid w:val="00992F70"/>
    <w:rsid w:val="00993A27"/>
    <w:rsid w:val="00993C78"/>
    <w:rsid w:val="009946D1"/>
    <w:rsid w:val="009954FB"/>
    <w:rsid w:val="009957C8"/>
    <w:rsid w:val="00995DCB"/>
    <w:rsid w:val="0099720E"/>
    <w:rsid w:val="00997322"/>
    <w:rsid w:val="00997B1E"/>
    <w:rsid w:val="009A00D8"/>
    <w:rsid w:val="009A1FB4"/>
    <w:rsid w:val="009A2480"/>
    <w:rsid w:val="009A3B73"/>
    <w:rsid w:val="009A3F0E"/>
    <w:rsid w:val="009A45AE"/>
    <w:rsid w:val="009A4C8D"/>
    <w:rsid w:val="009A4EC1"/>
    <w:rsid w:val="009A61B9"/>
    <w:rsid w:val="009A708E"/>
    <w:rsid w:val="009A7972"/>
    <w:rsid w:val="009B0714"/>
    <w:rsid w:val="009B4611"/>
    <w:rsid w:val="009B4809"/>
    <w:rsid w:val="009B5639"/>
    <w:rsid w:val="009B61B2"/>
    <w:rsid w:val="009B66F4"/>
    <w:rsid w:val="009C0240"/>
    <w:rsid w:val="009C027D"/>
    <w:rsid w:val="009C14A0"/>
    <w:rsid w:val="009C1A1D"/>
    <w:rsid w:val="009C1DA7"/>
    <w:rsid w:val="009C33A2"/>
    <w:rsid w:val="009C4153"/>
    <w:rsid w:val="009C7910"/>
    <w:rsid w:val="009D1171"/>
    <w:rsid w:val="009D206E"/>
    <w:rsid w:val="009D211F"/>
    <w:rsid w:val="009D27B6"/>
    <w:rsid w:val="009D2E28"/>
    <w:rsid w:val="009D3FD7"/>
    <w:rsid w:val="009D41C5"/>
    <w:rsid w:val="009D4378"/>
    <w:rsid w:val="009D43C8"/>
    <w:rsid w:val="009D43E1"/>
    <w:rsid w:val="009D4467"/>
    <w:rsid w:val="009D6CE2"/>
    <w:rsid w:val="009D7549"/>
    <w:rsid w:val="009E0B60"/>
    <w:rsid w:val="009E19A3"/>
    <w:rsid w:val="009E280C"/>
    <w:rsid w:val="009E2B4A"/>
    <w:rsid w:val="009E372C"/>
    <w:rsid w:val="009E3FDE"/>
    <w:rsid w:val="009E42FE"/>
    <w:rsid w:val="009E4F6F"/>
    <w:rsid w:val="009E5868"/>
    <w:rsid w:val="009E5D88"/>
    <w:rsid w:val="009E67DB"/>
    <w:rsid w:val="009E6BB4"/>
    <w:rsid w:val="009E6CA4"/>
    <w:rsid w:val="009E78AA"/>
    <w:rsid w:val="009F01D3"/>
    <w:rsid w:val="009F1B27"/>
    <w:rsid w:val="009F2519"/>
    <w:rsid w:val="009F2F0D"/>
    <w:rsid w:val="009F34BB"/>
    <w:rsid w:val="009F4242"/>
    <w:rsid w:val="009F5078"/>
    <w:rsid w:val="009F6D9B"/>
    <w:rsid w:val="009F71F1"/>
    <w:rsid w:val="00A005B5"/>
    <w:rsid w:val="00A014FB"/>
    <w:rsid w:val="00A0223F"/>
    <w:rsid w:val="00A024F7"/>
    <w:rsid w:val="00A037E8"/>
    <w:rsid w:val="00A0446A"/>
    <w:rsid w:val="00A04578"/>
    <w:rsid w:val="00A04614"/>
    <w:rsid w:val="00A0499C"/>
    <w:rsid w:val="00A11E4F"/>
    <w:rsid w:val="00A12EA0"/>
    <w:rsid w:val="00A14091"/>
    <w:rsid w:val="00A1449F"/>
    <w:rsid w:val="00A1491C"/>
    <w:rsid w:val="00A20686"/>
    <w:rsid w:val="00A20A55"/>
    <w:rsid w:val="00A21C7D"/>
    <w:rsid w:val="00A21D2D"/>
    <w:rsid w:val="00A21E18"/>
    <w:rsid w:val="00A2267A"/>
    <w:rsid w:val="00A229AB"/>
    <w:rsid w:val="00A22FEB"/>
    <w:rsid w:val="00A24E27"/>
    <w:rsid w:val="00A24FD2"/>
    <w:rsid w:val="00A2625C"/>
    <w:rsid w:val="00A273A1"/>
    <w:rsid w:val="00A300E9"/>
    <w:rsid w:val="00A302EC"/>
    <w:rsid w:val="00A30970"/>
    <w:rsid w:val="00A30FDD"/>
    <w:rsid w:val="00A3154C"/>
    <w:rsid w:val="00A31AED"/>
    <w:rsid w:val="00A31D96"/>
    <w:rsid w:val="00A32C98"/>
    <w:rsid w:val="00A3326C"/>
    <w:rsid w:val="00A33389"/>
    <w:rsid w:val="00A3370D"/>
    <w:rsid w:val="00A33CC0"/>
    <w:rsid w:val="00A349C3"/>
    <w:rsid w:val="00A35C20"/>
    <w:rsid w:val="00A37050"/>
    <w:rsid w:val="00A4151A"/>
    <w:rsid w:val="00A4408F"/>
    <w:rsid w:val="00A4449B"/>
    <w:rsid w:val="00A4594D"/>
    <w:rsid w:val="00A46116"/>
    <w:rsid w:val="00A461A1"/>
    <w:rsid w:val="00A46263"/>
    <w:rsid w:val="00A463A7"/>
    <w:rsid w:val="00A468EB"/>
    <w:rsid w:val="00A469C3"/>
    <w:rsid w:val="00A46E17"/>
    <w:rsid w:val="00A507B9"/>
    <w:rsid w:val="00A50DD6"/>
    <w:rsid w:val="00A5136D"/>
    <w:rsid w:val="00A51DF0"/>
    <w:rsid w:val="00A52649"/>
    <w:rsid w:val="00A52733"/>
    <w:rsid w:val="00A53121"/>
    <w:rsid w:val="00A53583"/>
    <w:rsid w:val="00A54602"/>
    <w:rsid w:val="00A547B1"/>
    <w:rsid w:val="00A5697D"/>
    <w:rsid w:val="00A56BFB"/>
    <w:rsid w:val="00A56FA1"/>
    <w:rsid w:val="00A57137"/>
    <w:rsid w:val="00A6053A"/>
    <w:rsid w:val="00A63AC7"/>
    <w:rsid w:val="00A649A3"/>
    <w:rsid w:val="00A64A49"/>
    <w:rsid w:val="00A64B34"/>
    <w:rsid w:val="00A65D73"/>
    <w:rsid w:val="00A669CC"/>
    <w:rsid w:val="00A6768C"/>
    <w:rsid w:val="00A70EB0"/>
    <w:rsid w:val="00A7205B"/>
    <w:rsid w:val="00A72063"/>
    <w:rsid w:val="00A724A3"/>
    <w:rsid w:val="00A7292C"/>
    <w:rsid w:val="00A735DC"/>
    <w:rsid w:val="00A744F7"/>
    <w:rsid w:val="00A756AF"/>
    <w:rsid w:val="00A757EF"/>
    <w:rsid w:val="00A7593E"/>
    <w:rsid w:val="00A7593F"/>
    <w:rsid w:val="00A77391"/>
    <w:rsid w:val="00A77511"/>
    <w:rsid w:val="00A77599"/>
    <w:rsid w:val="00A77745"/>
    <w:rsid w:val="00A7780D"/>
    <w:rsid w:val="00A77A26"/>
    <w:rsid w:val="00A80C64"/>
    <w:rsid w:val="00A812BB"/>
    <w:rsid w:val="00A81647"/>
    <w:rsid w:val="00A81F54"/>
    <w:rsid w:val="00A82710"/>
    <w:rsid w:val="00A82FF3"/>
    <w:rsid w:val="00A830BF"/>
    <w:rsid w:val="00A83215"/>
    <w:rsid w:val="00A839A1"/>
    <w:rsid w:val="00A83AD6"/>
    <w:rsid w:val="00A84764"/>
    <w:rsid w:val="00A84984"/>
    <w:rsid w:val="00A8547F"/>
    <w:rsid w:val="00A854BA"/>
    <w:rsid w:val="00A8556F"/>
    <w:rsid w:val="00A85C6A"/>
    <w:rsid w:val="00A86052"/>
    <w:rsid w:val="00A87F8B"/>
    <w:rsid w:val="00A91135"/>
    <w:rsid w:val="00A927F5"/>
    <w:rsid w:val="00A92FE3"/>
    <w:rsid w:val="00A93C1A"/>
    <w:rsid w:val="00A93C1F"/>
    <w:rsid w:val="00A9569F"/>
    <w:rsid w:val="00A9577F"/>
    <w:rsid w:val="00A97E76"/>
    <w:rsid w:val="00AA0293"/>
    <w:rsid w:val="00AA06D7"/>
    <w:rsid w:val="00AA1C77"/>
    <w:rsid w:val="00AA264A"/>
    <w:rsid w:val="00AA2B0E"/>
    <w:rsid w:val="00AA2CBC"/>
    <w:rsid w:val="00AA39F1"/>
    <w:rsid w:val="00AA58B8"/>
    <w:rsid w:val="00AA58BB"/>
    <w:rsid w:val="00AA5A46"/>
    <w:rsid w:val="00AB032D"/>
    <w:rsid w:val="00AB093A"/>
    <w:rsid w:val="00AB0E64"/>
    <w:rsid w:val="00AB1272"/>
    <w:rsid w:val="00AB12F6"/>
    <w:rsid w:val="00AB1A53"/>
    <w:rsid w:val="00AB2712"/>
    <w:rsid w:val="00AB2BCB"/>
    <w:rsid w:val="00AB2DD6"/>
    <w:rsid w:val="00AB411F"/>
    <w:rsid w:val="00AB463B"/>
    <w:rsid w:val="00AB5B99"/>
    <w:rsid w:val="00AB5E99"/>
    <w:rsid w:val="00AB5FC8"/>
    <w:rsid w:val="00AB655E"/>
    <w:rsid w:val="00AB6AA0"/>
    <w:rsid w:val="00AB6AE7"/>
    <w:rsid w:val="00AB7B47"/>
    <w:rsid w:val="00AB7D2B"/>
    <w:rsid w:val="00AB7D4A"/>
    <w:rsid w:val="00AC0695"/>
    <w:rsid w:val="00AC172F"/>
    <w:rsid w:val="00AC2530"/>
    <w:rsid w:val="00AC3BC9"/>
    <w:rsid w:val="00AC3FC2"/>
    <w:rsid w:val="00AC60EB"/>
    <w:rsid w:val="00AC6B63"/>
    <w:rsid w:val="00AC6CE7"/>
    <w:rsid w:val="00AC70A2"/>
    <w:rsid w:val="00AC7671"/>
    <w:rsid w:val="00AD006A"/>
    <w:rsid w:val="00AD02C7"/>
    <w:rsid w:val="00AD0394"/>
    <w:rsid w:val="00AD0830"/>
    <w:rsid w:val="00AD0ECD"/>
    <w:rsid w:val="00AD18C5"/>
    <w:rsid w:val="00AD2433"/>
    <w:rsid w:val="00AD32CF"/>
    <w:rsid w:val="00AD4802"/>
    <w:rsid w:val="00AD4BB0"/>
    <w:rsid w:val="00AD5E12"/>
    <w:rsid w:val="00AD66F3"/>
    <w:rsid w:val="00AD7E6D"/>
    <w:rsid w:val="00AE05DC"/>
    <w:rsid w:val="00AE0B8D"/>
    <w:rsid w:val="00AE1FDF"/>
    <w:rsid w:val="00AE2321"/>
    <w:rsid w:val="00AE23E7"/>
    <w:rsid w:val="00AE24D4"/>
    <w:rsid w:val="00AE266F"/>
    <w:rsid w:val="00AE2C0F"/>
    <w:rsid w:val="00AE30D9"/>
    <w:rsid w:val="00AE4512"/>
    <w:rsid w:val="00AE4E30"/>
    <w:rsid w:val="00AE5072"/>
    <w:rsid w:val="00AE53A8"/>
    <w:rsid w:val="00AE625F"/>
    <w:rsid w:val="00AE725F"/>
    <w:rsid w:val="00AE7AF1"/>
    <w:rsid w:val="00AE7D9B"/>
    <w:rsid w:val="00AF017C"/>
    <w:rsid w:val="00AF0606"/>
    <w:rsid w:val="00AF0D75"/>
    <w:rsid w:val="00AF19E3"/>
    <w:rsid w:val="00AF1B51"/>
    <w:rsid w:val="00AF1CFC"/>
    <w:rsid w:val="00AF2044"/>
    <w:rsid w:val="00AF2A71"/>
    <w:rsid w:val="00AF3473"/>
    <w:rsid w:val="00AF3649"/>
    <w:rsid w:val="00AF3DF1"/>
    <w:rsid w:val="00AF4FC6"/>
    <w:rsid w:val="00AF5B7E"/>
    <w:rsid w:val="00AF6627"/>
    <w:rsid w:val="00AF669E"/>
    <w:rsid w:val="00AF6C6A"/>
    <w:rsid w:val="00B0006A"/>
    <w:rsid w:val="00B00CE3"/>
    <w:rsid w:val="00B013A1"/>
    <w:rsid w:val="00B015FC"/>
    <w:rsid w:val="00B020E5"/>
    <w:rsid w:val="00B02773"/>
    <w:rsid w:val="00B030AC"/>
    <w:rsid w:val="00B036C4"/>
    <w:rsid w:val="00B03B04"/>
    <w:rsid w:val="00B03B6C"/>
    <w:rsid w:val="00B03BB1"/>
    <w:rsid w:val="00B043A6"/>
    <w:rsid w:val="00B045F1"/>
    <w:rsid w:val="00B04709"/>
    <w:rsid w:val="00B04755"/>
    <w:rsid w:val="00B048B5"/>
    <w:rsid w:val="00B04D6F"/>
    <w:rsid w:val="00B051F1"/>
    <w:rsid w:val="00B05AA5"/>
    <w:rsid w:val="00B06A55"/>
    <w:rsid w:val="00B10494"/>
    <w:rsid w:val="00B106E2"/>
    <w:rsid w:val="00B10F41"/>
    <w:rsid w:val="00B114D5"/>
    <w:rsid w:val="00B12DCF"/>
    <w:rsid w:val="00B15189"/>
    <w:rsid w:val="00B151CC"/>
    <w:rsid w:val="00B15684"/>
    <w:rsid w:val="00B16291"/>
    <w:rsid w:val="00B165B9"/>
    <w:rsid w:val="00B168AF"/>
    <w:rsid w:val="00B16911"/>
    <w:rsid w:val="00B16B0D"/>
    <w:rsid w:val="00B16C1E"/>
    <w:rsid w:val="00B16D20"/>
    <w:rsid w:val="00B17AB6"/>
    <w:rsid w:val="00B211E6"/>
    <w:rsid w:val="00B216CE"/>
    <w:rsid w:val="00B22161"/>
    <w:rsid w:val="00B224DF"/>
    <w:rsid w:val="00B24CF2"/>
    <w:rsid w:val="00B25571"/>
    <w:rsid w:val="00B256C7"/>
    <w:rsid w:val="00B277E2"/>
    <w:rsid w:val="00B27AFD"/>
    <w:rsid w:val="00B27B2F"/>
    <w:rsid w:val="00B27D1B"/>
    <w:rsid w:val="00B27E3C"/>
    <w:rsid w:val="00B300C2"/>
    <w:rsid w:val="00B302E0"/>
    <w:rsid w:val="00B30A74"/>
    <w:rsid w:val="00B3150B"/>
    <w:rsid w:val="00B31BAA"/>
    <w:rsid w:val="00B33616"/>
    <w:rsid w:val="00B343DC"/>
    <w:rsid w:val="00B34715"/>
    <w:rsid w:val="00B352DC"/>
    <w:rsid w:val="00B35AB1"/>
    <w:rsid w:val="00B35DDF"/>
    <w:rsid w:val="00B36150"/>
    <w:rsid w:val="00B371C1"/>
    <w:rsid w:val="00B37206"/>
    <w:rsid w:val="00B3747D"/>
    <w:rsid w:val="00B37949"/>
    <w:rsid w:val="00B37994"/>
    <w:rsid w:val="00B408AC"/>
    <w:rsid w:val="00B42B64"/>
    <w:rsid w:val="00B4396E"/>
    <w:rsid w:val="00B4485A"/>
    <w:rsid w:val="00B4494A"/>
    <w:rsid w:val="00B45181"/>
    <w:rsid w:val="00B455B6"/>
    <w:rsid w:val="00B463CE"/>
    <w:rsid w:val="00B46D0E"/>
    <w:rsid w:val="00B47077"/>
    <w:rsid w:val="00B4789E"/>
    <w:rsid w:val="00B47F1C"/>
    <w:rsid w:val="00B5037D"/>
    <w:rsid w:val="00B50813"/>
    <w:rsid w:val="00B508F0"/>
    <w:rsid w:val="00B50EA5"/>
    <w:rsid w:val="00B51B01"/>
    <w:rsid w:val="00B52240"/>
    <w:rsid w:val="00B52755"/>
    <w:rsid w:val="00B536B6"/>
    <w:rsid w:val="00B53C05"/>
    <w:rsid w:val="00B55762"/>
    <w:rsid w:val="00B562FE"/>
    <w:rsid w:val="00B56CFA"/>
    <w:rsid w:val="00B579C7"/>
    <w:rsid w:val="00B57B22"/>
    <w:rsid w:val="00B60E03"/>
    <w:rsid w:val="00B61464"/>
    <w:rsid w:val="00B614A8"/>
    <w:rsid w:val="00B61A27"/>
    <w:rsid w:val="00B61C7D"/>
    <w:rsid w:val="00B628C6"/>
    <w:rsid w:val="00B62E18"/>
    <w:rsid w:val="00B62E63"/>
    <w:rsid w:val="00B63522"/>
    <w:rsid w:val="00B63FDB"/>
    <w:rsid w:val="00B64D06"/>
    <w:rsid w:val="00B64D18"/>
    <w:rsid w:val="00B65451"/>
    <w:rsid w:val="00B6547B"/>
    <w:rsid w:val="00B65786"/>
    <w:rsid w:val="00B66797"/>
    <w:rsid w:val="00B66D42"/>
    <w:rsid w:val="00B6752F"/>
    <w:rsid w:val="00B71F3E"/>
    <w:rsid w:val="00B72213"/>
    <w:rsid w:val="00B72BC4"/>
    <w:rsid w:val="00B73C0C"/>
    <w:rsid w:val="00B74F90"/>
    <w:rsid w:val="00B7595C"/>
    <w:rsid w:val="00B77184"/>
    <w:rsid w:val="00B775BE"/>
    <w:rsid w:val="00B77C4E"/>
    <w:rsid w:val="00B8026F"/>
    <w:rsid w:val="00B8276F"/>
    <w:rsid w:val="00B82D36"/>
    <w:rsid w:val="00B8337B"/>
    <w:rsid w:val="00B835FA"/>
    <w:rsid w:val="00B841F0"/>
    <w:rsid w:val="00B84A73"/>
    <w:rsid w:val="00B84B46"/>
    <w:rsid w:val="00B87119"/>
    <w:rsid w:val="00B87BD6"/>
    <w:rsid w:val="00B90AAB"/>
    <w:rsid w:val="00B90E1C"/>
    <w:rsid w:val="00B90E7B"/>
    <w:rsid w:val="00B91AA5"/>
    <w:rsid w:val="00B9273C"/>
    <w:rsid w:val="00B92B3D"/>
    <w:rsid w:val="00B92B9D"/>
    <w:rsid w:val="00B93F40"/>
    <w:rsid w:val="00B9432C"/>
    <w:rsid w:val="00B9474C"/>
    <w:rsid w:val="00B94B62"/>
    <w:rsid w:val="00B9518F"/>
    <w:rsid w:val="00B95FB1"/>
    <w:rsid w:val="00B96810"/>
    <w:rsid w:val="00B969BD"/>
    <w:rsid w:val="00B96B71"/>
    <w:rsid w:val="00B96C2C"/>
    <w:rsid w:val="00B9730D"/>
    <w:rsid w:val="00B97675"/>
    <w:rsid w:val="00B9779A"/>
    <w:rsid w:val="00BA07E5"/>
    <w:rsid w:val="00BA0F19"/>
    <w:rsid w:val="00BA278E"/>
    <w:rsid w:val="00BA2845"/>
    <w:rsid w:val="00BA4526"/>
    <w:rsid w:val="00BA56C4"/>
    <w:rsid w:val="00BA5A13"/>
    <w:rsid w:val="00BA647F"/>
    <w:rsid w:val="00BA67DE"/>
    <w:rsid w:val="00BA6918"/>
    <w:rsid w:val="00BB0101"/>
    <w:rsid w:val="00BB1F12"/>
    <w:rsid w:val="00BB2ACF"/>
    <w:rsid w:val="00BB34E1"/>
    <w:rsid w:val="00BB39AD"/>
    <w:rsid w:val="00BB4370"/>
    <w:rsid w:val="00BB45D8"/>
    <w:rsid w:val="00BB4D10"/>
    <w:rsid w:val="00BB4E7C"/>
    <w:rsid w:val="00BB56D1"/>
    <w:rsid w:val="00BB6C18"/>
    <w:rsid w:val="00BB7C81"/>
    <w:rsid w:val="00BB7E5C"/>
    <w:rsid w:val="00BC0A16"/>
    <w:rsid w:val="00BC12D4"/>
    <w:rsid w:val="00BC148F"/>
    <w:rsid w:val="00BC1687"/>
    <w:rsid w:val="00BC3173"/>
    <w:rsid w:val="00BC4E60"/>
    <w:rsid w:val="00BC5465"/>
    <w:rsid w:val="00BC7395"/>
    <w:rsid w:val="00BC778B"/>
    <w:rsid w:val="00BD07C6"/>
    <w:rsid w:val="00BD0EF0"/>
    <w:rsid w:val="00BD230C"/>
    <w:rsid w:val="00BD2768"/>
    <w:rsid w:val="00BD28EE"/>
    <w:rsid w:val="00BD2C38"/>
    <w:rsid w:val="00BD30FA"/>
    <w:rsid w:val="00BD32FC"/>
    <w:rsid w:val="00BD333C"/>
    <w:rsid w:val="00BD40E6"/>
    <w:rsid w:val="00BD46FD"/>
    <w:rsid w:val="00BD4EBC"/>
    <w:rsid w:val="00BD54B6"/>
    <w:rsid w:val="00BD5BCF"/>
    <w:rsid w:val="00BD714C"/>
    <w:rsid w:val="00BE11B8"/>
    <w:rsid w:val="00BE12E2"/>
    <w:rsid w:val="00BE20B4"/>
    <w:rsid w:val="00BE3327"/>
    <w:rsid w:val="00BE473D"/>
    <w:rsid w:val="00BE49EE"/>
    <w:rsid w:val="00BE4AC7"/>
    <w:rsid w:val="00BE5C22"/>
    <w:rsid w:val="00BF00D9"/>
    <w:rsid w:val="00BF0D90"/>
    <w:rsid w:val="00BF1241"/>
    <w:rsid w:val="00BF16B5"/>
    <w:rsid w:val="00BF24B6"/>
    <w:rsid w:val="00BF28E4"/>
    <w:rsid w:val="00BF2A62"/>
    <w:rsid w:val="00BF2C5F"/>
    <w:rsid w:val="00BF3C5D"/>
    <w:rsid w:val="00BF5291"/>
    <w:rsid w:val="00BF5AA9"/>
    <w:rsid w:val="00BF5DA0"/>
    <w:rsid w:val="00BF65DB"/>
    <w:rsid w:val="00BF6AF7"/>
    <w:rsid w:val="00BF6C6B"/>
    <w:rsid w:val="00BF71F6"/>
    <w:rsid w:val="00BF7F8F"/>
    <w:rsid w:val="00C00C15"/>
    <w:rsid w:val="00C019C1"/>
    <w:rsid w:val="00C01AF4"/>
    <w:rsid w:val="00C0369E"/>
    <w:rsid w:val="00C041AD"/>
    <w:rsid w:val="00C0529D"/>
    <w:rsid w:val="00C05F65"/>
    <w:rsid w:val="00C06702"/>
    <w:rsid w:val="00C07483"/>
    <w:rsid w:val="00C07B45"/>
    <w:rsid w:val="00C10141"/>
    <w:rsid w:val="00C10153"/>
    <w:rsid w:val="00C12076"/>
    <w:rsid w:val="00C12780"/>
    <w:rsid w:val="00C1303C"/>
    <w:rsid w:val="00C13D83"/>
    <w:rsid w:val="00C14336"/>
    <w:rsid w:val="00C150E6"/>
    <w:rsid w:val="00C15D9C"/>
    <w:rsid w:val="00C161A6"/>
    <w:rsid w:val="00C17216"/>
    <w:rsid w:val="00C17E2B"/>
    <w:rsid w:val="00C20C4F"/>
    <w:rsid w:val="00C2152B"/>
    <w:rsid w:val="00C21812"/>
    <w:rsid w:val="00C218F6"/>
    <w:rsid w:val="00C21C24"/>
    <w:rsid w:val="00C22341"/>
    <w:rsid w:val="00C22451"/>
    <w:rsid w:val="00C240D8"/>
    <w:rsid w:val="00C24A4F"/>
    <w:rsid w:val="00C26225"/>
    <w:rsid w:val="00C305D7"/>
    <w:rsid w:val="00C3079C"/>
    <w:rsid w:val="00C315AE"/>
    <w:rsid w:val="00C319A1"/>
    <w:rsid w:val="00C32FB9"/>
    <w:rsid w:val="00C339B1"/>
    <w:rsid w:val="00C33DC0"/>
    <w:rsid w:val="00C346CB"/>
    <w:rsid w:val="00C34E3A"/>
    <w:rsid w:val="00C350ED"/>
    <w:rsid w:val="00C361E6"/>
    <w:rsid w:val="00C37218"/>
    <w:rsid w:val="00C37335"/>
    <w:rsid w:val="00C37442"/>
    <w:rsid w:val="00C37C91"/>
    <w:rsid w:val="00C40ADC"/>
    <w:rsid w:val="00C41266"/>
    <w:rsid w:val="00C4249B"/>
    <w:rsid w:val="00C4258A"/>
    <w:rsid w:val="00C42B28"/>
    <w:rsid w:val="00C434F0"/>
    <w:rsid w:val="00C43605"/>
    <w:rsid w:val="00C43C59"/>
    <w:rsid w:val="00C43F0F"/>
    <w:rsid w:val="00C44E5E"/>
    <w:rsid w:val="00C4501B"/>
    <w:rsid w:val="00C45885"/>
    <w:rsid w:val="00C46BB9"/>
    <w:rsid w:val="00C477EA"/>
    <w:rsid w:val="00C47820"/>
    <w:rsid w:val="00C50326"/>
    <w:rsid w:val="00C510F2"/>
    <w:rsid w:val="00C512AB"/>
    <w:rsid w:val="00C51459"/>
    <w:rsid w:val="00C51E67"/>
    <w:rsid w:val="00C525FE"/>
    <w:rsid w:val="00C532DD"/>
    <w:rsid w:val="00C5374B"/>
    <w:rsid w:val="00C53B20"/>
    <w:rsid w:val="00C54714"/>
    <w:rsid w:val="00C55BA4"/>
    <w:rsid w:val="00C564C6"/>
    <w:rsid w:val="00C5712E"/>
    <w:rsid w:val="00C606FA"/>
    <w:rsid w:val="00C60939"/>
    <w:rsid w:val="00C60ED5"/>
    <w:rsid w:val="00C60F73"/>
    <w:rsid w:val="00C616AF"/>
    <w:rsid w:val="00C626C3"/>
    <w:rsid w:val="00C62F10"/>
    <w:rsid w:val="00C630A7"/>
    <w:rsid w:val="00C63C0C"/>
    <w:rsid w:val="00C64973"/>
    <w:rsid w:val="00C64AC5"/>
    <w:rsid w:val="00C65398"/>
    <w:rsid w:val="00C65E4D"/>
    <w:rsid w:val="00C66192"/>
    <w:rsid w:val="00C66B6C"/>
    <w:rsid w:val="00C671C6"/>
    <w:rsid w:val="00C7085B"/>
    <w:rsid w:val="00C71BAB"/>
    <w:rsid w:val="00C71D37"/>
    <w:rsid w:val="00C72CFD"/>
    <w:rsid w:val="00C7647F"/>
    <w:rsid w:val="00C76589"/>
    <w:rsid w:val="00C77D92"/>
    <w:rsid w:val="00C77F1D"/>
    <w:rsid w:val="00C8118C"/>
    <w:rsid w:val="00C81D34"/>
    <w:rsid w:val="00C83166"/>
    <w:rsid w:val="00C83F8D"/>
    <w:rsid w:val="00C853A5"/>
    <w:rsid w:val="00C85CD1"/>
    <w:rsid w:val="00C87AC7"/>
    <w:rsid w:val="00C87FF0"/>
    <w:rsid w:val="00C90429"/>
    <w:rsid w:val="00C90E6D"/>
    <w:rsid w:val="00C91A75"/>
    <w:rsid w:val="00C91EEC"/>
    <w:rsid w:val="00C92573"/>
    <w:rsid w:val="00C92B10"/>
    <w:rsid w:val="00C92B7A"/>
    <w:rsid w:val="00C92D5C"/>
    <w:rsid w:val="00C9381A"/>
    <w:rsid w:val="00C94093"/>
    <w:rsid w:val="00C9443A"/>
    <w:rsid w:val="00C94D63"/>
    <w:rsid w:val="00C95020"/>
    <w:rsid w:val="00C96FA8"/>
    <w:rsid w:val="00C97035"/>
    <w:rsid w:val="00C972E6"/>
    <w:rsid w:val="00CA0558"/>
    <w:rsid w:val="00CA379F"/>
    <w:rsid w:val="00CA4574"/>
    <w:rsid w:val="00CA4705"/>
    <w:rsid w:val="00CA66DB"/>
    <w:rsid w:val="00CB07A2"/>
    <w:rsid w:val="00CB26C4"/>
    <w:rsid w:val="00CB27BA"/>
    <w:rsid w:val="00CB27CF"/>
    <w:rsid w:val="00CB290A"/>
    <w:rsid w:val="00CB2A08"/>
    <w:rsid w:val="00CB2E6D"/>
    <w:rsid w:val="00CB3084"/>
    <w:rsid w:val="00CB3144"/>
    <w:rsid w:val="00CB3620"/>
    <w:rsid w:val="00CB36DC"/>
    <w:rsid w:val="00CB36F7"/>
    <w:rsid w:val="00CB3739"/>
    <w:rsid w:val="00CB687C"/>
    <w:rsid w:val="00CB792F"/>
    <w:rsid w:val="00CC042D"/>
    <w:rsid w:val="00CC1A5A"/>
    <w:rsid w:val="00CC1AC0"/>
    <w:rsid w:val="00CC25D8"/>
    <w:rsid w:val="00CC2902"/>
    <w:rsid w:val="00CC2C04"/>
    <w:rsid w:val="00CC387D"/>
    <w:rsid w:val="00CC393E"/>
    <w:rsid w:val="00CC4320"/>
    <w:rsid w:val="00CC4638"/>
    <w:rsid w:val="00CC5048"/>
    <w:rsid w:val="00CC6469"/>
    <w:rsid w:val="00CC79E1"/>
    <w:rsid w:val="00CD0720"/>
    <w:rsid w:val="00CD1AEB"/>
    <w:rsid w:val="00CD1C22"/>
    <w:rsid w:val="00CD36CF"/>
    <w:rsid w:val="00CD45F6"/>
    <w:rsid w:val="00CD467D"/>
    <w:rsid w:val="00CD581F"/>
    <w:rsid w:val="00CD6617"/>
    <w:rsid w:val="00CD6C4A"/>
    <w:rsid w:val="00CE0261"/>
    <w:rsid w:val="00CE05BF"/>
    <w:rsid w:val="00CE09EE"/>
    <w:rsid w:val="00CE1430"/>
    <w:rsid w:val="00CE1B91"/>
    <w:rsid w:val="00CE1E28"/>
    <w:rsid w:val="00CE20FE"/>
    <w:rsid w:val="00CE3E00"/>
    <w:rsid w:val="00CE3E3E"/>
    <w:rsid w:val="00CE4681"/>
    <w:rsid w:val="00CE4B46"/>
    <w:rsid w:val="00CE5B8D"/>
    <w:rsid w:val="00CE6268"/>
    <w:rsid w:val="00CE6990"/>
    <w:rsid w:val="00CE6DD4"/>
    <w:rsid w:val="00CE773A"/>
    <w:rsid w:val="00CE7976"/>
    <w:rsid w:val="00CF0F7A"/>
    <w:rsid w:val="00CF2275"/>
    <w:rsid w:val="00CF2F07"/>
    <w:rsid w:val="00CF3A90"/>
    <w:rsid w:val="00CF49C4"/>
    <w:rsid w:val="00CF5493"/>
    <w:rsid w:val="00CF5BA2"/>
    <w:rsid w:val="00CF6B57"/>
    <w:rsid w:val="00CF788B"/>
    <w:rsid w:val="00CF7C47"/>
    <w:rsid w:val="00CF7D56"/>
    <w:rsid w:val="00D00A58"/>
    <w:rsid w:val="00D00B4C"/>
    <w:rsid w:val="00D01E04"/>
    <w:rsid w:val="00D0298A"/>
    <w:rsid w:val="00D03689"/>
    <w:rsid w:val="00D036E5"/>
    <w:rsid w:val="00D0424C"/>
    <w:rsid w:val="00D0514E"/>
    <w:rsid w:val="00D052AE"/>
    <w:rsid w:val="00D05777"/>
    <w:rsid w:val="00D0584F"/>
    <w:rsid w:val="00D070F3"/>
    <w:rsid w:val="00D0730D"/>
    <w:rsid w:val="00D1000B"/>
    <w:rsid w:val="00D108C1"/>
    <w:rsid w:val="00D109E5"/>
    <w:rsid w:val="00D10A3B"/>
    <w:rsid w:val="00D11658"/>
    <w:rsid w:val="00D119EE"/>
    <w:rsid w:val="00D11E19"/>
    <w:rsid w:val="00D12141"/>
    <w:rsid w:val="00D128F9"/>
    <w:rsid w:val="00D129DA"/>
    <w:rsid w:val="00D1456C"/>
    <w:rsid w:val="00D14CE8"/>
    <w:rsid w:val="00D15244"/>
    <w:rsid w:val="00D152F9"/>
    <w:rsid w:val="00D165CF"/>
    <w:rsid w:val="00D16F70"/>
    <w:rsid w:val="00D17BC4"/>
    <w:rsid w:val="00D20E17"/>
    <w:rsid w:val="00D21D69"/>
    <w:rsid w:val="00D237AF"/>
    <w:rsid w:val="00D23967"/>
    <w:rsid w:val="00D240C9"/>
    <w:rsid w:val="00D248BB"/>
    <w:rsid w:val="00D24F49"/>
    <w:rsid w:val="00D2535B"/>
    <w:rsid w:val="00D2617C"/>
    <w:rsid w:val="00D2688D"/>
    <w:rsid w:val="00D303AD"/>
    <w:rsid w:val="00D30EDA"/>
    <w:rsid w:val="00D3152C"/>
    <w:rsid w:val="00D32042"/>
    <w:rsid w:val="00D32553"/>
    <w:rsid w:val="00D33718"/>
    <w:rsid w:val="00D34631"/>
    <w:rsid w:val="00D34B5C"/>
    <w:rsid w:val="00D360ED"/>
    <w:rsid w:val="00D3727F"/>
    <w:rsid w:val="00D4007F"/>
    <w:rsid w:val="00D41856"/>
    <w:rsid w:val="00D41D08"/>
    <w:rsid w:val="00D44316"/>
    <w:rsid w:val="00D44A0D"/>
    <w:rsid w:val="00D4502C"/>
    <w:rsid w:val="00D45DDC"/>
    <w:rsid w:val="00D463F2"/>
    <w:rsid w:val="00D46F8C"/>
    <w:rsid w:val="00D504EA"/>
    <w:rsid w:val="00D50D31"/>
    <w:rsid w:val="00D510A6"/>
    <w:rsid w:val="00D512F6"/>
    <w:rsid w:val="00D5179C"/>
    <w:rsid w:val="00D52380"/>
    <w:rsid w:val="00D536F6"/>
    <w:rsid w:val="00D53F3A"/>
    <w:rsid w:val="00D550AB"/>
    <w:rsid w:val="00D56D12"/>
    <w:rsid w:val="00D56E82"/>
    <w:rsid w:val="00D577C1"/>
    <w:rsid w:val="00D57A5F"/>
    <w:rsid w:val="00D6117F"/>
    <w:rsid w:val="00D6138B"/>
    <w:rsid w:val="00D63117"/>
    <w:rsid w:val="00D6414E"/>
    <w:rsid w:val="00D6430E"/>
    <w:rsid w:val="00D645AE"/>
    <w:rsid w:val="00D65444"/>
    <w:rsid w:val="00D654C1"/>
    <w:rsid w:val="00D6559E"/>
    <w:rsid w:val="00D6570F"/>
    <w:rsid w:val="00D65C21"/>
    <w:rsid w:val="00D66DD3"/>
    <w:rsid w:val="00D70201"/>
    <w:rsid w:val="00D70358"/>
    <w:rsid w:val="00D70BC2"/>
    <w:rsid w:val="00D70BD4"/>
    <w:rsid w:val="00D72DFD"/>
    <w:rsid w:val="00D72EED"/>
    <w:rsid w:val="00D749E6"/>
    <w:rsid w:val="00D75A22"/>
    <w:rsid w:val="00D75CBD"/>
    <w:rsid w:val="00D76E1D"/>
    <w:rsid w:val="00D77B11"/>
    <w:rsid w:val="00D80782"/>
    <w:rsid w:val="00D8156D"/>
    <w:rsid w:val="00D81821"/>
    <w:rsid w:val="00D82928"/>
    <w:rsid w:val="00D82BFF"/>
    <w:rsid w:val="00D83909"/>
    <w:rsid w:val="00D841FD"/>
    <w:rsid w:val="00D84659"/>
    <w:rsid w:val="00D846E0"/>
    <w:rsid w:val="00D84A99"/>
    <w:rsid w:val="00D84AEC"/>
    <w:rsid w:val="00D84BA2"/>
    <w:rsid w:val="00D84E68"/>
    <w:rsid w:val="00D8552E"/>
    <w:rsid w:val="00D8596E"/>
    <w:rsid w:val="00D86921"/>
    <w:rsid w:val="00D86DCD"/>
    <w:rsid w:val="00D873B7"/>
    <w:rsid w:val="00D87DAB"/>
    <w:rsid w:val="00D91496"/>
    <w:rsid w:val="00D91E6B"/>
    <w:rsid w:val="00D92150"/>
    <w:rsid w:val="00D9234C"/>
    <w:rsid w:val="00D92D0C"/>
    <w:rsid w:val="00D93399"/>
    <w:rsid w:val="00D93661"/>
    <w:rsid w:val="00D93D4E"/>
    <w:rsid w:val="00D947F1"/>
    <w:rsid w:val="00D95035"/>
    <w:rsid w:val="00D961CE"/>
    <w:rsid w:val="00D96B74"/>
    <w:rsid w:val="00DA04C3"/>
    <w:rsid w:val="00DA0876"/>
    <w:rsid w:val="00DA0882"/>
    <w:rsid w:val="00DA13B7"/>
    <w:rsid w:val="00DA1C28"/>
    <w:rsid w:val="00DA1CFD"/>
    <w:rsid w:val="00DA1DA9"/>
    <w:rsid w:val="00DA25D7"/>
    <w:rsid w:val="00DA2AD1"/>
    <w:rsid w:val="00DA38B5"/>
    <w:rsid w:val="00DA3B8D"/>
    <w:rsid w:val="00DA4115"/>
    <w:rsid w:val="00DA4429"/>
    <w:rsid w:val="00DA4764"/>
    <w:rsid w:val="00DA4F9A"/>
    <w:rsid w:val="00DA59D5"/>
    <w:rsid w:val="00DA66B9"/>
    <w:rsid w:val="00DA6EAF"/>
    <w:rsid w:val="00DA7C08"/>
    <w:rsid w:val="00DB024D"/>
    <w:rsid w:val="00DB02EE"/>
    <w:rsid w:val="00DB16C9"/>
    <w:rsid w:val="00DB263A"/>
    <w:rsid w:val="00DB2741"/>
    <w:rsid w:val="00DB2CB5"/>
    <w:rsid w:val="00DB4572"/>
    <w:rsid w:val="00DB46D3"/>
    <w:rsid w:val="00DB4967"/>
    <w:rsid w:val="00DB499C"/>
    <w:rsid w:val="00DB51FD"/>
    <w:rsid w:val="00DB5508"/>
    <w:rsid w:val="00DB551F"/>
    <w:rsid w:val="00DB6417"/>
    <w:rsid w:val="00DB72A1"/>
    <w:rsid w:val="00DB752F"/>
    <w:rsid w:val="00DB7821"/>
    <w:rsid w:val="00DB7855"/>
    <w:rsid w:val="00DB7BA2"/>
    <w:rsid w:val="00DC078A"/>
    <w:rsid w:val="00DC1048"/>
    <w:rsid w:val="00DC131B"/>
    <w:rsid w:val="00DC1B7B"/>
    <w:rsid w:val="00DC2A31"/>
    <w:rsid w:val="00DC30D0"/>
    <w:rsid w:val="00DC39B6"/>
    <w:rsid w:val="00DC39BC"/>
    <w:rsid w:val="00DC3ADC"/>
    <w:rsid w:val="00DC5889"/>
    <w:rsid w:val="00DC683F"/>
    <w:rsid w:val="00DC6E92"/>
    <w:rsid w:val="00DD1831"/>
    <w:rsid w:val="00DD208E"/>
    <w:rsid w:val="00DD2539"/>
    <w:rsid w:val="00DD28B2"/>
    <w:rsid w:val="00DD3340"/>
    <w:rsid w:val="00DD375A"/>
    <w:rsid w:val="00DD3BE8"/>
    <w:rsid w:val="00DD40D8"/>
    <w:rsid w:val="00DD4854"/>
    <w:rsid w:val="00DD4AE9"/>
    <w:rsid w:val="00DD71F7"/>
    <w:rsid w:val="00DD7EA4"/>
    <w:rsid w:val="00DE0C85"/>
    <w:rsid w:val="00DE0D0D"/>
    <w:rsid w:val="00DE131C"/>
    <w:rsid w:val="00DE2C84"/>
    <w:rsid w:val="00DE2CE2"/>
    <w:rsid w:val="00DE3408"/>
    <w:rsid w:val="00DE3486"/>
    <w:rsid w:val="00DE46D3"/>
    <w:rsid w:val="00DE471B"/>
    <w:rsid w:val="00DE650E"/>
    <w:rsid w:val="00DE6B2E"/>
    <w:rsid w:val="00DE7A92"/>
    <w:rsid w:val="00DF0E96"/>
    <w:rsid w:val="00DF0EFA"/>
    <w:rsid w:val="00DF188A"/>
    <w:rsid w:val="00DF2AAF"/>
    <w:rsid w:val="00DF3B61"/>
    <w:rsid w:val="00DF4132"/>
    <w:rsid w:val="00DF44E5"/>
    <w:rsid w:val="00DF5A9F"/>
    <w:rsid w:val="00DF5B50"/>
    <w:rsid w:val="00DF6A92"/>
    <w:rsid w:val="00DF797A"/>
    <w:rsid w:val="00E00069"/>
    <w:rsid w:val="00E00774"/>
    <w:rsid w:val="00E01007"/>
    <w:rsid w:val="00E014AC"/>
    <w:rsid w:val="00E01E5C"/>
    <w:rsid w:val="00E02295"/>
    <w:rsid w:val="00E02C3E"/>
    <w:rsid w:val="00E0331A"/>
    <w:rsid w:val="00E03C30"/>
    <w:rsid w:val="00E04B0F"/>
    <w:rsid w:val="00E04FF8"/>
    <w:rsid w:val="00E05421"/>
    <w:rsid w:val="00E056D0"/>
    <w:rsid w:val="00E05D9A"/>
    <w:rsid w:val="00E076C5"/>
    <w:rsid w:val="00E07AD2"/>
    <w:rsid w:val="00E10C1C"/>
    <w:rsid w:val="00E10FCC"/>
    <w:rsid w:val="00E11D52"/>
    <w:rsid w:val="00E11D7B"/>
    <w:rsid w:val="00E12EAE"/>
    <w:rsid w:val="00E13524"/>
    <w:rsid w:val="00E136D7"/>
    <w:rsid w:val="00E15DC6"/>
    <w:rsid w:val="00E1694D"/>
    <w:rsid w:val="00E22062"/>
    <w:rsid w:val="00E22921"/>
    <w:rsid w:val="00E23366"/>
    <w:rsid w:val="00E233A3"/>
    <w:rsid w:val="00E23A93"/>
    <w:rsid w:val="00E23E87"/>
    <w:rsid w:val="00E240C3"/>
    <w:rsid w:val="00E257FF"/>
    <w:rsid w:val="00E2593B"/>
    <w:rsid w:val="00E25BB8"/>
    <w:rsid w:val="00E25C26"/>
    <w:rsid w:val="00E26609"/>
    <w:rsid w:val="00E27974"/>
    <w:rsid w:val="00E27A55"/>
    <w:rsid w:val="00E30214"/>
    <w:rsid w:val="00E30549"/>
    <w:rsid w:val="00E3055A"/>
    <w:rsid w:val="00E30960"/>
    <w:rsid w:val="00E30B57"/>
    <w:rsid w:val="00E31414"/>
    <w:rsid w:val="00E316DA"/>
    <w:rsid w:val="00E31C92"/>
    <w:rsid w:val="00E31CF2"/>
    <w:rsid w:val="00E32352"/>
    <w:rsid w:val="00E336FF"/>
    <w:rsid w:val="00E338F1"/>
    <w:rsid w:val="00E346D7"/>
    <w:rsid w:val="00E35762"/>
    <w:rsid w:val="00E35939"/>
    <w:rsid w:val="00E36607"/>
    <w:rsid w:val="00E37753"/>
    <w:rsid w:val="00E400B9"/>
    <w:rsid w:val="00E41236"/>
    <w:rsid w:val="00E41F67"/>
    <w:rsid w:val="00E42F97"/>
    <w:rsid w:val="00E430C6"/>
    <w:rsid w:val="00E4350F"/>
    <w:rsid w:val="00E441BE"/>
    <w:rsid w:val="00E44807"/>
    <w:rsid w:val="00E44C6A"/>
    <w:rsid w:val="00E459CB"/>
    <w:rsid w:val="00E47069"/>
    <w:rsid w:val="00E50230"/>
    <w:rsid w:val="00E5026B"/>
    <w:rsid w:val="00E50AB9"/>
    <w:rsid w:val="00E5144D"/>
    <w:rsid w:val="00E51AE2"/>
    <w:rsid w:val="00E521FE"/>
    <w:rsid w:val="00E52A8F"/>
    <w:rsid w:val="00E53125"/>
    <w:rsid w:val="00E53AFD"/>
    <w:rsid w:val="00E55F9B"/>
    <w:rsid w:val="00E56216"/>
    <w:rsid w:val="00E570D6"/>
    <w:rsid w:val="00E57D15"/>
    <w:rsid w:val="00E611D6"/>
    <w:rsid w:val="00E61603"/>
    <w:rsid w:val="00E61748"/>
    <w:rsid w:val="00E61A0B"/>
    <w:rsid w:val="00E61E5E"/>
    <w:rsid w:val="00E62B5E"/>
    <w:rsid w:val="00E642FA"/>
    <w:rsid w:val="00E64A06"/>
    <w:rsid w:val="00E651A3"/>
    <w:rsid w:val="00E668BD"/>
    <w:rsid w:val="00E67652"/>
    <w:rsid w:val="00E67FDE"/>
    <w:rsid w:val="00E7025E"/>
    <w:rsid w:val="00E70421"/>
    <w:rsid w:val="00E72477"/>
    <w:rsid w:val="00E73008"/>
    <w:rsid w:val="00E73504"/>
    <w:rsid w:val="00E73746"/>
    <w:rsid w:val="00E74253"/>
    <w:rsid w:val="00E74427"/>
    <w:rsid w:val="00E74A53"/>
    <w:rsid w:val="00E74AB8"/>
    <w:rsid w:val="00E76656"/>
    <w:rsid w:val="00E76B45"/>
    <w:rsid w:val="00E773C4"/>
    <w:rsid w:val="00E778E6"/>
    <w:rsid w:val="00E80A4B"/>
    <w:rsid w:val="00E83311"/>
    <w:rsid w:val="00E85CC7"/>
    <w:rsid w:val="00E85CD3"/>
    <w:rsid w:val="00E85E9C"/>
    <w:rsid w:val="00E8788D"/>
    <w:rsid w:val="00E904D6"/>
    <w:rsid w:val="00E9088B"/>
    <w:rsid w:val="00E9220E"/>
    <w:rsid w:val="00E9291D"/>
    <w:rsid w:val="00E9311E"/>
    <w:rsid w:val="00E94283"/>
    <w:rsid w:val="00E949C6"/>
    <w:rsid w:val="00E94D28"/>
    <w:rsid w:val="00E94D66"/>
    <w:rsid w:val="00E952D1"/>
    <w:rsid w:val="00E96BCF"/>
    <w:rsid w:val="00E96C77"/>
    <w:rsid w:val="00E97270"/>
    <w:rsid w:val="00E97473"/>
    <w:rsid w:val="00EA18DA"/>
    <w:rsid w:val="00EA317A"/>
    <w:rsid w:val="00EA3B16"/>
    <w:rsid w:val="00EA44E5"/>
    <w:rsid w:val="00EA4A18"/>
    <w:rsid w:val="00EA58F3"/>
    <w:rsid w:val="00EB15AD"/>
    <w:rsid w:val="00EB2748"/>
    <w:rsid w:val="00EB2ADD"/>
    <w:rsid w:val="00EB2F40"/>
    <w:rsid w:val="00EB324B"/>
    <w:rsid w:val="00EB46CE"/>
    <w:rsid w:val="00EB58B1"/>
    <w:rsid w:val="00EC08F0"/>
    <w:rsid w:val="00EC0DF8"/>
    <w:rsid w:val="00EC182F"/>
    <w:rsid w:val="00EC2137"/>
    <w:rsid w:val="00EC36F4"/>
    <w:rsid w:val="00EC3DAB"/>
    <w:rsid w:val="00EC4844"/>
    <w:rsid w:val="00EC5098"/>
    <w:rsid w:val="00EC56E0"/>
    <w:rsid w:val="00EC6BB1"/>
    <w:rsid w:val="00ED1231"/>
    <w:rsid w:val="00ED1ABC"/>
    <w:rsid w:val="00ED1C69"/>
    <w:rsid w:val="00ED312B"/>
    <w:rsid w:val="00ED3E54"/>
    <w:rsid w:val="00ED48F0"/>
    <w:rsid w:val="00ED5BB4"/>
    <w:rsid w:val="00ED622D"/>
    <w:rsid w:val="00ED6B31"/>
    <w:rsid w:val="00ED71D9"/>
    <w:rsid w:val="00ED7F84"/>
    <w:rsid w:val="00EE2CE7"/>
    <w:rsid w:val="00EE3D8B"/>
    <w:rsid w:val="00EE5825"/>
    <w:rsid w:val="00EE592C"/>
    <w:rsid w:val="00EE6D44"/>
    <w:rsid w:val="00EE74BD"/>
    <w:rsid w:val="00EE7A07"/>
    <w:rsid w:val="00EE7FEE"/>
    <w:rsid w:val="00EF09A6"/>
    <w:rsid w:val="00EF195A"/>
    <w:rsid w:val="00EF1DD7"/>
    <w:rsid w:val="00EF2ADF"/>
    <w:rsid w:val="00EF364D"/>
    <w:rsid w:val="00EF444E"/>
    <w:rsid w:val="00EF62AD"/>
    <w:rsid w:val="00EF7ABC"/>
    <w:rsid w:val="00EF7BDF"/>
    <w:rsid w:val="00EF7C02"/>
    <w:rsid w:val="00F00A72"/>
    <w:rsid w:val="00F00B5F"/>
    <w:rsid w:val="00F01094"/>
    <w:rsid w:val="00F01EC0"/>
    <w:rsid w:val="00F01FE8"/>
    <w:rsid w:val="00F02D35"/>
    <w:rsid w:val="00F03657"/>
    <w:rsid w:val="00F0473A"/>
    <w:rsid w:val="00F04789"/>
    <w:rsid w:val="00F05708"/>
    <w:rsid w:val="00F05F69"/>
    <w:rsid w:val="00F06547"/>
    <w:rsid w:val="00F10E42"/>
    <w:rsid w:val="00F12320"/>
    <w:rsid w:val="00F1245E"/>
    <w:rsid w:val="00F1305F"/>
    <w:rsid w:val="00F15B5E"/>
    <w:rsid w:val="00F15BCB"/>
    <w:rsid w:val="00F16421"/>
    <w:rsid w:val="00F169D9"/>
    <w:rsid w:val="00F2080E"/>
    <w:rsid w:val="00F20FC6"/>
    <w:rsid w:val="00F221CE"/>
    <w:rsid w:val="00F23BF9"/>
    <w:rsid w:val="00F2523A"/>
    <w:rsid w:val="00F26DFA"/>
    <w:rsid w:val="00F27337"/>
    <w:rsid w:val="00F27DB4"/>
    <w:rsid w:val="00F3034F"/>
    <w:rsid w:val="00F306BF"/>
    <w:rsid w:val="00F30732"/>
    <w:rsid w:val="00F313FF"/>
    <w:rsid w:val="00F31922"/>
    <w:rsid w:val="00F31CDE"/>
    <w:rsid w:val="00F32BB0"/>
    <w:rsid w:val="00F33036"/>
    <w:rsid w:val="00F336BA"/>
    <w:rsid w:val="00F34000"/>
    <w:rsid w:val="00F34BDA"/>
    <w:rsid w:val="00F3555A"/>
    <w:rsid w:val="00F36014"/>
    <w:rsid w:val="00F365B3"/>
    <w:rsid w:val="00F376CC"/>
    <w:rsid w:val="00F4010E"/>
    <w:rsid w:val="00F40330"/>
    <w:rsid w:val="00F41CB5"/>
    <w:rsid w:val="00F42CDE"/>
    <w:rsid w:val="00F4508A"/>
    <w:rsid w:val="00F455C4"/>
    <w:rsid w:val="00F457D6"/>
    <w:rsid w:val="00F46DC7"/>
    <w:rsid w:val="00F51F1E"/>
    <w:rsid w:val="00F52601"/>
    <w:rsid w:val="00F53A5E"/>
    <w:rsid w:val="00F53B05"/>
    <w:rsid w:val="00F547EE"/>
    <w:rsid w:val="00F552FD"/>
    <w:rsid w:val="00F571D3"/>
    <w:rsid w:val="00F57C2A"/>
    <w:rsid w:val="00F57F3A"/>
    <w:rsid w:val="00F608DC"/>
    <w:rsid w:val="00F612CF"/>
    <w:rsid w:val="00F61C45"/>
    <w:rsid w:val="00F62610"/>
    <w:rsid w:val="00F631D7"/>
    <w:rsid w:val="00F63A58"/>
    <w:rsid w:val="00F63B3D"/>
    <w:rsid w:val="00F64010"/>
    <w:rsid w:val="00F65B7F"/>
    <w:rsid w:val="00F65CA8"/>
    <w:rsid w:val="00F65EC3"/>
    <w:rsid w:val="00F65F9C"/>
    <w:rsid w:val="00F66918"/>
    <w:rsid w:val="00F70BE5"/>
    <w:rsid w:val="00F7156C"/>
    <w:rsid w:val="00F719E5"/>
    <w:rsid w:val="00F71BAB"/>
    <w:rsid w:val="00F71EF3"/>
    <w:rsid w:val="00F720EE"/>
    <w:rsid w:val="00F72809"/>
    <w:rsid w:val="00F732CF"/>
    <w:rsid w:val="00F746A8"/>
    <w:rsid w:val="00F75550"/>
    <w:rsid w:val="00F7638F"/>
    <w:rsid w:val="00F76C81"/>
    <w:rsid w:val="00F76E31"/>
    <w:rsid w:val="00F773F2"/>
    <w:rsid w:val="00F77950"/>
    <w:rsid w:val="00F77C12"/>
    <w:rsid w:val="00F81F33"/>
    <w:rsid w:val="00F82831"/>
    <w:rsid w:val="00F8356E"/>
    <w:rsid w:val="00F835B3"/>
    <w:rsid w:val="00F836CC"/>
    <w:rsid w:val="00F836F6"/>
    <w:rsid w:val="00F83A84"/>
    <w:rsid w:val="00F83C3C"/>
    <w:rsid w:val="00F84001"/>
    <w:rsid w:val="00F84197"/>
    <w:rsid w:val="00F84B27"/>
    <w:rsid w:val="00F858AA"/>
    <w:rsid w:val="00F85A1A"/>
    <w:rsid w:val="00F8626F"/>
    <w:rsid w:val="00F864DD"/>
    <w:rsid w:val="00F86DC6"/>
    <w:rsid w:val="00F876C5"/>
    <w:rsid w:val="00F90C3A"/>
    <w:rsid w:val="00F916DC"/>
    <w:rsid w:val="00F92E3A"/>
    <w:rsid w:val="00F946C7"/>
    <w:rsid w:val="00F955B6"/>
    <w:rsid w:val="00F95A04"/>
    <w:rsid w:val="00F95D53"/>
    <w:rsid w:val="00F9601D"/>
    <w:rsid w:val="00F9608C"/>
    <w:rsid w:val="00F961BD"/>
    <w:rsid w:val="00F966FC"/>
    <w:rsid w:val="00F969F5"/>
    <w:rsid w:val="00F9743F"/>
    <w:rsid w:val="00F97A27"/>
    <w:rsid w:val="00F97C2C"/>
    <w:rsid w:val="00FA1074"/>
    <w:rsid w:val="00FA1546"/>
    <w:rsid w:val="00FA2AD5"/>
    <w:rsid w:val="00FA2E0E"/>
    <w:rsid w:val="00FA3678"/>
    <w:rsid w:val="00FA3930"/>
    <w:rsid w:val="00FA3B6B"/>
    <w:rsid w:val="00FA4135"/>
    <w:rsid w:val="00FA43DB"/>
    <w:rsid w:val="00FA4AED"/>
    <w:rsid w:val="00FA5500"/>
    <w:rsid w:val="00FA6556"/>
    <w:rsid w:val="00FB04DE"/>
    <w:rsid w:val="00FB0A1F"/>
    <w:rsid w:val="00FB124B"/>
    <w:rsid w:val="00FB16A3"/>
    <w:rsid w:val="00FB203C"/>
    <w:rsid w:val="00FB2839"/>
    <w:rsid w:val="00FB284E"/>
    <w:rsid w:val="00FB3BC7"/>
    <w:rsid w:val="00FB4533"/>
    <w:rsid w:val="00FB574A"/>
    <w:rsid w:val="00FB6579"/>
    <w:rsid w:val="00FB6BB2"/>
    <w:rsid w:val="00FB6E7F"/>
    <w:rsid w:val="00FB705F"/>
    <w:rsid w:val="00FB79E2"/>
    <w:rsid w:val="00FC07E9"/>
    <w:rsid w:val="00FC1C55"/>
    <w:rsid w:val="00FC1D1C"/>
    <w:rsid w:val="00FC2679"/>
    <w:rsid w:val="00FC2B58"/>
    <w:rsid w:val="00FC3750"/>
    <w:rsid w:val="00FC37BA"/>
    <w:rsid w:val="00FC39AB"/>
    <w:rsid w:val="00FC4129"/>
    <w:rsid w:val="00FC416E"/>
    <w:rsid w:val="00FC49D0"/>
    <w:rsid w:val="00FC6093"/>
    <w:rsid w:val="00FC6406"/>
    <w:rsid w:val="00FC6EAA"/>
    <w:rsid w:val="00FC77BB"/>
    <w:rsid w:val="00FC79AC"/>
    <w:rsid w:val="00FC7DF6"/>
    <w:rsid w:val="00FD0752"/>
    <w:rsid w:val="00FD0F27"/>
    <w:rsid w:val="00FD12A8"/>
    <w:rsid w:val="00FD19CF"/>
    <w:rsid w:val="00FD1F27"/>
    <w:rsid w:val="00FD208F"/>
    <w:rsid w:val="00FD2165"/>
    <w:rsid w:val="00FD26B4"/>
    <w:rsid w:val="00FD37F6"/>
    <w:rsid w:val="00FD52DA"/>
    <w:rsid w:val="00FD59C9"/>
    <w:rsid w:val="00FD5BBA"/>
    <w:rsid w:val="00FD6BB0"/>
    <w:rsid w:val="00FD6F71"/>
    <w:rsid w:val="00FE0784"/>
    <w:rsid w:val="00FE13E7"/>
    <w:rsid w:val="00FE2504"/>
    <w:rsid w:val="00FE2C33"/>
    <w:rsid w:val="00FE4156"/>
    <w:rsid w:val="00FE457C"/>
    <w:rsid w:val="00FE46D1"/>
    <w:rsid w:val="00FE49E4"/>
    <w:rsid w:val="00FE4B91"/>
    <w:rsid w:val="00FE5003"/>
    <w:rsid w:val="00FE51A4"/>
    <w:rsid w:val="00FE52BD"/>
    <w:rsid w:val="00FE5D35"/>
    <w:rsid w:val="00FE6CD9"/>
    <w:rsid w:val="00FF089C"/>
    <w:rsid w:val="00FF0A32"/>
    <w:rsid w:val="00FF4031"/>
    <w:rsid w:val="00FF4540"/>
    <w:rsid w:val="00FF4670"/>
    <w:rsid w:val="00FF477D"/>
    <w:rsid w:val="00FF5C08"/>
    <w:rsid w:val="00FF6AB1"/>
    <w:rsid w:val="00FF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>
      <v:stroke endarrow="block"/>
    </o:shapedefaults>
    <o:shapelayout v:ext="edit">
      <o:idmap v:ext="edit" data="1"/>
    </o:shapelayout>
  </w:shapeDefaults>
  <w:decimalSymbol w:val="."/>
  <w:listSeparator w:val=","/>
  <w14:docId w14:val="0A22818E"/>
  <w15:docId w15:val="{4102F080-B9E1-4FD1-B34F-6EB89442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C3DAB"/>
    <w:pPr>
      <w:widowControl w:val="0"/>
      <w:spacing w:line="312" w:lineRule="auto"/>
      <w:jc w:val="both"/>
    </w:pPr>
    <w:rPr>
      <w:rFonts w:ascii="굴림" w:eastAsia="굴림"/>
      <w:lang w:eastAsia="en-US"/>
    </w:rPr>
  </w:style>
  <w:style w:type="paragraph" w:styleId="1">
    <w:name w:val="heading 1"/>
    <w:basedOn w:val="a1"/>
    <w:next w:val="a1"/>
    <w:qFormat/>
    <w:rsid w:val="00D81821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8"/>
    </w:rPr>
  </w:style>
  <w:style w:type="paragraph" w:styleId="2">
    <w:name w:val="heading 2"/>
    <w:basedOn w:val="1"/>
    <w:next w:val="a1"/>
    <w:qFormat/>
    <w:rsid w:val="00D81821"/>
    <w:pPr>
      <w:numPr>
        <w:ilvl w:val="1"/>
      </w:numPr>
      <w:outlineLvl w:val="1"/>
    </w:pPr>
    <w:rPr>
      <w:sz w:val="24"/>
    </w:rPr>
  </w:style>
  <w:style w:type="paragraph" w:styleId="3">
    <w:name w:val="heading 3"/>
    <w:basedOn w:val="1"/>
    <w:next w:val="a1"/>
    <w:link w:val="3Char"/>
    <w:qFormat/>
    <w:rsid w:val="00430DFC"/>
    <w:pPr>
      <w:numPr>
        <w:ilvl w:val="2"/>
      </w:numPr>
      <w:outlineLvl w:val="2"/>
    </w:pPr>
    <w:rPr>
      <w:sz w:val="20"/>
    </w:rPr>
  </w:style>
  <w:style w:type="paragraph" w:styleId="4">
    <w:name w:val="heading 4"/>
    <w:basedOn w:val="1"/>
    <w:next w:val="a1"/>
    <w:link w:val="4Char"/>
    <w:qFormat/>
    <w:rsid w:val="00F9608C"/>
    <w:pPr>
      <w:numPr>
        <w:ilvl w:val="3"/>
      </w:numPr>
      <w:outlineLvl w:val="3"/>
    </w:pPr>
    <w:rPr>
      <w:sz w:val="20"/>
    </w:rPr>
  </w:style>
  <w:style w:type="paragraph" w:styleId="5">
    <w:name w:val="heading 5"/>
    <w:basedOn w:val="1"/>
    <w:next w:val="a1"/>
    <w:link w:val="5Char"/>
    <w:qFormat/>
    <w:rsid w:val="00997B1E"/>
    <w:pPr>
      <w:numPr>
        <w:ilvl w:val="4"/>
      </w:numPr>
      <w:spacing w:before="240"/>
      <w:outlineLvl w:val="4"/>
    </w:pPr>
    <w:rPr>
      <w:sz w:val="20"/>
    </w:rPr>
  </w:style>
  <w:style w:type="paragraph" w:styleId="6">
    <w:name w:val="heading 6"/>
    <w:basedOn w:val="a1"/>
    <w:next w:val="a1"/>
    <w:link w:val="6Char"/>
    <w:qFormat/>
    <w:rsid w:val="00406F5E"/>
    <w:pPr>
      <w:numPr>
        <w:ilvl w:val="5"/>
        <w:numId w:val="1"/>
      </w:numPr>
      <w:spacing w:before="240" w:after="60"/>
      <w:outlineLvl w:val="5"/>
    </w:pPr>
    <w:rPr>
      <w:b/>
    </w:rPr>
  </w:style>
  <w:style w:type="paragraph" w:styleId="7">
    <w:name w:val="heading 7"/>
    <w:basedOn w:val="a1"/>
    <w:next w:val="a1"/>
    <w:qFormat/>
    <w:rsid w:val="00430DFC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430DFC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1"/>
    <w:next w:val="a1"/>
    <w:qFormat/>
    <w:rsid w:val="00430DFC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rsid w:val="00C55BA4"/>
    <w:pPr>
      <w:widowControl w:val="0"/>
      <w:spacing w:line="312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1"/>
    <w:next w:val="a1"/>
    <w:qFormat/>
    <w:rsid w:val="00430DFC"/>
    <w:pPr>
      <w:spacing w:line="240" w:lineRule="auto"/>
      <w:jc w:val="center"/>
    </w:pPr>
    <w:rPr>
      <w:rFonts w:ascii="Arial" w:hAnsi="Arial"/>
      <w:b/>
      <w:sz w:val="36"/>
    </w:rPr>
  </w:style>
  <w:style w:type="paragraph" w:styleId="a7">
    <w:name w:val="Subtitle"/>
    <w:basedOn w:val="a1"/>
    <w:qFormat/>
    <w:rsid w:val="00430DFC"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a8">
    <w:name w:val="Normal Indent"/>
    <w:basedOn w:val="a1"/>
    <w:rsid w:val="00430DFC"/>
    <w:pPr>
      <w:ind w:left="900" w:hanging="900"/>
    </w:pPr>
  </w:style>
  <w:style w:type="paragraph" w:styleId="11">
    <w:name w:val="toc 1"/>
    <w:basedOn w:val="a1"/>
    <w:next w:val="a1"/>
    <w:uiPriority w:val="39"/>
    <w:rsid w:val="00D76E1D"/>
    <w:pPr>
      <w:spacing w:before="120"/>
      <w:jc w:val="left"/>
    </w:pPr>
    <w:rPr>
      <w:rFonts w:ascii="Times New Roman"/>
      <w:b/>
      <w:bCs/>
      <w:iCs/>
      <w:sz w:val="24"/>
      <w:szCs w:val="24"/>
    </w:rPr>
  </w:style>
  <w:style w:type="paragraph" w:styleId="20">
    <w:name w:val="toc 2"/>
    <w:basedOn w:val="a1"/>
    <w:next w:val="a1"/>
    <w:uiPriority w:val="39"/>
    <w:rsid w:val="00430DFC"/>
    <w:pPr>
      <w:spacing w:before="120"/>
      <w:ind w:left="200"/>
      <w:jc w:val="left"/>
    </w:pPr>
    <w:rPr>
      <w:rFonts w:ascii="Times New Roman"/>
      <w:b/>
      <w:bCs/>
      <w:sz w:val="22"/>
      <w:szCs w:val="22"/>
    </w:rPr>
  </w:style>
  <w:style w:type="paragraph" w:styleId="30">
    <w:name w:val="toc 3"/>
    <w:basedOn w:val="a1"/>
    <w:next w:val="a1"/>
    <w:uiPriority w:val="39"/>
    <w:rsid w:val="00430DFC"/>
    <w:pPr>
      <w:ind w:left="400"/>
      <w:jc w:val="left"/>
    </w:pPr>
    <w:rPr>
      <w:rFonts w:ascii="Times New Roman"/>
    </w:rPr>
  </w:style>
  <w:style w:type="paragraph" w:styleId="a9">
    <w:name w:val="header"/>
    <w:basedOn w:val="a1"/>
    <w:rsid w:val="00430DFC"/>
    <w:pPr>
      <w:tabs>
        <w:tab w:val="center" w:pos="4320"/>
        <w:tab w:val="right" w:pos="8640"/>
      </w:tabs>
    </w:pPr>
  </w:style>
  <w:style w:type="paragraph" w:styleId="aa">
    <w:name w:val="footer"/>
    <w:basedOn w:val="a1"/>
    <w:rsid w:val="00430DFC"/>
    <w:pPr>
      <w:tabs>
        <w:tab w:val="center" w:pos="4320"/>
        <w:tab w:val="right" w:pos="8640"/>
      </w:tabs>
    </w:pPr>
  </w:style>
  <w:style w:type="character" w:styleId="ab">
    <w:name w:val="page number"/>
    <w:basedOn w:val="a2"/>
    <w:rsid w:val="00430DFC"/>
  </w:style>
  <w:style w:type="paragraph" w:styleId="ac">
    <w:name w:val="Body Text"/>
    <w:basedOn w:val="a1"/>
    <w:rsid w:val="00430DFC"/>
    <w:pPr>
      <w:keepLines/>
      <w:spacing w:after="120"/>
      <w:ind w:left="720"/>
    </w:pPr>
  </w:style>
  <w:style w:type="paragraph" w:styleId="ad">
    <w:name w:val="Document Map"/>
    <w:basedOn w:val="a1"/>
    <w:semiHidden/>
    <w:rsid w:val="00430DFC"/>
    <w:pPr>
      <w:shd w:val="clear" w:color="auto" w:fill="000080"/>
    </w:pPr>
    <w:rPr>
      <w:rFonts w:ascii="Tahoma" w:hAnsi="Tahoma"/>
    </w:rPr>
  </w:style>
  <w:style w:type="character" w:styleId="ae">
    <w:name w:val="footnote reference"/>
    <w:basedOn w:val="a2"/>
    <w:semiHidden/>
    <w:rsid w:val="00430DFC"/>
    <w:rPr>
      <w:sz w:val="20"/>
      <w:vertAlign w:val="superscript"/>
    </w:rPr>
  </w:style>
  <w:style w:type="paragraph" w:styleId="af">
    <w:name w:val="footnote text"/>
    <w:basedOn w:val="a1"/>
    <w:semiHidden/>
    <w:rsid w:val="00430DFC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40">
    <w:name w:val="toc 4"/>
    <w:basedOn w:val="a1"/>
    <w:next w:val="a1"/>
    <w:uiPriority w:val="39"/>
    <w:rsid w:val="00430DFC"/>
    <w:pPr>
      <w:ind w:left="600"/>
      <w:jc w:val="left"/>
    </w:pPr>
    <w:rPr>
      <w:rFonts w:ascii="Times New Roman"/>
    </w:rPr>
  </w:style>
  <w:style w:type="paragraph" w:styleId="50">
    <w:name w:val="toc 5"/>
    <w:basedOn w:val="a1"/>
    <w:next w:val="a1"/>
    <w:semiHidden/>
    <w:rsid w:val="00430DFC"/>
    <w:pPr>
      <w:ind w:left="800"/>
      <w:jc w:val="left"/>
    </w:pPr>
    <w:rPr>
      <w:rFonts w:ascii="Times New Roman"/>
    </w:rPr>
  </w:style>
  <w:style w:type="paragraph" w:styleId="60">
    <w:name w:val="toc 6"/>
    <w:basedOn w:val="a1"/>
    <w:next w:val="a1"/>
    <w:semiHidden/>
    <w:rsid w:val="00430DFC"/>
    <w:pPr>
      <w:ind w:left="1000"/>
      <w:jc w:val="left"/>
    </w:pPr>
    <w:rPr>
      <w:rFonts w:ascii="Times New Roman"/>
    </w:rPr>
  </w:style>
  <w:style w:type="paragraph" w:styleId="70">
    <w:name w:val="toc 7"/>
    <w:basedOn w:val="a1"/>
    <w:next w:val="a1"/>
    <w:semiHidden/>
    <w:rsid w:val="00430DFC"/>
    <w:pPr>
      <w:ind w:left="1200"/>
      <w:jc w:val="left"/>
    </w:pPr>
    <w:rPr>
      <w:rFonts w:ascii="Times New Roman"/>
    </w:rPr>
  </w:style>
  <w:style w:type="paragraph" w:styleId="80">
    <w:name w:val="toc 8"/>
    <w:basedOn w:val="a1"/>
    <w:next w:val="a1"/>
    <w:semiHidden/>
    <w:rsid w:val="00430DFC"/>
    <w:pPr>
      <w:ind w:left="1400"/>
      <w:jc w:val="left"/>
    </w:pPr>
    <w:rPr>
      <w:rFonts w:ascii="Times New Roman"/>
    </w:rPr>
  </w:style>
  <w:style w:type="paragraph" w:styleId="90">
    <w:name w:val="toc 9"/>
    <w:basedOn w:val="a1"/>
    <w:next w:val="a1"/>
    <w:semiHidden/>
    <w:rsid w:val="00430DFC"/>
    <w:pPr>
      <w:ind w:left="1600"/>
      <w:jc w:val="left"/>
    </w:pPr>
    <w:rPr>
      <w:rFonts w:ascii="Times New Roman"/>
    </w:rPr>
  </w:style>
  <w:style w:type="paragraph" w:styleId="21">
    <w:name w:val="Body Text 2"/>
    <w:basedOn w:val="a1"/>
    <w:rsid w:val="00430DFC"/>
    <w:rPr>
      <w:i/>
      <w:color w:val="0000FF"/>
    </w:rPr>
  </w:style>
  <w:style w:type="paragraph" w:styleId="af0">
    <w:name w:val="Body Text Indent"/>
    <w:basedOn w:val="a1"/>
    <w:rsid w:val="00430DFC"/>
    <w:pPr>
      <w:ind w:left="720"/>
    </w:pPr>
    <w:rPr>
      <w:i/>
      <w:color w:val="0000FF"/>
      <w:u w:val="single"/>
    </w:rPr>
  </w:style>
  <w:style w:type="character" w:styleId="af1">
    <w:name w:val="Hyperlink"/>
    <w:basedOn w:val="a2"/>
    <w:uiPriority w:val="99"/>
    <w:rsid w:val="00430DFC"/>
    <w:rPr>
      <w:rFonts w:ascii="굴림" w:eastAsia="굴림"/>
      <w:color w:val="0000FF"/>
      <w:u w:val="single"/>
    </w:rPr>
  </w:style>
  <w:style w:type="character" w:styleId="af2">
    <w:name w:val="Strong"/>
    <w:basedOn w:val="a2"/>
    <w:qFormat/>
    <w:rsid w:val="00430DFC"/>
    <w:rPr>
      <w:b/>
      <w:bCs/>
    </w:rPr>
  </w:style>
  <w:style w:type="character" w:styleId="af3">
    <w:name w:val="FollowedHyperlink"/>
    <w:basedOn w:val="a2"/>
    <w:rsid w:val="00430DFC"/>
    <w:rPr>
      <w:color w:val="800080"/>
      <w:u w:val="single"/>
    </w:rPr>
  </w:style>
  <w:style w:type="paragraph" w:customStyle="1" w:styleId="af4">
    <w:name w:val="바탕글"/>
    <w:rsid w:val="00430DFC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체" w:eastAsia="바탕체"/>
      <w:color w:val="000000"/>
    </w:rPr>
  </w:style>
  <w:style w:type="paragraph" w:styleId="af5">
    <w:name w:val="Date"/>
    <w:basedOn w:val="a1"/>
    <w:next w:val="a1"/>
    <w:rsid w:val="00430DFC"/>
    <w:pPr>
      <w:wordWrap w:val="0"/>
      <w:autoSpaceDE w:val="0"/>
      <w:autoSpaceDN w:val="0"/>
      <w:spacing w:line="240" w:lineRule="auto"/>
    </w:pPr>
    <w:rPr>
      <w:rFonts w:ascii="굴림체" w:eastAsia="굴림체" w:hAnsi="굴림체"/>
      <w:kern w:val="2"/>
      <w:sz w:val="22"/>
      <w:szCs w:val="24"/>
      <w:lang w:eastAsia="ko-KR"/>
    </w:rPr>
  </w:style>
  <w:style w:type="paragraph" w:styleId="31">
    <w:name w:val="List Bullet 3"/>
    <w:basedOn w:val="a1"/>
    <w:autoRedefine/>
    <w:rsid w:val="00430DFC"/>
    <w:rPr>
      <w:lang w:eastAsia="ko-KR"/>
    </w:rPr>
  </w:style>
  <w:style w:type="paragraph" w:styleId="12">
    <w:name w:val="index 1"/>
    <w:basedOn w:val="a1"/>
    <w:next w:val="a1"/>
    <w:autoRedefine/>
    <w:semiHidden/>
    <w:rsid w:val="00AC6B63"/>
    <w:pPr>
      <w:ind w:leftChars="200" w:left="200" w:hangingChars="200" w:hanging="2000"/>
    </w:pPr>
  </w:style>
  <w:style w:type="paragraph" w:customStyle="1" w:styleId="a0">
    <w:name w:val="항목"/>
    <w:basedOn w:val="a1"/>
    <w:rsid w:val="00430DFC"/>
    <w:pPr>
      <w:numPr>
        <w:numId w:val="2"/>
      </w:numPr>
      <w:spacing w:afterLines="50"/>
    </w:pPr>
  </w:style>
  <w:style w:type="paragraph" w:customStyle="1" w:styleId="Tabletext">
    <w:name w:val="Tabletext"/>
    <w:basedOn w:val="a1"/>
    <w:rsid w:val="00F8626F"/>
    <w:pPr>
      <w:keepLines/>
      <w:spacing w:after="120" w:line="240" w:lineRule="atLeast"/>
      <w:jc w:val="left"/>
    </w:pPr>
    <w:rPr>
      <w:rFonts w:ascii="Times New Roman" w:eastAsia="바탕"/>
    </w:rPr>
  </w:style>
  <w:style w:type="numbering" w:customStyle="1" w:styleId="a">
    <w:name w:val="스타일 글머리 기호 굵게"/>
    <w:basedOn w:val="a4"/>
    <w:rsid w:val="00D81821"/>
    <w:pPr>
      <w:numPr>
        <w:numId w:val="3"/>
      </w:numPr>
    </w:pPr>
  </w:style>
  <w:style w:type="numbering" w:customStyle="1" w:styleId="10">
    <w:name w:val="현재 목록1"/>
    <w:rsid w:val="00446EB0"/>
    <w:pPr>
      <w:numPr>
        <w:numId w:val="4"/>
      </w:numPr>
    </w:pPr>
  </w:style>
  <w:style w:type="paragraph" w:customStyle="1" w:styleId="InfoBlue">
    <w:name w:val="InfoBlue"/>
    <w:basedOn w:val="a1"/>
    <w:rsid w:val="00C64973"/>
    <w:pPr>
      <w:numPr>
        <w:numId w:val="5"/>
      </w:numPr>
      <w:tabs>
        <w:tab w:val="num" w:pos="360"/>
      </w:tabs>
      <w:spacing w:after="120" w:line="240" w:lineRule="atLeast"/>
      <w:ind w:left="0" w:right="200" w:firstLine="0"/>
      <w:jc w:val="left"/>
    </w:pPr>
    <w:rPr>
      <w:rFonts w:hAnsi="굴림"/>
      <w:color w:val="000000"/>
      <w:lang w:eastAsia="ko-KR"/>
    </w:rPr>
  </w:style>
  <w:style w:type="paragraph" w:styleId="af6">
    <w:name w:val="Balloon Text"/>
    <w:basedOn w:val="a1"/>
    <w:semiHidden/>
    <w:rsid w:val="00573474"/>
    <w:rPr>
      <w:rFonts w:ascii="Arial" w:eastAsia="돋움" w:hAnsi="Arial"/>
      <w:sz w:val="18"/>
      <w:szCs w:val="18"/>
    </w:rPr>
  </w:style>
  <w:style w:type="paragraph" w:styleId="af7">
    <w:name w:val="List Paragraph"/>
    <w:basedOn w:val="a1"/>
    <w:uiPriority w:val="34"/>
    <w:qFormat/>
    <w:rsid w:val="007B2BC8"/>
    <w:pPr>
      <w:ind w:leftChars="400" w:left="800"/>
    </w:pPr>
  </w:style>
  <w:style w:type="character" w:styleId="af8">
    <w:name w:val="annotation reference"/>
    <w:basedOn w:val="a2"/>
    <w:semiHidden/>
    <w:unhideWhenUsed/>
    <w:rsid w:val="009A7972"/>
    <w:rPr>
      <w:sz w:val="18"/>
      <w:szCs w:val="18"/>
    </w:rPr>
  </w:style>
  <w:style w:type="paragraph" w:styleId="af9">
    <w:name w:val="annotation text"/>
    <w:basedOn w:val="a1"/>
    <w:link w:val="Char"/>
    <w:semiHidden/>
    <w:unhideWhenUsed/>
    <w:rsid w:val="009A7972"/>
    <w:pPr>
      <w:jc w:val="left"/>
    </w:pPr>
  </w:style>
  <w:style w:type="character" w:customStyle="1" w:styleId="Char">
    <w:name w:val="메모 텍스트 Char"/>
    <w:basedOn w:val="a2"/>
    <w:link w:val="af9"/>
    <w:semiHidden/>
    <w:rsid w:val="009A7972"/>
    <w:rPr>
      <w:rFonts w:ascii="굴림" w:eastAsia="굴림"/>
      <w:lang w:eastAsia="en-US"/>
    </w:rPr>
  </w:style>
  <w:style w:type="paragraph" w:styleId="afa">
    <w:name w:val="annotation subject"/>
    <w:basedOn w:val="af9"/>
    <w:next w:val="af9"/>
    <w:link w:val="Char0"/>
    <w:semiHidden/>
    <w:unhideWhenUsed/>
    <w:rsid w:val="009A7972"/>
    <w:rPr>
      <w:b/>
      <w:bCs/>
    </w:rPr>
  </w:style>
  <w:style w:type="character" w:customStyle="1" w:styleId="Char0">
    <w:name w:val="메모 주제 Char"/>
    <w:basedOn w:val="Char"/>
    <w:link w:val="afa"/>
    <w:semiHidden/>
    <w:rsid w:val="009A7972"/>
    <w:rPr>
      <w:rFonts w:ascii="굴림" w:eastAsia="굴림"/>
      <w:b/>
      <w:bCs/>
      <w:lang w:eastAsia="en-US"/>
    </w:rPr>
  </w:style>
  <w:style w:type="character" w:styleId="afb">
    <w:name w:val="Placeholder Text"/>
    <w:basedOn w:val="a2"/>
    <w:uiPriority w:val="99"/>
    <w:semiHidden/>
    <w:rsid w:val="0054306C"/>
    <w:rPr>
      <w:color w:val="808080"/>
    </w:rPr>
  </w:style>
  <w:style w:type="paragraph" w:styleId="afc">
    <w:name w:val="Normal (Web)"/>
    <w:basedOn w:val="a1"/>
    <w:uiPriority w:val="99"/>
    <w:semiHidden/>
    <w:unhideWhenUsed/>
    <w:rsid w:val="00734783"/>
    <w:pPr>
      <w:widowControl/>
      <w:spacing w:before="100" w:beforeAutospacing="1" w:after="100" w:afterAutospacing="1" w:line="240" w:lineRule="auto"/>
      <w:jc w:val="left"/>
    </w:pPr>
    <w:rPr>
      <w:rFonts w:hAnsi="굴림" w:cs="굴림"/>
      <w:sz w:val="24"/>
      <w:szCs w:val="24"/>
      <w:lang w:eastAsia="ko-KR"/>
    </w:rPr>
  </w:style>
  <w:style w:type="character" w:customStyle="1" w:styleId="3Char">
    <w:name w:val="제목 3 Char"/>
    <w:basedOn w:val="a2"/>
    <w:link w:val="3"/>
    <w:rsid w:val="00456B09"/>
    <w:rPr>
      <w:rFonts w:ascii="Arial" w:eastAsia="굴림" w:hAnsi="Arial"/>
      <w:b/>
      <w:lang w:eastAsia="en-US"/>
    </w:rPr>
  </w:style>
  <w:style w:type="character" w:customStyle="1" w:styleId="4Char">
    <w:name w:val="제목 4 Char"/>
    <w:basedOn w:val="a2"/>
    <w:link w:val="4"/>
    <w:rsid w:val="00456B09"/>
    <w:rPr>
      <w:rFonts w:ascii="Arial" w:eastAsia="굴림" w:hAnsi="Arial"/>
      <w:b/>
      <w:lang w:eastAsia="en-US"/>
    </w:rPr>
  </w:style>
  <w:style w:type="character" w:customStyle="1" w:styleId="5Char">
    <w:name w:val="제목 5 Char"/>
    <w:basedOn w:val="a2"/>
    <w:link w:val="5"/>
    <w:rsid w:val="000037ED"/>
    <w:rPr>
      <w:rFonts w:ascii="Arial" w:eastAsia="굴림" w:hAnsi="Arial"/>
      <w:b/>
      <w:lang w:eastAsia="en-US"/>
    </w:rPr>
  </w:style>
  <w:style w:type="paragraph" w:styleId="TOC">
    <w:name w:val="TOC Heading"/>
    <w:basedOn w:val="1"/>
    <w:next w:val="a1"/>
    <w:uiPriority w:val="39"/>
    <w:unhideWhenUsed/>
    <w:qFormat/>
    <w:rsid w:val="0093441A"/>
    <w:pPr>
      <w:keepLines/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ko-KR"/>
    </w:rPr>
  </w:style>
  <w:style w:type="character" w:customStyle="1" w:styleId="6Char">
    <w:name w:val="제목 6 Char"/>
    <w:basedOn w:val="a2"/>
    <w:link w:val="6"/>
    <w:rsid w:val="00CE4B46"/>
    <w:rPr>
      <w:rFonts w:ascii="굴림" w:eastAsia="굴림"/>
      <w:b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9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6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tsklee\Application%20Data\Microsoft\Templates\&#54021;&#53356;&#50920;&#50612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71EDA6-BAC0-4A79-B5CE-05D349665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팅크웨어.dot</Template>
  <TotalTime>20233</TotalTime>
  <Pages>49</Pages>
  <Words>5265</Words>
  <Characters>30013</Characters>
  <Application>Microsoft Office Word</Application>
  <DocSecurity>0</DocSecurity>
  <Lines>250</Lines>
  <Paragraphs>70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Routing Protocol</vt:lpstr>
    </vt:vector>
  </TitlesOfParts>
  <Company>팅크웨어(주)</Company>
  <LinksUpToDate>false</LinksUpToDate>
  <CharactersWithSpaces>35208</CharactersWithSpaces>
  <SharedDoc>false</SharedDoc>
  <HLinks>
    <vt:vector size="294" baseType="variant">
      <vt:variant>
        <vt:i4>1179704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_Toc328405360</vt:lpwstr>
      </vt:variant>
      <vt:variant>
        <vt:i4>1114168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_Toc328405359</vt:lpwstr>
      </vt:variant>
      <vt:variant>
        <vt:i4>1114168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_Toc328405358</vt:lpwstr>
      </vt:variant>
      <vt:variant>
        <vt:i4>1114168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_Toc328405357</vt:lpwstr>
      </vt:variant>
      <vt:variant>
        <vt:i4>1114168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_Toc328405356</vt:lpwstr>
      </vt:variant>
      <vt:variant>
        <vt:i4>1114168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_Toc328405355</vt:lpwstr>
      </vt:variant>
      <vt:variant>
        <vt:i4>1114168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_Toc328405354</vt:lpwstr>
      </vt:variant>
      <vt:variant>
        <vt:i4>1114168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_Toc328405353</vt:lpwstr>
      </vt:variant>
      <vt:variant>
        <vt:i4>1114168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_Toc328405352</vt:lpwstr>
      </vt:variant>
      <vt:variant>
        <vt:i4>1114168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_Toc328405351</vt:lpwstr>
      </vt:variant>
      <vt:variant>
        <vt:i4>1114168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_Toc328405350</vt:lpwstr>
      </vt:variant>
      <vt:variant>
        <vt:i4>1048632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_Toc328405349</vt:lpwstr>
      </vt:variant>
      <vt:variant>
        <vt:i4>1048632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_Toc328405348</vt:lpwstr>
      </vt:variant>
      <vt:variant>
        <vt:i4>1048632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_Toc328405347</vt:lpwstr>
      </vt:variant>
      <vt:variant>
        <vt:i4>1048632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_Toc328405346</vt:lpwstr>
      </vt:variant>
      <vt:variant>
        <vt:i4>1048632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_Toc328405345</vt:lpwstr>
      </vt:variant>
      <vt:variant>
        <vt:i4>1048632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_Toc328405344</vt:lpwstr>
      </vt:variant>
      <vt:variant>
        <vt:i4>1048632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_Toc328405343</vt:lpwstr>
      </vt:variant>
      <vt:variant>
        <vt:i4>1048632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_Toc328405342</vt:lpwstr>
      </vt:variant>
      <vt:variant>
        <vt:i4>1048632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_Toc328405341</vt:lpwstr>
      </vt:variant>
      <vt:variant>
        <vt:i4>1048632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_Toc328405340</vt:lpwstr>
      </vt:variant>
      <vt:variant>
        <vt:i4>1507384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_Toc328405339</vt:lpwstr>
      </vt:variant>
      <vt:variant>
        <vt:i4>1507384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_Toc328405338</vt:lpwstr>
      </vt:variant>
      <vt:variant>
        <vt:i4>1507384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_Toc328405337</vt:lpwstr>
      </vt:variant>
      <vt:variant>
        <vt:i4>1507384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_Toc328405336</vt:lpwstr>
      </vt:variant>
      <vt:variant>
        <vt:i4>1507384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_Toc328405335</vt:lpwstr>
      </vt:variant>
      <vt:variant>
        <vt:i4>1507384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_Toc328405334</vt:lpwstr>
      </vt:variant>
      <vt:variant>
        <vt:i4>1507384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_Toc328405333</vt:lpwstr>
      </vt:variant>
      <vt:variant>
        <vt:i4>1507384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_Toc328405332</vt:lpwstr>
      </vt:variant>
      <vt:variant>
        <vt:i4>1507384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_Toc328405331</vt:lpwstr>
      </vt:variant>
      <vt:variant>
        <vt:i4>1507384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_Toc328405330</vt:lpwstr>
      </vt:variant>
      <vt:variant>
        <vt:i4>1441848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_Toc328405329</vt:lpwstr>
      </vt:variant>
      <vt:variant>
        <vt:i4>1441848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_Toc328405328</vt:lpwstr>
      </vt:variant>
      <vt:variant>
        <vt:i4>1441848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_Toc328405327</vt:lpwstr>
      </vt:variant>
      <vt:variant>
        <vt:i4>1441848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_Toc328405326</vt:lpwstr>
      </vt:variant>
      <vt:variant>
        <vt:i4>1441848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_Toc328405325</vt:lpwstr>
      </vt:variant>
      <vt:variant>
        <vt:i4>1441848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_Toc328405324</vt:lpwstr>
      </vt:variant>
      <vt:variant>
        <vt:i4>1441848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_Toc328405323</vt:lpwstr>
      </vt:variant>
      <vt:variant>
        <vt:i4>1441848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_Toc328405322</vt:lpwstr>
      </vt:variant>
      <vt:variant>
        <vt:i4>1441848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_Toc328405321</vt:lpwstr>
      </vt:variant>
      <vt:variant>
        <vt:i4>1441848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_Toc328405320</vt:lpwstr>
      </vt:variant>
      <vt:variant>
        <vt:i4>1376312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_Toc328405319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_Toc328405318</vt:lpwstr>
      </vt:variant>
      <vt:variant>
        <vt:i4>1376312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_Toc328405317</vt:lpwstr>
      </vt:variant>
      <vt:variant>
        <vt:i4>1376312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_Toc328405316</vt:lpwstr>
      </vt:variant>
      <vt:variant>
        <vt:i4>1376312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_Toc328405315</vt:lpwstr>
      </vt:variant>
      <vt:variant>
        <vt:i4>1376312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_Toc328405314</vt:lpwstr>
      </vt:variant>
      <vt:variant>
        <vt:i4>1376312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_Toc328405313</vt:lpwstr>
      </vt:variant>
      <vt:variant>
        <vt:i4>1376312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_Toc328405312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Routing Protocol</dc:title>
  <dc:creator>박 규현</dc:creator>
  <cp:lastModifiedBy>김진완</cp:lastModifiedBy>
  <cp:revision>80</cp:revision>
  <cp:lastPrinted>2020-10-07T07:47:00Z</cp:lastPrinted>
  <dcterms:created xsi:type="dcterms:W3CDTF">2025-01-13T08:59:00Z</dcterms:created>
  <dcterms:modified xsi:type="dcterms:W3CDTF">2026-06-11T00:20:00Z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버전정보">
    <vt:lpwstr>1.1</vt:lpwstr>
  </property>
</Properties>
</file>